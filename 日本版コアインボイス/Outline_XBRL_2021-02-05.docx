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B225D1" w14:textId="77777777" w:rsidR="001C7635" w:rsidRPr="008A20DF" w:rsidRDefault="001C7635" w:rsidP="001C7635">
      <w:pPr>
        <w:pStyle w:val="zzCover"/>
      </w:pPr>
      <w:r w:rsidRPr="008A20DF">
        <w:rPr>
          <w:noProof/>
        </w:rPr>
        <w:t>ISO #####-#:####(X)</w:t>
      </w:r>
    </w:p>
    <w:p w14:paraId="79619066" w14:textId="304563EA" w:rsidR="001C7635" w:rsidRPr="008A20DF" w:rsidRDefault="001C7635" w:rsidP="001C7635">
      <w:pPr>
        <w:pStyle w:val="zzCover"/>
        <w:wordWrap w:val="0"/>
        <w:spacing w:before="220"/>
      </w:pPr>
      <w:r w:rsidRPr="008A20DF">
        <w:rPr>
          <w:b w:val="0"/>
          <w:noProof/>
          <w:color w:val="auto"/>
          <w:sz w:val="22"/>
        </w:rPr>
        <w:t>ISO TC 295/</w:t>
      </w:r>
      <w:r w:rsidR="00E00F97" w:rsidRPr="008A20DF">
        <w:rPr>
          <w:b w:val="0"/>
          <w:noProof/>
          <w:color w:val="auto"/>
          <w:sz w:val="22"/>
        </w:rPr>
        <w:t xml:space="preserve"> </w:t>
      </w:r>
      <w:r w:rsidRPr="008A20DF">
        <w:rPr>
          <w:b w:val="0"/>
          <w:noProof/>
          <w:color w:val="auto"/>
          <w:sz w:val="22"/>
        </w:rPr>
        <w:t>WG </w:t>
      </w:r>
      <w:r w:rsidR="00E00F97" w:rsidRPr="008A20DF">
        <w:rPr>
          <w:b w:val="0"/>
          <w:noProof/>
          <w:color w:val="auto"/>
          <w:sz w:val="22"/>
        </w:rPr>
        <w:t>1</w:t>
      </w:r>
    </w:p>
    <w:p w14:paraId="2EED9237" w14:textId="77777777" w:rsidR="001C7635" w:rsidRPr="008A20DF" w:rsidRDefault="001C7635" w:rsidP="001C7635">
      <w:pPr>
        <w:pStyle w:val="zzCover"/>
        <w:wordWrap w:val="0"/>
        <w:spacing w:before="220"/>
        <w:rPr>
          <w:b w:val="0"/>
          <w:noProof/>
          <w:color w:val="auto"/>
          <w:sz w:val="22"/>
        </w:rPr>
      </w:pPr>
      <w:bookmarkStart w:id="0" w:name="CVP_Secretariat_Loca"/>
      <w:r w:rsidRPr="008A20DF">
        <w:rPr>
          <w:b w:val="0"/>
          <w:noProof/>
          <w:color w:val="auto"/>
          <w:sz w:val="22"/>
        </w:rPr>
        <w:t>Secretariat</w:t>
      </w:r>
      <w:bookmarkEnd w:id="0"/>
      <w:r w:rsidRPr="008A20DF">
        <w:rPr>
          <w:b w:val="0"/>
          <w:noProof/>
          <w:color w:val="auto"/>
          <w:sz w:val="22"/>
        </w:rPr>
        <w:t>: SAC</w:t>
      </w:r>
    </w:p>
    <w:p w14:paraId="6B0F16E1" w14:textId="77777777" w:rsidR="001C7635" w:rsidRPr="008A20DF" w:rsidRDefault="001C7635" w:rsidP="001C7635">
      <w:pPr>
        <w:pStyle w:val="zzCover"/>
        <w:jc w:val="left"/>
      </w:pPr>
      <w:r w:rsidRPr="008A20DF">
        <w:t xml:space="preserve">Exchange formats for the Audit </w:t>
      </w:r>
      <w:r w:rsidRPr="008A20DF">
        <w:rPr>
          <w:noProof/>
          <w:color w:val="auto"/>
          <w:sz w:val="30"/>
        </w:rPr>
        <w:t>Data</w:t>
      </w:r>
      <w:r w:rsidRPr="008A20DF">
        <w:t xml:space="preserve"> Collection Standard: </w:t>
      </w:r>
      <w:r w:rsidRPr="008A20DF">
        <w:rPr>
          <w:rFonts w:eastAsiaTheme="minorEastAsia" w:cs="Times New Roman"/>
          <w:lang w:eastAsia="en-US"/>
        </w:rPr>
        <w:t>XBRL</w:t>
      </w:r>
    </w:p>
    <w:p w14:paraId="3CED99D8" w14:textId="77777777" w:rsidR="001C7635" w:rsidRPr="008A20DF" w:rsidRDefault="001C7635" w:rsidP="001C7635">
      <w:pPr>
        <w:pStyle w:val="Default"/>
        <w:spacing w:before="2000" w:after="240" w:line="240" w:lineRule="atLeast"/>
      </w:pPr>
    </w:p>
    <w:p w14:paraId="0233C0B9" w14:textId="5D343007" w:rsidR="001C7635" w:rsidRPr="008A20DF" w:rsidRDefault="007F0494" w:rsidP="001C7635">
      <w:pPr>
        <w:pBdr>
          <w:top w:val="single" w:sz="4" w:space="1" w:color="auto"/>
          <w:left w:val="single" w:sz="4" w:space="4" w:color="auto"/>
          <w:bottom w:val="single" w:sz="4" w:space="1" w:color="auto"/>
          <w:right w:val="single" w:sz="4" w:space="4" w:color="auto"/>
        </w:pBdr>
        <w:spacing w:after="240" w:line="230" w:lineRule="atLeast"/>
        <w:ind w:left="85" w:right="85"/>
        <w:jc w:val="center"/>
        <w:rPr>
          <w:rFonts w:eastAsia="ＭＳ 明朝" w:cs="Cambria"/>
          <w:sz w:val="80"/>
          <w:szCs w:val="80"/>
          <w:lang w:eastAsia="fr-FR"/>
        </w:rPr>
      </w:pPr>
      <w:r w:rsidRPr="008A20DF">
        <w:rPr>
          <w:rFonts w:eastAsia="ＭＳ 明朝" w:cs="Cambria"/>
          <w:sz w:val="80"/>
          <w:szCs w:val="80"/>
          <w:lang w:eastAsia="fr-FR"/>
        </w:rPr>
        <w:t>Outline</w:t>
      </w:r>
    </w:p>
    <w:p w14:paraId="1675371A" w14:textId="77777777" w:rsidR="001C7635" w:rsidRPr="008A20DF" w:rsidRDefault="001C7635" w:rsidP="001C7635"/>
    <w:p w14:paraId="29CF9546" w14:textId="77777777" w:rsidR="001C7635" w:rsidRPr="008A20DF" w:rsidRDefault="001C7635" w:rsidP="001C7635">
      <w:pPr>
        <w:pBdr>
          <w:top w:val="single" w:sz="4" w:space="1" w:color="auto"/>
          <w:left w:val="single" w:sz="4" w:space="4" w:color="auto"/>
          <w:bottom w:val="single" w:sz="4" w:space="1" w:color="auto"/>
          <w:right w:val="single" w:sz="4" w:space="4" w:color="auto"/>
        </w:pBdr>
        <w:spacing w:after="120" w:line="230" w:lineRule="atLeast"/>
        <w:ind w:left="85" w:right="85"/>
        <w:jc w:val="center"/>
        <w:rPr>
          <w:rFonts w:eastAsia="ＭＳ 明朝" w:cs="Cambria"/>
          <w:b/>
          <w:sz w:val="20"/>
          <w:szCs w:val="20"/>
          <w:lang w:eastAsia="fr-FR"/>
        </w:rPr>
      </w:pPr>
      <w:r w:rsidRPr="008A20DF">
        <w:rPr>
          <w:rFonts w:eastAsia="ＭＳ 明朝" w:cs="Cambria"/>
          <w:b/>
          <w:sz w:val="20"/>
          <w:szCs w:val="20"/>
          <w:lang w:eastAsia="fr-FR"/>
        </w:rPr>
        <w:t>Warning for WDs and CDs</w:t>
      </w:r>
    </w:p>
    <w:p w14:paraId="1B9E6B15" w14:textId="77777777" w:rsidR="001C7635" w:rsidRPr="008A20DF" w:rsidRDefault="001C7635" w:rsidP="001C7635">
      <w:pPr>
        <w:pBdr>
          <w:top w:val="single" w:sz="4" w:space="1" w:color="auto"/>
          <w:left w:val="single" w:sz="4" w:space="4" w:color="auto"/>
          <w:bottom w:val="single" w:sz="4" w:space="1" w:color="auto"/>
          <w:right w:val="single" w:sz="4" w:space="4" w:color="auto"/>
        </w:pBdr>
        <w:spacing w:after="120" w:line="230" w:lineRule="atLeast"/>
        <w:ind w:left="85" w:right="85"/>
        <w:jc w:val="both"/>
        <w:rPr>
          <w:rFonts w:eastAsia="ＭＳ 明朝" w:cs="Cambria"/>
          <w:bCs/>
          <w:sz w:val="20"/>
          <w:szCs w:val="20"/>
          <w:lang w:eastAsia="fr-FR"/>
        </w:rPr>
      </w:pPr>
      <w:r w:rsidRPr="008A20DF">
        <w:rPr>
          <w:rFonts w:eastAsia="ＭＳ 明朝" w:cs="Cambria"/>
          <w:bCs/>
          <w:sz w:val="20"/>
          <w:szCs w:val="20"/>
          <w:lang w:eastAsia="fr-FR"/>
        </w:rPr>
        <w:t>This document is not an ISO International Standard. It is distributed for review and comment. It is subject to change without notice and may not be referred to as an International Standard.</w:t>
      </w:r>
    </w:p>
    <w:p w14:paraId="277ED780" w14:textId="77777777" w:rsidR="001C7635" w:rsidRPr="008A20DF" w:rsidRDefault="001C7635" w:rsidP="001C7635">
      <w:pPr>
        <w:pBdr>
          <w:top w:val="single" w:sz="4" w:space="1" w:color="auto"/>
          <w:left w:val="single" w:sz="4" w:space="4" w:color="auto"/>
          <w:bottom w:val="single" w:sz="4" w:space="1" w:color="auto"/>
          <w:right w:val="single" w:sz="4" w:space="4" w:color="auto"/>
        </w:pBdr>
        <w:spacing w:after="120" w:line="230" w:lineRule="atLeast"/>
        <w:ind w:left="85" w:right="85"/>
        <w:jc w:val="both"/>
        <w:rPr>
          <w:rFonts w:eastAsia="ＭＳ 明朝" w:cs="Cambria"/>
          <w:bCs/>
          <w:sz w:val="20"/>
          <w:szCs w:val="20"/>
          <w:lang w:eastAsia="fr-FR"/>
        </w:rPr>
      </w:pPr>
      <w:r w:rsidRPr="008A20DF">
        <w:rPr>
          <w:rFonts w:eastAsia="ＭＳ 明朝" w:cs="Cambria"/>
          <w:bCs/>
          <w:sz w:val="20"/>
          <w:szCs w:val="20"/>
          <w:lang w:eastAsia="fr-FR"/>
        </w:rPr>
        <w:t>Recipients of this draft are invited to submit, with their comments, notification of any relevant patent rights of which they are aware and to provide supporting documentation.</w:t>
      </w:r>
    </w:p>
    <w:p w14:paraId="481E1F4B" w14:textId="05E9E572" w:rsidR="001C7635" w:rsidRPr="008A20DF" w:rsidRDefault="001C7635" w:rsidP="001C7635">
      <w:pPr>
        <w:spacing w:before="1200" w:after="120" w:line="240" w:lineRule="atLeast"/>
        <w:rPr>
          <w:rStyle w:val="afc"/>
          <w:i/>
          <w:iCs/>
          <w:color w:val="0070C0"/>
          <w:sz w:val="20"/>
          <w:szCs w:val="20"/>
          <w:lang w:val="en-GB"/>
        </w:rPr>
      </w:pPr>
      <w:r w:rsidRPr="008A20DF">
        <w:rPr>
          <w:rFonts w:eastAsiaTheme="minorEastAsia" w:cs="Times New Roman"/>
          <w:i/>
          <w:color w:val="0070C0"/>
          <w:sz w:val="20"/>
          <w:szCs w:val="20"/>
          <w:lang w:eastAsia="en-US"/>
        </w:rPr>
        <w:t>To help you, this guide on writing standards was produced by the ISO/TMB and is available at</w:t>
      </w:r>
      <w:r w:rsidRPr="008A20DF">
        <w:t xml:space="preserve"> </w:t>
      </w:r>
      <w:hyperlink r:id="rId8" w:history="1">
        <w:r w:rsidRPr="008A20DF">
          <w:rPr>
            <w:rStyle w:val="afc"/>
            <w:i/>
            <w:iCs/>
            <w:sz w:val="20"/>
            <w:szCs w:val="20"/>
            <w:lang w:val="en-GB"/>
          </w:rPr>
          <w:t>https://www.iso.org/iso/how-to-write-standards.pdf</w:t>
        </w:r>
      </w:hyperlink>
    </w:p>
    <w:p w14:paraId="46A35943" w14:textId="7913EF19" w:rsidR="001C7635" w:rsidRPr="008A20DF" w:rsidRDefault="001C7635" w:rsidP="001C7635">
      <w:pPr>
        <w:spacing w:before="240" w:after="120" w:line="240" w:lineRule="atLeast"/>
        <w:rPr>
          <w:rStyle w:val="afc"/>
          <w:i/>
          <w:iCs/>
          <w:color w:val="0070C0"/>
          <w:sz w:val="20"/>
          <w:szCs w:val="20"/>
          <w:lang w:val="en-GB"/>
        </w:rPr>
      </w:pPr>
      <w:r w:rsidRPr="008A20DF">
        <w:rPr>
          <w:rFonts w:eastAsiaTheme="minorEastAsia" w:cs="Times New Roman"/>
          <w:i/>
          <w:color w:val="0070C0"/>
          <w:sz w:val="20"/>
          <w:szCs w:val="20"/>
          <w:lang w:eastAsia="en-US"/>
        </w:rPr>
        <w:t>A model manuscript of a draft International Standard (known as “The Rice Model”) is available at</w:t>
      </w:r>
      <w:r w:rsidRPr="008A20DF">
        <w:rPr>
          <w:rFonts w:cs="Times New Roman"/>
          <w:lang w:eastAsia="en-US"/>
        </w:rPr>
        <w:t xml:space="preserve"> </w:t>
      </w:r>
      <w:hyperlink r:id="rId9" w:history="1">
        <w:r w:rsidRPr="008A20DF">
          <w:rPr>
            <w:rStyle w:val="afc"/>
            <w:rFonts w:eastAsia="Times New Roman"/>
            <w:i/>
            <w:iCs/>
            <w:sz w:val="20"/>
            <w:szCs w:val="20"/>
            <w:lang w:val="en-GB"/>
          </w:rPr>
          <w:t>https://www.iso.org/iso/model_document-rice_model.pdf</w:t>
        </w:r>
      </w:hyperlink>
    </w:p>
    <w:p w14:paraId="03A43117" w14:textId="77777777" w:rsidR="001C7635" w:rsidRPr="008A20DF" w:rsidRDefault="001C7635" w:rsidP="001C7635"/>
    <w:p w14:paraId="4CFBF959" w14:textId="77777777" w:rsidR="001C7635" w:rsidRPr="008A20DF" w:rsidRDefault="001C7635" w:rsidP="001C7635">
      <w:pPr>
        <w:sectPr w:rsidR="001C7635" w:rsidRPr="008A20DF" w:rsidSect="00EB53B2">
          <w:headerReference w:type="even" r:id="rId10"/>
          <w:headerReference w:type="default" r:id="rId11"/>
          <w:footerReference w:type="even" r:id="rId12"/>
          <w:type w:val="oddPage"/>
          <w:pgSz w:w="11906" w:h="16838"/>
          <w:pgMar w:top="794" w:right="737" w:bottom="817" w:left="851" w:header="709" w:footer="284" w:gutter="567"/>
          <w:cols w:space="720"/>
          <w:titlePg/>
        </w:sectPr>
      </w:pPr>
    </w:p>
    <w:p w14:paraId="7999BBCC" w14:textId="77777777" w:rsidR="001C7635" w:rsidRPr="008A20DF" w:rsidRDefault="001C7635" w:rsidP="001C7635">
      <w:pPr>
        <w:pStyle w:val="zzCopyright"/>
      </w:pPr>
      <w:r w:rsidRPr="008A20DF">
        <w:lastRenderedPageBreak/>
        <w:t>© ISO 20XX</w:t>
      </w:r>
    </w:p>
    <w:p w14:paraId="19C6739A" w14:textId="77777777" w:rsidR="001C7635" w:rsidRPr="008A20DF" w:rsidRDefault="001C7635" w:rsidP="001C7635">
      <w:pPr>
        <w:pStyle w:val="zzCopyright"/>
      </w:pPr>
      <w:r w:rsidRPr="008A20DF">
        <w:t>All rights reserved. Unless otherwise specified, or required in the context of its implementation, no part of this publication may be reproduced or utilized otherwise in any form or by any means, electronic or mechanical, including photocopying, or posting on the internet or an intranet, without prior written permission. Permission can be requested from either ISO at the address below or ISO’s member body in the country of the requester.</w:t>
      </w:r>
    </w:p>
    <w:p w14:paraId="6D4DA366" w14:textId="77777777" w:rsidR="001C7635" w:rsidRPr="008A20DF" w:rsidRDefault="001C7635" w:rsidP="001C7635">
      <w:pPr>
        <w:pStyle w:val="zzCopyright"/>
      </w:pPr>
      <w:r w:rsidRPr="008A20DF">
        <w:t>ISO copyright office</w:t>
      </w:r>
    </w:p>
    <w:p w14:paraId="568272B2" w14:textId="77777777" w:rsidR="001C7635" w:rsidRPr="008A20DF" w:rsidRDefault="001C7635" w:rsidP="001C7635">
      <w:pPr>
        <w:pStyle w:val="zzCopyright"/>
      </w:pPr>
      <w:r w:rsidRPr="008A20DF">
        <w:t xml:space="preserve">CP 401 • Ch. de </w:t>
      </w:r>
      <w:proofErr w:type="spellStart"/>
      <w:r w:rsidRPr="008A20DF">
        <w:t>Blandonnet</w:t>
      </w:r>
      <w:proofErr w:type="spellEnd"/>
      <w:r w:rsidRPr="008A20DF">
        <w:t xml:space="preserve"> 8</w:t>
      </w:r>
    </w:p>
    <w:p w14:paraId="6576ED34" w14:textId="77777777" w:rsidR="001C7635" w:rsidRPr="008A20DF" w:rsidRDefault="001C7635" w:rsidP="001C7635">
      <w:pPr>
        <w:pStyle w:val="zzCopyright"/>
      </w:pPr>
      <w:r w:rsidRPr="008A20DF">
        <w:t>CH-1214 Vernier, Geneva</w:t>
      </w:r>
    </w:p>
    <w:p w14:paraId="1E76DC3A" w14:textId="77777777" w:rsidR="001C7635" w:rsidRPr="008A20DF" w:rsidRDefault="001C7635" w:rsidP="001C7635">
      <w:pPr>
        <w:pStyle w:val="zzCopyright"/>
      </w:pPr>
      <w:r w:rsidRPr="008A20DF">
        <w:t>Phone: +41 22 749 01 11</w:t>
      </w:r>
    </w:p>
    <w:p w14:paraId="50EB6BF8" w14:textId="77777777" w:rsidR="001C7635" w:rsidRPr="008A20DF" w:rsidRDefault="001C7635" w:rsidP="001C7635">
      <w:pPr>
        <w:pStyle w:val="zzCopyright"/>
      </w:pPr>
      <w:r w:rsidRPr="008A20DF">
        <w:t>Email: copyright@iso.org</w:t>
      </w:r>
    </w:p>
    <w:p w14:paraId="7299ED32" w14:textId="77777777" w:rsidR="001C7635" w:rsidRPr="008A20DF" w:rsidRDefault="001C7635" w:rsidP="001C7635">
      <w:pPr>
        <w:pStyle w:val="zzCopyright"/>
      </w:pPr>
      <w:r w:rsidRPr="008A20DF">
        <w:t>Website: www.iso.org</w:t>
      </w:r>
    </w:p>
    <w:p w14:paraId="162D8AC8" w14:textId="77777777" w:rsidR="001C7635" w:rsidRPr="008A20DF" w:rsidRDefault="001C7635" w:rsidP="001C7635">
      <w:pPr>
        <w:pStyle w:val="zzCopyright"/>
      </w:pPr>
      <w:r w:rsidRPr="008A20DF">
        <w:t>Published in Switzerland</w:t>
      </w:r>
    </w:p>
    <w:p w14:paraId="6C31D89F" w14:textId="77777777" w:rsidR="001C7635" w:rsidRPr="008A20DF" w:rsidRDefault="001C7635" w:rsidP="001C7635"/>
    <w:p w14:paraId="4F502DEB" w14:textId="77777777" w:rsidR="001C7635" w:rsidRPr="008A20DF" w:rsidRDefault="001C7635" w:rsidP="001C7635">
      <w:pPr>
        <w:pStyle w:val="zzContents"/>
      </w:pPr>
      <w:r w:rsidRPr="008A20DF">
        <w:lastRenderedPageBreak/>
        <w:t>Contents</w:t>
      </w:r>
    </w:p>
    <w:p w14:paraId="51FE6869" w14:textId="77777777" w:rsidR="001C7635" w:rsidRPr="008A20DF" w:rsidRDefault="001C7635" w:rsidP="001C7635">
      <w:pPr>
        <w:pStyle w:val="12"/>
      </w:pPr>
    </w:p>
    <w:p w14:paraId="75CD798A" w14:textId="6783B2D0" w:rsidR="00355509" w:rsidRDefault="001C7635">
      <w:pPr>
        <w:pStyle w:val="12"/>
        <w:rPr>
          <w:rFonts w:asciiTheme="minorHAnsi" w:eastAsiaTheme="minorEastAsia" w:hAnsiTheme="minorHAnsi" w:cstheme="minorBidi"/>
          <w:b w:val="0"/>
          <w:noProof/>
          <w:kern w:val="2"/>
          <w:sz w:val="21"/>
          <w:lang w:val="en-US"/>
        </w:rPr>
      </w:pPr>
      <w:r w:rsidRPr="008A20DF">
        <w:fldChar w:fldCharType="begin"/>
      </w:r>
      <w:r w:rsidR="00A3371D">
        <w:instrText xml:space="preserve"> TOC \o "1-3" \h \z \t "Heading 1,1,ANNEX,1,Biblio Title,1,Foreword Title,1,Intro Title,1" </w:instrText>
      </w:r>
      <w:r w:rsidRPr="008A20DF">
        <w:fldChar w:fldCharType="separate"/>
      </w:r>
      <w:hyperlink w:anchor="_Toc63160477" w:history="1">
        <w:r w:rsidR="00355509" w:rsidRPr="009A5B55">
          <w:rPr>
            <w:rStyle w:val="afc"/>
            <w:noProof/>
          </w:rPr>
          <w:t>Foreword</w:t>
        </w:r>
        <w:r w:rsidR="00355509">
          <w:rPr>
            <w:noProof/>
            <w:webHidden/>
          </w:rPr>
          <w:tab/>
        </w:r>
        <w:r w:rsidR="00355509">
          <w:rPr>
            <w:noProof/>
            <w:webHidden/>
          </w:rPr>
          <w:fldChar w:fldCharType="begin"/>
        </w:r>
        <w:r w:rsidR="00355509">
          <w:rPr>
            <w:noProof/>
            <w:webHidden/>
          </w:rPr>
          <w:instrText xml:space="preserve"> PAGEREF _Toc63160477 \h </w:instrText>
        </w:r>
        <w:r w:rsidR="00355509">
          <w:rPr>
            <w:noProof/>
            <w:webHidden/>
          </w:rPr>
        </w:r>
        <w:r w:rsidR="00355509">
          <w:rPr>
            <w:noProof/>
            <w:webHidden/>
          </w:rPr>
          <w:fldChar w:fldCharType="separate"/>
        </w:r>
        <w:r w:rsidR="00A3371D">
          <w:rPr>
            <w:noProof/>
            <w:webHidden/>
          </w:rPr>
          <w:t>iv</w:t>
        </w:r>
        <w:r w:rsidR="00355509">
          <w:rPr>
            <w:noProof/>
            <w:webHidden/>
          </w:rPr>
          <w:fldChar w:fldCharType="end"/>
        </w:r>
      </w:hyperlink>
    </w:p>
    <w:p w14:paraId="66BC97DE" w14:textId="5E0DBF14" w:rsidR="00355509" w:rsidRDefault="00192178">
      <w:pPr>
        <w:pStyle w:val="12"/>
        <w:rPr>
          <w:rFonts w:asciiTheme="minorHAnsi" w:eastAsiaTheme="minorEastAsia" w:hAnsiTheme="minorHAnsi" w:cstheme="minorBidi"/>
          <w:b w:val="0"/>
          <w:noProof/>
          <w:kern w:val="2"/>
          <w:sz w:val="21"/>
          <w:lang w:val="en-US"/>
        </w:rPr>
      </w:pPr>
      <w:hyperlink w:anchor="_Toc63160478" w:history="1">
        <w:r w:rsidR="00355509" w:rsidRPr="009A5B55">
          <w:rPr>
            <w:rStyle w:val="afc"/>
            <w:noProof/>
          </w:rPr>
          <w:t>Introduction</w:t>
        </w:r>
        <w:r w:rsidR="00355509">
          <w:rPr>
            <w:noProof/>
            <w:webHidden/>
          </w:rPr>
          <w:tab/>
        </w:r>
        <w:r w:rsidR="00355509">
          <w:rPr>
            <w:noProof/>
            <w:webHidden/>
          </w:rPr>
          <w:fldChar w:fldCharType="begin"/>
        </w:r>
        <w:r w:rsidR="00355509">
          <w:rPr>
            <w:noProof/>
            <w:webHidden/>
          </w:rPr>
          <w:instrText xml:space="preserve"> PAGEREF _Toc63160478 \h </w:instrText>
        </w:r>
        <w:r w:rsidR="00355509">
          <w:rPr>
            <w:noProof/>
            <w:webHidden/>
          </w:rPr>
        </w:r>
        <w:r w:rsidR="00355509">
          <w:rPr>
            <w:noProof/>
            <w:webHidden/>
          </w:rPr>
          <w:fldChar w:fldCharType="separate"/>
        </w:r>
        <w:r w:rsidR="00A3371D">
          <w:rPr>
            <w:noProof/>
            <w:webHidden/>
          </w:rPr>
          <w:t>v</w:t>
        </w:r>
        <w:r w:rsidR="00355509">
          <w:rPr>
            <w:noProof/>
            <w:webHidden/>
          </w:rPr>
          <w:fldChar w:fldCharType="end"/>
        </w:r>
      </w:hyperlink>
    </w:p>
    <w:p w14:paraId="6C1B1FD9" w14:textId="19553E73" w:rsidR="00355509" w:rsidRDefault="00192178">
      <w:pPr>
        <w:pStyle w:val="12"/>
        <w:rPr>
          <w:rFonts w:asciiTheme="minorHAnsi" w:eastAsiaTheme="minorEastAsia" w:hAnsiTheme="minorHAnsi" w:cstheme="minorBidi"/>
          <w:b w:val="0"/>
          <w:noProof/>
          <w:kern w:val="2"/>
          <w:sz w:val="21"/>
          <w:lang w:val="en-US"/>
        </w:rPr>
      </w:pPr>
      <w:hyperlink w:anchor="_Toc63160479" w:history="1">
        <w:r w:rsidR="00355509" w:rsidRPr="009A5B55">
          <w:rPr>
            <w:rStyle w:val="afc"/>
            <w:noProof/>
          </w:rPr>
          <w:t>1</w:t>
        </w:r>
        <w:r w:rsidR="00355509">
          <w:rPr>
            <w:rFonts w:asciiTheme="minorHAnsi" w:eastAsiaTheme="minorEastAsia" w:hAnsiTheme="minorHAnsi" w:cstheme="minorBidi"/>
            <w:b w:val="0"/>
            <w:noProof/>
            <w:kern w:val="2"/>
            <w:sz w:val="21"/>
            <w:lang w:val="en-US"/>
          </w:rPr>
          <w:tab/>
        </w:r>
        <w:r w:rsidR="00355509" w:rsidRPr="009A5B55">
          <w:rPr>
            <w:rStyle w:val="afc"/>
            <w:noProof/>
          </w:rPr>
          <w:t>Scope</w:t>
        </w:r>
        <w:r w:rsidR="00355509">
          <w:rPr>
            <w:noProof/>
            <w:webHidden/>
          </w:rPr>
          <w:tab/>
        </w:r>
        <w:r w:rsidR="00355509">
          <w:rPr>
            <w:noProof/>
            <w:webHidden/>
          </w:rPr>
          <w:fldChar w:fldCharType="begin"/>
        </w:r>
        <w:r w:rsidR="00355509">
          <w:rPr>
            <w:noProof/>
            <w:webHidden/>
          </w:rPr>
          <w:instrText xml:space="preserve"> PAGEREF _Toc63160479 \h </w:instrText>
        </w:r>
        <w:r w:rsidR="00355509">
          <w:rPr>
            <w:noProof/>
            <w:webHidden/>
          </w:rPr>
        </w:r>
        <w:r w:rsidR="00355509">
          <w:rPr>
            <w:noProof/>
            <w:webHidden/>
          </w:rPr>
          <w:fldChar w:fldCharType="separate"/>
        </w:r>
        <w:r w:rsidR="00A3371D">
          <w:rPr>
            <w:noProof/>
            <w:webHidden/>
          </w:rPr>
          <w:t>1</w:t>
        </w:r>
        <w:r w:rsidR="00355509">
          <w:rPr>
            <w:noProof/>
            <w:webHidden/>
          </w:rPr>
          <w:fldChar w:fldCharType="end"/>
        </w:r>
      </w:hyperlink>
    </w:p>
    <w:p w14:paraId="67A1BFDD" w14:textId="4D2AFBCF" w:rsidR="00355509" w:rsidRDefault="00192178">
      <w:pPr>
        <w:pStyle w:val="12"/>
        <w:rPr>
          <w:rFonts w:asciiTheme="minorHAnsi" w:eastAsiaTheme="minorEastAsia" w:hAnsiTheme="minorHAnsi" w:cstheme="minorBidi"/>
          <w:b w:val="0"/>
          <w:noProof/>
          <w:kern w:val="2"/>
          <w:sz w:val="21"/>
          <w:lang w:val="en-US"/>
        </w:rPr>
      </w:pPr>
      <w:hyperlink w:anchor="_Toc63160480" w:history="1">
        <w:r w:rsidR="00355509" w:rsidRPr="009A5B55">
          <w:rPr>
            <w:rStyle w:val="afc"/>
            <w:noProof/>
          </w:rPr>
          <w:t>2</w:t>
        </w:r>
        <w:r w:rsidR="00355509">
          <w:rPr>
            <w:rFonts w:asciiTheme="minorHAnsi" w:eastAsiaTheme="minorEastAsia" w:hAnsiTheme="minorHAnsi" w:cstheme="minorBidi"/>
            <w:b w:val="0"/>
            <w:noProof/>
            <w:kern w:val="2"/>
            <w:sz w:val="21"/>
            <w:lang w:val="en-US"/>
          </w:rPr>
          <w:tab/>
        </w:r>
        <w:r w:rsidR="00355509" w:rsidRPr="009A5B55">
          <w:rPr>
            <w:rStyle w:val="afc"/>
            <w:noProof/>
          </w:rPr>
          <w:t>Normative references</w:t>
        </w:r>
        <w:r w:rsidR="00355509">
          <w:rPr>
            <w:noProof/>
            <w:webHidden/>
          </w:rPr>
          <w:tab/>
        </w:r>
        <w:r w:rsidR="00355509">
          <w:rPr>
            <w:noProof/>
            <w:webHidden/>
          </w:rPr>
          <w:fldChar w:fldCharType="begin"/>
        </w:r>
        <w:r w:rsidR="00355509">
          <w:rPr>
            <w:noProof/>
            <w:webHidden/>
          </w:rPr>
          <w:instrText xml:space="preserve"> PAGEREF _Toc63160480 \h </w:instrText>
        </w:r>
        <w:r w:rsidR="00355509">
          <w:rPr>
            <w:noProof/>
            <w:webHidden/>
          </w:rPr>
        </w:r>
        <w:r w:rsidR="00355509">
          <w:rPr>
            <w:noProof/>
            <w:webHidden/>
          </w:rPr>
          <w:fldChar w:fldCharType="separate"/>
        </w:r>
        <w:r w:rsidR="00A3371D">
          <w:rPr>
            <w:noProof/>
            <w:webHidden/>
          </w:rPr>
          <w:t>2</w:t>
        </w:r>
        <w:r w:rsidR="00355509">
          <w:rPr>
            <w:noProof/>
            <w:webHidden/>
          </w:rPr>
          <w:fldChar w:fldCharType="end"/>
        </w:r>
      </w:hyperlink>
    </w:p>
    <w:p w14:paraId="434A8130" w14:textId="732219F9" w:rsidR="00355509" w:rsidRDefault="00192178">
      <w:pPr>
        <w:pStyle w:val="12"/>
        <w:rPr>
          <w:rFonts w:asciiTheme="minorHAnsi" w:eastAsiaTheme="minorEastAsia" w:hAnsiTheme="minorHAnsi" w:cstheme="minorBidi"/>
          <w:b w:val="0"/>
          <w:noProof/>
          <w:kern w:val="2"/>
          <w:sz w:val="21"/>
          <w:lang w:val="en-US"/>
        </w:rPr>
      </w:pPr>
      <w:hyperlink w:anchor="_Toc63160481" w:history="1">
        <w:r w:rsidR="00355509" w:rsidRPr="009A5B55">
          <w:rPr>
            <w:rStyle w:val="afc"/>
            <w:noProof/>
          </w:rPr>
          <w:t>3</w:t>
        </w:r>
        <w:r w:rsidR="00355509">
          <w:rPr>
            <w:rFonts w:asciiTheme="minorHAnsi" w:eastAsiaTheme="minorEastAsia" w:hAnsiTheme="minorHAnsi" w:cstheme="minorBidi"/>
            <w:b w:val="0"/>
            <w:noProof/>
            <w:kern w:val="2"/>
            <w:sz w:val="21"/>
            <w:lang w:val="en-US"/>
          </w:rPr>
          <w:tab/>
        </w:r>
        <w:r w:rsidR="00355509" w:rsidRPr="009A5B55">
          <w:rPr>
            <w:rStyle w:val="afc"/>
            <w:noProof/>
          </w:rPr>
          <w:t>Terms and definitions</w:t>
        </w:r>
        <w:r w:rsidR="00355509">
          <w:rPr>
            <w:noProof/>
            <w:webHidden/>
          </w:rPr>
          <w:tab/>
        </w:r>
        <w:r w:rsidR="00355509">
          <w:rPr>
            <w:noProof/>
            <w:webHidden/>
          </w:rPr>
          <w:fldChar w:fldCharType="begin"/>
        </w:r>
        <w:r w:rsidR="00355509">
          <w:rPr>
            <w:noProof/>
            <w:webHidden/>
          </w:rPr>
          <w:instrText xml:space="preserve"> PAGEREF _Toc63160481 \h </w:instrText>
        </w:r>
        <w:r w:rsidR="00355509">
          <w:rPr>
            <w:noProof/>
            <w:webHidden/>
          </w:rPr>
        </w:r>
        <w:r w:rsidR="00355509">
          <w:rPr>
            <w:noProof/>
            <w:webHidden/>
          </w:rPr>
          <w:fldChar w:fldCharType="separate"/>
        </w:r>
        <w:r w:rsidR="00A3371D">
          <w:rPr>
            <w:noProof/>
            <w:webHidden/>
          </w:rPr>
          <w:t>3</w:t>
        </w:r>
        <w:r w:rsidR="00355509">
          <w:rPr>
            <w:noProof/>
            <w:webHidden/>
          </w:rPr>
          <w:fldChar w:fldCharType="end"/>
        </w:r>
      </w:hyperlink>
    </w:p>
    <w:p w14:paraId="1C4AEA9A" w14:textId="2886C0D4" w:rsidR="00355509" w:rsidRDefault="00192178">
      <w:pPr>
        <w:pStyle w:val="29"/>
        <w:rPr>
          <w:rFonts w:asciiTheme="minorHAnsi" w:eastAsiaTheme="minorEastAsia" w:hAnsiTheme="minorHAnsi" w:cstheme="minorBidi"/>
          <w:b w:val="0"/>
          <w:noProof/>
          <w:kern w:val="2"/>
          <w:sz w:val="21"/>
          <w:lang w:val="en-US"/>
        </w:rPr>
      </w:pPr>
      <w:hyperlink w:anchor="_Toc63160482" w:history="1">
        <w:r w:rsidR="00355509" w:rsidRPr="009A5B55">
          <w:rPr>
            <w:rStyle w:val="afc"/>
            <w:noProof/>
          </w:rPr>
          <w:t>3.1</w:t>
        </w:r>
        <w:r w:rsidR="00355509">
          <w:rPr>
            <w:rFonts w:asciiTheme="minorHAnsi" w:eastAsiaTheme="minorEastAsia" w:hAnsiTheme="minorHAnsi" w:cstheme="minorBidi"/>
            <w:b w:val="0"/>
            <w:noProof/>
            <w:kern w:val="2"/>
            <w:sz w:val="21"/>
            <w:lang w:val="en-US"/>
          </w:rPr>
          <w:tab/>
        </w:r>
        <w:r w:rsidR="00355509" w:rsidRPr="009A5B55">
          <w:rPr>
            <w:rStyle w:val="afc"/>
            <w:noProof/>
          </w:rPr>
          <w:t>Terms and definitions from ISO/IEC 11404</w:t>
        </w:r>
        <w:r w:rsidR="00355509">
          <w:rPr>
            <w:noProof/>
            <w:webHidden/>
          </w:rPr>
          <w:tab/>
        </w:r>
        <w:r w:rsidR="00355509">
          <w:rPr>
            <w:noProof/>
            <w:webHidden/>
          </w:rPr>
          <w:fldChar w:fldCharType="begin"/>
        </w:r>
        <w:r w:rsidR="00355509">
          <w:rPr>
            <w:noProof/>
            <w:webHidden/>
          </w:rPr>
          <w:instrText xml:space="preserve"> PAGEREF _Toc63160482 \h </w:instrText>
        </w:r>
        <w:r w:rsidR="00355509">
          <w:rPr>
            <w:noProof/>
            <w:webHidden/>
          </w:rPr>
        </w:r>
        <w:r w:rsidR="00355509">
          <w:rPr>
            <w:noProof/>
            <w:webHidden/>
          </w:rPr>
          <w:fldChar w:fldCharType="separate"/>
        </w:r>
        <w:r w:rsidR="00A3371D">
          <w:rPr>
            <w:noProof/>
            <w:webHidden/>
          </w:rPr>
          <w:t>3</w:t>
        </w:r>
        <w:r w:rsidR="00355509">
          <w:rPr>
            <w:noProof/>
            <w:webHidden/>
          </w:rPr>
          <w:fldChar w:fldCharType="end"/>
        </w:r>
      </w:hyperlink>
    </w:p>
    <w:p w14:paraId="0116D976" w14:textId="7732429E" w:rsidR="00355509" w:rsidRDefault="00192178">
      <w:pPr>
        <w:pStyle w:val="29"/>
        <w:rPr>
          <w:rFonts w:asciiTheme="minorHAnsi" w:eastAsiaTheme="minorEastAsia" w:hAnsiTheme="minorHAnsi" w:cstheme="minorBidi"/>
          <w:b w:val="0"/>
          <w:noProof/>
          <w:kern w:val="2"/>
          <w:sz w:val="21"/>
          <w:lang w:val="en-US"/>
        </w:rPr>
      </w:pPr>
      <w:hyperlink w:anchor="_Toc63160483" w:history="1">
        <w:r w:rsidR="00355509" w:rsidRPr="009A5B55">
          <w:rPr>
            <w:rStyle w:val="afc"/>
            <w:noProof/>
          </w:rPr>
          <w:t>3.2</w:t>
        </w:r>
        <w:r w:rsidR="00355509">
          <w:rPr>
            <w:rFonts w:asciiTheme="minorHAnsi" w:eastAsiaTheme="minorEastAsia" w:hAnsiTheme="minorHAnsi" w:cstheme="minorBidi"/>
            <w:b w:val="0"/>
            <w:noProof/>
            <w:kern w:val="2"/>
            <w:sz w:val="21"/>
            <w:lang w:val="en-US"/>
          </w:rPr>
          <w:tab/>
        </w:r>
        <w:r w:rsidR="00355509" w:rsidRPr="009A5B55">
          <w:rPr>
            <w:rStyle w:val="afc"/>
            <w:noProof/>
          </w:rPr>
          <w:t>Terms and definitions from ISO/IEC 20944-1</w:t>
        </w:r>
        <w:r w:rsidR="00355509">
          <w:rPr>
            <w:noProof/>
            <w:webHidden/>
          </w:rPr>
          <w:tab/>
        </w:r>
        <w:r w:rsidR="00355509">
          <w:rPr>
            <w:noProof/>
            <w:webHidden/>
          </w:rPr>
          <w:fldChar w:fldCharType="begin"/>
        </w:r>
        <w:r w:rsidR="00355509">
          <w:rPr>
            <w:noProof/>
            <w:webHidden/>
          </w:rPr>
          <w:instrText xml:space="preserve"> PAGEREF _Toc63160483 \h </w:instrText>
        </w:r>
        <w:r w:rsidR="00355509">
          <w:rPr>
            <w:noProof/>
            <w:webHidden/>
          </w:rPr>
        </w:r>
        <w:r w:rsidR="00355509">
          <w:rPr>
            <w:noProof/>
            <w:webHidden/>
          </w:rPr>
          <w:fldChar w:fldCharType="separate"/>
        </w:r>
        <w:r w:rsidR="00A3371D">
          <w:rPr>
            <w:noProof/>
            <w:webHidden/>
          </w:rPr>
          <w:t>3</w:t>
        </w:r>
        <w:r w:rsidR="00355509">
          <w:rPr>
            <w:noProof/>
            <w:webHidden/>
          </w:rPr>
          <w:fldChar w:fldCharType="end"/>
        </w:r>
      </w:hyperlink>
    </w:p>
    <w:p w14:paraId="64A12A3B" w14:textId="2BBE5998" w:rsidR="00355509" w:rsidRDefault="00192178">
      <w:pPr>
        <w:pStyle w:val="29"/>
        <w:rPr>
          <w:rFonts w:asciiTheme="minorHAnsi" w:eastAsiaTheme="minorEastAsia" w:hAnsiTheme="minorHAnsi" w:cstheme="minorBidi"/>
          <w:b w:val="0"/>
          <w:noProof/>
          <w:kern w:val="2"/>
          <w:sz w:val="21"/>
          <w:lang w:val="en-US"/>
        </w:rPr>
      </w:pPr>
      <w:hyperlink w:anchor="_Toc63160484" w:history="1">
        <w:r w:rsidR="00355509" w:rsidRPr="009A5B55">
          <w:rPr>
            <w:rStyle w:val="afc"/>
            <w:noProof/>
          </w:rPr>
          <w:t>3.3</w:t>
        </w:r>
        <w:r w:rsidR="00355509">
          <w:rPr>
            <w:rFonts w:asciiTheme="minorHAnsi" w:eastAsiaTheme="minorEastAsia" w:hAnsiTheme="minorHAnsi" w:cstheme="minorBidi"/>
            <w:b w:val="0"/>
            <w:noProof/>
            <w:kern w:val="2"/>
            <w:sz w:val="21"/>
            <w:lang w:val="en-US"/>
          </w:rPr>
          <w:tab/>
        </w:r>
        <w:r w:rsidR="00355509" w:rsidRPr="009A5B55">
          <w:rPr>
            <w:rStyle w:val="afc"/>
            <w:noProof/>
          </w:rPr>
          <w:t>Terms and definitions from ISO/IEC 11179-5</w:t>
        </w:r>
        <w:r w:rsidR="00355509">
          <w:rPr>
            <w:noProof/>
            <w:webHidden/>
          </w:rPr>
          <w:tab/>
        </w:r>
        <w:r w:rsidR="00355509">
          <w:rPr>
            <w:noProof/>
            <w:webHidden/>
          </w:rPr>
          <w:fldChar w:fldCharType="begin"/>
        </w:r>
        <w:r w:rsidR="00355509">
          <w:rPr>
            <w:noProof/>
            <w:webHidden/>
          </w:rPr>
          <w:instrText xml:space="preserve"> PAGEREF _Toc63160484 \h </w:instrText>
        </w:r>
        <w:r w:rsidR="00355509">
          <w:rPr>
            <w:noProof/>
            <w:webHidden/>
          </w:rPr>
        </w:r>
        <w:r w:rsidR="00355509">
          <w:rPr>
            <w:noProof/>
            <w:webHidden/>
          </w:rPr>
          <w:fldChar w:fldCharType="separate"/>
        </w:r>
        <w:r w:rsidR="00A3371D">
          <w:rPr>
            <w:noProof/>
            <w:webHidden/>
          </w:rPr>
          <w:t>5</w:t>
        </w:r>
        <w:r w:rsidR="00355509">
          <w:rPr>
            <w:noProof/>
            <w:webHidden/>
          </w:rPr>
          <w:fldChar w:fldCharType="end"/>
        </w:r>
      </w:hyperlink>
    </w:p>
    <w:p w14:paraId="15DDF347" w14:textId="08B0EB4E" w:rsidR="00355509" w:rsidRDefault="00192178">
      <w:pPr>
        <w:pStyle w:val="29"/>
        <w:rPr>
          <w:rFonts w:asciiTheme="minorHAnsi" w:eastAsiaTheme="minorEastAsia" w:hAnsiTheme="minorHAnsi" w:cstheme="minorBidi"/>
          <w:b w:val="0"/>
          <w:noProof/>
          <w:kern w:val="2"/>
          <w:sz w:val="21"/>
          <w:lang w:val="en-US"/>
        </w:rPr>
      </w:pPr>
      <w:hyperlink w:anchor="_Toc63160485" w:history="1">
        <w:r w:rsidR="00355509" w:rsidRPr="009A5B55">
          <w:rPr>
            <w:rStyle w:val="afc"/>
            <w:noProof/>
          </w:rPr>
          <w:t>3.4</w:t>
        </w:r>
        <w:r w:rsidR="00355509">
          <w:rPr>
            <w:rFonts w:asciiTheme="minorHAnsi" w:eastAsiaTheme="minorEastAsia" w:hAnsiTheme="minorHAnsi" w:cstheme="minorBidi"/>
            <w:b w:val="0"/>
            <w:noProof/>
            <w:kern w:val="2"/>
            <w:sz w:val="21"/>
            <w:lang w:val="en-US"/>
          </w:rPr>
          <w:tab/>
        </w:r>
        <w:r w:rsidR="00355509" w:rsidRPr="009A5B55">
          <w:rPr>
            <w:rStyle w:val="afc"/>
            <w:noProof/>
          </w:rPr>
          <w:t>Terms and definitions particular to this document</w:t>
        </w:r>
        <w:r w:rsidR="00355509">
          <w:rPr>
            <w:noProof/>
            <w:webHidden/>
          </w:rPr>
          <w:tab/>
        </w:r>
        <w:r w:rsidR="00355509">
          <w:rPr>
            <w:noProof/>
            <w:webHidden/>
          </w:rPr>
          <w:fldChar w:fldCharType="begin"/>
        </w:r>
        <w:r w:rsidR="00355509">
          <w:rPr>
            <w:noProof/>
            <w:webHidden/>
          </w:rPr>
          <w:instrText xml:space="preserve"> PAGEREF _Toc63160485 \h </w:instrText>
        </w:r>
        <w:r w:rsidR="00355509">
          <w:rPr>
            <w:noProof/>
            <w:webHidden/>
          </w:rPr>
        </w:r>
        <w:r w:rsidR="00355509">
          <w:rPr>
            <w:noProof/>
            <w:webHidden/>
          </w:rPr>
          <w:fldChar w:fldCharType="separate"/>
        </w:r>
        <w:r w:rsidR="00A3371D">
          <w:rPr>
            <w:noProof/>
            <w:webHidden/>
          </w:rPr>
          <w:t>7</w:t>
        </w:r>
        <w:r w:rsidR="00355509">
          <w:rPr>
            <w:noProof/>
            <w:webHidden/>
          </w:rPr>
          <w:fldChar w:fldCharType="end"/>
        </w:r>
      </w:hyperlink>
    </w:p>
    <w:p w14:paraId="7ECAA190" w14:textId="1AA0056B" w:rsidR="00355509" w:rsidRDefault="00192178">
      <w:pPr>
        <w:pStyle w:val="29"/>
        <w:rPr>
          <w:rFonts w:asciiTheme="minorHAnsi" w:eastAsiaTheme="minorEastAsia" w:hAnsiTheme="minorHAnsi" w:cstheme="minorBidi"/>
          <w:b w:val="0"/>
          <w:noProof/>
          <w:kern w:val="2"/>
          <w:sz w:val="21"/>
          <w:lang w:val="en-US"/>
        </w:rPr>
      </w:pPr>
      <w:hyperlink w:anchor="_Toc63160486" w:history="1">
        <w:r w:rsidR="00355509" w:rsidRPr="009A5B55">
          <w:rPr>
            <w:rStyle w:val="afc"/>
            <w:noProof/>
          </w:rPr>
          <w:t>3.5</w:t>
        </w:r>
        <w:r w:rsidR="00355509">
          <w:rPr>
            <w:rFonts w:asciiTheme="minorHAnsi" w:eastAsiaTheme="minorEastAsia" w:hAnsiTheme="minorHAnsi" w:cstheme="minorBidi"/>
            <w:b w:val="0"/>
            <w:noProof/>
            <w:kern w:val="2"/>
            <w:sz w:val="21"/>
            <w:lang w:val="en-US"/>
          </w:rPr>
          <w:tab/>
        </w:r>
        <w:r w:rsidR="00355509" w:rsidRPr="009A5B55">
          <w:rPr>
            <w:rStyle w:val="afc"/>
            <w:noProof/>
          </w:rPr>
          <w:t>Abbreviated terms</w:t>
        </w:r>
        <w:r w:rsidR="00355509">
          <w:rPr>
            <w:noProof/>
            <w:webHidden/>
          </w:rPr>
          <w:tab/>
        </w:r>
        <w:r w:rsidR="00355509">
          <w:rPr>
            <w:noProof/>
            <w:webHidden/>
          </w:rPr>
          <w:fldChar w:fldCharType="begin"/>
        </w:r>
        <w:r w:rsidR="00355509">
          <w:rPr>
            <w:noProof/>
            <w:webHidden/>
          </w:rPr>
          <w:instrText xml:space="preserve"> PAGEREF _Toc63160486 \h </w:instrText>
        </w:r>
        <w:r w:rsidR="00355509">
          <w:rPr>
            <w:noProof/>
            <w:webHidden/>
          </w:rPr>
        </w:r>
        <w:r w:rsidR="00355509">
          <w:rPr>
            <w:noProof/>
            <w:webHidden/>
          </w:rPr>
          <w:fldChar w:fldCharType="separate"/>
        </w:r>
        <w:r w:rsidR="00A3371D">
          <w:rPr>
            <w:noProof/>
            <w:webHidden/>
          </w:rPr>
          <w:t>11</w:t>
        </w:r>
        <w:r w:rsidR="00355509">
          <w:rPr>
            <w:noProof/>
            <w:webHidden/>
          </w:rPr>
          <w:fldChar w:fldCharType="end"/>
        </w:r>
      </w:hyperlink>
    </w:p>
    <w:p w14:paraId="3EA5090C" w14:textId="7A7E6FE2" w:rsidR="00355509" w:rsidRDefault="00192178">
      <w:pPr>
        <w:pStyle w:val="12"/>
        <w:rPr>
          <w:rFonts w:asciiTheme="minorHAnsi" w:eastAsiaTheme="minorEastAsia" w:hAnsiTheme="minorHAnsi" w:cstheme="minorBidi"/>
          <w:b w:val="0"/>
          <w:noProof/>
          <w:kern w:val="2"/>
          <w:sz w:val="21"/>
          <w:lang w:val="en-US"/>
        </w:rPr>
      </w:pPr>
      <w:hyperlink w:anchor="_Toc63160487" w:history="1">
        <w:r w:rsidR="00355509" w:rsidRPr="009A5B55">
          <w:rPr>
            <w:rStyle w:val="afc"/>
            <w:noProof/>
          </w:rPr>
          <w:t>4</w:t>
        </w:r>
        <w:r w:rsidR="00355509">
          <w:rPr>
            <w:rFonts w:asciiTheme="minorHAnsi" w:eastAsiaTheme="minorEastAsia" w:hAnsiTheme="minorHAnsi" w:cstheme="minorBidi"/>
            <w:b w:val="0"/>
            <w:noProof/>
            <w:kern w:val="2"/>
            <w:sz w:val="21"/>
            <w:lang w:val="en-US"/>
          </w:rPr>
          <w:tab/>
        </w:r>
        <w:r w:rsidR="00355509" w:rsidRPr="009A5B55">
          <w:rPr>
            <w:rStyle w:val="afc"/>
            <w:noProof/>
          </w:rPr>
          <w:t>Semantic data modeling</w:t>
        </w:r>
        <w:r w:rsidR="00355509">
          <w:rPr>
            <w:noProof/>
            <w:webHidden/>
          </w:rPr>
          <w:tab/>
        </w:r>
        <w:r w:rsidR="00355509">
          <w:rPr>
            <w:noProof/>
            <w:webHidden/>
          </w:rPr>
          <w:fldChar w:fldCharType="begin"/>
        </w:r>
        <w:r w:rsidR="00355509">
          <w:rPr>
            <w:noProof/>
            <w:webHidden/>
          </w:rPr>
          <w:instrText xml:space="preserve"> PAGEREF _Toc63160487 \h </w:instrText>
        </w:r>
        <w:r w:rsidR="00355509">
          <w:rPr>
            <w:noProof/>
            <w:webHidden/>
          </w:rPr>
        </w:r>
        <w:r w:rsidR="00355509">
          <w:rPr>
            <w:noProof/>
            <w:webHidden/>
          </w:rPr>
          <w:fldChar w:fldCharType="separate"/>
        </w:r>
        <w:r w:rsidR="00A3371D">
          <w:rPr>
            <w:noProof/>
            <w:webHidden/>
          </w:rPr>
          <w:t>12</w:t>
        </w:r>
        <w:r w:rsidR="00355509">
          <w:rPr>
            <w:noProof/>
            <w:webHidden/>
          </w:rPr>
          <w:fldChar w:fldCharType="end"/>
        </w:r>
      </w:hyperlink>
    </w:p>
    <w:p w14:paraId="5C58F563" w14:textId="126083DF" w:rsidR="00355509" w:rsidRDefault="00192178">
      <w:pPr>
        <w:pStyle w:val="29"/>
        <w:rPr>
          <w:rFonts w:asciiTheme="minorHAnsi" w:eastAsiaTheme="minorEastAsia" w:hAnsiTheme="minorHAnsi" w:cstheme="minorBidi"/>
          <w:b w:val="0"/>
          <w:noProof/>
          <w:kern w:val="2"/>
          <w:sz w:val="21"/>
          <w:lang w:val="en-US"/>
        </w:rPr>
      </w:pPr>
      <w:hyperlink w:anchor="_Toc63160488" w:history="1">
        <w:r w:rsidR="00355509" w:rsidRPr="009A5B55">
          <w:rPr>
            <w:rStyle w:val="afc"/>
            <w:noProof/>
          </w:rPr>
          <w:t>4.1</w:t>
        </w:r>
        <w:r w:rsidR="00355509">
          <w:rPr>
            <w:rFonts w:asciiTheme="minorHAnsi" w:eastAsiaTheme="minorEastAsia" w:hAnsiTheme="minorHAnsi" w:cstheme="minorBidi"/>
            <w:b w:val="0"/>
            <w:noProof/>
            <w:kern w:val="2"/>
            <w:sz w:val="21"/>
            <w:lang w:val="en-US"/>
          </w:rPr>
          <w:tab/>
        </w:r>
        <w:r w:rsidR="00355509" w:rsidRPr="009A5B55">
          <w:rPr>
            <w:rStyle w:val="afc"/>
            <w:noProof/>
          </w:rPr>
          <w:t>General</w:t>
        </w:r>
        <w:r w:rsidR="00355509">
          <w:rPr>
            <w:noProof/>
            <w:webHidden/>
          </w:rPr>
          <w:tab/>
        </w:r>
        <w:r w:rsidR="00355509">
          <w:rPr>
            <w:noProof/>
            <w:webHidden/>
          </w:rPr>
          <w:fldChar w:fldCharType="begin"/>
        </w:r>
        <w:r w:rsidR="00355509">
          <w:rPr>
            <w:noProof/>
            <w:webHidden/>
          </w:rPr>
          <w:instrText xml:space="preserve"> PAGEREF _Toc63160488 \h </w:instrText>
        </w:r>
        <w:r w:rsidR="00355509">
          <w:rPr>
            <w:noProof/>
            <w:webHidden/>
          </w:rPr>
        </w:r>
        <w:r w:rsidR="00355509">
          <w:rPr>
            <w:noProof/>
            <w:webHidden/>
          </w:rPr>
          <w:fldChar w:fldCharType="separate"/>
        </w:r>
        <w:r w:rsidR="00A3371D">
          <w:rPr>
            <w:noProof/>
            <w:webHidden/>
          </w:rPr>
          <w:t>12</w:t>
        </w:r>
        <w:r w:rsidR="00355509">
          <w:rPr>
            <w:noProof/>
            <w:webHidden/>
          </w:rPr>
          <w:fldChar w:fldCharType="end"/>
        </w:r>
      </w:hyperlink>
    </w:p>
    <w:p w14:paraId="5BCAC39C" w14:textId="0F63D9AD" w:rsidR="00355509" w:rsidRDefault="00192178">
      <w:pPr>
        <w:pStyle w:val="29"/>
        <w:rPr>
          <w:rFonts w:asciiTheme="minorHAnsi" w:eastAsiaTheme="minorEastAsia" w:hAnsiTheme="minorHAnsi" w:cstheme="minorBidi"/>
          <w:b w:val="0"/>
          <w:noProof/>
          <w:kern w:val="2"/>
          <w:sz w:val="21"/>
          <w:lang w:val="en-US"/>
        </w:rPr>
      </w:pPr>
      <w:hyperlink w:anchor="_Toc63160489" w:history="1">
        <w:r w:rsidR="00355509" w:rsidRPr="009A5B55">
          <w:rPr>
            <w:rStyle w:val="afc"/>
            <w:noProof/>
          </w:rPr>
          <w:t>4.2</w:t>
        </w:r>
        <w:r w:rsidR="00355509">
          <w:rPr>
            <w:rFonts w:asciiTheme="minorHAnsi" w:eastAsiaTheme="minorEastAsia" w:hAnsiTheme="minorHAnsi" w:cstheme="minorBidi"/>
            <w:b w:val="0"/>
            <w:noProof/>
            <w:kern w:val="2"/>
            <w:sz w:val="21"/>
            <w:lang w:val="en-US"/>
          </w:rPr>
          <w:tab/>
        </w:r>
        <w:r w:rsidR="00355509" w:rsidRPr="009A5B55">
          <w:rPr>
            <w:rStyle w:val="afc"/>
            <w:noProof/>
          </w:rPr>
          <w:t>Business parties involved and their roles and relationships</w:t>
        </w:r>
        <w:r w:rsidR="00355509">
          <w:rPr>
            <w:noProof/>
            <w:webHidden/>
          </w:rPr>
          <w:tab/>
        </w:r>
        <w:r w:rsidR="00355509">
          <w:rPr>
            <w:noProof/>
            <w:webHidden/>
          </w:rPr>
          <w:fldChar w:fldCharType="begin"/>
        </w:r>
        <w:r w:rsidR="00355509">
          <w:rPr>
            <w:noProof/>
            <w:webHidden/>
          </w:rPr>
          <w:instrText xml:space="preserve"> PAGEREF _Toc63160489 \h </w:instrText>
        </w:r>
        <w:r w:rsidR="00355509">
          <w:rPr>
            <w:noProof/>
            <w:webHidden/>
          </w:rPr>
        </w:r>
        <w:r w:rsidR="00355509">
          <w:rPr>
            <w:noProof/>
            <w:webHidden/>
          </w:rPr>
          <w:fldChar w:fldCharType="separate"/>
        </w:r>
        <w:r w:rsidR="00A3371D">
          <w:rPr>
            <w:noProof/>
            <w:webHidden/>
          </w:rPr>
          <w:t>12</w:t>
        </w:r>
        <w:r w:rsidR="00355509">
          <w:rPr>
            <w:noProof/>
            <w:webHidden/>
          </w:rPr>
          <w:fldChar w:fldCharType="end"/>
        </w:r>
      </w:hyperlink>
    </w:p>
    <w:p w14:paraId="0CBF200D" w14:textId="6DDF3449" w:rsidR="00355509" w:rsidRDefault="00192178">
      <w:pPr>
        <w:pStyle w:val="29"/>
        <w:rPr>
          <w:rFonts w:asciiTheme="minorHAnsi" w:eastAsiaTheme="minorEastAsia" w:hAnsiTheme="minorHAnsi" w:cstheme="minorBidi"/>
          <w:b w:val="0"/>
          <w:noProof/>
          <w:kern w:val="2"/>
          <w:sz w:val="21"/>
          <w:lang w:val="en-US"/>
        </w:rPr>
      </w:pPr>
      <w:hyperlink w:anchor="_Toc63160490" w:history="1">
        <w:r w:rsidR="00355509" w:rsidRPr="009A5B55">
          <w:rPr>
            <w:rStyle w:val="afc"/>
            <w:noProof/>
          </w:rPr>
          <w:t>4.3</w:t>
        </w:r>
        <w:r w:rsidR="00355509">
          <w:rPr>
            <w:rFonts w:asciiTheme="minorHAnsi" w:eastAsiaTheme="minorEastAsia" w:hAnsiTheme="minorHAnsi" w:cstheme="minorBidi"/>
            <w:b w:val="0"/>
            <w:noProof/>
            <w:kern w:val="2"/>
            <w:sz w:val="21"/>
            <w:lang w:val="en-US"/>
          </w:rPr>
          <w:tab/>
        </w:r>
        <w:r w:rsidR="00355509" w:rsidRPr="009A5B55">
          <w:rPr>
            <w:rStyle w:val="afc"/>
            <w:noProof/>
          </w:rPr>
          <w:t>Employee roles and user activities</w:t>
        </w:r>
        <w:r w:rsidR="00355509">
          <w:rPr>
            <w:noProof/>
            <w:webHidden/>
          </w:rPr>
          <w:tab/>
        </w:r>
        <w:r w:rsidR="00355509">
          <w:rPr>
            <w:noProof/>
            <w:webHidden/>
          </w:rPr>
          <w:fldChar w:fldCharType="begin"/>
        </w:r>
        <w:r w:rsidR="00355509">
          <w:rPr>
            <w:noProof/>
            <w:webHidden/>
          </w:rPr>
          <w:instrText xml:space="preserve"> PAGEREF _Toc63160490 \h </w:instrText>
        </w:r>
        <w:r w:rsidR="00355509">
          <w:rPr>
            <w:noProof/>
            <w:webHidden/>
          </w:rPr>
        </w:r>
        <w:r w:rsidR="00355509">
          <w:rPr>
            <w:noProof/>
            <w:webHidden/>
          </w:rPr>
          <w:fldChar w:fldCharType="separate"/>
        </w:r>
        <w:r w:rsidR="00A3371D">
          <w:rPr>
            <w:noProof/>
            <w:webHidden/>
          </w:rPr>
          <w:t>12</w:t>
        </w:r>
        <w:r w:rsidR="00355509">
          <w:rPr>
            <w:noProof/>
            <w:webHidden/>
          </w:rPr>
          <w:fldChar w:fldCharType="end"/>
        </w:r>
      </w:hyperlink>
    </w:p>
    <w:p w14:paraId="1B3D472D" w14:textId="41F7DD1F" w:rsidR="00355509" w:rsidRDefault="00192178">
      <w:pPr>
        <w:pStyle w:val="29"/>
        <w:rPr>
          <w:rFonts w:asciiTheme="minorHAnsi" w:eastAsiaTheme="minorEastAsia" w:hAnsiTheme="minorHAnsi" w:cstheme="minorBidi"/>
          <w:b w:val="0"/>
          <w:noProof/>
          <w:kern w:val="2"/>
          <w:sz w:val="21"/>
          <w:lang w:val="en-US"/>
        </w:rPr>
      </w:pPr>
      <w:hyperlink w:anchor="_Toc63160491" w:history="1">
        <w:r w:rsidR="00355509" w:rsidRPr="009A5B55">
          <w:rPr>
            <w:rStyle w:val="afc"/>
            <w:noProof/>
          </w:rPr>
          <w:t>4.4</w:t>
        </w:r>
        <w:r w:rsidR="00355509">
          <w:rPr>
            <w:rFonts w:asciiTheme="minorHAnsi" w:eastAsiaTheme="minorEastAsia" w:hAnsiTheme="minorHAnsi" w:cstheme="minorBidi"/>
            <w:b w:val="0"/>
            <w:noProof/>
            <w:kern w:val="2"/>
            <w:sz w:val="21"/>
            <w:lang w:val="en-US"/>
          </w:rPr>
          <w:tab/>
        </w:r>
        <w:r w:rsidR="00355509" w:rsidRPr="009A5B55">
          <w:rPr>
            <w:rStyle w:val="afc"/>
            <w:noProof/>
          </w:rPr>
          <w:t>Business processes</w:t>
        </w:r>
        <w:r w:rsidR="00355509">
          <w:rPr>
            <w:noProof/>
            <w:webHidden/>
          </w:rPr>
          <w:tab/>
        </w:r>
        <w:r w:rsidR="00355509">
          <w:rPr>
            <w:noProof/>
            <w:webHidden/>
          </w:rPr>
          <w:fldChar w:fldCharType="begin"/>
        </w:r>
        <w:r w:rsidR="00355509">
          <w:rPr>
            <w:noProof/>
            <w:webHidden/>
          </w:rPr>
          <w:instrText xml:space="preserve"> PAGEREF _Toc63160491 \h </w:instrText>
        </w:r>
        <w:r w:rsidR="00355509">
          <w:rPr>
            <w:noProof/>
            <w:webHidden/>
          </w:rPr>
        </w:r>
        <w:r w:rsidR="00355509">
          <w:rPr>
            <w:noProof/>
            <w:webHidden/>
          </w:rPr>
          <w:fldChar w:fldCharType="separate"/>
        </w:r>
        <w:r w:rsidR="00A3371D">
          <w:rPr>
            <w:noProof/>
            <w:webHidden/>
          </w:rPr>
          <w:t>12</w:t>
        </w:r>
        <w:r w:rsidR="00355509">
          <w:rPr>
            <w:noProof/>
            <w:webHidden/>
          </w:rPr>
          <w:fldChar w:fldCharType="end"/>
        </w:r>
      </w:hyperlink>
    </w:p>
    <w:p w14:paraId="18E04285" w14:textId="6759F4E1" w:rsidR="00355509" w:rsidRDefault="00192178">
      <w:pPr>
        <w:pStyle w:val="38"/>
        <w:rPr>
          <w:rFonts w:asciiTheme="minorHAnsi" w:eastAsiaTheme="minorEastAsia" w:hAnsiTheme="minorHAnsi" w:cstheme="minorBidi"/>
          <w:b w:val="0"/>
          <w:noProof/>
          <w:kern w:val="2"/>
          <w:sz w:val="21"/>
          <w:lang w:val="en-US"/>
        </w:rPr>
      </w:pPr>
      <w:hyperlink w:anchor="_Toc63160492" w:history="1">
        <w:r w:rsidR="00355509" w:rsidRPr="009A5B55">
          <w:rPr>
            <w:rStyle w:val="afc"/>
            <w:noProof/>
          </w:rPr>
          <w:t>4.4.1</w:t>
        </w:r>
        <w:r w:rsidR="00355509">
          <w:rPr>
            <w:rFonts w:asciiTheme="minorHAnsi" w:eastAsiaTheme="minorEastAsia" w:hAnsiTheme="minorHAnsi" w:cstheme="minorBidi"/>
            <w:b w:val="0"/>
            <w:noProof/>
            <w:kern w:val="2"/>
            <w:sz w:val="21"/>
            <w:lang w:val="en-US"/>
          </w:rPr>
          <w:tab/>
        </w:r>
        <w:r w:rsidR="00355509" w:rsidRPr="009A5B55">
          <w:rPr>
            <w:rStyle w:val="afc"/>
            <w:noProof/>
          </w:rPr>
          <w:t>General</w:t>
        </w:r>
        <w:r w:rsidR="00355509">
          <w:rPr>
            <w:noProof/>
            <w:webHidden/>
          </w:rPr>
          <w:tab/>
        </w:r>
        <w:r w:rsidR="00355509">
          <w:rPr>
            <w:noProof/>
            <w:webHidden/>
          </w:rPr>
          <w:fldChar w:fldCharType="begin"/>
        </w:r>
        <w:r w:rsidR="00355509">
          <w:rPr>
            <w:noProof/>
            <w:webHidden/>
          </w:rPr>
          <w:instrText xml:space="preserve"> PAGEREF _Toc63160492 \h </w:instrText>
        </w:r>
        <w:r w:rsidR="00355509">
          <w:rPr>
            <w:noProof/>
            <w:webHidden/>
          </w:rPr>
        </w:r>
        <w:r w:rsidR="00355509">
          <w:rPr>
            <w:noProof/>
            <w:webHidden/>
          </w:rPr>
          <w:fldChar w:fldCharType="separate"/>
        </w:r>
        <w:r w:rsidR="00A3371D">
          <w:rPr>
            <w:noProof/>
            <w:webHidden/>
          </w:rPr>
          <w:t>12</w:t>
        </w:r>
        <w:r w:rsidR="00355509">
          <w:rPr>
            <w:noProof/>
            <w:webHidden/>
          </w:rPr>
          <w:fldChar w:fldCharType="end"/>
        </w:r>
      </w:hyperlink>
    </w:p>
    <w:p w14:paraId="6E64B27E" w14:textId="22200D05" w:rsidR="00355509" w:rsidRDefault="00192178">
      <w:pPr>
        <w:pStyle w:val="38"/>
        <w:rPr>
          <w:rFonts w:asciiTheme="minorHAnsi" w:eastAsiaTheme="minorEastAsia" w:hAnsiTheme="minorHAnsi" w:cstheme="minorBidi"/>
          <w:b w:val="0"/>
          <w:noProof/>
          <w:kern w:val="2"/>
          <w:sz w:val="21"/>
          <w:lang w:val="en-US"/>
        </w:rPr>
      </w:pPr>
      <w:hyperlink w:anchor="_Toc63160493" w:history="1">
        <w:r w:rsidR="00355509" w:rsidRPr="009A5B55">
          <w:rPr>
            <w:rStyle w:val="afc"/>
            <w:noProof/>
          </w:rPr>
          <w:t>4.4.2</w:t>
        </w:r>
        <w:r w:rsidR="00355509">
          <w:rPr>
            <w:rFonts w:asciiTheme="minorHAnsi" w:eastAsiaTheme="minorEastAsia" w:hAnsiTheme="minorHAnsi" w:cstheme="minorBidi"/>
            <w:b w:val="0"/>
            <w:noProof/>
            <w:kern w:val="2"/>
            <w:sz w:val="21"/>
            <w:lang w:val="en-US"/>
          </w:rPr>
          <w:tab/>
        </w:r>
        <w:r w:rsidR="00355509" w:rsidRPr="009A5B55">
          <w:rPr>
            <w:rStyle w:val="afc"/>
            <w:noProof/>
          </w:rPr>
          <w:t>Invoicing of deliveries against purchase orders, based on a contract</w:t>
        </w:r>
        <w:r w:rsidR="00355509">
          <w:rPr>
            <w:noProof/>
            <w:webHidden/>
          </w:rPr>
          <w:tab/>
        </w:r>
        <w:r w:rsidR="00355509">
          <w:rPr>
            <w:noProof/>
            <w:webHidden/>
          </w:rPr>
          <w:fldChar w:fldCharType="begin"/>
        </w:r>
        <w:r w:rsidR="00355509">
          <w:rPr>
            <w:noProof/>
            <w:webHidden/>
          </w:rPr>
          <w:instrText xml:space="preserve"> PAGEREF _Toc63160493 \h </w:instrText>
        </w:r>
        <w:r w:rsidR="00355509">
          <w:rPr>
            <w:noProof/>
            <w:webHidden/>
          </w:rPr>
        </w:r>
        <w:r w:rsidR="00355509">
          <w:rPr>
            <w:noProof/>
            <w:webHidden/>
          </w:rPr>
          <w:fldChar w:fldCharType="separate"/>
        </w:r>
        <w:r w:rsidR="00A3371D">
          <w:rPr>
            <w:noProof/>
            <w:webHidden/>
          </w:rPr>
          <w:t>12</w:t>
        </w:r>
        <w:r w:rsidR="00355509">
          <w:rPr>
            <w:noProof/>
            <w:webHidden/>
          </w:rPr>
          <w:fldChar w:fldCharType="end"/>
        </w:r>
      </w:hyperlink>
    </w:p>
    <w:p w14:paraId="2820853C" w14:textId="5DE1D9E9" w:rsidR="00355509" w:rsidRDefault="00192178">
      <w:pPr>
        <w:pStyle w:val="38"/>
        <w:rPr>
          <w:rFonts w:asciiTheme="minorHAnsi" w:eastAsiaTheme="minorEastAsia" w:hAnsiTheme="minorHAnsi" w:cstheme="minorBidi"/>
          <w:b w:val="0"/>
          <w:noProof/>
          <w:kern w:val="2"/>
          <w:sz w:val="21"/>
          <w:lang w:val="en-US"/>
        </w:rPr>
      </w:pPr>
      <w:hyperlink w:anchor="_Toc63160494" w:history="1">
        <w:r w:rsidR="00355509" w:rsidRPr="009A5B55">
          <w:rPr>
            <w:rStyle w:val="afc"/>
            <w:noProof/>
          </w:rPr>
          <w:t>4.4.3</w:t>
        </w:r>
        <w:r w:rsidR="00355509">
          <w:rPr>
            <w:rFonts w:asciiTheme="minorHAnsi" w:eastAsiaTheme="minorEastAsia" w:hAnsiTheme="minorHAnsi" w:cstheme="minorBidi"/>
            <w:b w:val="0"/>
            <w:noProof/>
            <w:kern w:val="2"/>
            <w:sz w:val="21"/>
            <w:lang w:val="en-US"/>
          </w:rPr>
          <w:tab/>
        </w:r>
        <w:r w:rsidR="00355509" w:rsidRPr="009A5B55">
          <w:rPr>
            <w:rStyle w:val="afc"/>
            <w:noProof/>
          </w:rPr>
          <w:t>Spot payment</w:t>
        </w:r>
        <w:r w:rsidR="00355509">
          <w:rPr>
            <w:noProof/>
            <w:webHidden/>
          </w:rPr>
          <w:tab/>
        </w:r>
        <w:r w:rsidR="00355509">
          <w:rPr>
            <w:noProof/>
            <w:webHidden/>
          </w:rPr>
          <w:fldChar w:fldCharType="begin"/>
        </w:r>
        <w:r w:rsidR="00355509">
          <w:rPr>
            <w:noProof/>
            <w:webHidden/>
          </w:rPr>
          <w:instrText xml:space="preserve"> PAGEREF _Toc63160494 \h </w:instrText>
        </w:r>
        <w:r w:rsidR="00355509">
          <w:rPr>
            <w:noProof/>
            <w:webHidden/>
          </w:rPr>
        </w:r>
        <w:r w:rsidR="00355509">
          <w:rPr>
            <w:noProof/>
            <w:webHidden/>
          </w:rPr>
          <w:fldChar w:fldCharType="separate"/>
        </w:r>
        <w:r w:rsidR="00A3371D">
          <w:rPr>
            <w:noProof/>
            <w:webHidden/>
          </w:rPr>
          <w:t>13</w:t>
        </w:r>
        <w:r w:rsidR="00355509">
          <w:rPr>
            <w:noProof/>
            <w:webHidden/>
          </w:rPr>
          <w:fldChar w:fldCharType="end"/>
        </w:r>
      </w:hyperlink>
    </w:p>
    <w:p w14:paraId="02A41336" w14:textId="68C6F38F" w:rsidR="00355509" w:rsidRDefault="00192178">
      <w:pPr>
        <w:pStyle w:val="29"/>
        <w:rPr>
          <w:rFonts w:asciiTheme="minorHAnsi" w:eastAsiaTheme="minorEastAsia" w:hAnsiTheme="minorHAnsi" w:cstheme="minorBidi"/>
          <w:b w:val="0"/>
          <w:noProof/>
          <w:kern w:val="2"/>
          <w:sz w:val="21"/>
          <w:lang w:val="en-US"/>
        </w:rPr>
      </w:pPr>
      <w:hyperlink w:anchor="_Toc63160495" w:history="1">
        <w:r w:rsidR="00355509" w:rsidRPr="009A5B55">
          <w:rPr>
            <w:rStyle w:val="afc"/>
            <w:noProof/>
          </w:rPr>
          <w:t>4.5</w:t>
        </w:r>
        <w:r w:rsidR="00355509">
          <w:rPr>
            <w:rFonts w:asciiTheme="minorHAnsi" w:eastAsiaTheme="minorEastAsia" w:hAnsiTheme="minorHAnsi" w:cstheme="minorBidi"/>
            <w:b w:val="0"/>
            <w:noProof/>
            <w:kern w:val="2"/>
            <w:sz w:val="21"/>
            <w:lang w:val="en-US"/>
          </w:rPr>
          <w:tab/>
        </w:r>
        <w:r w:rsidR="00355509" w:rsidRPr="009A5B55">
          <w:rPr>
            <w:rStyle w:val="afc"/>
            <w:noProof/>
          </w:rPr>
          <w:t>Business controls and audit trails</w:t>
        </w:r>
        <w:r w:rsidR="00355509">
          <w:rPr>
            <w:noProof/>
            <w:webHidden/>
          </w:rPr>
          <w:tab/>
        </w:r>
        <w:r w:rsidR="00355509">
          <w:rPr>
            <w:noProof/>
            <w:webHidden/>
          </w:rPr>
          <w:fldChar w:fldCharType="begin"/>
        </w:r>
        <w:r w:rsidR="00355509">
          <w:rPr>
            <w:noProof/>
            <w:webHidden/>
          </w:rPr>
          <w:instrText xml:space="preserve"> PAGEREF _Toc63160495 \h </w:instrText>
        </w:r>
        <w:r w:rsidR="00355509">
          <w:rPr>
            <w:noProof/>
            <w:webHidden/>
          </w:rPr>
        </w:r>
        <w:r w:rsidR="00355509">
          <w:rPr>
            <w:noProof/>
            <w:webHidden/>
          </w:rPr>
          <w:fldChar w:fldCharType="separate"/>
        </w:r>
        <w:r w:rsidR="00A3371D">
          <w:rPr>
            <w:noProof/>
            <w:webHidden/>
          </w:rPr>
          <w:t>13</w:t>
        </w:r>
        <w:r w:rsidR="00355509">
          <w:rPr>
            <w:noProof/>
            <w:webHidden/>
          </w:rPr>
          <w:fldChar w:fldCharType="end"/>
        </w:r>
      </w:hyperlink>
    </w:p>
    <w:p w14:paraId="6B81ABDF" w14:textId="49F679E6" w:rsidR="00355509" w:rsidRDefault="00192178">
      <w:pPr>
        <w:pStyle w:val="38"/>
        <w:rPr>
          <w:rFonts w:asciiTheme="minorHAnsi" w:eastAsiaTheme="minorEastAsia" w:hAnsiTheme="minorHAnsi" w:cstheme="minorBidi"/>
          <w:b w:val="0"/>
          <w:noProof/>
          <w:kern w:val="2"/>
          <w:sz w:val="21"/>
          <w:lang w:val="en-US"/>
        </w:rPr>
      </w:pPr>
      <w:hyperlink w:anchor="_Toc63160496" w:history="1">
        <w:r w:rsidR="00355509" w:rsidRPr="009A5B55">
          <w:rPr>
            <w:rStyle w:val="afc"/>
            <w:noProof/>
          </w:rPr>
          <w:t>4.5.1</w:t>
        </w:r>
        <w:r w:rsidR="00355509">
          <w:rPr>
            <w:rFonts w:asciiTheme="minorHAnsi" w:eastAsiaTheme="minorEastAsia" w:hAnsiTheme="minorHAnsi" w:cstheme="minorBidi"/>
            <w:b w:val="0"/>
            <w:noProof/>
            <w:kern w:val="2"/>
            <w:sz w:val="21"/>
            <w:lang w:val="en-US"/>
          </w:rPr>
          <w:tab/>
        </w:r>
        <w:r w:rsidR="00355509" w:rsidRPr="009A5B55">
          <w:rPr>
            <w:rStyle w:val="afc"/>
            <w:noProof/>
          </w:rPr>
          <w:t>General</w:t>
        </w:r>
        <w:r w:rsidR="00355509">
          <w:rPr>
            <w:noProof/>
            <w:webHidden/>
          </w:rPr>
          <w:tab/>
        </w:r>
        <w:r w:rsidR="00355509">
          <w:rPr>
            <w:noProof/>
            <w:webHidden/>
          </w:rPr>
          <w:fldChar w:fldCharType="begin"/>
        </w:r>
        <w:r w:rsidR="00355509">
          <w:rPr>
            <w:noProof/>
            <w:webHidden/>
          </w:rPr>
          <w:instrText xml:space="preserve"> PAGEREF _Toc63160496 \h </w:instrText>
        </w:r>
        <w:r w:rsidR="00355509">
          <w:rPr>
            <w:noProof/>
            <w:webHidden/>
          </w:rPr>
        </w:r>
        <w:r w:rsidR="00355509">
          <w:rPr>
            <w:noProof/>
            <w:webHidden/>
          </w:rPr>
          <w:fldChar w:fldCharType="separate"/>
        </w:r>
        <w:r w:rsidR="00A3371D">
          <w:rPr>
            <w:noProof/>
            <w:webHidden/>
          </w:rPr>
          <w:t>13</w:t>
        </w:r>
        <w:r w:rsidR="00355509">
          <w:rPr>
            <w:noProof/>
            <w:webHidden/>
          </w:rPr>
          <w:fldChar w:fldCharType="end"/>
        </w:r>
      </w:hyperlink>
    </w:p>
    <w:p w14:paraId="68AB7F20" w14:textId="71B68E2A" w:rsidR="00355509" w:rsidRDefault="00192178">
      <w:pPr>
        <w:pStyle w:val="38"/>
        <w:rPr>
          <w:rFonts w:asciiTheme="minorHAnsi" w:eastAsiaTheme="minorEastAsia" w:hAnsiTheme="minorHAnsi" w:cstheme="minorBidi"/>
          <w:b w:val="0"/>
          <w:noProof/>
          <w:kern w:val="2"/>
          <w:sz w:val="21"/>
          <w:lang w:val="en-US"/>
        </w:rPr>
      </w:pPr>
      <w:hyperlink w:anchor="_Toc63160497" w:history="1">
        <w:r w:rsidR="00355509" w:rsidRPr="009A5B55">
          <w:rPr>
            <w:rStyle w:val="afc"/>
            <w:noProof/>
          </w:rPr>
          <w:t>4.5.2</w:t>
        </w:r>
        <w:r w:rsidR="00355509">
          <w:rPr>
            <w:rFonts w:asciiTheme="minorHAnsi" w:eastAsiaTheme="minorEastAsia" w:hAnsiTheme="minorHAnsi" w:cstheme="minorBidi"/>
            <w:b w:val="0"/>
            <w:noProof/>
            <w:kern w:val="2"/>
            <w:sz w:val="21"/>
            <w:lang w:val="en-US"/>
          </w:rPr>
          <w:tab/>
        </w:r>
        <w:r w:rsidR="00355509" w:rsidRPr="009A5B55">
          <w:rPr>
            <w:rStyle w:val="afc"/>
            <w:noProof/>
          </w:rPr>
          <w:t>3-way matching</w:t>
        </w:r>
        <w:r w:rsidR="00355509">
          <w:rPr>
            <w:noProof/>
            <w:webHidden/>
          </w:rPr>
          <w:tab/>
        </w:r>
        <w:r w:rsidR="00355509">
          <w:rPr>
            <w:noProof/>
            <w:webHidden/>
          </w:rPr>
          <w:fldChar w:fldCharType="begin"/>
        </w:r>
        <w:r w:rsidR="00355509">
          <w:rPr>
            <w:noProof/>
            <w:webHidden/>
          </w:rPr>
          <w:instrText xml:space="preserve"> PAGEREF _Toc63160497 \h </w:instrText>
        </w:r>
        <w:r w:rsidR="00355509">
          <w:rPr>
            <w:noProof/>
            <w:webHidden/>
          </w:rPr>
        </w:r>
        <w:r w:rsidR="00355509">
          <w:rPr>
            <w:noProof/>
            <w:webHidden/>
          </w:rPr>
          <w:fldChar w:fldCharType="separate"/>
        </w:r>
        <w:r w:rsidR="00A3371D">
          <w:rPr>
            <w:noProof/>
            <w:webHidden/>
          </w:rPr>
          <w:t>13</w:t>
        </w:r>
        <w:r w:rsidR="00355509">
          <w:rPr>
            <w:noProof/>
            <w:webHidden/>
          </w:rPr>
          <w:fldChar w:fldCharType="end"/>
        </w:r>
      </w:hyperlink>
    </w:p>
    <w:p w14:paraId="1638DBCC" w14:textId="72A5BA44" w:rsidR="00355509" w:rsidRDefault="00192178">
      <w:pPr>
        <w:pStyle w:val="29"/>
        <w:rPr>
          <w:rFonts w:asciiTheme="minorHAnsi" w:eastAsiaTheme="minorEastAsia" w:hAnsiTheme="minorHAnsi" w:cstheme="minorBidi"/>
          <w:b w:val="0"/>
          <w:noProof/>
          <w:kern w:val="2"/>
          <w:sz w:val="21"/>
          <w:lang w:val="en-US"/>
        </w:rPr>
      </w:pPr>
      <w:hyperlink w:anchor="_Toc63160498" w:history="1">
        <w:r w:rsidR="00355509" w:rsidRPr="009A5B55">
          <w:rPr>
            <w:rStyle w:val="afc"/>
            <w:noProof/>
          </w:rPr>
          <w:t>4.6</w:t>
        </w:r>
        <w:r w:rsidR="00355509">
          <w:rPr>
            <w:rFonts w:asciiTheme="minorHAnsi" w:eastAsiaTheme="minorEastAsia" w:hAnsiTheme="minorHAnsi" w:cstheme="minorBidi"/>
            <w:b w:val="0"/>
            <w:noProof/>
            <w:kern w:val="2"/>
            <w:sz w:val="21"/>
            <w:lang w:val="en-US"/>
          </w:rPr>
          <w:tab/>
        </w:r>
        <w:r w:rsidR="00355509" w:rsidRPr="009A5B55">
          <w:rPr>
            <w:rStyle w:val="afc"/>
            <w:noProof/>
          </w:rPr>
          <w:t>Semantic datatypes</w:t>
        </w:r>
        <w:r w:rsidR="00355509">
          <w:rPr>
            <w:noProof/>
            <w:webHidden/>
          </w:rPr>
          <w:tab/>
        </w:r>
        <w:r w:rsidR="00355509">
          <w:rPr>
            <w:noProof/>
            <w:webHidden/>
          </w:rPr>
          <w:fldChar w:fldCharType="begin"/>
        </w:r>
        <w:r w:rsidR="00355509">
          <w:rPr>
            <w:noProof/>
            <w:webHidden/>
          </w:rPr>
          <w:instrText xml:space="preserve"> PAGEREF _Toc63160498 \h </w:instrText>
        </w:r>
        <w:r w:rsidR="00355509">
          <w:rPr>
            <w:noProof/>
            <w:webHidden/>
          </w:rPr>
        </w:r>
        <w:r w:rsidR="00355509">
          <w:rPr>
            <w:noProof/>
            <w:webHidden/>
          </w:rPr>
          <w:fldChar w:fldCharType="separate"/>
        </w:r>
        <w:r w:rsidR="00A3371D">
          <w:rPr>
            <w:noProof/>
            <w:webHidden/>
          </w:rPr>
          <w:t>14</w:t>
        </w:r>
        <w:r w:rsidR="00355509">
          <w:rPr>
            <w:noProof/>
            <w:webHidden/>
          </w:rPr>
          <w:fldChar w:fldCharType="end"/>
        </w:r>
      </w:hyperlink>
    </w:p>
    <w:p w14:paraId="1E54ED8A" w14:textId="6B0DB13F" w:rsidR="00355509" w:rsidRDefault="00192178">
      <w:pPr>
        <w:pStyle w:val="38"/>
        <w:rPr>
          <w:rFonts w:asciiTheme="minorHAnsi" w:eastAsiaTheme="minorEastAsia" w:hAnsiTheme="minorHAnsi" w:cstheme="minorBidi"/>
          <w:b w:val="0"/>
          <w:noProof/>
          <w:kern w:val="2"/>
          <w:sz w:val="21"/>
          <w:lang w:val="en-US"/>
        </w:rPr>
      </w:pPr>
      <w:hyperlink w:anchor="_Toc63160499" w:history="1">
        <w:r w:rsidR="00355509" w:rsidRPr="009A5B55">
          <w:rPr>
            <w:rStyle w:val="afc"/>
            <w:noProof/>
          </w:rPr>
          <w:t>4.6.1</w:t>
        </w:r>
        <w:r w:rsidR="00355509">
          <w:rPr>
            <w:rFonts w:asciiTheme="minorHAnsi" w:eastAsiaTheme="minorEastAsia" w:hAnsiTheme="minorHAnsi" w:cstheme="minorBidi"/>
            <w:b w:val="0"/>
            <w:noProof/>
            <w:kern w:val="2"/>
            <w:sz w:val="21"/>
            <w:lang w:val="en-US"/>
          </w:rPr>
          <w:tab/>
        </w:r>
        <w:r w:rsidR="00355509" w:rsidRPr="009A5B55">
          <w:rPr>
            <w:rStyle w:val="afc"/>
            <w:noProof/>
          </w:rPr>
          <w:t>Primitive types</w:t>
        </w:r>
        <w:r w:rsidR="00355509">
          <w:rPr>
            <w:noProof/>
            <w:webHidden/>
          </w:rPr>
          <w:tab/>
        </w:r>
        <w:r w:rsidR="00355509">
          <w:rPr>
            <w:noProof/>
            <w:webHidden/>
          </w:rPr>
          <w:fldChar w:fldCharType="begin"/>
        </w:r>
        <w:r w:rsidR="00355509">
          <w:rPr>
            <w:noProof/>
            <w:webHidden/>
          </w:rPr>
          <w:instrText xml:space="preserve"> PAGEREF _Toc63160499 \h </w:instrText>
        </w:r>
        <w:r w:rsidR="00355509">
          <w:rPr>
            <w:noProof/>
            <w:webHidden/>
          </w:rPr>
        </w:r>
        <w:r w:rsidR="00355509">
          <w:rPr>
            <w:noProof/>
            <w:webHidden/>
          </w:rPr>
          <w:fldChar w:fldCharType="separate"/>
        </w:r>
        <w:r w:rsidR="00A3371D">
          <w:rPr>
            <w:noProof/>
            <w:webHidden/>
          </w:rPr>
          <w:t>14</w:t>
        </w:r>
        <w:r w:rsidR="00355509">
          <w:rPr>
            <w:noProof/>
            <w:webHidden/>
          </w:rPr>
          <w:fldChar w:fldCharType="end"/>
        </w:r>
      </w:hyperlink>
    </w:p>
    <w:p w14:paraId="3B298519" w14:textId="6D57C879" w:rsidR="00355509" w:rsidRDefault="00192178">
      <w:pPr>
        <w:pStyle w:val="38"/>
        <w:rPr>
          <w:rFonts w:asciiTheme="minorHAnsi" w:eastAsiaTheme="minorEastAsia" w:hAnsiTheme="minorHAnsi" w:cstheme="minorBidi"/>
          <w:b w:val="0"/>
          <w:noProof/>
          <w:kern w:val="2"/>
          <w:sz w:val="21"/>
          <w:lang w:val="en-US"/>
        </w:rPr>
      </w:pPr>
      <w:hyperlink w:anchor="_Toc63160500" w:history="1">
        <w:r w:rsidR="00355509" w:rsidRPr="009A5B55">
          <w:rPr>
            <w:rStyle w:val="afc"/>
            <w:noProof/>
          </w:rPr>
          <w:t>4.6.2</w:t>
        </w:r>
        <w:r w:rsidR="00355509">
          <w:rPr>
            <w:rFonts w:asciiTheme="minorHAnsi" w:eastAsiaTheme="minorEastAsia" w:hAnsiTheme="minorHAnsi" w:cstheme="minorBidi"/>
            <w:b w:val="0"/>
            <w:noProof/>
            <w:kern w:val="2"/>
            <w:sz w:val="21"/>
            <w:lang w:val="en-US"/>
          </w:rPr>
          <w:tab/>
        </w:r>
        <w:r w:rsidR="00355509" w:rsidRPr="009A5B55">
          <w:rPr>
            <w:rStyle w:val="afc"/>
            <w:noProof/>
          </w:rPr>
          <w:t>Semantic data types</w:t>
        </w:r>
        <w:r w:rsidR="00355509">
          <w:rPr>
            <w:noProof/>
            <w:webHidden/>
          </w:rPr>
          <w:tab/>
        </w:r>
        <w:r w:rsidR="00355509">
          <w:rPr>
            <w:noProof/>
            <w:webHidden/>
          </w:rPr>
          <w:fldChar w:fldCharType="begin"/>
        </w:r>
        <w:r w:rsidR="00355509">
          <w:rPr>
            <w:noProof/>
            <w:webHidden/>
          </w:rPr>
          <w:instrText xml:space="preserve"> PAGEREF _Toc63160500 \h </w:instrText>
        </w:r>
        <w:r w:rsidR="00355509">
          <w:rPr>
            <w:noProof/>
            <w:webHidden/>
          </w:rPr>
        </w:r>
        <w:r w:rsidR="00355509">
          <w:rPr>
            <w:noProof/>
            <w:webHidden/>
          </w:rPr>
          <w:fldChar w:fldCharType="separate"/>
        </w:r>
        <w:r w:rsidR="00A3371D">
          <w:rPr>
            <w:noProof/>
            <w:webHidden/>
          </w:rPr>
          <w:t>14</w:t>
        </w:r>
        <w:r w:rsidR="00355509">
          <w:rPr>
            <w:noProof/>
            <w:webHidden/>
          </w:rPr>
          <w:fldChar w:fldCharType="end"/>
        </w:r>
      </w:hyperlink>
    </w:p>
    <w:p w14:paraId="42E3F23D" w14:textId="588F261F" w:rsidR="00355509" w:rsidRDefault="00192178">
      <w:pPr>
        <w:pStyle w:val="29"/>
        <w:rPr>
          <w:rFonts w:asciiTheme="minorHAnsi" w:eastAsiaTheme="minorEastAsia" w:hAnsiTheme="minorHAnsi" w:cstheme="minorBidi"/>
          <w:b w:val="0"/>
          <w:noProof/>
          <w:kern w:val="2"/>
          <w:sz w:val="21"/>
          <w:lang w:val="en-US"/>
        </w:rPr>
      </w:pPr>
      <w:hyperlink w:anchor="_Toc63160501" w:history="1">
        <w:r w:rsidR="00355509" w:rsidRPr="009A5B55">
          <w:rPr>
            <w:rStyle w:val="afc"/>
            <w:noProof/>
          </w:rPr>
          <w:t>4.7</w:t>
        </w:r>
        <w:r w:rsidR="00355509">
          <w:rPr>
            <w:rFonts w:asciiTheme="minorHAnsi" w:eastAsiaTheme="minorEastAsia" w:hAnsiTheme="minorHAnsi" w:cstheme="minorBidi"/>
            <w:b w:val="0"/>
            <w:noProof/>
            <w:kern w:val="2"/>
            <w:sz w:val="21"/>
            <w:lang w:val="en-US"/>
          </w:rPr>
          <w:tab/>
        </w:r>
        <w:r w:rsidR="00355509" w:rsidRPr="009A5B55">
          <w:rPr>
            <w:rStyle w:val="afc"/>
            <w:noProof/>
          </w:rPr>
          <w:t>Core audit data model</w:t>
        </w:r>
        <w:r w:rsidR="00355509">
          <w:rPr>
            <w:noProof/>
            <w:webHidden/>
          </w:rPr>
          <w:tab/>
        </w:r>
        <w:r w:rsidR="00355509">
          <w:rPr>
            <w:noProof/>
            <w:webHidden/>
          </w:rPr>
          <w:fldChar w:fldCharType="begin"/>
        </w:r>
        <w:r w:rsidR="00355509">
          <w:rPr>
            <w:noProof/>
            <w:webHidden/>
          </w:rPr>
          <w:instrText xml:space="preserve"> PAGEREF _Toc63160501 \h </w:instrText>
        </w:r>
        <w:r w:rsidR="00355509">
          <w:rPr>
            <w:noProof/>
            <w:webHidden/>
          </w:rPr>
        </w:r>
        <w:r w:rsidR="00355509">
          <w:rPr>
            <w:noProof/>
            <w:webHidden/>
          </w:rPr>
          <w:fldChar w:fldCharType="separate"/>
        </w:r>
        <w:r w:rsidR="00A3371D">
          <w:rPr>
            <w:noProof/>
            <w:webHidden/>
          </w:rPr>
          <w:t>17</w:t>
        </w:r>
        <w:r w:rsidR="00355509">
          <w:rPr>
            <w:noProof/>
            <w:webHidden/>
          </w:rPr>
          <w:fldChar w:fldCharType="end"/>
        </w:r>
      </w:hyperlink>
    </w:p>
    <w:p w14:paraId="3DD0E60D" w14:textId="1A65A9FC" w:rsidR="00355509" w:rsidRDefault="00192178">
      <w:pPr>
        <w:pStyle w:val="38"/>
        <w:rPr>
          <w:rFonts w:asciiTheme="minorHAnsi" w:eastAsiaTheme="minorEastAsia" w:hAnsiTheme="minorHAnsi" w:cstheme="minorBidi"/>
          <w:b w:val="0"/>
          <w:noProof/>
          <w:kern w:val="2"/>
          <w:sz w:val="21"/>
          <w:lang w:val="en-US"/>
        </w:rPr>
      </w:pPr>
      <w:hyperlink w:anchor="_Toc63160502" w:history="1">
        <w:r w:rsidR="00355509" w:rsidRPr="009A5B55">
          <w:rPr>
            <w:rStyle w:val="afc"/>
            <w:noProof/>
          </w:rPr>
          <w:t>4.7.1</w:t>
        </w:r>
        <w:r w:rsidR="00355509">
          <w:rPr>
            <w:rFonts w:asciiTheme="minorHAnsi" w:eastAsiaTheme="minorEastAsia" w:hAnsiTheme="minorHAnsi" w:cstheme="minorBidi"/>
            <w:b w:val="0"/>
            <w:noProof/>
            <w:kern w:val="2"/>
            <w:sz w:val="21"/>
            <w:lang w:val="en-US"/>
          </w:rPr>
          <w:tab/>
        </w:r>
        <w:r w:rsidR="00355509" w:rsidRPr="009A5B55">
          <w:rPr>
            <w:rStyle w:val="afc"/>
            <w:noProof/>
          </w:rPr>
          <w:t>Overview</w:t>
        </w:r>
        <w:r w:rsidR="00355509">
          <w:rPr>
            <w:noProof/>
            <w:webHidden/>
          </w:rPr>
          <w:tab/>
        </w:r>
        <w:r w:rsidR="00355509">
          <w:rPr>
            <w:noProof/>
            <w:webHidden/>
          </w:rPr>
          <w:fldChar w:fldCharType="begin"/>
        </w:r>
        <w:r w:rsidR="00355509">
          <w:rPr>
            <w:noProof/>
            <w:webHidden/>
          </w:rPr>
          <w:instrText xml:space="preserve"> PAGEREF _Toc63160502 \h </w:instrText>
        </w:r>
        <w:r w:rsidR="00355509">
          <w:rPr>
            <w:noProof/>
            <w:webHidden/>
          </w:rPr>
        </w:r>
        <w:r w:rsidR="00355509">
          <w:rPr>
            <w:noProof/>
            <w:webHidden/>
          </w:rPr>
          <w:fldChar w:fldCharType="separate"/>
        </w:r>
        <w:r w:rsidR="00A3371D">
          <w:rPr>
            <w:noProof/>
            <w:webHidden/>
          </w:rPr>
          <w:t>17</w:t>
        </w:r>
        <w:r w:rsidR="00355509">
          <w:rPr>
            <w:noProof/>
            <w:webHidden/>
          </w:rPr>
          <w:fldChar w:fldCharType="end"/>
        </w:r>
      </w:hyperlink>
    </w:p>
    <w:p w14:paraId="12165D0A" w14:textId="27E9BEFE" w:rsidR="00355509" w:rsidRDefault="00192178">
      <w:pPr>
        <w:pStyle w:val="38"/>
        <w:rPr>
          <w:rFonts w:asciiTheme="minorHAnsi" w:eastAsiaTheme="minorEastAsia" w:hAnsiTheme="minorHAnsi" w:cstheme="minorBidi"/>
          <w:b w:val="0"/>
          <w:noProof/>
          <w:kern w:val="2"/>
          <w:sz w:val="21"/>
          <w:lang w:val="en-US"/>
        </w:rPr>
      </w:pPr>
      <w:hyperlink w:anchor="_Toc63160503" w:history="1">
        <w:r w:rsidR="00355509" w:rsidRPr="009A5B55">
          <w:rPr>
            <w:rStyle w:val="afc"/>
            <w:noProof/>
          </w:rPr>
          <w:t>4.7.2</w:t>
        </w:r>
        <w:r w:rsidR="00355509">
          <w:rPr>
            <w:rFonts w:asciiTheme="minorHAnsi" w:eastAsiaTheme="minorEastAsia" w:hAnsiTheme="minorHAnsi" w:cstheme="minorBidi"/>
            <w:b w:val="0"/>
            <w:noProof/>
            <w:kern w:val="2"/>
            <w:sz w:val="21"/>
            <w:lang w:val="en-US"/>
          </w:rPr>
          <w:tab/>
        </w:r>
        <w:r w:rsidR="00355509" w:rsidRPr="009A5B55">
          <w:rPr>
            <w:rStyle w:val="afc"/>
            <w:noProof/>
          </w:rPr>
          <w:t>Common data element group</w:t>
        </w:r>
        <w:r w:rsidR="00355509">
          <w:rPr>
            <w:noProof/>
            <w:webHidden/>
          </w:rPr>
          <w:tab/>
        </w:r>
        <w:r w:rsidR="00355509">
          <w:rPr>
            <w:noProof/>
            <w:webHidden/>
          </w:rPr>
          <w:fldChar w:fldCharType="begin"/>
        </w:r>
        <w:r w:rsidR="00355509">
          <w:rPr>
            <w:noProof/>
            <w:webHidden/>
          </w:rPr>
          <w:instrText xml:space="preserve"> PAGEREF _Toc63160503 \h </w:instrText>
        </w:r>
        <w:r w:rsidR="00355509">
          <w:rPr>
            <w:noProof/>
            <w:webHidden/>
          </w:rPr>
        </w:r>
        <w:r w:rsidR="00355509">
          <w:rPr>
            <w:noProof/>
            <w:webHidden/>
          </w:rPr>
          <w:fldChar w:fldCharType="separate"/>
        </w:r>
        <w:r w:rsidR="00A3371D">
          <w:rPr>
            <w:noProof/>
            <w:webHidden/>
          </w:rPr>
          <w:t>18</w:t>
        </w:r>
        <w:r w:rsidR="00355509">
          <w:rPr>
            <w:noProof/>
            <w:webHidden/>
          </w:rPr>
          <w:fldChar w:fldCharType="end"/>
        </w:r>
      </w:hyperlink>
    </w:p>
    <w:p w14:paraId="7EFBF3B7" w14:textId="55D05088" w:rsidR="00355509" w:rsidRDefault="00192178">
      <w:pPr>
        <w:pStyle w:val="38"/>
        <w:rPr>
          <w:rFonts w:asciiTheme="minorHAnsi" w:eastAsiaTheme="minorEastAsia" w:hAnsiTheme="minorHAnsi" w:cstheme="minorBidi"/>
          <w:b w:val="0"/>
          <w:noProof/>
          <w:kern w:val="2"/>
          <w:sz w:val="21"/>
          <w:lang w:val="en-US"/>
        </w:rPr>
      </w:pPr>
      <w:hyperlink w:anchor="_Toc63160504" w:history="1">
        <w:r w:rsidR="00355509" w:rsidRPr="009A5B55">
          <w:rPr>
            <w:rStyle w:val="afc"/>
            <w:noProof/>
          </w:rPr>
          <w:t>4.7.3</w:t>
        </w:r>
        <w:r w:rsidR="00355509">
          <w:rPr>
            <w:rFonts w:asciiTheme="minorHAnsi" w:eastAsiaTheme="minorEastAsia" w:hAnsiTheme="minorHAnsi" w:cstheme="minorBidi"/>
            <w:b w:val="0"/>
            <w:noProof/>
            <w:kern w:val="2"/>
            <w:sz w:val="21"/>
            <w:lang w:val="en-US"/>
          </w:rPr>
          <w:tab/>
        </w:r>
        <w:r w:rsidR="00355509" w:rsidRPr="009A5B55">
          <w:rPr>
            <w:rStyle w:val="afc"/>
            <w:noProof/>
          </w:rPr>
          <w:t>Base</w:t>
        </w:r>
        <w:r w:rsidR="00355509">
          <w:rPr>
            <w:noProof/>
            <w:webHidden/>
          </w:rPr>
          <w:tab/>
        </w:r>
        <w:r w:rsidR="00355509">
          <w:rPr>
            <w:noProof/>
            <w:webHidden/>
          </w:rPr>
          <w:fldChar w:fldCharType="begin"/>
        </w:r>
        <w:r w:rsidR="00355509">
          <w:rPr>
            <w:noProof/>
            <w:webHidden/>
          </w:rPr>
          <w:instrText xml:space="preserve"> PAGEREF _Toc63160504 \h </w:instrText>
        </w:r>
        <w:r w:rsidR="00355509">
          <w:rPr>
            <w:noProof/>
            <w:webHidden/>
          </w:rPr>
        </w:r>
        <w:r w:rsidR="00355509">
          <w:rPr>
            <w:noProof/>
            <w:webHidden/>
          </w:rPr>
          <w:fldChar w:fldCharType="separate"/>
        </w:r>
        <w:r w:rsidR="00A3371D">
          <w:rPr>
            <w:noProof/>
            <w:webHidden/>
          </w:rPr>
          <w:t>27</w:t>
        </w:r>
        <w:r w:rsidR="00355509">
          <w:rPr>
            <w:noProof/>
            <w:webHidden/>
          </w:rPr>
          <w:fldChar w:fldCharType="end"/>
        </w:r>
      </w:hyperlink>
    </w:p>
    <w:p w14:paraId="22C19E55" w14:textId="135F12D6" w:rsidR="00355509" w:rsidRDefault="00192178">
      <w:pPr>
        <w:pStyle w:val="38"/>
        <w:rPr>
          <w:rFonts w:asciiTheme="minorHAnsi" w:eastAsiaTheme="minorEastAsia" w:hAnsiTheme="minorHAnsi" w:cstheme="minorBidi"/>
          <w:b w:val="0"/>
          <w:noProof/>
          <w:kern w:val="2"/>
          <w:sz w:val="21"/>
          <w:lang w:val="en-US"/>
        </w:rPr>
      </w:pPr>
      <w:hyperlink w:anchor="_Toc63160505" w:history="1">
        <w:r w:rsidR="00355509" w:rsidRPr="009A5B55">
          <w:rPr>
            <w:rStyle w:val="afc"/>
            <w:noProof/>
          </w:rPr>
          <w:t>4.7.4</w:t>
        </w:r>
        <w:r w:rsidR="00355509">
          <w:rPr>
            <w:rFonts w:asciiTheme="minorHAnsi" w:eastAsiaTheme="minorEastAsia" w:hAnsiTheme="minorHAnsi" w:cstheme="minorBidi"/>
            <w:b w:val="0"/>
            <w:noProof/>
            <w:kern w:val="2"/>
            <w:sz w:val="21"/>
            <w:lang w:val="en-US"/>
          </w:rPr>
          <w:tab/>
        </w:r>
        <w:r w:rsidR="00355509" w:rsidRPr="009A5B55">
          <w:rPr>
            <w:rStyle w:val="afc"/>
            <w:noProof/>
          </w:rPr>
          <w:t>General Ledger</w:t>
        </w:r>
        <w:r w:rsidR="00355509">
          <w:rPr>
            <w:noProof/>
            <w:webHidden/>
          </w:rPr>
          <w:tab/>
        </w:r>
        <w:r w:rsidR="00355509">
          <w:rPr>
            <w:noProof/>
            <w:webHidden/>
          </w:rPr>
          <w:fldChar w:fldCharType="begin"/>
        </w:r>
        <w:r w:rsidR="00355509">
          <w:rPr>
            <w:noProof/>
            <w:webHidden/>
          </w:rPr>
          <w:instrText xml:space="preserve"> PAGEREF _Toc63160505 \h </w:instrText>
        </w:r>
        <w:r w:rsidR="00355509">
          <w:rPr>
            <w:noProof/>
            <w:webHidden/>
          </w:rPr>
        </w:r>
        <w:r w:rsidR="00355509">
          <w:rPr>
            <w:noProof/>
            <w:webHidden/>
          </w:rPr>
          <w:fldChar w:fldCharType="separate"/>
        </w:r>
        <w:r w:rsidR="00A3371D">
          <w:rPr>
            <w:noProof/>
            <w:webHidden/>
          </w:rPr>
          <w:t>33</w:t>
        </w:r>
        <w:r w:rsidR="00355509">
          <w:rPr>
            <w:noProof/>
            <w:webHidden/>
          </w:rPr>
          <w:fldChar w:fldCharType="end"/>
        </w:r>
      </w:hyperlink>
    </w:p>
    <w:p w14:paraId="78E3D740" w14:textId="26AE1337" w:rsidR="00355509" w:rsidRDefault="00192178">
      <w:pPr>
        <w:pStyle w:val="38"/>
        <w:rPr>
          <w:rFonts w:asciiTheme="minorHAnsi" w:eastAsiaTheme="minorEastAsia" w:hAnsiTheme="minorHAnsi" w:cstheme="minorBidi"/>
          <w:b w:val="0"/>
          <w:noProof/>
          <w:kern w:val="2"/>
          <w:sz w:val="21"/>
          <w:lang w:val="en-US"/>
        </w:rPr>
      </w:pPr>
      <w:hyperlink w:anchor="_Toc63160506" w:history="1">
        <w:r w:rsidR="00355509" w:rsidRPr="009A5B55">
          <w:rPr>
            <w:rStyle w:val="afc"/>
            <w:noProof/>
          </w:rPr>
          <w:t>4.7.5</w:t>
        </w:r>
        <w:r w:rsidR="00355509">
          <w:rPr>
            <w:rFonts w:asciiTheme="minorHAnsi" w:eastAsiaTheme="minorEastAsia" w:hAnsiTheme="minorHAnsi" w:cstheme="minorBidi"/>
            <w:b w:val="0"/>
            <w:noProof/>
            <w:kern w:val="2"/>
            <w:sz w:val="21"/>
            <w:lang w:val="en-US"/>
          </w:rPr>
          <w:tab/>
        </w:r>
        <w:r w:rsidR="00355509" w:rsidRPr="009A5B55">
          <w:rPr>
            <w:rStyle w:val="afc"/>
            <w:noProof/>
          </w:rPr>
          <w:t>Order to Cash</w:t>
        </w:r>
        <w:r w:rsidR="00355509">
          <w:rPr>
            <w:noProof/>
            <w:webHidden/>
          </w:rPr>
          <w:tab/>
        </w:r>
        <w:r w:rsidR="00355509">
          <w:rPr>
            <w:noProof/>
            <w:webHidden/>
          </w:rPr>
          <w:fldChar w:fldCharType="begin"/>
        </w:r>
        <w:r w:rsidR="00355509">
          <w:rPr>
            <w:noProof/>
            <w:webHidden/>
          </w:rPr>
          <w:instrText xml:space="preserve"> PAGEREF _Toc63160506 \h </w:instrText>
        </w:r>
        <w:r w:rsidR="00355509">
          <w:rPr>
            <w:noProof/>
            <w:webHidden/>
          </w:rPr>
        </w:r>
        <w:r w:rsidR="00355509">
          <w:rPr>
            <w:noProof/>
            <w:webHidden/>
          </w:rPr>
          <w:fldChar w:fldCharType="separate"/>
        </w:r>
        <w:r w:rsidR="00A3371D">
          <w:rPr>
            <w:noProof/>
            <w:webHidden/>
          </w:rPr>
          <w:t>42</w:t>
        </w:r>
        <w:r w:rsidR="00355509">
          <w:rPr>
            <w:noProof/>
            <w:webHidden/>
          </w:rPr>
          <w:fldChar w:fldCharType="end"/>
        </w:r>
      </w:hyperlink>
    </w:p>
    <w:p w14:paraId="57C5B12D" w14:textId="2C57A779" w:rsidR="00355509" w:rsidRDefault="00192178">
      <w:pPr>
        <w:pStyle w:val="38"/>
        <w:rPr>
          <w:rFonts w:asciiTheme="minorHAnsi" w:eastAsiaTheme="minorEastAsia" w:hAnsiTheme="minorHAnsi" w:cstheme="minorBidi"/>
          <w:b w:val="0"/>
          <w:noProof/>
          <w:kern w:val="2"/>
          <w:sz w:val="21"/>
          <w:lang w:val="en-US"/>
        </w:rPr>
      </w:pPr>
      <w:hyperlink w:anchor="_Toc63160507" w:history="1">
        <w:r w:rsidR="00355509" w:rsidRPr="009A5B55">
          <w:rPr>
            <w:rStyle w:val="afc"/>
            <w:noProof/>
          </w:rPr>
          <w:t>4.7.6</w:t>
        </w:r>
        <w:r w:rsidR="00355509">
          <w:rPr>
            <w:rFonts w:asciiTheme="minorHAnsi" w:eastAsiaTheme="minorEastAsia" w:hAnsiTheme="minorHAnsi" w:cstheme="minorBidi"/>
            <w:b w:val="0"/>
            <w:noProof/>
            <w:kern w:val="2"/>
            <w:sz w:val="21"/>
            <w:lang w:val="en-US"/>
          </w:rPr>
          <w:tab/>
        </w:r>
        <w:r w:rsidR="00355509" w:rsidRPr="009A5B55">
          <w:rPr>
            <w:rStyle w:val="afc"/>
            <w:noProof/>
          </w:rPr>
          <w:t>Purchase to pay</w:t>
        </w:r>
        <w:r w:rsidR="00355509">
          <w:rPr>
            <w:noProof/>
            <w:webHidden/>
          </w:rPr>
          <w:tab/>
        </w:r>
        <w:r w:rsidR="00355509">
          <w:rPr>
            <w:noProof/>
            <w:webHidden/>
          </w:rPr>
          <w:fldChar w:fldCharType="begin"/>
        </w:r>
        <w:r w:rsidR="00355509">
          <w:rPr>
            <w:noProof/>
            <w:webHidden/>
          </w:rPr>
          <w:instrText xml:space="preserve"> PAGEREF _Toc63160507 \h </w:instrText>
        </w:r>
        <w:r w:rsidR="00355509">
          <w:rPr>
            <w:noProof/>
            <w:webHidden/>
          </w:rPr>
        </w:r>
        <w:r w:rsidR="00355509">
          <w:rPr>
            <w:noProof/>
            <w:webHidden/>
          </w:rPr>
          <w:fldChar w:fldCharType="separate"/>
        </w:r>
        <w:r w:rsidR="00A3371D">
          <w:rPr>
            <w:noProof/>
            <w:webHidden/>
          </w:rPr>
          <w:t>43</w:t>
        </w:r>
        <w:r w:rsidR="00355509">
          <w:rPr>
            <w:noProof/>
            <w:webHidden/>
          </w:rPr>
          <w:fldChar w:fldCharType="end"/>
        </w:r>
      </w:hyperlink>
    </w:p>
    <w:p w14:paraId="562B0029" w14:textId="34D6BE94" w:rsidR="00355509" w:rsidRDefault="00192178">
      <w:pPr>
        <w:pStyle w:val="29"/>
        <w:rPr>
          <w:rFonts w:asciiTheme="minorHAnsi" w:eastAsiaTheme="minorEastAsia" w:hAnsiTheme="minorHAnsi" w:cstheme="minorBidi"/>
          <w:b w:val="0"/>
          <w:noProof/>
          <w:kern w:val="2"/>
          <w:sz w:val="21"/>
          <w:lang w:val="en-US"/>
        </w:rPr>
      </w:pPr>
      <w:hyperlink w:anchor="_Toc63160508" w:history="1">
        <w:r w:rsidR="00355509" w:rsidRPr="009A5B55">
          <w:rPr>
            <w:rStyle w:val="afc"/>
            <w:noProof/>
          </w:rPr>
          <w:t>4.8</w:t>
        </w:r>
        <w:r w:rsidR="00355509">
          <w:rPr>
            <w:rFonts w:asciiTheme="minorHAnsi" w:eastAsiaTheme="minorEastAsia" w:hAnsiTheme="minorHAnsi" w:cstheme="minorBidi"/>
            <w:b w:val="0"/>
            <w:noProof/>
            <w:kern w:val="2"/>
            <w:sz w:val="21"/>
            <w:lang w:val="en-US"/>
          </w:rPr>
          <w:tab/>
        </w:r>
        <w:r w:rsidR="00355509" w:rsidRPr="009A5B55">
          <w:rPr>
            <w:rStyle w:val="afc"/>
            <w:noProof/>
          </w:rPr>
          <w:t>Business rules to-be validated</w:t>
        </w:r>
        <w:r w:rsidR="00355509">
          <w:rPr>
            <w:noProof/>
            <w:webHidden/>
          </w:rPr>
          <w:tab/>
        </w:r>
        <w:r w:rsidR="00355509">
          <w:rPr>
            <w:noProof/>
            <w:webHidden/>
          </w:rPr>
          <w:fldChar w:fldCharType="begin"/>
        </w:r>
        <w:r w:rsidR="00355509">
          <w:rPr>
            <w:noProof/>
            <w:webHidden/>
          </w:rPr>
          <w:instrText xml:space="preserve"> PAGEREF _Toc63160508 \h </w:instrText>
        </w:r>
        <w:r w:rsidR="00355509">
          <w:rPr>
            <w:noProof/>
            <w:webHidden/>
          </w:rPr>
        </w:r>
        <w:r w:rsidR="00355509">
          <w:rPr>
            <w:noProof/>
            <w:webHidden/>
          </w:rPr>
          <w:fldChar w:fldCharType="separate"/>
        </w:r>
        <w:r w:rsidR="00A3371D">
          <w:rPr>
            <w:noProof/>
            <w:webHidden/>
          </w:rPr>
          <w:t>46</w:t>
        </w:r>
        <w:r w:rsidR="00355509">
          <w:rPr>
            <w:noProof/>
            <w:webHidden/>
          </w:rPr>
          <w:fldChar w:fldCharType="end"/>
        </w:r>
      </w:hyperlink>
    </w:p>
    <w:p w14:paraId="4AB2058D" w14:textId="5CE7CB3F" w:rsidR="00355509" w:rsidRDefault="00192178">
      <w:pPr>
        <w:pStyle w:val="12"/>
        <w:rPr>
          <w:rFonts w:asciiTheme="minorHAnsi" w:eastAsiaTheme="minorEastAsia" w:hAnsiTheme="minorHAnsi" w:cstheme="minorBidi"/>
          <w:b w:val="0"/>
          <w:noProof/>
          <w:kern w:val="2"/>
          <w:sz w:val="21"/>
          <w:lang w:val="en-US"/>
        </w:rPr>
      </w:pPr>
      <w:hyperlink w:anchor="_Toc63160509" w:history="1">
        <w:r w:rsidR="00355509" w:rsidRPr="009A5B55">
          <w:rPr>
            <w:rStyle w:val="afc"/>
            <w:noProof/>
          </w:rPr>
          <w:t>5</w:t>
        </w:r>
        <w:r w:rsidR="00355509">
          <w:rPr>
            <w:rFonts w:asciiTheme="minorHAnsi" w:eastAsiaTheme="minorEastAsia" w:hAnsiTheme="minorHAnsi" w:cstheme="minorBidi"/>
            <w:b w:val="0"/>
            <w:noProof/>
            <w:kern w:val="2"/>
            <w:sz w:val="21"/>
            <w:lang w:val="en-US"/>
          </w:rPr>
          <w:tab/>
        </w:r>
        <w:r w:rsidR="00355509" w:rsidRPr="009A5B55">
          <w:rPr>
            <w:rStyle w:val="afc"/>
            <w:noProof/>
          </w:rPr>
          <w:t>Syntax binding for XBRL</w:t>
        </w:r>
        <w:r w:rsidR="00355509">
          <w:rPr>
            <w:noProof/>
            <w:webHidden/>
          </w:rPr>
          <w:tab/>
        </w:r>
        <w:r w:rsidR="00355509">
          <w:rPr>
            <w:noProof/>
            <w:webHidden/>
          </w:rPr>
          <w:fldChar w:fldCharType="begin"/>
        </w:r>
        <w:r w:rsidR="00355509">
          <w:rPr>
            <w:noProof/>
            <w:webHidden/>
          </w:rPr>
          <w:instrText xml:space="preserve"> PAGEREF _Toc63160509 \h </w:instrText>
        </w:r>
        <w:r w:rsidR="00355509">
          <w:rPr>
            <w:noProof/>
            <w:webHidden/>
          </w:rPr>
        </w:r>
        <w:r w:rsidR="00355509">
          <w:rPr>
            <w:noProof/>
            <w:webHidden/>
          </w:rPr>
          <w:fldChar w:fldCharType="separate"/>
        </w:r>
        <w:r w:rsidR="00A3371D">
          <w:rPr>
            <w:noProof/>
            <w:webHidden/>
          </w:rPr>
          <w:t>46</w:t>
        </w:r>
        <w:r w:rsidR="00355509">
          <w:rPr>
            <w:noProof/>
            <w:webHidden/>
          </w:rPr>
          <w:fldChar w:fldCharType="end"/>
        </w:r>
      </w:hyperlink>
    </w:p>
    <w:p w14:paraId="2A8BD834" w14:textId="4FBF9232" w:rsidR="00355509" w:rsidRDefault="00192178">
      <w:pPr>
        <w:pStyle w:val="29"/>
        <w:rPr>
          <w:rFonts w:asciiTheme="minorHAnsi" w:eastAsiaTheme="minorEastAsia" w:hAnsiTheme="minorHAnsi" w:cstheme="minorBidi"/>
          <w:b w:val="0"/>
          <w:noProof/>
          <w:kern w:val="2"/>
          <w:sz w:val="21"/>
          <w:lang w:val="en-US"/>
        </w:rPr>
      </w:pPr>
      <w:hyperlink w:anchor="_Toc63160510" w:history="1">
        <w:r w:rsidR="00355509" w:rsidRPr="009A5B55">
          <w:rPr>
            <w:rStyle w:val="afc"/>
            <w:noProof/>
          </w:rPr>
          <w:t>5.1</w:t>
        </w:r>
        <w:r w:rsidR="00355509">
          <w:rPr>
            <w:rFonts w:asciiTheme="minorHAnsi" w:eastAsiaTheme="minorEastAsia" w:hAnsiTheme="minorHAnsi" w:cstheme="minorBidi"/>
            <w:b w:val="0"/>
            <w:noProof/>
            <w:kern w:val="2"/>
            <w:sz w:val="21"/>
            <w:lang w:val="en-US"/>
          </w:rPr>
          <w:tab/>
        </w:r>
        <w:r w:rsidR="00355509" w:rsidRPr="009A5B55">
          <w:rPr>
            <w:rStyle w:val="afc"/>
            <w:noProof/>
          </w:rPr>
          <w:t>General</w:t>
        </w:r>
        <w:r w:rsidR="00355509">
          <w:rPr>
            <w:noProof/>
            <w:webHidden/>
          </w:rPr>
          <w:tab/>
        </w:r>
        <w:r w:rsidR="00355509">
          <w:rPr>
            <w:noProof/>
            <w:webHidden/>
          </w:rPr>
          <w:fldChar w:fldCharType="begin"/>
        </w:r>
        <w:r w:rsidR="00355509">
          <w:rPr>
            <w:noProof/>
            <w:webHidden/>
          </w:rPr>
          <w:instrText xml:space="preserve"> PAGEREF _Toc63160510 \h </w:instrText>
        </w:r>
        <w:r w:rsidR="00355509">
          <w:rPr>
            <w:noProof/>
            <w:webHidden/>
          </w:rPr>
        </w:r>
        <w:r w:rsidR="00355509">
          <w:rPr>
            <w:noProof/>
            <w:webHidden/>
          </w:rPr>
          <w:fldChar w:fldCharType="separate"/>
        </w:r>
        <w:r w:rsidR="00A3371D">
          <w:rPr>
            <w:noProof/>
            <w:webHidden/>
          </w:rPr>
          <w:t>46</w:t>
        </w:r>
        <w:r w:rsidR="00355509">
          <w:rPr>
            <w:noProof/>
            <w:webHidden/>
          </w:rPr>
          <w:fldChar w:fldCharType="end"/>
        </w:r>
      </w:hyperlink>
    </w:p>
    <w:p w14:paraId="51F1FE88" w14:textId="50737105" w:rsidR="00355509" w:rsidRDefault="00192178">
      <w:pPr>
        <w:pStyle w:val="29"/>
        <w:rPr>
          <w:rFonts w:asciiTheme="minorHAnsi" w:eastAsiaTheme="minorEastAsia" w:hAnsiTheme="minorHAnsi" w:cstheme="minorBidi"/>
          <w:b w:val="0"/>
          <w:noProof/>
          <w:kern w:val="2"/>
          <w:sz w:val="21"/>
          <w:lang w:val="en-US"/>
        </w:rPr>
      </w:pPr>
      <w:hyperlink w:anchor="_Toc63160511" w:history="1">
        <w:r w:rsidR="00355509" w:rsidRPr="009A5B55">
          <w:rPr>
            <w:rStyle w:val="afc"/>
            <w:noProof/>
          </w:rPr>
          <w:t>5.2</w:t>
        </w:r>
        <w:r w:rsidR="00355509">
          <w:rPr>
            <w:rFonts w:asciiTheme="minorHAnsi" w:eastAsiaTheme="minorEastAsia" w:hAnsiTheme="minorHAnsi" w:cstheme="minorBidi"/>
            <w:b w:val="0"/>
            <w:noProof/>
            <w:kern w:val="2"/>
            <w:sz w:val="21"/>
            <w:lang w:val="en-US"/>
          </w:rPr>
          <w:tab/>
        </w:r>
        <w:r w:rsidR="00355509" w:rsidRPr="009A5B55">
          <w:rPr>
            <w:rStyle w:val="afc"/>
            <w:noProof/>
          </w:rPr>
          <w:t>Core audit data binding for XBRL taxonomy</w:t>
        </w:r>
        <w:r w:rsidR="00355509">
          <w:rPr>
            <w:noProof/>
            <w:webHidden/>
          </w:rPr>
          <w:tab/>
        </w:r>
        <w:r w:rsidR="00355509">
          <w:rPr>
            <w:noProof/>
            <w:webHidden/>
          </w:rPr>
          <w:fldChar w:fldCharType="begin"/>
        </w:r>
        <w:r w:rsidR="00355509">
          <w:rPr>
            <w:noProof/>
            <w:webHidden/>
          </w:rPr>
          <w:instrText xml:space="preserve"> PAGEREF _Toc63160511 \h </w:instrText>
        </w:r>
        <w:r w:rsidR="00355509">
          <w:rPr>
            <w:noProof/>
            <w:webHidden/>
          </w:rPr>
        </w:r>
        <w:r w:rsidR="00355509">
          <w:rPr>
            <w:noProof/>
            <w:webHidden/>
          </w:rPr>
          <w:fldChar w:fldCharType="separate"/>
        </w:r>
        <w:r w:rsidR="00A3371D">
          <w:rPr>
            <w:noProof/>
            <w:webHidden/>
          </w:rPr>
          <w:t>46</w:t>
        </w:r>
        <w:r w:rsidR="00355509">
          <w:rPr>
            <w:noProof/>
            <w:webHidden/>
          </w:rPr>
          <w:fldChar w:fldCharType="end"/>
        </w:r>
      </w:hyperlink>
    </w:p>
    <w:p w14:paraId="4BBE97B9" w14:textId="79D357AC" w:rsidR="00355509" w:rsidRDefault="00192178">
      <w:pPr>
        <w:pStyle w:val="38"/>
        <w:rPr>
          <w:rFonts w:asciiTheme="minorHAnsi" w:eastAsiaTheme="minorEastAsia" w:hAnsiTheme="minorHAnsi" w:cstheme="minorBidi"/>
          <w:b w:val="0"/>
          <w:noProof/>
          <w:kern w:val="2"/>
          <w:sz w:val="21"/>
          <w:lang w:val="en-US"/>
        </w:rPr>
      </w:pPr>
      <w:hyperlink w:anchor="_Toc63160512" w:history="1">
        <w:r w:rsidR="00355509" w:rsidRPr="009A5B55">
          <w:rPr>
            <w:rStyle w:val="afc"/>
            <w:noProof/>
          </w:rPr>
          <w:t>5.2.1</w:t>
        </w:r>
        <w:r w:rsidR="00355509">
          <w:rPr>
            <w:rFonts w:asciiTheme="minorHAnsi" w:eastAsiaTheme="minorEastAsia" w:hAnsiTheme="minorHAnsi" w:cstheme="minorBidi"/>
            <w:b w:val="0"/>
            <w:noProof/>
            <w:kern w:val="2"/>
            <w:sz w:val="21"/>
            <w:lang w:val="en-US"/>
          </w:rPr>
          <w:tab/>
        </w:r>
        <w:r w:rsidR="00355509" w:rsidRPr="009A5B55">
          <w:rPr>
            <w:rStyle w:val="afc"/>
            <w:noProof/>
          </w:rPr>
          <w:t>Common data element group</w:t>
        </w:r>
        <w:r w:rsidR="00355509">
          <w:rPr>
            <w:noProof/>
            <w:webHidden/>
          </w:rPr>
          <w:tab/>
        </w:r>
        <w:r w:rsidR="00355509">
          <w:rPr>
            <w:noProof/>
            <w:webHidden/>
          </w:rPr>
          <w:fldChar w:fldCharType="begin"/>
        </w:r>
        <w:r w:rsidR="00355509">
          <w:rPr>
            <w:noProof/>
            <w:webHidden/>
          </w:rPr>
          <w:instrText xml:space="preserve"> PAGEREF _Toc63160512 \h </w:instrText>
        </w:r>
        <w:r w:rsidR="00355509">
          <w:rPr>
            <w:noProof/>
            <w:webHidden/>
          </w:rPr>
        </w:r>
        <w:r w:rsidR="00355509">
          <w:rPr>
            <w:noProof/>
            <w:webHidden/>
          </w:rPr>
          <w:fldChar w:fldCharType="separate"/>
        </w:r>
        <w:r w:rsidR="00A3371D">
          <w:rPr>
            <w:noProof/>
            <w:webHidden/>
          </w:rPr>
          <w:t>46</w:t>
        </w:r>
        <w:r w:rsidR="00355509">
          <w:rPr>
            <w:noProof/>
            <w:webHidden/>
          </w:rPr>
          <w:fldChar w:fldCharType="end"/>
        </w:r>
      </w:hyperlink>
    </w:p>
    <w:p w14:paraId="69CF78C2" w14:textId="40BA162B" w:rsidR="00355509" w:rsidRDefault="00192178">
      <w:pPr>
        <w:pStyle w:val="29"/>
        <w:rPr>
          <w:rFonts w:asciiTheme="minorHAnsi" w:eastAsiaTheme="minorEastAsia" w:hAnsiTheme="minorHAnsi" w:cstheme="minorBidi"/>
          <w:b w:val="0"/>
          <w:noProof/>
          <w:kern w:val="2"/>
          <w:sz w:val="21"/>
          <w:lang w:val="en-US"/>
        </w:rPr>
      </w:pPr>
      <w:hyperlink w:anchor="_Toc63160513" w:history="1">
        <w:r w:rsidR="00355509" w:rsidRPr="009A5B55">
          <w:rPr>
            <w:rStyle w:val="afc"/>
            <w:noProof/>
          </w:rPr>
          <w:t>5.3</w:t>
        </w:r>
        <w:r w:rsidR="00355509">
          <w:rPr>
            <w:rFonts w:asciiTheme="minorHAnsi" w:eastAsiaTheme="minorEastAsia" w:hAnsiTheme="minorHAnsi" w:cstheme="minorBidi"/>
            <w:b w:val="0"/>
            <w:noProof/>
            <w:kern w:val="2"/>
            <w:sz w:val="21"/>
            <w:lang w:val="en-US"/>
          </w:rPr>
          <w:tab/>
        </w:r>
        <w:r w:rsidR="00355509" w:rsidRPr="009A5B55">
          <w:rPr>
            <w:rStyle w:val="afc"/>
            <w:noProof/>
          </w:rPr>
          <w:t>Business rules validation</w:t>
        </w:r>
        <w:r w:rsidR="00355509">
          <w:rPr>
            <w:noProof/>
            <w:webHidden/>
          </w:rPr>
          <w:tab/>
        </w:r>
        <w:r w:rsidR="00355509">
          <w:rPr>
            <w:noProof/>
            <w:webHidden/>
          </w:rPr>
          <w:fldChar w:fldCharType="begin"/>
        </w:r>
        <w:r w:rsidR="00355509">
          <w:rPr>
            <w:noProof/>
            <w:webHidden/>
          </w:rPr>
          <w:instrText xml:space="preserve"> PAGEREF _Toc63160513 \h </w:instrText>
        </w:r>
        <w:r w:rsidR="00355509">
          <w:rPr>
            <w:noProof/>
            <w:webHidden/>
          </w:rPr>
        </w:r>
        <w:r w:rsidR="00355509">
          <w:rPr>
            <w:noProof/>
            <w:webHidden/>
          </w:rPr>
          <w:fldChar w:fldCharType="separate"/>
        </w:r>
        <w:r w:rsidR="00A3371D">
          <w:rPr>
            <w:noProof/>
            <w:webHidden/>
          </w:rPr>
          <w:t>48</w:t>
        </w:r>
        <w:r w:rsidR="00355509">
          <w:rPr>
            <w:noProof/>
            <w:webHidden/>
          </w:rPr>
          <w:fldChar w:fldCharType="end"/>
        </w:r>
      </w:hyperlink>
    </w:p>
    <w:p w14:paraId="5758A189" w14:textId="037FB34E" w:rsidR="00355509" w:rsidRDefault="00192178">
      <w:pPr>
        <w:pStyle w:val="29"/>
        <w:rPr>
          <w:rFonts w:asciiTheme="minorHAnsi" w:eastAsiaTheme="minorEastAsia" w:hAnsiTheme="minorHAnsi" w:cstheme="minorBidi"/>
          <w:b w:val="0"/>
          <w:noProof/>
          <w:kern w:val="2"/>
          <w:sz w:val="21"/>
          <w:lang w:val="en-US"/>
        </w:rPr>
      </w:pPr>
      <w:hyperlink w:anchor="_Toc63160514" w:history="1">
        <w:r w:rsidR="00355509" w:rsidRPr="009A5B55">
          <w:rPr>
            <w:rStyle w:val="afc"/>
            <w:noProof/>
          </w:rPr>
          <w:t>5.4</w:t>
        </w:r>
        <w:r w:rsidR="00355509">
          <w:rPr>
            <w:rFonts w:asciiTheme="minorHAnsi" w:eastAsiaTheme="minorEastAsia" w:hAnsiTheme="minorHAnsi" w:cstheme="minorBidi"/>
            <w:b w:val="0"/>
            <w:noProof/>
            <w:kern w:val="2"/>
            <w:sz w:val="21"/>
            <w:lang w:val="en-US"/>
          </w:rPr>
          <w:tab/>
        </w:r>
        <w:r w:rsidR="00355509" w:rsidRPr="009A5B55">
          <w:rPr>
            <w:rStyle w:val="afc"/>
            <w:noProof/>
          </w:rPr>
          <w:t>Example instance documents</w:t>
        </w:r>
        <w:r w:rsidR="00355509">
          <w:rPr>
            <w:noProof/>
            <w:webHidden/>
          </w:rPr>
          <w:tab/>
        </w:r>
        <w:r w:rsidR="00355509">
          <w:rPr>
            <w:noProof/>
            <w:webHidden/>
          </w:rPr>
          <w:fldChar w:fldCharType="begin"/>
        </w:r>
        <w:r w:rsidR="00355509">
          <w:rPr>
            <w:noProof/>
            <w:webHidden/>
          </w:rPr>
          <w:instrText xml:space="preserve"> PAGEREF _Toc63160514 \h </w:instrText>
        </w:r>
        <w:r w:rsidR="00355509">
          <w:rPr>
            <w:noProof/>
            <w:webHidden/>
          </w:rPr>
        </w:r>
        <w:r w:rsidR="00355509">
          <w:rPr>
            <w:noProof/>
            <w:webHidden/>
          </w:rPr>
          <w:fldChar w:fldCharType="separate"/>
        </w:r>
        <w:r w:rsidR="00A3371D">
          <w:rPr>
            <w:noProof/>
            <w:webHidden/>
          </w:rPr>
          <w:t>48</w:t>
        </w:r>
        <w:r w:rsidR="00355509">
          <w:rPr>
            <w:noProof/>
            <w:webHidden/>
          </w:rPr>
          <w:fldChar w:fldCharType="end"/>
        </w:r>
      </w:hyperlink>
    </w:p>
    <w:p w14:paraId="7E39F6A8" w14:textId="3165D4F0" w:rsidR="00355509" w:rsidRDefault="00192178">
      <w:pPr>
        <w:pStyle w:val="12"/>
        <w:rPr>
          <w:rFonts w:asciiTheme="minorHAnsi" w:eastAsiaTheme="minorEastAsia" w:hAnsiTheme="minorHAnsi" w:cstheme="minorBidi"/>
          <w:b w:val="0"/>
          <w:noProof/>
          <w:kern w:val="2"/>
          <w:sz w:val="21"/>
          <w:lang w:val="en-US"/>
        </w:rPr>
      </w:pPr>
      <w:hyperlink w:anchor="_Toc63160515" w:history="1">
        <w:r w:rsidR="00355509" w:rsidRPr="009A5B55">
          <w:rPr>
            <w:rStyle w:val="afc"/>
            <w:noProof/>
            <w14:scene3d>
              <w14:camera w14:prst="orthographicFront"/>
              <w14:lightRig w14:rig="threePt" w14:dir="t">
                <w14:rot w14:lat="0" w14:lon="0" w14:rev="0"/>
              </w14:lightRig>
            </w14:scene3d>
          </w:rPr>
          <w:t>Annex A</w:t>
        </w:r>
        <w:r w:rsidR="00355509" w:rsidRPr="009A5B55">
          <w:rPr>
            <w:rStyle w:val="afc"/>
            <w:noProof/>
          </w:rPr>
          <w:t xml:space="preserve"> (normative)  xxxxxx</w:t>
        </w:r>
        <w:r w:rsidR="00355509">
          <w:rPr>
            <w:noProof/>
            <w:webHidden/>
          </w:rPr>
          <w:tab/>
        </w:r>
        <w:r w:rsidR="00355509">
          <w:rPr>
            <w:noProof/>
            <w:webHidden/>
          </w:rPr>
          <w:fldChar w:fldCharType="begin"/>
        </w:r>
        <w:r w:rsidR="00355509">
          <w:rPr>
            <w:noProof/>
            <w:webHidden/>
          </w:rPr>
          <w:instrText xml:space="preserve"> PAGEREF _Toc63160515 \h </w:instrText>
        </w:r>
        <w:r w:rsidR="00355509">
          <w:rPr>
            <w:noProof/>
            <w:webHidden/>
          </w:rPr>
        </w:r>
        <w:r w:rsidR="00355509">
          <w:rPr>
            <w:noProof/>
            <w:webHidden/>
          </w:rPr>
          <w:fldChar w:fldCharType="separate"/>
        </w:r>
        <w:r w:rsidR="00A3371D">
          <w:rPr>
            <w:noProof/>
            <w:webHidden/>
          </w:rPr>
          <w:t>49</w:t>
        </w:r>
        <w:r w:rsidR="00355509">
          <w:rPr>
            <w:noProof/>
            <w:webHidden/>
          </w:rPr>
          <w:fldChar w:fldCharType="end"/>
        </w:r>
      </w:hyperlink>
    </w:p>
    <w:p w14:paraId="10B88ED5" w14:textId="2EB22314" w:rsidR="00355509" w:rsidRDefault="00192178">
      <w:pPr>
        <w:pStyle w:val="29"/>
        <w:rPr>
          <w:rFonts w:asciiTheme="minorHAnsi" w:eastAsiaTheme="minorEastAsia" w:hAnsiTheme="minorHAnsi" w:cstheme="minorBidi"/>
          <w:b w:val="0"/>
          <w:noProof/>
          <w:kern w:val="2"/>
          <w:sz w:val="21"/>
          <w:lang w:val="en-US"/>
        </w:rPr>
      </w:pPr>
      <w:hyperlink w:anchor="_Toc63160516" w:history="1">
        <w:r w:rsidR="00355509" w:rsidRPr="009A5B55">
          <w:rPr>
            <w:rStyle w:val="afc"/>
            <w:noProof/>
          </w:rPr>
          <w:t>A.1</w:t>
        </w:r>
        <w:r w:rsidR="00355509">
          <w:rPr>
            <w:rFonts w:asciiTheme="minorHAnsi" w:eastAsiaTheme="minorEastAsia" w:hAnsiTheme="minorHAnsi" w:cstheme="minorBidi"/>
            <w:b w:val="0"/>
            <w:noProof/>
            <w:kern w:val="2"/>
            <w:sz w:val="21"/>
            <w:lang w:val="en-US"/>
          </w:rPr>
          <w:tab/>
        </w:r>
        <w:r w:rsidR="00355509" w:rsidRPr="009A5B55">
          <w:rPr>
            <w:rStyle w:val="afc"/>
            <w:noProof/>
          </w:rPr>
          <w:t>xxxx</w:t>
        </w:r>
        <w:r w:rsidR="00355509">
          <w:rPr>
            <w:noProof/>
            <w:webHidden/>
          </w:rPr>
          <w:tab/>
        </w:r>
        <w:r w:rsidR="00355509">
          <w:rPr>
            <w:noProof/>
            <w:webHidden/>
          </w:rPr>
          <w:fldChar w:fldCharType="begin"/>
        </w:r>
        <w:r w:rsidR="00355509">
          <w:rPr>
            <w:noProof/>
            <w:webHidden/>
          </w:rPr>
          <w:instrText xml:space="preserve"> PAGEREF _Toc63160516 \h </w:instrText>
        </w:r>
        <w:r w:rsidR="00355509">
          <w:rPr>
            <w:noProof/>
            <w:webHidden/>
          </w:rPr>
        </w:r>
        <w:r w:rsidR="00355509">
          <w:rPr>
            <w:noProof/>
            <w:webHidden/>
          </w:rPr>
          <w:fldChar w:fldCharType="separate"/>
        </w:r>
        <w:r w:rsidR="00A3371D">
          <w:rPr>
            <w:noProof/>
            <w:webHidden/>
          </w:rPr>
          <w:t>49</w:t>
        </w:r>
        <w:r w:rsidR="00355509">
          <w:rPr>
            <w:noProof/>
            <w:webHidden/>
          </w:rPr>
          <w:fldChar w:fldCharType="end"/>
        </w:r>
      </w:hyperlink>
    </w:p>
    <w:p w14:paraId="134C4857" w14:textId="79F68788" w:rsidR="00355509" w:rsidRDefault="00192178">
      <w:pPr>
        <w:pStyle w:val="12"/>
        <w:rPr>
          <w:rFonts w:asciiTheme="minorHAnsi" w:eastAsiaTheme="minorEastAsia" w:hAnsiTheme="minorHAnsi" w:cstheme="minorBidi"/>
          <w:b w:val="0"/>
          <w:noProof/>
          <w:kern w:val="2"/>
          <w:sz w:val="21"/>
          <w:lang w:val="en-US"/>
        </w:rPr>
      </w:pPr>
      <w:hyperlink w:anchor="_Toc63160517" w:history="1">
        <w:r w:rsidR="00355509" w:rsidRPr="009A5B55">
          <w:rPr>
            <w:rStyle w:val="afc"/>
            <w:noProof/>
          </w:rPr>
          <w:t>Bibliography</w:t>
        </w:r>
        <w:r w:rsidR="00355509">
          <w:rPr>
            <w:noProof/>
            <w:webHidden/>
          </w:rPr>
          <w:tab/>
        </w:r>
        <w:r w:rsidR="00355509">
          <w:rPr>
            <w:noProof/>
            <w:webHidden/>
          </w:rPr>
          <w:fldChar w:fldCharType="begin"/>
        </w:r>
        <w:r w:rsidR="00355509">
          <w:rPr>
            <w:noProof/>
            <w:webHidden/>
          </w:rPr>
          <w:instrText xml:space="preserve"> PAGEREF _Toc63160517 \h </w:instrText>
        </w:r>
        <w:r w:rsidR="00355509">
          <w:rPr>
            <w:noProof/>
            <w:webHidden/>
          </w:rPr>
        </w:r>
        <w:r w:rsidR="00355509">
          <w:rPr>
            <w:noProof/>
            <w:webHidden/>
          </w:rPr>
          <w:fldChar w:fldCharType="separate"/>
        </w:r>
        <w:r w:rsidR="00A3371D">
          <w:rPr>
            <w:noProof/>
            <w:webHidden/>
          </w:rPr>
          <w:t>50</w:t>
        </w:r>
        <w:r w:rsidR="00355509">
          <w:rPr>
            <w:noProof/>
            <w:webHidden/>
          </w:rPr>
          <w:fldChar w:fldCharType="end"/>
        </w:r>
      </w:hyperlink>
    </w:p>
    <w:p w14:paraId="3FB1668D" w14:textId="707FE59A" w:rsidR="001C7635" w:rsidRPr="008A20DF" w:rsidRDefault="001C7635" w:rsidP="001C7635">
      <w:pPr>
        <w:pStyle w:val="12"/>
      </w:pPr>
      <w:r w:rsidRPr="008A20DF">
        <w:fldChar w:fldCharType="end"/>
      </w:r>
    </w:p>
    <w:p w14:paraId="13B7F2E3" w14:textId="77777777" w:rsidR="001C7635" w:rsidRPr="008A20DF" w:rsidRDefault="001C7635" w:rsidP="001C7635">
      <w:pPr>
        <w:pStyle w:val="ForewordTitle"/>
      </w:pPr>
      <w:bookmarkStart w:id="1" w:name="_Toc353342667"/>
      <w:bookmarkStart w:id="2" w:name="_Toc63160477"/>
      <w:r w:rsidRPr="008A20DF">
        <w:lastRenderedPageBreak/>
        <w:t>Foreword</w:t>
      </w:r>
      <w:bookmarkEnd w:id="1"/>
      <w:bookmarkEnd w:id="2"/>
    </w:p>
    <w:p w14:paraId="12EDA2C5" w14:textId="77777777" w:rsidR="001C7635" w:rsidRPr="008A20DF" w:rsidRDefault="001C7635" w:rsidP="001C7635">
      <w:r w:rsidRPr="008A20DF">
        <w:t>ISO (the International Organization for Standardization) is a worldwide federation of national standards bodies (ISO member bodies). The work of preparing International Standards is normally carried out through ISO technical committees. Each member body interested in a subject for which a technical committee has been established has the right to be represented on that committee. International organizations, governmental and non-governmental, in liaison with ISO, also take part in the work. ISO collaborates closely with the International Electrotechnical Commission (IEC) on all matters of electrotechnical standardization.</w:t>
      </w:r>
    </w:p>
    <w:p w14:paraId="418A0ACD" w14:textId="27E24B12" w:rsidR="001C7635" w:rsidRPr="008A20DF" w:rsidRDefault="001C7635" w:rsidP="001C7635">
      <w:r w:rsidRPr="008A20DF">
        <w:t xml:space="preserve">The procedures used to develop this document and those intended for its further maintenance are described in the ISO/IEC Directives, Part 1. In particular, the different approval criteria needed for the different types of ISO documents should be noted. This document was drafted in accordance with the editorial rules of the ISO/IEC Directives, Part 2 (see </w:t>
      </w:r>
      <w:hyperlink r:id="rId13" w:history="1">
        <w:r w:rsidRPr="008A20DF">
          <w:t>www.iso.org/directives</w:t>
        </w:r>
      </w:hyperlink>
      <w:r w:rsidRPr="008A20DF">
        <w:t>).</w:t>
      </w:r>
    </w:p>
    <w:p w14:paraId="67CD2CE4" w14:textId="2F66AEAF" w:rsidR="001C7635" w:rsidRPr="008A20DF" w:rsidRDefault="001C7635" w:rsidP="001C7635">
      <w:r w:rsidRPr="008A20DF">
        <w:t xml:space="preserve">Attention is drawn to the possibility that some of the elements of this document may be the subject of patent rights. ISO shall not be held responsible for identifying any or all such patent rights. Details of any patent rights identified during the development of the document will be in the Introduction and/or on the ISO list of patent declarations received (see </w:t>
      </w:r>
      <w:hyperlink r:id="rId14" w:history="1">
        <w:r w:rsidRPr="008A20DF">
          <w:t>www.iso.org/patents</w:t>
        </w:r>
      </w:hyperlink>
      <w:r w:rsidRPr="008A20DF">
        <w:t>).</w:t>
      </w:r>
    </w:p>
    <w:p w14:paraId="45401F8A" w14:textId="77777777" w:rsidR="001C7635" w:rsidRPr="008A20DF" w:rsidRDefault="001C7635" w:rsidP="001C7635">
      <w:r w:rsidRPr="008A20DF">
        <w:t>Any trade name used in this document is information given for the convenience of users and does not constitute an endorsement.</w:t>
      </w:r>
    </w:p>
    <w:p w14:paraId="4806BC83" w14:textId="11482B72" w:rsidR="001C7635" w:rsidRPr="008A20DF" w:rsidRDefault="001C7635" w:rsidP="001C7635">
      <w:r w:rsidRPr="008A20DF">
        <w:t xml:space="preserve">For an explanation of the voluntary nature of standards, the meaning of ISO specific terms and expressions related to conformity assessment, as well as information about ISO's adherence to the World Trade Organization (WTO) principles in the Technical Barriers to Trade (TBT), see </w:t>
      </w:r>
      <w:hyperlink r:id="rId15" w:history="1">
        <w:r w:rsidRPr="008A20DF">
          <w:t>www.iso.org/iso/foreword.html</w:t>
        </w:r>
      </w:hyperlink>
      <w:r w:rsidRPr="008A20DF">
        <w:t>.</w:t>
      </w:r>
    </w:p>
    <w:p w14:paraId="1CF3CB6D" w14:textId="77777777" w:rsidR="00355509" w:rsidRDefault="001C7635" w:rsidP="00355509">
      <w:r w:rsidRPr="008A20DF">
        <w:t xml:space="preserve">This document was prepared by Technical Committee ISO/TC </w:t>
      </w:r>
      <w:r w:rsidR="00355509">
        <w:rPr>
          <w:rFonts w:hint="eastAsia"/>
        </w:rPr>
        <w:t>295</w:t>
      </w:r>
      <w:r w:rsidRPr="008A20DF">
        <w:t>,</w:t>
      </w:r>
      <w:r w:rsidR="00355509">
        <w:t xml:space="preserve"> Audit data services</w:t>
      </w:r>
      <w:r w:rsidRPr="008A20DF">
        <w:t>.</w:t>
      </w:r>
    </w:p>
    <w:p w14:paraId="21DA4895" w14:textId="13B4DFA0" w:rsidR="001C7635" w:rsidRPr="008A20DF" w:rsidRDefault="001C7635" w:rsidP="00355509">
      <w:r w:rsidRPr="008A20DF">
        <w:t>A list of all parts in the ISO ##### series can be found on the ISO website.</w:t>
      </w:r>
    </w:p>
    <w:p w14:paraId="4E1F4CC0" w14:textId="18B76CEA" w:rsidR="001C7635" w:rsidRPr="008A20DF" w:rsidRDefault="001C7635" w:rsidP="001C7635">
      <w:r w:rsidRPr="008A20DF">
        <w:t xml:space="preserve">Any feedback or questions on this document should be directed to the user’s national standards body. A complete listing of these bodies can be found at </w:t>
      </w:r>
      <w:hyperlink r:id="rId16" w:history="1">
        <w:r w:rsidRPr="008A20DF">
          <w:t>www.iso.org/members.html</w:t>
        </w:r>
      </w:hyperlink>
      <w:r w:rsidRPr="008A20DF">
        <w:t>.</w:t>
      </w:r>
    </w:p>
    <w:p w14:paraId="21D04CAD" w14:textId="77777777" w:rsidR="001C7635" w:rsidRPr="008A20DF" w:rsidRDefault="001C7635" w:rsidP="001C7635">
      <w:pPr>
        <w:rPr>
          <w:sz w:val="28"/>
        </w:rPr>
      </w:pPr>
      <w:bookmarkStart w:id="3" w:name="_Toc353342668"/>
      <w:r w:rsidRPr="008A20DF">
        <w:br w:type="page"/>
      </w:r>
    </w:p>
    <w:p w14:paraId="4F1A440A" w14:textId="77777777" w:rsidR="001C7635" w:rsidRPr="008A20DF" w:rsidRDefault="001C7635" w:rsidP="001C7635">
      <w:pPr>
        <w:pStyle w:val="IntroTitle"/>
      </w:pPr>
      <w:bookmarkStart w:id="4" w:name="_Toc63160478"/>
      <w:r w:rsidRPr="008A20DF">
        <w:lastRenderedPageBreak/>
        <w:t>Introduction</w:t>
      </w:r>
      <w:bookmarkEnd w:id="3"/>
      <w:bookmarkEnd w:id="4"/>
    </w:p>
    <w:p w14:paraId="3DB12081" w14:textId="1E088130" w:rsidR="001C7635" w:rsidRPr="008A20DF" w:rsidRDefault="001C7635" w:rsidP="001C7635">
      <w:pPr>
        <w:rPr>
          <w:color w:val="FF0000"/>
        </w:rPr>
      </w:pPr>
      <w:r w:rsidRPr="008A20DF">
        <w:rPr>
          <w:color w:val="FF0000"/>
        </w:rPr>
        <w:t>Type text.</w:t>
      </w:r>
    </w:p>
    <w:p w14:paraId="4750DBEA" w14:textId="77777777" w:rsidR="00C321E6" w:rsidRPr="008A20DF" w:rsidRDefault="00C321E6" w:rsidP="001C7635"/>
    <w:p w14:paraId="4F38CBC8" w14:textId="77777777" w:rsidR="001C7635" w:rsidRPr="008A20DF" w:rsidRDefault="001C7635" w:rsidP="001C7635">
      <w:r w:rsidRPr="008A20DF">
        <w:t>Identification of patent holders: the following text shall be included if patent rights have been identified.</w:t>
      </w:r>
    </w:p>
    <w:p w14:paraId="50EE861B" w14:textId="77777777" w:rsidR="001C7635" w:rsidRPr="008A20DF" w:rsidRDefault="001C7635" w:rsidP="001C7635"/>
    <w:p w14:paraId="699B9A77" w14:textId="25C7D8A1" w:rsidR="001C7635" w:rsidRPr="008A20DF" w:rsidRDefault="001C7635" w:rsidP="001C7635">
      <w:pPr>
        <w:pStyle w:val="Web"/>
        <w:rPr>
          <w:rFonts w:eastAsia="Calibri"/>
        </w:rPr>
      </w:pPr>
      <w:r w:rsidRPr="008A20DF">
        <w:rPr>
          <w:rFonts w:eastAsia="Calibri"/>
        </w:rPr>
        <w:t>The International Organization for Standardization (ISO) draw[s] attention to the fact that it is claimed that compliance with this document may involve the use of a patent.</w:t>
      </w:r>
    </w:p>
    <w:p w14:paraId="1181AD36" w14:textId="7ECE6729" w:rsidR="001C7635" w:rsidRPr="008A20DF" w:rsidRDefault="001C7635" w:rsidP="001C7635">
      <w:pPr>
        <w:pStyle w:val="Web"/>
        <w:rPr>
          <w:rFonts w:eastAsia="Calibri"/>
        </w:rPr>
      </w:pPr>
      <w:r w:rsidRPr="008A20DF">
        <w:rPr>
          <w:rFonts w:eastAsia="Calibri"/>
        </w:rPr>
        <w:t>ISO no position concerning the evidence, validity and scope of this patent right.</w:t>
      </w:r>
    </w:p>
    <w:p w14:paraId="36DEAC43" w14:textId="4FD9FED6" w:rsidR="001C7635" w:rsidRPr="008A20DF" w:rsidRDefault="001C7635" w:rsidP="001C7635">
      <w:pPr>
        <w:pStyle w:val="Web"/>
        <w:rPr>
          <w:rFonts w:eastAsia="Calibri"/>
        </w:rPr>
      </w:pPr>
      <w:r w:rsidRPr="008A20DF">
        <w:rPr>
          <w:rFonts w:eastAsia="Calibri"/>
        </w:rPr>
        <w:t xml:space="preserve">The holder of this patent right has assured ISO that he/she is willing to negotiate licences under reasonable and non-discriminatory terms and conditions with applicants throughout the world. In this respect, the statement of the holder of this patent right is registered with ISO. Information may be obtained from the patent database available at </w:t>
      </w:r>
      <w:hyperlink r:id="rId17" w:history="1">
        <w:r w:rsidRPr="008A20DF">
          <w:rPr>
            <w:rFonts w:eastAsia="Calibri"/>
          </w:rPr>
          <w:t>www.iso.org/patents</w:t>
        </w:r>
      </w:hyperlink>
      <w:r w:rsidRPr="008A20DF">
        <w:rPr>
          <w:rFonts w:eastAsia="Calibri"/>
        </w:rPr>
        <w:t>.</w:t>
      </w:r>
    </w:p>
    <w:p w14:paraId="1783504C" w14:textId="595B48E6" w:rsidR="001C7635" w:rsidRPr="008A20DF" w:rsidRDefault="001C7635" w:rsidP="001C7635">
      <w:pPr>
        <w:pStyle w:val="Web"/>
        <w:rPr>
          <w:rFonts w:eastAsia="Calibri"/>
        </w:rPr>
      </w:pPr>
      <w:r w:rsidRPr="008A20DF">
        <w:rPr>
          <w:rFonts w:eastAsia="Calibri"/>
        </w:rPr>
        <w:t>Attention is drawn to the possibility that some of the elements of this document may be the subject of patent rights other than those in the patent database. ISO shall not be held responsible for identifying any or all such patent rights.</w:t>
      </w:r>
    </w:p>
    <w:p w14:paraId="23AC31CD" w14:textId="77777777" w:rsidR="001C7635" w:rsidRPr="008A20DF" w:rsidRDefault="001C7635" w:rsidP="001C7635"/>
    <w:p w14:paraId="1FFF562C" w14:textId="77777777" w:rsidR="001C7635" w:rsidRPr="008A20DF" w:rsidRDefault="001C7635" w:rsidP="001C7635">
      <w:pPr>
        <w:sectPr w:rsidR="001C7635" w:rsidRPr="008A20DF" w:rsidSect="00EB53B2">
          <w:headerReference w:type="even" r:id="rId18"/>
          <w:headerReference w:type="default" r:id="rId19"/>
          <w:footerReference w:type="even" r:id="rId20"/>
          <w:footerReference w:type="default" r:id="rId21"/>
          <w:type w:val="oddPage"/>
          <w:pgSz w:w="11906" w:h="16838"/>
          <w:pgMar w:top="794" w:right="737" w:bottom="817" w:left="851" w:header="709" w:footer="284" w:gutter="567"/>
          <w:pgNumType w:fmt="lowerRoman"/>
          <w:cols w:space="720"/>
          <w:titlePg/>
        </w:sectPr>
      </w:pPr>
    </w:p>
    <w:p w14:paraId="2199A184" w14:textId="77777777" w:rsidR="001C7635" w:rsidRPr="008A20DF" w:rsidRDefault="001C7635" w:rsidP="001C7635">
      <w:pPr>
        <w:pStyle w:val="zzSTDTitle"/>
      </w:pPr>
      <w:bookmarkStart w:id="5" w:name="_Hlk63153952"/>
      <w:r w:rsidRPr="008A20DF">
        <w:lastRenderedPageBreak/>
        <w:t xml:space="preserve">Exchange formats for the Audit Data Collection Standard: </w:t>
      </w:r>
      <w:r w:rsidRPr="008A20DF">
        <w:rPr>
          <w:rFonts w:eastAsiaTheme="minorEastAsia" w:cs="Times New Roman"/>
          <w:lang w:eastAsia="en-US"/>
        </w:rPr>
        <w:t>XBRL</w:t>
      </w:r>
    </w:p>
    <w:p w14:paraId="1DD5FC07" w14:textId="77777777" w:rsidR="001C7635" w:rsidRPr="008A20DF" w:rsidRDefault="001C7635" w:rsidP="000D7B3E">
      <w:pPr>
        <w:pStyle w:val="1"/>
      </w:pPr>
      <w:bookmarkStart w:id="6" w:name="_Toc353342669"/>
      <w:bookmarkStart w:id="7" w:name="_Toc63160479"/>
      <w:r w:rsidRPr="008A20DF">
        <w:t>Scope</w:t>
      </w:r>
      <w:bookmarkEnd w:id="6"/>
      <w:bookmarkEnd w:id="7"/>
    </w:p>
    <w:p w14:paraId="35325F6D" w14:textId="77777777" w:rsidR="001C7635" w:rsidRPr="008A20DF" w:rsidRDefault="001C7635" w:rsidP="00C321E6">
      <w:pPr>
        <w:spacing w:after="240"/>
      </w:pPr>
      <w:r w:rsidRPr="008A20DF">
        <w:t xml:space="preserve">In ISO 21378:2019, flat file in CSV is defined as the only output file format. Without separating the semantic data modeling of physical file formats and syntactic bindings, it is difficult to consistently define mapping between flat file and structured file formats (XML, JSON, XBRL, and new emerging file formats, etc.). Semantic data modeling of audit data based on business process analysis enables clear and complete definition of XBRL syntax bindings and leverages XBRL capabilities. </w:t>
      </w:r>
    </w:p>
    <w:p w14:paraId="6883ABFE" w14:textId="77777777" w:rsidR="001C7635" w:rsidRPr="008A20DF" w:rsidRDefault="001C7635" w:rsidP="00C321E6">
      <w:pPr>
        <w:spacing w:after="240"/>
      </w:pPr>
      <w:r w:rsidRPr="008A20DF">
        <w:t>TC 295 scope covers the content specification as well as the collection, pre-processing, management and analysis techniques for identification, communication, receipt, preparation and use of audit data. Semantic data modeling independent from syntax detail will make it simple and clear to define these requirements.</w:t>
      </w:r>
    </w:p>
    <w:p w14:paraId="1E6A0F7C" w14:textId="77777777" w:rsidR="001C7635" w:rsidRPr="008A20DF" w:rsidRDefault="001C7635" w:rsidP="00C321E6">
      <w:pPr>
        <w:spacing w:after="240"/>
      </w:pPr>
      <w:r w:rsidRPr="008A20DF">
        <w:t>In ISO 21378:2019, data profiling report and data questionnaire are provided as textual explanations for auditors. XBRL helps automate these audit processes by checking the integrity of historical audit trail data and validating business rules against the collected data.</w:t>
      </w:r>
    </w:p>
    <w:p w14:paraId="65E0C436" w14:textId="77777777" w:rsidR="001C7635" w:rsidRPr="008A20DF" w:rsidRDefault="001C7635" w:rsidP="00C321E6">
      <w:pPr>
        <w:spacing w:after="240"/>
      </w:pPr>
      <w:r w:rsidRPr="008A20DF">
        <w:t>The proposed deliverable contains:</w:t>
      </w:r>
    </w:p>
    <w:p w14:paraId="7AD44659" w14:textId="77777777" w:rsidR="001C7635" w:rsidRPr="008A20DF" w:rsidRDefault="001C7635" w:rsidP="00C321E6">
      <w:pPr>
        <w:spacing w:after="240"/>
      </w:pPr>
      <w:r w:rsidRPr="008A20DF">
        <w:t>Semantic data modeling</w:t>
      </w:r>
    </w:p>
    <w:p w14:paraId="3C9BB267" w14:textId="77777777" w:rsidR="001C7635" w:rsidRPr="008A20DF" w:rsidRDefault="001C7635" w:rsidP="00C321E6">
      <w:pPr>
        <w:pStyle w:val="afffb"/>
        <w:numPr>
          <w:ilvl w:val="0"/>
          <w:numId w:val="16"/>
        </w:numPr>
        <w:ind w:left="0"/>
        <w:contextualSpacing w:val="0"/>
      </w:pPr>
      <w:r w:rsidRPr="008A20DF">
        <w:t>Business parties involved and their roles and relationships</w:t>
      </w:r>
    </w:p>
    <w:p w14:paraId="3C17ECD0" w14:textId="77777777" w:rsidR="001C7635" w:rsidRPr="008A20DF" w:rsidRDefault="001C7635" w:rsidP="00C321E6">
      <w:pPr>
        <w:pStyle w:val="afffb"/>
        <w:numPr>
          <w:ilvl w:val="0"/>
          <w:numId w:val="16"/>
        </w:numPr>
        <w:ind w:left="0"/>
        <w:contextualSpacing w:val="0"/>
      </w:pPr>
      <w:r w:rsidRPr="008A20DF">
        <w:t>Employee roles and activities</w:t>
      </w:r>
    </w:p>
    <w:p w14:paraId="7CE4C7C4" w14:textId="77777777" w:rsidR="001C7635" w:rsidRPr="008A20DF" w:rsidRDefault="001C7635" w:rsidP="00C321E6">
      <w:pPr>
        <w:pStyle w:val="afffb"/>
        <w:numPr>
          <w:ilvl w:val="0"/>
          <w:numId w:val="16"/>
        </w:numPr>
        <w:ind w:left="0"/>
        <w:contextualSpacing w:val="0"/>
      </w:pPr>
      <w:r w:rsidRPr="008A20DF">
        <w:t>Semantic datatypes</w:t>
      </w:r>
    </w:p>
    <w:p w14:paraId="6FD0B318" w14:textId="77777777" w:rsidR="001C7635" w:rsidRPr="008A20DF" w:rsidRDefault="001C7635" w:rsidP="00C321E6">
      <w:pPr>
        <w:pStyle w:val="afffb"/>
        <w:numPr>
          <w:ilvl w:val="0"/>
          <w:numId w:val="16"/>
        </w:numPr>
        <w:ind w:left="0"/>
        <w:contextualSpacing w:val="0"/>
      </w:pPr>
      <w:r w:rsidRPr="008A20DF">
        <w:t>Business processes</w:t>
      </w:r>
    </w:p>
    <w:p w14:paraId="34739A87" w14:textId="77777777" w:rsidR="001C7635" w:rsidRPr="008A20DF" w:rsidRDefault="001C7635" w:rsidP="00C321E6">
      <w:pPr>
        <w:pStyle w:val="afffb"/>
        <w:numPr>
          <w:ilvl w:val="0"/>
          <w:numId w:val="16"/>
        </w:numPr>
        <w:ind w:left="0"/>
        <w:contextualSpacing w:val="0"/>
      </w:pPr>
      <w:r w:rsidRPr="008A20DF">
        <w:t>Business controls and audit trails</w:t>
      </w:r>
    </w:p>
    <w:p w14:paraId="51FBFBCB" w14:textId="77777777" w:rsidR="001C7635" w:rsidRPr="008A20DF" w:rsidRDefault="001C7635" w:rsidP="00C321E6">
      <w:pPr>
        <w:pStyle w:val="afffb"/>
        <w:numPr>
          <w:ilvl w:val="0"/>
          <w:numId w:val="16"/>
        </w:numPr>
        <w:ind w:left="0"/>
        <w:contextualSpacing w:val="0"/>
      </w:pPr>
      <w:r w:rsidRPr="008A20DF">
        <w:t>Core audit data model</w:t>
      </w:r>
    </w:p>
    <w:p w14:paraId="4AF770EA" w14:textId="77777777" w:rsidR="001C7635" w:rsidRPr="008A20DF" w:rsidRDefault="001C7635" w:rsidP="00C321E6">
      <w:pPr>
        <w:pStyle w:val="afffb"/>
        <w:numPr>
          <w:ilvl w:val="0"/>
          <w:numId w:val="16"/>
        </w:numPr>
        <w:ind w:left="0"/>
        <w:contextualSpacing w:val="0"/>
      </w:pPr>
      <w:r w:rsidRPr="008A20DF">
        <w:t>Business rules to-be validated</w:t>
      </w:r>
    </w:p>
    <w:p w14:paraId="11B39681" w14:textId="77777777" w:rsidR="001C7635" w:rsidRPr="008A20DF" w:rsidRDefault="001C7635" w:rsidP="00C321E6">
      <w:pPr>
        <w:spacing w:before="240" w:after="240"/>
      </w:pPr>
      <w:r w:rsidRPr="008A20DF">
        <w:t>Syntax binding for XBRL</w:t>
      </w:r>
    </w:p>
    <w:p w14:paraId="31A19002" w14:textId="3D008B41" w:rsidR="001C7635" w:rsidRPr="008A20DF" w:rsidRDefault="001C7635" w:rsidP="00C321E6">
      <w:pPr>
        <w:pStyle w:val="afffb"/>
        <w:numPr>
          <w:ilvl w:val="0"/>
          <w:numId w:val="16"/>
        </w:numPr>
        <w:ind w:left="0"/>
        <w:contextualSpacing w:val="0"/>
      </w:pPr>
      <w:r w:rsidRPr="008A20DF">
        <w:rPr>
          <w:rFonts w:hint="eastAsia"/>
        </w:rPr>
        <w:t>Core audit data binding for XBRL</w:t>
      </w:r>
    </w:p>
    <w:p w14:paraId="1E1E5899" w14:textId="77777777" w:rsidR="001C7635" w:rsidRPr="008A20DF" w:rsidRDefault="001C7635" w:rsidP="00C321E6">
      <w:pPr>
        <w:pStyle w:val="afffb"/>
        <w:numPr>
          <w:ilvl w:val="0"/>
          <w:numId w:val="16"/>
        </w:numPr>
        <w:ind w:left="0"/>
        <w:contextualSpacing w:val="0"/>
      </w:pPr>
      <w:r w:rsidRPr="008A20DF">
        <w:rPr>
          <w:rFonts w:hint="eastAsia"/>
        </w:rPr>
        <w:t>Business rules validation</w:t>
      </w:r>
    </w:p>
    <w:p w14:paraId="0D399E15" w14:textId="77777777" w:rsidR="001C7635" w:rsidRPr="008A20DF" w:rsidRDefault="001C7635" w:rsidP="00C321E6">
      <w:pPr>
        <w:pStyle w:val="afffb"/>
        <w:numPr>
          <w:ilvl w:val="0"/>
          <w:numId w:val="16"/>
        </w:numPr>
        <w:ind w:left="0"/>
        <w:contextualSpacing w:val="0"/>
      </w:pPr>
      <w:r w:rsidRPr="008A20DF">
        <w:rPr>
          <w:rFonts w:hint="eastAsia"/>
        </w:rPr>
        <w:t>Example instance documents</w:t>
      </w:r>
    </w:p>
    <w:p w14:paraId="76723D74" w14:textId="77777777" w:rsidR="001C7635" w:rsidRPr="008A20DF" w:rsidRDefault="001C7635" w:rsidP="001C7635"/>
    <w:p w14:paraId="456C2594" w14:textId="77777777" w:rsidR="00154FC1" w:rsidRDefault="00154FC1">
      <w:pPr>
        <w:rPr>
          <w:b/>
          <w:sz w:val="26"/>
        </w:rPr>
      </w:pPr>
      <w:bookmarkStart w:id="8" w:name="_Toc353342670"/>
      <w:r>
        <w:br w:type="page"/>
      </w:r>
    </w:p>
    <w:p w14:paraId="17AC8354" w14:textId="799ADF0E" w:rsidR="001C7635" w:rsidRPr="008A20DF" w:rsidRDefault="001C7635" w:rsidP="000D7B3E">
      <w:pPr>
        <w:pStyle w:val="1"/>
      </w:pPr>
      <w:bookmarkStart w:id="9" w:name="_Toc63160480"/>
      <w:r w:rsidRPr="008A20DF">
        <w:lastRenderedPageBreak/>
        <w:t>Normative references</w:t>
      </w:r>
      <w:bookmarkEnd w:id="8"/>
      <w:bookmarkEnd w:id="9"/>
    </w:p>
    <w:p w14:paraId="5036EE7A" w14:textId="77777777" w:rsidR="001C7635" w:rsidRPr="008A20DF" w:rsidRDefault="001C7635" w:rsidP="009C47A6">
      <w:pPr>
        <w:spacing w:after="240"/>
      </w:pPr>
      <w:r w:rsidRPr="008A20DF">
        <w:t>The following documents are referred to in the text in such a way that some or all of their content constitutes requirements of this document. For dated references, only the edition cited applies. For undated references, the latest edition of the referenced document (including any amendments) applies.</w:t>
      </w:r>
    </w:p>
    <w:p w14:paraId="6667AAAA" w14:textId="77777777" w:rsidR="001C7635" w:rsidRPr="008A20DF" w:rsidRDefault="001C7635" w:rsidP="009C47A6">
      <w:pPr>
        <w:spacing w:after="240"/>
      </w:pPr>
      <w:r w:rsidRPr="008A20DF">
        <w:t>ISO/IEC 11179-4:2004, Information technology — Metadata registries (MDR) — Part 4: Formulation of data definitions</w:t>
      </w:r>
    </w:p>
    <w:p w14:paraId="320B2EA0" w14:textId="77777777" w:rsidR="001C7635" w:rsidRPr="008A20DF" w:rsidRDefault="001C7635" w:rsidP="009C47A6">
      <w:pPr>
        <w:spacing w:after="240"/>
      </w:pPr>
      <w:r w:rsidRPr="008A20DF">
        <w:t>ISO/IEC 11179-5:2015, Information technology — Metadata registries (MDR) — Part 5: Naming principles</w:t>
      </w:r>
    </w:p>
    <w:p w14:paraId="7208750E" w14:textId="77777777" w:rsidR="001C7635" w:rsidRPr="008A20DF" w:rsidRDefault="001C7635" w:rsidP="009C47A6">
      <w:pPr>
        <w:spacing w:after="240"/>
      </w:pPr>
      <w:r w:rsidRPr="008A20DF">
        <w:t>ISO/IEC 11404</w:t>
      </w:r>
      <w:r w:rsidRPr="008A20DF">
        <w:rPr>
          <w:rFonts w:hint="eastAsia"/>
        </w:rPr>
        <w:t>:2007</w:t>
      </w:r>
      <w:r w:rsidRPr="008A20DF">
        <w:t>, Information technology — General-Purpose Datatypes (GPD)</w:t>
      </w:r>
    </w:p>
    <w:p w14:paraId="497F9E7C" w14:textId="77777777" w:rsidR="001C7635" w:rsidRPr="008A20DF" w:rsidRDefault="001C7635" w:rsidP="009C47A6">
      <w:pPr>
        <w:spacing w:after="240"/>
      </w:pPr>
      <w:r w:rsidRPr="008A20DF">
        <w:t>ISO 15000-5:2014, Electronic Business Extensible Markup Language (ebXML) — Part 5: Core Components Specification (CCS)</w:t>
      </w:r>
    </w:p>
    <w:p w14:paraId="3FEFD363" w14:textId="77777777" w:rsidR="001C7635" w:rsidRPr="008A20DF" w:rsidRDefault="001C7635" w:rsidP="009C47A6">
      <w:pPr>
        <w:spacing w:after="240"/>
      </w:pPr>
      <w:r w:rsidRPr="008A20DF">
        <w:t>ISO/IEC 19505-1:2012, Information technology — Object Management Group Unified Modeling Language (OMG UML) — Part 1: Infrastructure</w:t>
      </w:r>
    </w:p>
    <w:p w14:paraId="6E8D5CB8" w14:textId="77777777" w:rsidR="001C7635" w:rsidRPr="008A20DF" w:rsidRDefault="001C7635" w:rsidP="009C47A6">
      <w:pPr>
        <w:spacing w:after="240"/>
      </w:pPr>
      <w:r w:rsidRPr="008A20DF">
        <w:t>ISO/IEC 19505-2:2012, Information technology — Object Management Group Unified Modeling Language (OMG UML) — Part 2: Superstructure</w:t>
      </w:r>
    </w:p>
    <w:p w14:paraId="402B044B" w14:textId="77777777" w:rsidR="001C7635" w:rsidRPr="008A20DF" w:rsidRDefault="001C7635" w:rsidP="009C47A6">
      <w:pPr>
        <w:spacing w:after="240"/>
      </w:pPr>
      <w:r w:rsidRPr="008A20DF">
        <w:t>ISO/IEC 19845:2015, Information technology — Universal business language version 2.1 (UBL v2.1)</w:t>
      </w:r>
    </w:p>
    <w:p w14:paraId="4D50780E" w14:textId="77777777" w:rsidR="001C7635" w:rsidRPr="008A20DF" w:rsidRDefault="001C7635" w:rsidP="009C47A6">
      <w:pPr>
        <w:spacing w:after="240"/>
      </w:pPr>
      <w:r w:rsidRPr="008A20DF">
        <w:t>ISO/IEC 20944-1:2013, Information technology — Metadata Registries Interoperability and Bindings (MDR-IB) — Part 1: Framework, common vocabulary, and common provisions for conformance</w:t>
      </w:r>
    </w:p>
    <w:p w14:paraId="231A7D84" w14:textId="77777777" w:rsidR="001C7635" w:rsidRPr="008A20DF" w:rsidRDefault="001C7635" w:rsidP="009C47A6">
      <w:pPr>
        <w:spacing w:after="240"/>
      </w:pPr>
      <w:r w:rsidRPr="008A20DF">
        <w:t>CEN EN 16931-1:2017+A1:2019, Electronic invoicing - Part 1: Semantic data model of the core elements of an electronic invoice</w:t>
      </w:r>
    </w:p>
    <w:p w14:paraId="4A4DEEEB" w14:textId="77777777" w:rsidR="001C7635" w:rsidRPr="008A20DF" w:rsidRDefault="001C7635" w:rsidP="009C47A6">
      <w:pPr>
        <w:spacing w:after="240"/>
      </w:pPr>
      <w:r w:rsidRPr="008A20DF">
        <w:t xml:space="preserve">CEN/TS 16931-3-2:2020, Electronic invoicing - Part 3-2: Syntax binding for ISO/IEC 19845 (UBL 2.1) invoice and credit note </w:t>
      </w:r>
    </w:p>
    <w:p w14:paraId="1FED8F4A" w14:textId="77777777" w:rsidR="00154FC1" w:rsidRDefault="00154FC1">
      <w:pPr>
        <w:rPr>
          <w:b/>
          <w:sz w:val="26"/>
        </w:rPr>
      </w:pPr>
      <w:bookmarkStart w:id="10" w:name="_Toc353342671"/>
      <w:r>
        <w:br w:type="page"/>
      </w:r>
    </w:p>
    <w:p w14:paraId="2AD38F87" w14:textId="60EA8497" w:rsidR="001C7635" w:rsidRPr="008A20DF" w:rsidRDefault="001C7635" w:rsidP="000D7B3E">
      <w:pPr>
        <w:pStyle w:val="1"/>
      </w:pPr>
      <w:bookmarkStart w:id="11" w:name="_Toc63160481"/>
      <w:r w:rsidRPr="008A20DF">
        <w:lastRenderedPageBreak/>
        <w:t>Terms and definitions</w:t>
      </w:r>
      <w:bookmarkEnd w:id="10"/>
      <w:bookmarkEnd w:id="11"/>
    </w:p>
    <w:p w14:paraId="113605F0" w14:textId="06CCB3A4" w:rsidR="001C7635" w:rsidRPr="008A20DF" w:rsidRDefault="001C7635" w:rsidP="009C47A6">
      <w:pPr>
        <w:spacing w:after="240"/>
      </w:pPr>
      <w:r w:rsidRPr="008A20DF">
        <w:t>For the purposes of this document, the terms and definitions given in ISO/IEC 11404, ISO/IEC 20944-1,</w:t>
      </w:r>
      <w:r w:rsidRPr="008A20DF">
        <w:rPr>
          <w:color w:val="008000"/>
        </w:rPr>
        <w:t xml:space="preserve"> </w:t>
      </w:r>
      <w:r w:rsidRPr="008A20DF">
        <w:t>ISO/IEC 11179-5</w:t>
      </w:r>
      <w:r w:rsidR="0056197E">
        <w:t>, ISO 15000-5</w:t>
      </w:r>
      <w:r w:rsidRPr="008A20DF">
        <w:rPr>
          <w:color w:val="008000"/>
        </w:rPr>
        <w:t xml:space="preserve"> </w:t>
      </w:r>
      <w:r w:rsidRPr="008A20DF">
        <w:t>and</w:t>
      </w:r>
      <w:r w:rsidRPr="008A20DF">
        <w:rPr>
          <w:color w:val="008000"/>
        </w:rPr>
        <w:t xml:space="preserve"> t</w:t>
      </w:r>
      <w:r w:rsidRPr="008A20DF">
        <w:t>he following apply.</w:t>
      </w:r>
    </w:p>
    <w:p w14:paraId="5589D629" w14:textId="77777777" w:rsidR="001C7635" w:rsidRPr="008A20DF" w:rsidRDefault="001C7635" w:rsidP="009C47A6">
      <w:pPr>
        <w:spacing w:after="240"/>
      </w:pPr>
      <w:r w:rsidRPr="008A20DF">
        <w:t>ISO and IEC maintain terminological databases for use in standardization at the following addresses:</w:t>
      </w:r>
    </w:p>
    <w:p w14:paraId="23E9CDBF" w14:textId="79122990" w:rsidR="001C7635" w:rsidRPr="008A20DF" w:rsidRDefault="001C7635" w:rsidP="009C47A6">
      <w:pPr>
        <w:spacing w:after="240"/>
      </w:pPr>
      <w:r w:rsidRPr="008A20DF">
        <w:t>—</w:t>
      </w:r>
      <w:r w:rsidRPr="008A20DF">
        <w:tab/>
        <w:t xml:space="preserve">ISO Online browsing platform: available at </w:t>
      </w:r>
      <w:hyperlink r:id="rId22" w:history="1">
        <w:r w:rsidRPr="008A20DF">
          <w:rPr>
            <w:color w:val="0000FF"/>
            <w:u w:val="single"/>
          </w:rPr>
          <w:t>https://www.iso.org/obp</w:t>
        </w:r>
      </w:hyperlink>
    </w:p>
    <w:p w14:paraId="5B86CC9C" w14:textId="255D9B26" w:rsidR="001C7635" w:rsidRDefault="001C7635" w:rsidP="009C47A6">
      <w:pPr>
        <w:spacing w:after="240"/>
        <w:rPr>
          <w:color w:val="0000FF"/>
          <w:u w:val="single"/>
        </w:rPr>
      </w:pPr>
      <w:r w:rsidRPr="008A20DF">
        <w:t>—</w:t>
      </w:r>
      <w:r w:rsidRPr="008A20DF">
        <w:tab/>
        <w:t xml:space="preserve">IEC </w:t>
      </w:r>
      <w:proofErr w:type="spellStart"/>
      <w:r w:rsidRPr="008A20DF">
        <w:t>Electropedia</w:t>
      </w:r>
      <w:proofErr w:type="spellEnd"/>
      <w:r w:rsidRPr="008A20DF">
        <w:t xml:space="preserve">: available at </w:t>
      </w:r>
      <w:hyperlink r:id="rId23" w:history="1">
        <w:r w:rsidRPr="008A20DF">
          <w:rPr>
            <w:color w:val="0000FF"/>
            <w:u w:val="single"/>
          </w:rPr>
          <w:t>http://www.electropedia.org/</w:t>
        </w:r>
      </w:hyperlink>
    </w:p>
    <w:p w14:paraId="1315CDD6" w14:textId="16B4D9FB" w:rsidR="009958D2" w:rsidRPr="009958D2" w:rsidRDefault="009958D2" w:rsidP="009C47A6">
      <w:pPr>
        <w:spacing w:after="240"/>
        <w:rPr>
          <w:color w:val="00B050"/>
        </w:rPr>
      </w:pPr>
      <w:r w:rsidRPr="009958D2">
        <w:rPr>
          <w:rFonts w:hint="eastAsia"/>
          <w:color w:val="00B050"/>
        </w:rPr>
        <w:t>[</w:t>
      </w:r>
      <w:r w:rsidRPr="009958D2">
        <w:rPr>
          <w:color w:val="00B050"/>
        </w:rPr>
        <w:t>Nobu] Sub clause 3.1 to 3.4 will be removed. The definition is taken verbatim from the reference to the ISO, to remember.</w:t>
      </w:r>
    </w:p>
    <w:p w14:paraId="5D646DAA" w14:textId="77777777" w:rsidR="001C7635" w:rsidRPr="009958D2" w:rsidRDefault="001C7635" w:rsidP="000D7B3E">
      <w:pPr>
        <w:pStyle w:val="20"/>
        <w:rPr>
          <w:color w:val="00B050"/>
        </w:rPr>
      </w:pPr>
      <w:bookmarkStart w:id="12" w:name="_Toc522954766"/>
      <w:bookmarkStart w:id="13" w:name="_Toc398994317"/>
      <w:bookmarkStart w:id="14" w:name="_Toc63160482"/>
      <w:r w:rsidRPr="009958D2">
        <w:rPr>
          <w:color w:val="00B050"/>
        </w:rPr>
        <w:t>Terms and definitions from ISO/IEC 11404</w:t>
      </w:r>
      <w:bookmarkEnd w:id="12"/>
      <w:bookmarkEnd w:id="13"/>
      <w:bookmarkEnd w:id="14"/>
    </w:p>
    <w:p w14:paraId="70CFE94C" w14:textId="77777777" w:rsidR="001C7635" w:rsidRPr="009958D2" w:rsidRDefault="001C7635" w:rsidP="009C47A6">
      <w:pPr>
        <w:spacing w:after="240"/>
        <w:rPr>
          <w:color w:val="00B050"/>
        </w:rPr>
      </w:pPr>
      <w:r w:rsidRPr="009958D2">
        <w:rPr>
          <w:color w:val="00B050"/>
        </w:rPr>
        <w:t>Definitions are taken verbatim from ISO/IEC 11404</w:t>
      </w:r>
      <w:r w:rsidRPr="009958D2">
        <w:rPr>
          <w:rFonts w:hint="eastAsia"/>
          <w:color w:val="00B050"/>
        </w:rPr>
        <w:t>:2007</w:t>
      </w:r>
      <w:r w:rsidRPr="009958D2">
        <w:rPr>
          <w:color w:val="00B050"/>
        </w:rPr>
        <w:t xml:space="preserve"> unless otherwise stated in a following note.</w:t>
      </w:r>
    </w:p>
    <w:p w14:paraId="733600F1" w14:textId="77777777" w:rsidR="001C7635" w:rsidRPr="009958D2" w:rsidRDefault="001C7635" w:rsidP="001C7635">
      <w:pPr>
        <w:pStyle w:val="TermNum"/>
        <w:rPr>
          <w:color w:val="00B050"/>
        </w:rPr>
      </w:pPr>
      <w:r w:rsidRPr="009958D2">
        <w:rPr>
          <w:color w:val="00B050"/>
        </w:rPr>
        <w:t>3.1.1</w:t>
      </w:r>
    </w:p>
    <w:p w14:paraId="79CF12F6" w14:textId="77777777" w:rsidR="001C7635" w:rsidRPr="009958D2" w:rsidRDefault="001C7635" w:rsidP="001C7635">
      <w:pPr>
        <w:pStyle w:val="Terms"/>
        <w:rPr>
          <w:color w:val="00B050"/>
        </w:rPr>
      </w:pPr>
      <w:r w:rsidRPr="009958D2">
        <w:rPr>
          <w:color w:val="00B050"/>
        </w:rPr>
        <w:t>datatype</w:t>
      </w:r>
    </w:p>
    <w:p w14:paraId="1817597C" w14:textId="77777777" w:rsidR="001C7635" w:rsidRPr="009958D2" w:rsidRDefault="001C7635" w:rsidP="009C47A6">
      <w:pPr>
        <w:spacing w:after="240"/>
        <w:rPr>
          <w:color w:val="00B050"/>
        </w:rPr>
      </w:pPr>
      <w:r w:rsidRPr="009958D2">
        <w:rPr>
          <w:color w:val="00B050"/>
        </w:rPr>
        <w:t>set of distinct values, characterized by properties of those values, and by operations on those values</w:t>
      </w:r>
    </w:p>
    <w:p w14:paraId="52D0B619" w14:textId="77777777" w:rsidR="001C7635" w:rsidRPr="009958D2" w:rsidRDefault="001C7635" w:rsidP="001C7635">
      <w:pPr>
        <w:pStyle w:val="TermNum"/>
        <w:rPr>
          <w:color w:val="00B050"/>
        </w:rPr>
      </w:pPr>
      <w:r w:rsidRPr="009958D2">
        <w:rPr>
          <w:color w:val="00B050"/>
        </w:rPr>
        <w:t>3.1.2</w:t>
      </w:r>
    </w:p>
    <w:p w14:paraId="2BE6C4EF" w14:textId="77777777" w:rsidR="001C7635" w:rsidRPr="009958D2" w:rsidRDefault="001C7635" w:rsidP="001C7635">
      <w:pPr>
        <w:pStyle w:val="Terms"/>
        <w:rPr>
          <w:color w:val="00B050"/>
        </w:rPr>
      </w:pPr>
      <w:r w:rsidRPr="009958D2">
        <w:rPr>
          <w:color w:val="00B050"/>
        </w:rPr>
        <w:t>value space</w:t>
      </w:r>
    </w:p>
    <w:p w14:paraId="4F1DD539" w14:textId="77777777" w:rsidR="001C7635" w:rsidRPr="009958D2" w:rsidRDefault="001C7635" w:rsidP="009C47A6">
      <w:pPr>
        <w:spacing w:after="240"/>
        <w:rPr>
          <w:color w:val="00B050"/>
        </w:rPr>
      </w:pPr>
      <w:r w:rsidRPr="009958D2">
        <w:rPr>
          <w:color w:val="00B050"/>
        </w:rPr>
        <w:t>set of values for a given datatype</w:t>
      </w:r>
    </w:p>
    <w:p w14:paraId="4689C1BA" w14:textId="77777777" w:rsidR="001C7635" w:rsidRPr="009958D2" w:rsidRDefault="001C7635" w:rsidP="001C7635">
      <w:pPr>
        <w:pStyle w:val="TermNum"/>
        <w:rPr>
          <w:color w:val="00B050"/>
        </w:rPr>
      </w:pPr>
      <w:r w:rsidRPr="009958D2">
        <w:rPr>
          <w:color w:val="00B050"/>
        </w:rPr>
        <w:t>3.1.3</w:t>
      </w:r>
    </w:p>
    <w:p w14:paraId="2DD9C421" w14:textId="77777777" w:rsidR="001C7635" w:rsidRPr="009958D2" w:rsidRDefault="001C7635" w:rsidP="001C7635">
      <w:pPr>
        <w:pStyle w:val="Terms"/>
        <w:rPr>
          <w:color w:val="00B050"/>
        </w:rPr>
      </w:pPr>
      <w:r w:rsidRPr="009958D2">
        <w:rPr>
          <w:color w:val="00B050"/>
        </w:rPr>
        <w:t>representation</w:t>
      </w:r>
    </w:p>
    <w:p w14:paraId="1645EB60" w14:textId="77777777" w:rsidR="001C7635" w:rsidRPr="009958D2" w:rsidRDefault="001C7635" w:rsidP="009C47A6">
      <w:pPr>
        <w:spacing w:after="240"/>
        <w:rPr>
          <w:color w:val="00B050"/>
        </w:rPr>
      </w:pPr>
      <w:r w:rsidRPr="009958D2">
        <w:rPr>
          <w:color w:val="00B050"/>
        </w:rPr>
        <w:t>sign(s) of that value in the representation of the datatype</w:t>
      </w:r>
    </w:p>
    <w:p w14:paraId="13637CFF" w14:textId="77777777" w:rsidR="001C7635" w:rsidRPr="009958D2" w:rsidRDefault="001C7635" w:rsidP="009C47A6">
      <w:pPr>
        <w:spacing w:after="240"/>
        <w:rPr>
          <w:color w:val="00B050"/>
        </w:rPr>
      </w:pPr>
      <w:r w:rsidRPr="009958D2">
        <w:rPr>
          <w:color w:val="00B050"/>
        </w:rPr>
        <w:t>Note to entry: In this context, the term “sign” is used in its terminological sense (</w:t>
      </w:r>
      <w:proofErr w:type="gramStart"/>
      <w:r w:rsidRPr="009958D2">
        <w:rPr>
          <w:color w:val="00B050"/>
        </w:rPr>
        <w:t>i.e.</w:t>
      </w:r>
      <w:proofErr w:type="gramEnd"/>
      <w:r w:rsidRPr="009958D2">
        <w:rPr>
          <w:color w:val="00B050"/>
        </w:rPr>
        <w:t xml:space="preserve"> a symbol) and not in its mathematical sense (i.e. positive or negative).</w:t>
      </w:r>
    </w:p>
    <w:p w14:paraId="6ABF022C" w14:textId="0EFC1D91" w:rsidR="001C7635" w:rsidRPr="009958D2" w:rsidRDefault="001C7635" w:rsidP="000D7B3E">
      <w:pPr>
        <w:pStyle w:val="20"/>
        <w:rPr>
          <w:color w:val="00B050"/>
        </w:rPr>
      </w:pPr>
      <w:bookmarkStart w:id="15" w:name="_Toc522954768"/>
      <w:bookmarkStart w:id="16" w:name="_Toc398994318"/>
      <w:bookmarkStart w:id="17" w:name="_Toc63160483"/>
      <w:r w:rsidRPr="009958D2">
        <w:rPr>
          <w:color w:val="00B050"/>
        </w:rPr>
        <w:t>Terms and definitions from ISO/IEC 20944-1</w:t>
      </w:r>
      <w:bookmarkEnd w:id="15"/>
      <w:bookmarkEnd w:id="16"/>
      <w:bookmarkEnd w:id="17"/>
    </w:p>
    <w:p w14:paraId="3CC35363" w14:textId="77777777" w:rsidR="001C7635" w:rsidRPr="009958D2" w:rsidRDefault="001C7635" w:rsidP="009C47A6">
      <w:pPr>
        <w:spacing w:after="240"/>
        <w:rPr>
          <w:color w:val="00B050"/>
        </w:rPr>
      </w:pPr>
      <w:r w:rsidRPr="009958D2">
        <w:rPr>
          <w:color w:val="00B050"/>
        </w:rPr>
        <w:t>Definitions are taken verbatim from ISO/IEC ISO/IEC 20944-1 unless otherwise stated in a following note.</w:t>
      </w:r>
    </w:p>
    <w:p w14:paraId="2C62CB0B" w14:textId="77777777" w:rsidR="001C7635" w:rsidRPr="009958D2" w:rsidRDefault="001C7635" w:rsidP="001C7635">
      <w:pPr>
        <w:pStyle w:val="TermNum"/>
        <w:rPr>
          <w:color w:val="00B050"/>
        </w:rPr>
      </w:pPr>
      <w:r w:rsidRPr="009958D2">
        <w:rPr>
          <w:color w:val="00B050"/>
        </w:rPr>
        <w:t>3.2.1</w:t>
      </w:r>
    </w:p>
    <w:p w14:paraId="651422CF" w14:textId="77777777" w:rsidR="001C7635" w:rsidRPr="009958D2" w:rsidRDefault="001C7635" w:rsidP="001C7635">
      <w:pPr>
        <w:pStyle w:val="Terms"/>
        <w:rPr>
          <w:color w:val="00B050"/>
        </w:rPr>
      </w:pPr>
      <w:r w:rsidRPr="009958D2">
        <w:rPr>
          <w:color w:val="00B050"/>
        </w:rPr>
        <w:t>character</w:t>
      </w:r>
    </w:p>
    <w:p w14:paraId="508859C8" w14:textId="77777777" w:rsidR="001C7635" w:rsidRPr="009958D2" w:rsidRDefault="001C7635" w:rsidP="009C47A6">
      <w:pPr>
        <w:spacing w:after="240"/>
        <w:rPr>
          <w:color w:val="00B050"/>
        </w:rPr>
      </w:pPr>
      <w:r w:rsidRPr="009958D2">
        <w:rPr>
          <w:color w:val="00B050"/>
        </w:rPr>
        <w:t>member of a set of elements that is used for the representation, organization, or control of data</w:t>
      </w:r>
    </w:p>
    <w:p w14:paraId="19E92DCB" w14:textId="77777777" w:rsidR="001C7635" w:rsidRPr="009958D2" w:rsidRDefault="001C7635" w:rsidP="001C7635">
      <w:pPr>
        <w:pStyle w:val="TermNum"/>
        <w:rPr>
          <w:color w:val="00B050"/>
        </w:rPr>
      </w:pPr>
      <w:r w:rsidRPr="009958D2">
        <w:rPr>
          <w:color w:val="00B050"/>
        </w:rPr>
        <w:t>3.2.2</w:t>
      </w:r>
    </w:p>
    <w:p w14:paraId="218E79F3" w14:textId="77777777" w:rsidR="001C7635" w:rsidRPr="009958D2" w:rsidRDefault="001C7635" w:rsidP="001C7635">
      <w:pPr>
        <w:pStyle w:val="Terms"/>
        <w:rPr>
          <w:color w:val="00B050"/>
        </w:rPr>
      </w:pPr>
      <w:r w:rsidRPr="009958D2">
        <w:rPr>
          <w:color w:val="00B050"/>
        </w:rPr>
        <w:t>character set</w:t>
      </w:r>
    </w:p>
    <w:p w14:paraId="71E91167" w14:textId="77777777" w:rsidR="001C7635" w:rsidRPr="009958D2" w:rsidRDefault="001C7635" w:rsidP="009C47A6">
      <w:pPr>
        <w:spacing w:after="240"/>
        <w:rPr>
          <w:color w:val="00B050"/>
        </w:rPr>
      </w:pPr>
      <w:r w:rsidRPr="009958D2">
        <w:rPr>
          <w:color w:val="00B050"/>
        </w:rPr>
        <w:t>finite set of characters that is complete for a given purpose</w:t>
      </w:r>
    </w:p>
    <w:p w14:paraId="154D8A1E" w14:textId="77777777" w:rsidR="001C7635" w:rsidRPr="009958D2" w:rsidRDefault="001C7635" w:rsidP="001C7635">
      <w:pPr>
        <w:pStyle w:val="TermNum"/>
        <w:rPr>
          <w:color w:val="00B050"/>
        </w:rPr>
      </w:pPr>
      <w:r w:rsidRPr="009958D2">
        <w:rPr>
          <w:color w:val="00B050"/>
        </w:rPr>
        <w:t>3.2.3</w:t>
      </w:r>
    </w:p>
    <w:p w14:paraId="5AB85160" w14:textId="77777777" w:rsidR="001C7635" w:rsidRPr="009958D2" w:rsidRDefault="001C7635" w:rsidP="001C7635">
      <w:pPr>
        <w:pStyle w:val="Terms"/>
        <w:rPr>
          <w:color w:val="00B050"/>
        </w:rPr>
      </w:pPr>
      <w:r w:rsidRPr="009958D2">
        <w:rPr>
          <w:color w:val="00B050"/>
        </w:rPr>
        <w:t>graphic character</w:t>
      </w:r>
    </w:p>
    <w:p w14:paraId="6C16BDB8" w14:textId="77777777" w:rsidR="001C7635" w:rsidRPr="009958D2" w:rsidRDefault="001C7635" w:rsidP="0077791F">
      <w:pPr>
        <w:spacing w:after="240"/>
        <w:rPr>
          <w:color w:val="00B050"/>
        </w:rPr>
      </w:pPr>
      <w:r w:rsidRPr="009958D2">
        <w:rPr>
          <w:color w:val="00B050"/>
        </w:rPr>
        <w:t>character, other than a control character, that has a visual representation and is normally produced by writing, printing, or displaying on a screen</w:t>
      </w:r>
    </w:p>
    <w:p w14:paraId="3F79209F" w14:textId="77777777" w:rsidR="001C7635" w:rsidRPr="009958D2" w:rsidRDefault="001C7635" w:rsidP="001C7635">
      <w:pPr>
        <w:pStyle w:val="TermNum"/>
        <w:rPr>
          <w:color w:val="00B050"/>
        </w:rPr>
      </w:pPr>
      <w:r w:rsidRPr="009958D2">
        <w:rPr>
          <w:color w:val="00B050"/>
        </w:rPr>
        <w:t>3.2.4</w:t>
      </w:r>
    </w:p>
    <w:p w14:paraId="24E55971" w14:textId="77777777" w:rsidR="001C7635" w:rsidRPr="009958D2" w:rsidRDefault="001C7635" w:rsidP="001C7635">
      <w:pPr>
        <w:pStyle w:val="Terms"/>
        <w:rPr>
          <w:color w:val="00B050"/>
        </w:rPr>
      </w:pPr>
      <w:r w:rsidRPr="009958D2">
        <w:rPr>
          <w:color w:val="00B050"/>
        </w:rPr>
        <w:t>ideogram</w:t>
      </w:r>
    </w:p>
    <w:p w14:paraId="0DA50A30" w14:textId="77777777" w:rsidR="001C7635" w:rsidRPr="009958D2" w:rsidRDefault="001C7635" w:rsidP="001C7635">
      <w:pPr>
        <w:pStyle w:val="Terms"/>
        <w:rPr>
          <w:color w:val="00B050"/>
        </w:rPr>
      </w:pPr>
      <w:r w:rsidRPr="009958D2">
        <w:rPr>
          <w:color w:val="00B050"/>
        </w:rPr>
        <w:t>ideographic character</w:t>
      </w:r>
    </w:p>
    <w:p w14:paraId="0F848784" w14:textId="77777777" w:rsidR="001C7635" w:rsidRPr="009958D2" w:rsidRDefault="001C7635" w:rsidP="0077791F">
      <w:pPr>
        <w:spacing w:after="240"/>
        <w:rPr>
          <w:color w:val="00B050"/>
        </w:rPr>
      </w:pPr>
      <w:r w:rsidRPr="009958D2">
        <w:rPr>
          <w:color w:val="00B050"/>
        </w:rPr>
        <w:t>graphic character, in a natural language, that represents an object or a concept and associated sound elements</w:t>
      </w:r>
    </w:p>
    <w:p w14:paraId="6A4F8FA5" w14:textId="77777777" w:rsidR="001C7635" w:rsidRPr="009958D2" w:rsidRDefault="001C7635" w:rsidP="001C7635">
      <w:pPr>
        <w:pStyle w:val="TermNum"/>
        <w:rPr>
          <w:color w:val="00B050"/>
        </w:rPr>
      </w:pPr>
      <w:r w:rsidRPr="009958D2">
        <w:rPr>
          <w:color w:val="00B050"/>
        </w:rPr>
        <w:lastRenderedPageBreak/>
        <w:t>3.2.5</w:t>
      </w:r>
    </w:p>
    <w:p w14:paraId="09468BBB" w14:textId="77777777" w:rsidR="001C7635" w:rsidRPr="009958D2" w:rsidRDefault="001C7635" w:rsidP="001C7635">
      <w:pPr>
        <w:pStyle w:val="Terms"/>
        <w:rPr>
          <w:color w:val="00B050"/>
        </w:rPr>
      </w:pPr>
      <w:r w:rsidRPr="009958D2">
        <w:rPr>
          <w:color w:val="00B050"/>
        </w:rPr>
        <w:t>digit</w:t>
      </w:r>
    </w:p>
    <w:p w14:paraId="726B2FCA" w14:textId="77777777" w:rsidR="001C7635" w:rsidRPr="009958D2" w:rsidRDefault="001C7635" w:rsidP="001C7635">
      <w:pPr>
        <w:pStyle w:val="Terms"/>
        <w:rPr>
          <w:color w:val="00B050"/>
        </w:rPr>
      </w:pPr>
      <w:r w:rsidRPr="009958D2">
        <w:rPr>
          <w:color w:val="00B050"/>
        </w:rPr>
        <w:t>numeric character</w:t>
      </w:r>
    </w:p>
    <w:p w14:paraId="151554B1" w14:textId="77777777" w:rsidR="001C7635" w:rsidRPr="009958D2" w:rsidRDefault="001C7635" w:rsidP="0077791F">
      <w:pPr>
        <w:spacing w:after="240"/>
        <w:rPr>
          <w:color w:val="00B050"/>
        </w:rPr>
      </w:pPr>
      <w:r w:rsidRPr="009958D2">
        <w:rPr>
          <w:color w:val="00B050"/>
        </w:rPr>
        <w:t>character that represents a natural number</w:t>
      </w:r>
    </w:p>
    <w:p w14:paraId="6E5ECAF6" w14:textId="77777777" w:rsidR="001C7635" w:rsidRPr="009958D2" w:rsidRDefault="001C7635" w:rsidP="0077791F">
      <w:pPr>
        <w:spacing w:after="240"/>
        <w:rPr>
          <w:color w:val="00B050"/>
        </w:rPr>
      </w:pPr>
      <w:r w:rsidRPr="009958D2">
        <w:rPr>
          <w:color w:val="00B050"/>
        </w:rPr>
        <w:t>EXAMPLE</w:t>
      </w:r>
      <w:r w:rsidRPr="009958D2">
        <w:rPr>
          <w:color w:val="00B050"/>
        </w:rPr>
        <w:tab/>
        <w:t>One of the characters 0 through 9 in the decimal system; these digits plus the characters A through F used in the hexadecimal system</w:t>
      </w:r>
    </w:p>
    <w:p w14:paraId="459D3634" w14:textId="77777777" w:rsidR="001C7635" w:rsidRPr="009958D2" w:rsidRDefault="001C7635" w:rsidP="001C7635">
      <w:pPr>
        <w:pStyle w:val="TermNum"/>
        <w:rPr>
          <w:color w:val="00B050"/>
        </w:rPr>
      </w:pPr>
      <w:r w:rsidRPr="009958D2">
        <w:rPr>
          <w:color w:val="00B050"/>
        </w:rPr>
        <w:t>3.2.6</w:t>
      </w:r>
    </w:p>
    <w:p w14:paraId="3B354607" w14:textId="77777777" w:rsidR="001C7635" w:rsidRPr="009958D2" w:rsidRDefault="001C7635" w:rsidP="001C7635">
      <w:pPr>
        <w:pStyle w:val="Terms"/>
        <w:rPr>
          <w:color w:val="00B050"/>
        </w:rPr>
      </w:pPr>
      <w:r w:rsidRPr="009958D2">
        <w:rPr>
          <w:color w:val="00B050"/>
        </w:rPr>
        <w:t>alphanumeric character</w:t>
      </w:r>
    </w:p>
    <w:p w14:paraId="05CC4BEB" w14:textId="77777777" w:rsidR="001C7635" w:rsidRPr="009958D2" w:rsidRDefault="001C7635" w:rsidP="0077791F">
      <w:pPr>
        <w:spacing w:after="240"/>
        <w:rPr>
          <w:color w:val="00B050"/>
        </w:rPr>
      </w:pPr>
      <w:r w:rsidRPr="009958D2">
        <w:rPr>
          <w:color w:val="00B050"/>
        </w:rPr>
        <w:t>character of an alphanumeric character set</w:t>
      </w:r>
    </w:p>
    <w:p w14:paraId="098933E4" w14:textId="77777777" w:rsidR="001C7635" w:rsidRPr="009958D2" w:rsidRDefault="001C7635" w:rsidP="001C7635">
      <w:pPr>
        <w:pStyle w:val="TermNum"/>
        <w:rPr>
          <w:color w:val="00B050"/>
        </w:rPr>
      </w:pPr>
      <w:r w:rsidRPr="009958D2">
        <w:rPr>
          <w:color w:val="00B050"/>
        </w:rPr>
        <w:t>3.2.7</w:t>
      </w:r>
    </w:p>
    <w:p w14:paraId="6F986A2C" w14:textId="77777777" w:rsidR="001C7635" w:rsidRPr="009958D2" w:rsidRDefault="001C7635" w:rsidP="001C7635">
      <w:pPr>
        <w:pStyle w:val="Terms"/>
        <w:rPr>
          <w:color w:val="00B050"/>
        </w:rPr>
      </w:pPr>
      <w:r w:rsidRPr="009958D2">
        <w:rPr>
          <w:color w:val="00B050"/>
        </w:rPr>
        <w:t>alphanumeric character set</w:t>
      </w:r>
    </w:p>
    <w:p w14:paraId="452E0A9A" w14:textId="77777777" w:rsidR="001C7635" w:rsidRPr="009958D2" w:rsidRDefault="001C7635" w:rsidP="0077791F">
      <w:pPr>
        <w:spacing w:after="240"/>
        <w:rPr>
          <w:color w:val="00B050"/>
        </w:rPr>
      </w:pPr>
      <w:r w:rsidRPr="009958D2">
        <w:rPr>
          <w:color w:val="00B050"/>
        </w:rPr>
        <w:t>character set that contains both letters and digits and may contain special characters</w:t>
      </w:r>
    </w:p>
    <w:p w14:paraId="12599016" w14:textId="77777777" w:rsidR="001C7635" w:rsidRPr="009958D2" w:rsidRDefault="001C7635" w:rsidP="001C7635">
      <w:pPr>
        <w:pStyle w:val="TermNum"/>
        <w:rPr>
          <w:color w:val="00B050"/>
        </w:rPr>
      </w:pPr>
      <w:r w:rsidRPr="009958D2">
        <w:rPr>
          <w:color w:val="00B050"/>
        </w:rPr>
        <w:t>3.2.8</w:t>
      </w:r>
    </w:p>
    <w:p w14:paraId="10F9632D" w14:textId="77777777" w:rsidR="001C7635" w:rsidRPr="009958D2" w:rsidRDefault="001C7635" w:rsidP="001C7635">
      <w:pPr>
        <w:pStyle w:val="Terms"/>
        <w:rPr>
          <w:color w:val="00B050"/>
        </w:rPr>
      </w:pPr>
      <w:r w:rsidRPr="009958D2">
        <w:rPr>
          <w:color w:val="00B050"/>
        </w:rPr>
        <w:t>decimal digit</w:t>
      </w:r>
    </w:p>
    <w:p w14:paraId="4A5E7E41" w14:textId="77777777" w:rsidR="001C7635" w:rsidRPr="009958D2" w:rsidRDefault="001C7635" w:rsidP="0077791F">
      <w:pPr>
        <w:spacing w:after="240"/>
        <w:rPr>
          <w:color w:val="00B050"/>
        </w:rPr>
      </w:pPr>
      <w:r w:rsidRPr="009958D2">
        <w:rPr>
          <w:color w:val="00B050"/>
        </w:rPr>
        <w:t>digit used in the decimal system</w:t>
      </w:r>
    </w:p>
    <w:p w14:paraId="261E5357" w14:textId="77777777" w:rsidR="001C7635" w:rsidRPr="009958D2" w:rsidRDefault="001C7635" w:rsidP="0077791F">
      <w:pPr>
        <w:spacing w:after="240"/>
        <w:rPr>
          <w:color w:val="00B050"/>
        </w:rPr>
      </w:pPr>
      <w:r w:rsidRPr="009958D2">
        <w:rPr>
          <w:color w:val="00B050"/>
        </w:rPr>
        <w:t>EXAMPLE</w:t>
      </w:r>
      <w:r w:rsidRPr="009958D2">
        <w:rPr>
          <w:color w:val="00B050"/>
        </w:rPr>
        <w:tab/>
        <w:t>Arabic digits 0 through 9</w:t>
      </w:r>
    </w:p>
    <w:p w14:paraId="746FEE45" w14:textId="77777777" w:rsidR="001C7635" w:rsidRPr="009958D2" w:rsidRDefault="001C7635" w:rsidP="001C7635">
      <w:pPr>
        <w:pStyle w:val="TermNum"/>
        <w:rPr>
          <w:color w:val="00B050"/>
        </w:rPr>
      </w:pPr>
      <w:r w:rsidRPr="009958D2">
        <w:rPr>
          <w:color w:val="00B050"/>
        </w:rPr>
        <w:t>3.2.9</w:t>
      </w:r>
    </w:p>
    <w:p w14:paraId="0514B9B7" w14:textId="77777777" w:rsidR="001C7635" w:rsidRPr="009958D2" w:rsidRDefault="001C7635" w:rsidP="001C7635">
      <w:pPr>
        <w:pStyle w:val="Terms"/>
        <w:rPr>
          <w:color w:val="00B050"/>
        </w:rPr>
      </w:pPr>
      <w:r w:rsidRPr="009958D2">
        <w:rPr>
          <w:color w:val="00B050"/>
        </w:rPr>
        <w:t>blank</w:t>
      </w:r>
    </w:p>
    <w:p w14:paraId="072563A5" w14:textId="77777777" w:rsidR="001C7635" w:rsidRPr="009958D2" w:rsidRDefault="001C7635" w:rsidP="001C7635">
      <w:pPr>
        <w:pStyle w:val="Terms"/>
        <w:rPr>
          <w:color w:val="00B050"/>
        </w:rPr>
      </w:pPr>
      <w:r w:rsidRPr="009958D2">
        <w:rPr>
          <w:color w:val="00B050"/>
        </w:rPr>
        <w:t>blank character</w:t>
      </w:r>
    </w:p>
    <w:p w14:paraId="406C7354" w14:textId="77777777" w:rsidR="001C7635" w:rsidRPr="009958D2" w:rsidRDefault="001C7635" w:rsidP="0077791F">
      <w:pPr>
        <w:spacing w:after="240"/>
        <w:rPr>
          <w:color w:val="00B050"/>
        </w:rPr>
      </w:pPr>
      <w:r w:rsidRPr="009958D2">
        <w:rPr>
          <w:color w:val="00B050"/>
        </w:rPr>
        <w:t>character that represents an empty position in a graphic character string</w:t>
      </w:r>
    </w:p>
    <w:p w14:paraId="1B9134CF" w14:textId="77777777" w:rsidR="001C7635" w:rsidRPr="009958D2" w:rsidRDefault="001C7635" w:rsidP="001C7635">
      <w:pPr>
        <w:pStyle w:val="TermNum"/>
        <w:rPr>
          <w:color w:val="00B050"/>
        </w:rPr>
      </w:pPr>
      <w:r w:rsidRPr="009958D2">
        <w:rPr>
          <w:color w:val="00B050"/>
        </w:rPr>
        <w:t>3.2.10</w:t>
      </w:r>
    </w:p>
    <w:p w14:paraId="2CA3B421" w14:textId="77777777" w:rsidR="001C7635" w:rsidRPr="009958D2" w:rsidRDefault="001C7635" w:rsidP="001C7635">
      <w:pPr>
        <w:pStyle w:val="Terms"/>
        <w:rPr>
          <w:color w:val="00B050"/>
        </w:rPr>
      </w:pPr>
      <w:r w:rsidRPr="009958D2">
        <w:rPr>
          <w:color w:val="00B050"/>
        </w:rPr>
        <w:t>special character</w:t>
      </w:r>
    </w:p>
    <w:p w14:paraId="1F42220B" w14:textId="77777777" w:rsidR="001C7635" w:rsidRPr="009958D2" w:rsidRDefault="001C7635" w:rsidP="0077791F">
      <w:pPr>
        <w:spacing w:after="240"/>
        <w:rPr>
          <w:color w:val="00B050"/>
        </w:rPr>
      </w:pPr>
      <w:r w:rsidRPr="009958D2">
        <w:rPr>
          <w:color w:val="00B050"/>
        </w:rPr>
        <w:t>graphic character that is neither a letter, digit, nor blank, and usually not an ideogram</w:t>
      </w:r>
    </w:p>
    <w:p w14:paraId="4720C17C" w14:textId="77777777" w:rsidR="001C7635" w:rsidRPr="009958D2" w:rsidRDefault="001C7635" w:rsidP="0077791F">
      <w:pPr>
        <w:spacing w:after="240"/>
        <w:rPr>
          <w:color w:val="00B050"/>
        </w:rPr>
      </w:pPr>
      <w:r w:rsidRPr="009958D2">
        <w:rPr>
          <w:color w:val="00B050"/>
        </w:rPr>
        <w:t>EXAMPLE</w:t>
      </w:r>
      <w:r w:rsidRPr="009958D2">
        <w:rPr>
          <w:color w:val="00B050"/>
        </w:rPr>
        <w:tab/>
        <w:t xml:space="preserve">A punctuation mark, a percent sign, a mathematical symbol A punctuation mark </w:t>
      </w:r>
    </w:p>
    <w:p w14:paraId="4EAB8272" w14:textId="77777777" w:rsidR="001C7635" w:rsidRPr="009958D2" w:rsidRDefault="001C7635" w:rsidP="001C7635">
      <w:pPr>
        <w:pStyle w:val="TermNum"/>
        <w:rPr>
          <w:color w:val="00B050"/>
        </w:rPr>
      </w:pPr>
      <w:r w:rsidRPr="009958D2">
        <w:rPr>
          <w:color w:val="00B050"/>
        </w:rPr>
        <w:t>3.2.11</w:t>
      </w:r>
    </w:p>
    <w:p w14:paraId="24B8256F" w14:textId="77777777" w:rsidR="001C7635" w:rsidRPr="009958D2" w:rsidRDefault="001C7635" w:rsidP="001C7635">
      <w:pPr>
        <w:pStyle w:val="Terms"/>
        <w:rPr>
          <w:color w:val="00B050"/>
        </w:rPr>
      </w:pPr>
      <w:r w:rsidRPr="009958D2">
        <w:rPr>
          <w:color w:val="00B050"/>
        </w:rPr>
        <w:t>control character</w:t>
      </w:r>
    </w:p>
    <w:p w14:paraId="4780DAE1" w14:textId="77777777" w:rsidR="001C7635" w:rsidRPr="009958D2" w:rsidRDefault="001C7635" w:rsidP="0077791F">
      <w:pPr>
        <w:spacing w:after="240"/>
        <w:rPr>
          <w:color w:val="00B050"/>
        </w:rPr>
      </w:pPr>
      <w:r w:rsidRPr="009958D2">
        <w:rPr>
          <w:color w:val="00B050"/>
        </w:rPr>
        <w:t>character whose purpose is to effect format, to control data transmission, or to perform other control functions</w:t>
      </w:r>
    </w:p>
    <w:p w14:paraId="3559D57C" w14:textId="77777777" w:rsidR="001C7635" w:rsidRPr="009958D2" w:rsidRDefault="001C7635" w:rsidP="0077791F">
      <w:pPr>
        <w:spacing w:after="240"/>
        <w:rPr>
          <w:color w:val="00B050"/>
        </w:rPr>
      </w:pPr>
      <w:r w:rsidRPr="009958D2">
        <w:rPr>
          <w:color w:val="00B050"/>
        </w:rPr>
        <w:t>Note 1 to entry: A control character, although it is not a graphic character, may have a graphic representation.</w:t>
      </w:r>
    </w:p>
    <w:p w14:paraId="525FD787" w14:textId="77777777" w:rsidR="001C7635" w:rsidRPr="009958D2" w:rsidRDefault="001C7635" w:rsidP="001C7635">
      <w:pPr>
        <w:pStyle w:val="TermNum"/>
        <w:rPr>
          <w:color w:val="00B050"/>
        </w:rPr>
      </w:pPr>
      <w:r w:rsidRPr="009958D2">
        <w:rPr>
          <w:color w:val="00B050"/>
        </w:rPr>
        <w:t>3.2.12</w:t>
      </w:r>
    </w:p>
    <w:p w14:paraId="41DC3BF2" w14:textId="77777777" w:rsidR="001C7635" w:rsidRPr="009958D2" w:rsidRDefault="001C7635" w:rsidP="001C7635">
      <w:pPr>
        <w:pStyle w:val="Terms"/>
        <w:rPr>
          <w:color w:val="00B050"/>
        </w:rPr>
      </w:pPr>
      <w:r w:rsidRPr="009958D2">
        <w:rPr>
          <w:color w:val="00B050"/>
        </w:rPr>
        <w:t>space character</w:t>
      </w:r>
    </w:p>
    <w:p w14:paraId="38F48DF4" w14:textId="77777777" w:rsidR="001C7635" w:rsidRPr="009958D2" w:rsidRDefault="001C7635" w:rsidP="0077791F">
      <w:pPr>
        <w:spacing w:after="240"/>
        <w:rPr>
          <w:color w:val="00B050"/>
        </w:rPr>
      </w:pPr>
      <w:r w:rsidRPr="009958D2">
        <w:rPr>
          <w:color w:val="00B050"/>
        </w:rPr>
        <w:t>character that causes the print or display position to advance one position along the line without producing any graphic character</w:t>
      </w:r>
    </w:p>
    <w:p w14:paraId="18F697B8" w14:textId="77777777" w:rsidR="001C7635" w:rsidRPr="009958D2" w:rsidRDefault="001C7635" w:rsidP="001C7635">
      <w:pPr>
        <w:pStyle w:val="TermNum"/>
        <w:rPr>
          <w:color w:val="00B050"/>
        </w:rPr>
      </w:pPr>
      <w:r w:rsidRPr="009958D2">
        <w:rPr>
          <w:color w:val="00B050"/>
        </w:rPr>
        <w:t>3.2.13</w:t>
      </w:r>
    </w:p>
    <w:p w14:paraId="47272BA9" w14:textId="77777777" w:rsidR="001C7635" w:rsidRPr="009958D2" w:rsidRDefault="001C7635" w:rsidP="001C7635">
      <w:pPr>
        <w:pStyle w:val="Terms"/>
        <w:rPr>
          <w:color w:val="00B050"/>
        </w:rPr>
      </w:pPr>
      <w:r w:rsidRPr="009958D2">
        <w:rPr>
          <w:color w:val="00B050"/>
        </w:rPr>
        <w:t>special character</w:t>
      </w:r>
    </w:p>
    <w:p w14:paraId="44C2C69D" w14:textId="77777777" w:rsidR="001C7635" w:rsidRPr="009958D2" w:rsidRDefault="001C7635" w:rsidP="0077791F">
      <w:pPr>
        <w:spacing w:after="240"/>
        <w:rPr>
          <w:color w:val="00B050"/>
        </w:rPr>
      </w:pPr>
      <w:r w:rsidRPr="009958D2">
        <w:rPr>
          <w:color w:val="00B050"/>
        </w:rPr>
        <w:t>graphic character that is neither a letter, digit, nor blank, and usually not an ideogram</w:t>
      </w:r>
    </w:p>
    <w:p w14:paraId="7F4A552A" w14:textId="77777777" w:rsidR="001C7635" w:rsidRPr="009958D2" w:rsidRDefault="001C7635" w:rsidP="0077791F">
      <w:pPr>
        <w:spacing w:after="240"/>
        <w:rPr>
          <w:color w:val="00B050"/>
        </w:rPr>
      </w:pPr>
      <w:r w:rsidRPr="009958D2">
        <w:rPr>
          <w:color w:val="00B050"/>
        </w:rPr>
        <w:t>EXAMPLE: A punctuation mark, a percent sign, a mathematical symbol</w:t>
      </w:r>
    </w:p>
    <w:p w14:paraId="61B22E2F" w14:textId="77777777" w:rsidR="001C7635" w:rsidRPr="009958D2" w:rsidRDefault="001C7635" w:rsidP="001C7635">
      <w:pPr>
        <w:pStyle w:val="TermNum"/>
        <w:rPr>
          <w:color w:val="00B050"/>
        </w:rPr>
      </w:pPr>
      <w:r w:rsidRPr="009958D2">
        <w:rPr>
          <w:color w:val="00B050"/>
        </w:rPr>
        <w:t>3.2.14</w:t>
      </w:r>
    </w:p>
    <w:p w14:paraId="0BA299B8" w14:textId="77777777" w:rsidR="001C7635" w:rsidRPr="009958D2" w:rsidRDefault="001C7635" w:rsidP="001C7635">
      <w:pPr>
        <w:pStyle w:val="Terms"/>
        <w:rPr>
          <w:color w:val="00B050"/>
        </w:rPr>
      </w:pPr>
      <w:r w:rsidRPr="009958D2">
        <w:rPr>
          <w:color w:val="00B050"/>
        </w:rPr>
        <w:t>format character</w:t>
      </w:r>
    </w:p>
    <w:p w14:paraId="77EFD6BF" w14:textId="77777777" w:rsidR="001C7635" w:rsidRPr="009958D2" w:rsidRDefault="001C7635" w:rsidP="0077791F">
      <w:pPr>
        <w:spacing w:after="240"/>
        <w:rPr>
          <w:color w:val="00B050"/>
        </w:rPr>
      </w:pPr>
      <w:r w:rsidRPr="009958D2">
        <w:rPr>
          <w:color w:val="00B050"/>
        </w:rPr>
        <w:t>control character used to position printed, displayed, or recorded data</w:t>
      </w:r>
    </w:p>
    <w:p w14:paraId="470E525A" w14:textId="77777777" w:rsidR="001C7635" w:rsidRPr="009958D2" w:rsidRDefault="001C7635" w:rsidP="0077791F">
      <w:pPr>
        <w:spacing w:after="240"/>
        <w:rPr>
          <w:color w:val="00B050"/>
        </w:rPr>
      </w:pPr>
      <w:r w:rsidRPr="009958D2">
        <w:rPr>
          <w:color w:val="00B050"/>
        </w:rPr>
        <w:lastRenderedPageBreak/>
        <w:t>EXAMPLE:</w:t>
      </w:r>
      <w:r w:rsidRPr="009958D2">
        <w:rPr>
          <w:rFonts w:hint="eastAsia"/>
          <w:color w:val="00B050"/>
        </w:rPr>
        <w:t xml:space="preserve"> </w:t>
      </w:r>
      <w:r w:rsidRPr="009958D2">
        <w:rPr>
          <w:color w:val="00B050"/>
        </w:rPr>
        <w:t>Space character, horizontal-tab character, carriage-return character, line-feed character, and form-feed character</w:t>
      </w:r>
    </w:p>
    <w:p w14:paraId="0B7A0F01" w14:textId="77777777" w:rsidR="001C7635" w:rsidRPr="009958D2" w:rsidRDefault="001C7635" w:rsidP="001C7635">
      <w:pPr>
        <w:pStyle w:val="TermNum"/>
        <w:rPr>
          <w:color w:val="00B050"/>
        </w:rPr>
      </w:pPr>
      <w:r w:rsidRPr="009958D2">
        <w:rPr>
          <w:color w:val="00B050"/>
        </w:rPr>
        <w:t>3.2.15</w:t>
      </w:r>
    </w:p>
    <w:p w14:paraId="649E57B4" w14:textId="77777777" w:rsidR="001C7635" w:rsidRPr="009958D2" w:rsidRDefault="001C7635" w:rsidP="001C7635">
      <w:pPr>
        <w:pStyle w:val="Terms"/>
        <w:rPr>
          <w:color w:val="00B050"/>
        </w:rPr>
      </w:pPr>
      <w:r w:rsidRPr="009958D2">
        <w:rPr>
          <w:color w:val="00B050"/>
        </w:rPr>
        <w:t>string</w:t>
      </w:r>
    </w:p>
    <w:p w14:paraId="29977307" w14:textId="77777777" w:rsidR="001C7635" w:rsidRPr="009958D2" w:rsidRDefault="001C7635" w:rsidP="0077791F">
      <w:pPr>
        <w:spacing w:after="240"/>
        <w:rPr>
          <w:color w:val="00B050"/>
        </w:rPr>
      </w:pPr>
      <w:r w:rsidRPr="009958D2">
        <w:rPr>
          <w:color w:val="00B050"/>
        </w:rPr>
        <w:t>sequence of elements of the same nature, such as characters or bits, considered as a whole</w:t>
      </w:r>
    </w:p>
    <w:p w14:paraId="322496D4" w14:textId="77777777" w:rsidR="001C7635" w:rsidRPr="009958D2" w:rsidRDefault="001C7635" w:rsidP="001C7635">
      <w:pPr>
        <w:pStyle w:val="TermNum"/>
        <w:rPr>
          <w:color w:val="00B050"/>
        </w:rPr>
      </w:pPr>
      <w:r w:rsidRPr="009958D2">
        <w:rPr>
          <w:color w:val="00B050"/>
        </w:rPr>
        <w:t>3.2.16</w:t>
      </w:r>
    </w:p>
    <w:p w14:paraId="40BB2133" w14:textId="77777777" w:rsidR="001C7635" w:rsidRPr="009958D2" w:rsidRDefault="001C7635" w:rsidP="001C7635">
      <w:pPr>
        <w:pStyle w:val="Terms"/>
        <w:rPr>
          <w:color w:val="00B050"/>
        </w:rPr>
      </w:pPr>
      <w:r w:rsidRPr="009958D2">
        <w:rPr>
          <w:color w:val="00B050"/>
        </w:rPr>
        <w:t>character string</w:t>
      </w:r>
    </w:p>
    <w:p w14:paraId="65F587BA" w14:textId="77777777" w:rsidR="001C7635" w:rsidRPr="009958D2" w:rsidRDefault="001C7635" w:rsidP="0077791F">
      <w:pPr>
        <w:spacing w:after="240"/>
        <w:rPr>
          <w:color w:val="00B050"/>
        </w:rPr>
      </w:pPr>
      <w:r w:rsidRPr="009958D2">
        <w:rPr>
          <w:color w:val="00B050"/>
        </w:rPr>
        <w:t>string consisting solely of characters</w:t>
      </w:r>
    </w:p>
    <w:p w14:paraId="1764E17C" w14:textId="77777777" w:rsidR="001C7635" w:rsidRPr="009958D2" w:rsidRDefault="001C7635" w:rsidP="001C7635">
      <w:pPr>
        <w:pStyle w:val="TermNum"/>
        <w:rPr>
          <w:color w:val="00B050"/>
        </w:rPr>
      </w:pPr>
      <w:r w:rsidRPr="009958D2">
        <w:rPr>
          <w:color w:val="00B050"/>
        </w:rPr>
        <w:t>3.2.17</w:t>
      </w:r>
    </w:p>
    <w:p w14:paraId="142B0FA4" w14:textId="77777777" w:rsidR="001C7635" w:rsidRPr="009958D2" w:rsidRDefault="001C7635" w:rsidP="001C7635">
      <w:pPr>
        <w:pStyle w:val="Terms"/>
        <w:rPr>
          <w:color w:val="00B050"/>
        </w:rPr>
      </w:pPr>
      <w:r w:rsidRPr="009958D2">
        <w:rPr>
          <w:color w:val="00B050"/>
        </w:rPr>
        <w:t>graphic character</w:t>
      </w:r>
    </w:p>
    <w:p w14:paraId="5303C5E4" w14:textId="77777777" w:rsidR="001C7635" w:rsidRPr="009958D2" w:rsidRDefault="001C7635" w:rsidP="0077791F">
      <w:pPr>
        <w:spacing w:after="240"/>
        <w:rPr>
          <w:color w:val="00B050"/>
        </w:rPr>
      </w:pPr>
      <w:r w:rsidRPr="009958D2">
        <w:rPr>
          <w:color w:val="00B050"/>
        </w:rPr>
        <w:t>character, other than a control character, that has a visual representation and is normally produced by writing, printing, or displaying on a screen</w:t>
      </w:r>
    </w:p>
    <w:p w14:paraId="52CBA853" w14:textId="77777777" w:rsidR="001C7635" w:rsidRPr="009958D2" w:rsidRDefault="001C7635" w:rsidP="0077791F">
      <w:pPr>
        <w:spacing w:after="240"/>
        <w:rPr>
          <w:color w:val="00B050"/>
        </w:rPr>
      </w:pPr>
      <w:r w:rsidRPr="009958D2">
        <w:rPr>
          <w:color w:val="00B050"/>
        </w:rPr>
        <w:t>Note 1 to entry: A graphic character may be used to represent a control character in text.</w:t>
      </w:r>
    </w:p>
    <w:p w14:paraId="6A055297" w14:textId="77777777" w:rsidR="001C7635" w:rsidRPr="009958D2" w:rsidRDefault="001C7635" w:rsidP="001C7635">
      <w:pPr>
        <w:pStyle w:val="TermNum"/>
        <w:rPr>
          <w:color w:val="00B050"/>
        </w:rPr>
      </w:pPr>
      <w:r w:rsidRPr="009958D2">
        <w:rPr>
          <w:color w:val="00B050"/>
        </w:rPr>
        <w:t>3.2.18</w:t>
      </w:r>
    </w:p>
    <w:p w14:paraId="693E4DE9" w14:textId="77777777" w:rsidR="001C7635" w:rsidRPr="009958D2" w:rsidRDefault="001C7635" w:rsidP="001C7635">
      <w:pPr>
        <w:pStyle w:val="Terms"/>
        <w:rPr>
          <w:color w:val="00B050"/>
        </w:rPr>
      </w:pPr>
      <w:r w:rsidRPr="009958D2">
        <w:rPr>
          <w:color w:val="00B050"/>
        </w:rPr>
        <w:t>letter</w:t>
      </w:r>
    </w:p>
    <w:p w14:paraId="163FC26F" w14:textId="77777777" w:rsidR="001C7635" w:rsidRPr="009958D2" w:rsidRDefault="001C7635" w:rsidP="001C7635">
      <w:pPr>
        <w:pStyle w:val="Terms"/>
        <w:rPr>
          <w:color w:val="00B050"/>
        </w:rPr>
      </w:pPr>
      <w:r w:rsidRPr="009958D2">
        <w:rPr>
          <w:color w:val="00B050"/>
        </w:rPr>
        <w:t>alphabetic character</w:t>
      </w:r>
    </w:p>
    <w:p w14:paraId="2712C72F" w14:textId="77777777" w:rsidR="001C7635" w:rsidRPr="009958D2" w:rsidRDefault="001C7635" w:rsidP="0077791F">
      <w:pPr>
        <w:spacing w:after="240"/>
        <w:rPr>
          <w:color w:val="00B050"/>
        </w:rPr>
      </w:pPr>
      <w:r w:rsidRPr="009958D2">
        <w:rPr>
          <w:color w:val="00B050"/>
        </w:rPr>
        <w:t>graphic character that, when appearing alone or combined with others, represents one or more concepts of a written language, or one or more sound elements of a spoken language</w:t>
      </w:r>
    </w:p>
    <w:p w14:paraId="16702C05" w14:textId="77777777" w:rsidR="001C7635" w:rsidRPr="009958D2" w:rsidRDefault="001C7635" w:rsidP="0077791F">
      <w:pPr>
        <w:spacing w:after="240"/>
        <w:rPr>
          <w:color w:val="00B050"/>
        </w:rPr>
      </w:pPr>
      <w:r w:rsidRPr="009958D2">
        <w:rPr>
          <w:color w:val="00B050"/>
        </w:rPr>
        <w:t xml:space="preserve">Note 1 to entry: Diacritical marks used </w:t>
      </w:r>
      <w:proofErr w:type="gramStart"/>
      <w:r w:rsidRPr="009958D2">
        <w:rPr>
          <w:color w:val="00B050"/>
        </w:rPr>
        <w:t>alone</w:t>
      </w:r>
      <w:proofErr w:type="gramEnd"/>
      <w:r w:rsidRPr="009958D2">
        <w:rPr>
          <w:color w:val="00B050"/>
        </w:rPr>
        <w:t xml:space="preserve"> and punctuation marks are not considered to be letters.</w:t>
      </w:r>
    </w:p>
    <w:p w14:paraId="68557C67" w14:textId="77777777" w:rsidR="001C7635" w:rsidRPr="009958D2" w:rsidRDefault="001C7635" w:rsidP="001C7635">
      <w:pPr>
        <w:pStyle w:val="TermNum"/>
        <w:rPr>
          <w:color w:val="00B050"/>
        </w:rPr>
      </w:pPr>
      <w:r w:rsidRPr="009958D2">
        <w:rPr>
          <w:color w:val="00B050"/>
        </w:rPr>
        <w:t>3.2.18</w:t>
      </w:r>
    </w:p>
    <w:p w14:paraId="32926B49" w14:textId="77777777" w:rsidR="001C7635" w:rsidRPr="009958D2" w:rsidRDefault="001C7635" w:rsidP="001C7635">
      <w:pPr>
        <w:pStyle w:val="Terms"/>
        <w:rPr>
          <w:color w:val="00B050"/>
        </w:rPr>
      </w:pPr>
      <w:r w:rsidRPr="009958D2">
        <w:rPr>
          <w:color w:val="00B050"/>
        </w:rPr>
        <w:t>alphabet</w:t>
      </w:r>
    </w:p>
    <w:p w14:paraId="362AB0A1" w14:textId="77777777" w:rsidR="001C7635" w:rsidRPr="009958D2" w:rsidRDefault="001C7635" w:rsidP="0077791F">
      <w:pPr>
        <w:spacing w:after="240"/>
        <w:rPr>
          <w:color w:val="00B050"/>
        </w:rPr>
      </w:pPr>
      <w:r w:rsidRPr="009958D2">
        <w:rPr>
          <w:color w:val="00B050"/>
        </w:rPr>
        <w:t>character set in which the order of its elements has been agreed upon</w:t>
      </w:r>
    </w:p>
    <w:p w14:paraId="1EC6D38D" w14:textId="77777777" w:rsidR="001C7635" w:rsidRPr="009958D2" w:rsidRDefault="001C7635" w:rsidP="0077791F">
      <w:pPr>
        <w:spacing w:after="240"/>
        <w:rPr>
          <w:color w:val="00B050"/>
        </w:rPr>
      </w:pPr>
      <w:r w:rsidRPr="009958D2">
        <w:rPr>
          <w:color w:val="00B050"/>
        </w:rPr>
        <w:t>EXAMPLE:</w:t>
      </w:r>
    </w:p>
    <w:p w14:paraId="4CAE9181" w14:textId="77777777" w:rsidR="001C7635" w:rsidRPr="009958D2" w:rsidRDefault="001C7635" w:rsidP="0077791F">
      <w:pPr>
        <w:spacing w:after="240"/>
        <w:rPr>
          <w:color w:val="00B050"/>
        </w:rPr>
      </w:pPr>
      <w:r w:rsidRPr="009958D2">
        <w:rPr>
          <w:color w:val="00B050"/>
        </w:rPr>
        <w:t>The 128 ASCII characters</w:t>
      </w:r>
    </w:p>
    <w:p w14:paraId="6010CE10" w14:textId="7F5F2485" w:rsidR="001C7635" w:rsidRPr="009958D2" w:rsidRDefault="001C7635" w:rsidP="000D7B3E">
      <w:pPr>
        <w:pStyle w:val="20"/>
        <w:rPr>
          <w:color w:val="00B050"/>
        </w:rPr>
      </w:pPr>
      <w:bookmarkStart w:id="18" w:name="_Toc522954769"/>
      <w:bookmarkStart w:id="19" w:name="_Toc398994319"/>
      <w:bookmarkStart w:id="20" w:name="_Toc63160484"/>
      <w:r w:rsidRPr="009958D2">
        <w:rPr>
          <w:color w:val="00B050"/>
        </w:rPr>
        <w:t>Terms and definitions from ISO/IEC 11179-5</w:t>
      </w:r>
      <w:bookmarkEnd w:id="18"/>
      <w:bookmarkEnd w:id="19"/>
      <w:bookmarkEnd w:id="20"/>
    </w:p>
    <w:p w14:paraId="7FBE3199" w14:textId="77777777" w:rsidR="001C7635" w:rsidRPr="009958D2" w:rsidRDefault="001C7635" w:rsidP="0077791F">
      <w:pPr>
        <w:spacing w:after="240"/>
        <w:rPr>
          <w:color w:val="00B050"/>
        </w:rPr>
      </w:pPr>
      <w:r w:rsidRPr="009958D2">
        <w:rPr>
          <w:color w:val="00B050"/>
        </w:rPr>
        <w:t>Definitions are taken verbatim from ISO/IEC ISO/IEC 11179-5 unless otherwise stated in a following note.</w:t>
      </w:r>
    </w:p>
    <w:p w14:paraId="3E81A91A" w14:textId="77777777" w:rsidR="001C7635" w:rsidRPr="009958D2" w:rsidRDefault="001C7635" w:rsidP="001C7635">
      <w:pPr>
        <w:pStyle w:val="TermNum"/>
        <w:rPr>
          <w:color w:val="00B050"/>
        </w:rPr>
      </w:pPr>
      <w:r w:rsidRPr="009958D2">
        <w:rPr>
          <w:color w:val="00B050"/>
        </w:rPr>
        <w:t>3.3.1</w:t>
      </w:r>
    </w:p>
    <w:p w14:paraId="0F41214A" w14:textId="77777777" w:rsidR="001C7635" w:rsidRPr="009958D2" w:rsidRDefault="001C7635" w:rsidP="001C7635">
      <w:pPr>
        <w:pStyle w:val="Terms"/>
        <w:rPr>
          <w:color w:val="00B050"/>
        </w:rPr>
      </w:pPr>
      <w:r w:rsidRPr="009958D2">
        <w:rPr>
          <w:color w:val="00B050"/>
        </w:rPr>
        <w:t>characteristic</w:t>
      </w:r>
    </w:p>
    <w:p w14:paraId="50A6DB5D" w14:textId="77777777" w:rsidR="001C7635" w:rsidRPr="009958D2" w:rsidRDefault="001C7635" w:rsidP="0077791F">
      <w:pPr>
        <w:spacing w:after="240"/>
        <w:rPr>
          <w:color w:val="00B050"/>
        </w:rPr>
      </w:pPr>
      <w:r w:rsidRPr="009958D2">
        <w:rPr>
          <w:color w:val="00B050"/>
        </w:rPr>
        <w:t xml:space="preserve">abstraction of a </w:t>
      </w:r>
      <w:r w:rsidRPr="009958D2">
        <w:rPr>
          <w:i/>
          <w:color w:val="00B050"/>
        </w:rPr>
        <w:t>property</w:t>
      </w:r>
      <w:r w:rsidRPr="009958D2">
        <w:rPr>
          <w:color w:val="00B050"/>
        </w:rPr>
        <w:t xml:space="preserve"> (3.3.12) of an </w:t>
      </w:r>
      <w:r w:rsidRPr="009958D2">
        <w:rPr>
          <w:i/>
          <w:color w:val="00B050"/>
        </w:rPr>
        <w:t>object</w:t>
      </w:r>
      <w:r w:rsidRPr="009958D2">
        <w:rPr>
          <w:color w:val="00B050"/>
        </w:rPr>
        <w:t xml:space="preserve"> (3.3.9) or of a set of objects</w:t>
      </w:r>
    </w:p>
    <w:p w14:paraId="2C3A6391" w14:textId="77777777" w:rsidR="001C7635" w:rsidRPr="009958D2" w:rsidRDefault="001C7635" w:rsidP="001C7635">
      <w:pPr>
        <w:pStyle w:val="TermNum"/>
        <w:rPr>
          <w:color w:val="00B050"/>
        </w:rPr>
      </w:pPr>
      <w:r w:rsidRPr="009958D2">
        <w:rPr>
          <w:color w:val="00B050"/>
        </w:rPr>
        <w:t>3.3.2</w:t>
      </w:r>
    </w:p>
    <w:p w14:paraId="570A70EA" w14:textId="77777777" w:rsidR="001C7635" w:rsidRPr="009958D2" w:rsidRDefault="001C7635" w:rsidP="001C7635">
      <w:pPr>
        <w:pStyle w:val="Terms"/>
        <w:rPr>
          <w:color w:val="00B050"/>
        </w:rPr>
      </w:pPr>
      <w:r w:rsidRPr="009958D2">
        <w:rPr>
          <w:color w:val="00B050"/>
        </w:rPr>
        <w:t>concept</w:t>
      </w:r>
    </w:p>
    <w:p w14:paraId="469AA689" w14:textId="77777777" w:rsidR="001C7635" w:rsidRPr="009958D2" w:rsidRDefault="001C7635" w:rsidP="0077791F">
      <w:pPr>
        <w:spacing w:after="240"/>
        <w:rPr>
          <w:color w:val="00B050"/>
        </w:rPr>
      </w:pPr>
      <w:r w:rsidRPr="009958D2">
        <w:rPr>
          <w:color w:val="00B050"/>
        </w:rPr>
        <w:t>unit of knowledge created by a Unique combination of characteristics (3.3.1)</w:t>
      </w:r>
    </w:p>
    <w:p w14:paraId="35F3B454" w14:textId="77777777" w:rsidR="001C7635" w:rsidRPr="009958D2" w:rsidRDefault="001C7635" w:rsidP="001C7635">
      <w:pPr>
        <w:pStyle w:val="TermNum"/>
        <w:rPr>
          <w:color w:val="00B050"/>
        </w:rPr>
      </w:pPr>
      <w:r w:rsidRPr="009958D2">
        <w:rPr>
          <w:color w:val="00B050"/>
        </w:rPr>
        <w:t>3.3.3</w:t>
      </w:r>
    </w:p>
    <w:p w14:paraId="6159DD32" w14:textId="77777777" w:rsidR="001C7635" w:rsidRPr="009958D2" w:rsidRDefault="001C7635" w:rsidP="001C7635">
      <w:pPr>
        <w:pStyle w:val="Terms"/>
        <w:rPr>
          <w:color w:val="00B050"/>
        </w:rPr>
      </w:pPr>
      <w:r w:rsidRPr="009958D2">
        <w:rPr>
          <w:color w:val="00B050"/>
        </w:rPr>
        <w:t>designatable item</w:t>
      </w:r>
    </w:p>
    <w:p w14:paraId="4F87A978" w14:textId="77777777" w:rsidR="001C7635" w:rsidRPr="009958D2" w:rsidRDefault="001C7635" w:rsidP="0077791F">
      <w:pPr>
        <w:spacing w:after="240"/>
        <w:rPr>
          <w:color w:val="00B050"/>
        </w:rPr>
      </w:pPr>
      <w:r w:rsidRPr="009958D2">
        <w:rPr>
          <w:color w:val="00B050"/>
        </w:rPr>
        <w:t>identified item which can have designations (3.3.6) and/or definitions</w:t>
      </w:r>
    </w:p>
    <w:p w14:paraId="227D466C" w14:textId="77777777" w:rsidR="001C7635" w:rsidRPr="009958D2" w:rsidRDefault="001C7635" w:rsidP="001C7635">
      <w:pPr>
        <w:pStyle w:val="TermNum"/>
        <w:rPr>
          <w:color w:val="00B050"/>
        </w:rPr>
      </w:pPr>
      <w:r w:rsidRPr="009958D2">
        <w:rPr>
          <w:color w:val="00B050"/>
        </w:rPr>
        <w:t>3.3.4</w:t>
      </w:r>
    </w:p>
    <w:p w14:paraId="3B03714E" w14:textId="77777777" w:rsidR="001C7635" w:rsidRPr="009958D2" w:rsidRDefault="001C7635" w:rsidP="001C7635">
      <w:pPr>
        <w:pStyle w:val="Terms"/>
        <w:rPr>
          <w:color w:val="00B050"/>
        </w:rPr>
      </w:pPr>
      <w:r w:rsidRPr="009958D2">
        <w:rPr>
          <w:color w:val="00B050"/>
        </w:rPr>
        <w:t>designation</w:t>
      </w:r>
    </w:p>
    <w:p w14:paraId="0E1E8F89" w14:textId="77777777" w:rsidR="001C7635" w:rsidRPr="009958D2" w:rsidRDefault="001C7635" w:rsidP="0077791F">
      <w:pPr>
        <w:spacing w:after="240"/>
        <w:rPr>
          <w:color w:val="00B050"/>
        </w:rPr>
      </w:pPr>
      <w:r w:rsidRPr="009958D2">
        <w:rPr>
          <w:color w:val="00B050"/>
        </w:rPr>
        <w:t xml:space="preserve">representation of a </w:t>
      </w:r>
      <w:r w:rsidRPr="009958D2">
        <w:rPr>
          <w:i/>
          <w:iCs/>
          <w:color w:val="00B050"/>
        </w:rPr>
        <w:t>concept</w:t>
      </w:r>
      <w:r w:rsidRPr="009958D2">
        <w:rPr>
          <w:color w:val="00B050"/>
        </w:rPr>
        <w:t xml:space="preserve"> (3.3.2) by a </w:t>
      </w:r>
      <w:r w:rsidRPr="009958D2">
        <w:rPr>
          <w:i/>
          <w:iCs/>
          <w:color w:val="00B050"/>
        </w:rPr>
        <w:t>sign</w:t>
      </w:r>
      <w:r w:rsidRPr="009958D2">
        <w:rPr>
          <w:color w:val="00B050"/>
        </w:rPr>
        <w:t xml:space="preserve"> (3.3.16) which denotes it</w:t>
      </w:r>
    </w:p>
    <w:p w14:paraId="45753836" w14:textId="77777777" w:rsidR="001C7635" w:rsidRPr="009958D2" w:rsidRDefault="001C7635" w:rsidP="001C7635">
      <w:pPr>
        <w:pStyle w:val="TermNum"/>
        <w:rPr>
          <w:color w:val="00B050"/>
        </w:rPr>
      </w:pPr>
      <w:r w:rsidRPr="009958D2">
        <w:rPr>
          <w:color w:val="00B050"/>
        </w:rPr>
        <w:lastRenderedPageBreak/>
        <w:t>3.3.5</w:t>
      </w:r>
    </w:p>
    <w:p w14:paraId="3CFA475C" w14:textId="77777777" w:rsidR="001C7635" w:rsidRPr="009958D2" w:rsidRDefault="001C7635" w:rsidP="001C7635">
      <w:pPr>
        <w:pStyle w:val="Terms"/>
        <w:rPr>
          <w:color w:val="00B050"/>
        </w:rPr>
      </w:pPr>
      <w:r w:rsidRPr="009958D2">
        <w:rPr>
          <w:color w:val="00B050"/>
        </w:rPr>
        <w:t>name</w:t>
      </w:r>
    </w:p>
    <w:p w14:paraId="689062CB" w14:textId="77777777" w:rsidR="001C7635" w:rsidRPr="009958D2" w:rsidRDefault="001C7635" w:rsidP="0077791F">
      <w:pPr>
        <w:spacing w:after="240"/>
        <w:rPr>
          <w:color w:val="00B050"/>
        </w:rPr>
      </w:pPr>
      <w:r w:rsidRPr="009958D2">
        <w:rPr>
          <w:i/>
          <w:iCs/>
          <w:color w:val="00B050"/>
        </w:rPr>
        <w:t>designation</w:t>
      </w:r>
      <w:r w:rsidRPr="009958D2">
        <w:rPr>
          <w:color w:val="00B050"/>
        </w:rPr>
        <w:t xml:space="preserve"> (3.3.4) of an </w:t>
      </w:r>
      <w:r w:rsidRPr="009958D2">
        <w:rPr>
          <w:i/>
          <w:iCs/>
          <w:color w:val="00B050"/>
        </w:rPr>
        <w:t>object</w:t>
      </w:r>
      <w:r w:rsidRPr="009958D2">
        <w:rPr>
          <w:color w:val="00B050"/>
        </w:rPr>
        <w:t xml:space="preserve"> (3.3.9) by a linguistic expression</w:t>
      </w:r>
    </w:p>
    <w:p w14:paraId="062B05CD" w14:textId="77777777" w:rsidR="001C7635" w:rsidRPr="009958D2" w:rsidRDefault="001C7635" w:rsidP="001C7635">
      <w:pPr>
        <w:pStyle w:val="TermNum"/>
        <w:rPr>
          <w:color w:val="00B050"/>
        </w:rPr>
      </w:pPr>
      <w:r w:rsidRPr="009958D2">
        <w:rPr>
          <w:color w:val="00B050"/>
        </w:rPr>
        <w:t>3.3.6</w:t>
      </w:r>
    </w:p>
    <w:p w14:paraId="3B8A4D35" w14:textId="77777777" w:rsidR="001C7635" w:rsidRPr="009958D2" w:rsidRDefault="001C7635" w:rsidP="001C7635">
      <w:pPr>
        <w:pStyle w:val="Terms"/>
        <w:rPr>
          <w:color w:val="00B050"/>
        </w:rPr>
      </w:pPr>
      <w:r w:rsidRPr="009958D2">
        <w:rPr>
          <w:color w:val="00B050"/>
        </w:rPr>
        <w:t>name part</w:t>
      </w:r>
    </w:p>
    <w:p w14:paraId="43C0CBE3" w14:textId="77777777" w:rsidR="001C7635" w:rsidRPr="009958D2" w:rsidRDefault="001C7635" w:rsidP="001C7635">
      <w:pPr>
        <w:pStyle w:val="Terms"/>
        <w:rPr>
          <w:color w:val="00B050"/>
        </w:rPr>
      </w:pPr>
      <w:r w:rsidRPr="009958D2">
        <w:rPr>
          <w:color w:val="00B050"/>
        </w:rPr>
        <w:t>part of name</w:t>
      </w:r>
    </w:p>
    <w:p w14:paraId="565A90F1" w14:textId="77777777" w:rsidR="001C7635" w:rsidRPr="009958D2" w:rsidRDefault="001C7635" w:rsidP="0077791F">
      <w:pPr>
        <w:spacing w:after="240"/>
        <w:rPr>
          <w:color w:val="00B050"/>
        </w:rPr>
      </w:pPr>
      <w:r w:rsidRPr="009958D2">
        <w:rPr>
          <w:color w:val="00B050"/>
        </w:rPr>
        <w:t xml:space="preserve">discrete term that is used as part of a </w:t>
      </w:r>
      <w:r w:rsidRPr="009958D2">
        <w:rPr>
          <w:i/>
          <w:iCs/>
          <w:color w:val="00B050"/>
        </w:rPr>
        <w:t>name</w:t>
      </w:r>
      <w:r w:rsidRPr="009958D2">
        <w:rPr>
          <w:color w:val="00B050"/>
        </w:rPr>
        <w:t xml:space="preserve"> (3.3.5) of a designatable </w:t>
      </w:r>
      <w:r w:rsidRPr="009958D2">
        <w:rPr>
          <w:i/>
          <w:iCs/>
          <w:color w:val="00B050"/>
        </w:rPr>
        <w:t>item</w:t>
      </w:r>
      <w:r w:rsidRPr="009958D2">
        <w:rPr>
          <w:color w:val="00B050"/>
        </w:rPr>
        <w:t xml:space="preserve"> (3.3.3)</w:t>
      </w:r>
    </w:p>
    <w:p w14:paraId="6B774058" w14:textId="77777777" w:rsidR="001C7635" w:rsidRPr="009958D2" w:rsidRDefault="001C7635" w:rsidP="001C7635">
      <w:pPr>
        <w:pStyle w:val="TermNum"/>
        <w:rPr>
          <w:color w:val="00B050"/>
        </w:rPr>
      </w:pPr>
      <w:r w:rsidRPr="009958D2">
        <w:rPr>
          <w:color w:val="00B050"/>
        </w:rPr>
        <w:t>3.3.7</w:t>
      </w:r>
    </w:p>
    <w:p w14:paraId="58EC6528" w14:textId="77777777" w:rsidR="001C7635" w:rsidRPr="009958D2" w:rsidRDefault="001C7635" w:rsidP="001C7635">
      <w:pPr>
        <w:pStyle w:val="Terms"/>
        <w:rPr>
          <w:color w:val="00B050"/>
        </w:rPr>
      </w:pPr>
      <w:r w:rsidRPr="009958D2">
        <w:rPr>
          <w:color w:val="00B050"/>
        </w:rPr>
        <w:t>namespace</w:t>
      </w:r>
    </w:p>
    <w:p w14:paraId="7FF18CAA" w14:textId="77777777" w:rsidR="001C7635" w:rsidRPr="009958D2" w:rsidRDefault="001C7635" w:rsidP="0077791F">
      <w:pPr>
        <w:spacing w:after="240"/>
        <w:rPr>
          <w:color w:val="00B050"/>
        </w:rPr>
      </w:pPr>
      <w:r w:rsidRPr="009958D2">
        <w:rPr>
          <w:color w:val="00B050"/>
        </w:rPr>
        <w:t xml:space="preserve">set of </w:t>
      </w:r>
      <w:r w:rsidRPr="009958D2">
        <w:rPr>
          <w:i/>
          <w:iCs/>
          <w:color w:val="00B050"/>
        </w:rPr>
        <w:t>designations</w:t>
      </w:r>
      <w:r w:rsidRPr="009958D2">
        <w:rPr>
          <w:color w:val="00B050"/>
        </w:rPr>
        <w:t xml:space="preserve"> (3.3.4) and/or scoped </w:t>
      </w:r>
      <w:r w:rsidRPr="009958D2">
        <w:rPr>
          <w:i/>
          <w:iCs/>
          <w:color w:val="00B050"/>
        </w:rPr>
        <w:t>identifiers</w:t>
      </w:r>
      <w:r w:rsidRPr="009958D2">
        <w:rPr>
          <w:color w:val="00B050"/>
        </w:rPr>
        <w:t xml:space="preserve"> (3.3.15) for a particular business need</w:t>
      </w:r>
    </w:p>
    <w:p w14:paraId="70AE4D7E" w14:textId="77777777" w:rsidR="001C7635" w:rsidRPr="009958D2" w:rsidRDefault="001C7635" w:rsidP="001C7635">
      <w:pPr>
        <w:pStyle w:val="TermNum"/>
        <w:rPr>
          <w:color w:val="00B050"/>
        </w:rPr>
      </w:pPr>
      <w:r w:rsidRPr="009958D2">
        <w:rPr>
          <w:color w:val="00B050"/>
        </w:rPr>
        <w:t>3.3.8</w:t>
      </w:r>
    </w:p>
    <w:p w14:paraId="69DFBECD" w14:textId="77777777" w:rsidR="001C7635" w:rsidRPr="009958D2" w:rsidRDefault="001C7635" w:rsidP="001C7635">
      <w:pPr>
        <w:pStyle w:val="Terms"/>
        <w:rPr>
          <w:color w:val="00B050"/>
        </w:rPr>
      </w:pPr>
      <w:r w:rsidRPr="009958D2">
        <w:rPr>
          <w:color w:val="00B050"/>
        </w:rPr>
        <w:t>naming convention</w:t>
      </w:r>
    </w:p>
    <w:p w14:paraId="47A7AB32" w14:textId="77777777" w:rsidR="001C7635" w:rsidRPr="009958D2" w:rsidRDefault="001C7635" w:rsidP="0077791F">
      <w:pPr>
        <w:spacing w:after="240"/>
        <w:rPr>
          <w:color w:val="00B050"/>
        </w:rPr>
      </w:pPr>
      <w:r w:rsidRPr="009958D2">
        <w:rPr>
          <w:color w:val="00B050"/>
        </w:rPr>
        <w:t xml:space="preserve">specification of how </w:t>
      </w:r>
      <w:r w:rsidRPr="009958D2">
        <w:rPr>
          <w:i/>
          <w:iCs/>
          <w:color w:val="00B050"/>
        </w:rPr>
        <w:t>signs</w:t>
      </w:r>
      <w:r w:rsidRPr="009958D2">
        <w:rPr>
          <w:color w:val="00B050"/>
        </w:rPr>
        <w:t xml:space="preserve"> (3.3.16) of </w:t>
      </w:r>
      <w:r w:rsidRPr="009958D2">
        <w:rPr>
          <w:i/>
          <w:iCs/>
          <w:color w:val="00B050"/>
        </w:rPr>
        <w:t>designations</w:t>
      </w:r>
      <w:r w:rsidRPr="009958D2">
        <w:rPr>
          <w:color w:val="00B050"/>
        </w:rPr>
        <w:t xml:space="preserve"> (3.3.4) and/or scoped </w:t>
      </w:r>
      <w:r w:rsidRPr="009958D2">
        <w:rPr>
          <w:i/>
          <w:iCs/>
          <w:color w:val="00B050"/>
        </w:rPr>
        <w:t>identifiers</w:t>
      </w:r>
      <w:r w:rsidRPr="009958D2">
        <w:rPr>
          <w:color w:val="00B050"/>
        </w:rPr>
        <w:t xml:space="preserve"> (3.3.15) are formulated</w:t>
      </w:r>
    </w:p>
    <w:p w14:paraId="065F6626" w14:textId="77777777" w:rsidR="001C7635" w:rsidRPr="009958D2" w:rsidRDefault="001C7635" w:rsidP="001C7635">
      <w:pPr>
        <w:pStyle w:val="TermNum"/>
        <w:rPr>
          <w:color w:val="00B050"/>
        </w:rPr>
      </w:pPr>
      <w:r w:rsidRPr="009958D2">
        <w:rPr>
          <w:color w:val="00B050"/>
        </w:rPr>
        <w:t>3.3.9</w:t>
      </w:r>
    </w:p>
    <w:p w14:paraId="14DE7023" w14:textId="77777777" w:rsidR="001C7635" w:rsidRPr="009958D2" w:rsidRDefault="001C7635" w:rsidP="001C7635">
      <w:pPr>
        <w:pStyle w:val="Terms"/>
        <w:rPr>
          <w:color w:val="00B050"/>
        </w:rPr>
      </w:pPr>
      <w:r w:rsidRPr="009958D2">
        <w:rPr>
          <w:color w:val="00B050"/>
        </w:rPr>
        <w:t>object</w:t>
      </w:r>
    </w:p>
    <w:p w14:paraId="3480A843" w14:textId="77777777" w:rsidR="001C7635" w:rsidRPr="009958D2" w:rsidRDefault="001C7635" w:rsidP="0077791F">
      <w:pPr>
        <w:spacing w:after="240"/>
        <w:rPr>
          <w:color w:val="00B050"/>
        </w:rPr>
      </w:pPr>
      <w:r w:rsidRPr="009958D2">
        <w:rPr>
          <w:color w:val="00B050"/>
        </w:rPr>
        <w:t>anything perceivable or conceivable</w:t>
      </w:r>
    </w:p>
    <w:p w14:paraId="46C3D8FF" w14:textId="77777777" w:rsidR="001C7635" w:rsidRPr="009958D2" w:rsidRDefault="001C7635" w:rsidP="001C7635">
      <w:pPr>
        <w:pStyle w:val="TermNum"/>
        <w:rPr>
          <w:color w:val="00B050"/>
        </w:rPr>
      </w:pPr>
      <w:r w:rsidRPr="009958D2">
        <w:rPr>
          <w:color w:val="00B050"/>
        </w:rPr>
        <w:t>3.3.10</w:t>
      </w:r>
    </w:p>
    <w:p w14:paraId="6268937D" w14:textId="77777777" w:rsidR="001C7635" w:rsidRPr="009958D2" w:rsidRDefault="001C7635" w:rsidP="001C7635">
      <w:pPr>
        <w:pStyle w:val="Terms"/>
        <w:rPr>
          <w:color w:val="00B050"/>
        </w:rPr>
      </w:pPr>
      <w:r w:rsidRPr="009958D2">
        <w:rPr>
          <w:color w:val="00B050"/>
        </w:rPr>
        <w:t>object class</w:t>
      </w:r>
    </w:p>
    <w:p w14:paraId="60EF0EFB" w14:textId="77777777" w:rsidR="001C7635" w:rsidRPr="009958D2" w:rsidRDefault="001C7635" w:rsidP="0077791F">
      <w:pPr>
        <w:spacing w:after="240"/>
        <w:rPr>
          <w:color w:val="00B050"/>
        </w:rPr>
      </w:pPr>
      <w:r w:rsidRPr="009958D2">
        <w:rPr>
          <w:color w:val="00B050"/>
        </w:rPr>
        <w:t xml:space="preserve">set of ideas, abstractions or things in the real world that are identified with explicit boundaries and meaning and whose </w:t>
      </w:r>
      <w:r w:rsidRPr="009958D2">
        <w:rPr>
          <w:i/>
          <w:color w:val="00B050"/>
        </w:rPr>
        <w:t>properties</w:t>
      </w:r>
      <w:r w:rsidRPr="009958D2">
        <w:rPr>
          <w:color w:val="00B050"/>
        </w:rPr>
        <w:t xml:space="preserve"> (3.3.12) and </w:t>
      </w:r>
      <w:proofErr w:type="spellStart"/>
      <w:r w:rsidRPr="009958D2">
        <w:rPr>
          <w:color w:val="00B050"/>
        </w:rPr>
        <w:t>behavior</w:t>
      </w:r>
      <w:proofErr w:type="spellEnd"/>
      <w:r w:rsidRPr="009958D2">
        <w:rPr>
          <w:color w:val="00B050"/>
        </w:rPr>
        <w:t xml:space="preserve"> follow the same rules</w:t>
      </w:r>
    </w:p>
    <w:p w14:paraId="4E1E9497" w14:textId="77777777" w:rsidR="001C7635" w:rsidRPr="009958D2" w:rsidRDefault="001C7635" w:rsidP="001C7635">
      <w:pPr>
        <w:pStyle w:val="TermNum"/>
        <w:rPr>
          <w:color w:val="00B050"/>
        </w:rPr>
      </w:pPr>
      <w:r w:rsidRPr="009958D2">
        <w:rPr>
          <w:color w:val="00B050"/>
        </w:rPr>
        <w:t>3.3.11</w:t>
      </w:r>
    </w:p>
    <w:p w14:paraId="063743CB" w14:textId="77777777" w:rsidR="001C7635" w:rsidRPr="009958D2" w:rsidRDefault="001C7635" w:rsidP="001C7635">
      <w:pPr>
        <w:pStyle w:val="Terms"/>
        <w:rPr>
          <w:color w:val="00B050"/>
        </w:rPr>
      </w:pPr>
      <w:r w:rsidRPr="009958D2">
        <w:rPr>
          <w:color w:val="00B050"/>
        </w:rPr>
        <w:t>object class term</w:t>
      </w:r>
    </w:p>
    <w:p w14:paraId="11307B8C" w14:textId="77777777" w:rsidR="001C7635" w:rsidRPr="009958D2" w:rsidRDefault="001C7635" w:rsidP="0077791F">
      <w:pPr>
        <w:spacing w:after="240"/>
        <w:rPr>
          <w:color w:val="00B050"/>
        </w:rPr>
      </w:pPr>
      <w:r w:rsidRPr="009958D2">
        <w:rPr>
          <w:color w:val="00B050"/>
        </w:rPr>
        <w:t xml:space="preserve">part of the name of a </w:t>
      </w:r>
      <w:r w:rsidRPr="009958D2">
        <w:rPr>
          <w:i/>
          <w:color w:val="00B050"/>
        </w:rPr>
        <w:t>designatable</w:t>
      </w:r>
      <w:r w:rsidRPr="009958D2">
        <w:rPr>
          <w:color w:val="00B050"/>
        </w:rPr>
        <w:t xml:space="preserve"> </w:t>
      </w:r>
      <w:r w:rsidRPr="009958D2">
        <w:rPr>
          <w:i/>
          <w:color w:val="00B050"/>
        </w:rPr>
        <w:t>item</w:t>
      </w:r>
      <w:r w:rsidRPr="009958D2">
        <w:rPr>
          <w:color w:val="00B050"/>
        </w:rPr>
        <w:t xml:space="preserve"> (3.3.3) that expresses a </w:t>
      </w:r>
      <w:r w:rsidRPr="009958D2">
        <w:rPr>
          <w:i/>
          <w:color w:val="00B050"/>
        </w:rPr>
        <w:t>property</w:t>
      </w:r>
      <w:r w:rsidRPr="009958D2">
        <w:rPr>
          <w:color w:val="00B050"/>
        </w:rPr>
        <w:t xml:space="preserve"> (3.3.12) of an </w:t>
      </w:r>
      <w:r w:rsidRPr="009958D2">
        <w:rPr>
          <w:i/>
          <w:color w:val="00B050"/>
        </w:rPr>
        <w:t>object class</w:t>
      </w:r>
      <w:r w:rsidRPr="009958D2">
        <w:rPr>
          <w:color w:val="00B050"/>
        </w:rPr>
        <w:t xml:space="preserve"> (3.3.10), for those designatable items containing property classes</w:t>
      </w:r>
    </w:p>
    <w:p w14:paraId="0C005133" w14:textId="77777777" w:rsidR="001C7635" w:rsidRPr="009958D2" w:rsidRDefault="001C7635" w:rsidP="001C7635">
      <w:pPr>
        <w:pStyle w:val="TermNum"/>
        <w:rPr>
          <w:color w:val="00B050"/>
        </w:rPr>
      </w:pPr>
      <w:r w:rsidRPr="009958D2">
        <w:rPr>
          <w:color w:val="00B050"/>
        </w:rPr>
        <w:t>3.3.12</w:t>
      </w:r>
    </w:p>
    <w:p w14:paraId="0337D2DE" w14:textId="77777777" w:rsidR="001C7635" w:rsidRPr="009958D2" w:rsidRDefault="001C7635" w:rsidP="001C7635">
      <w:pPr>
        <w:pStyle w:val="Terms"/>
        <w:rPr>
          <w:color w:val="00B050"/>
        </w:rPr>
      </w:pPr>
      <w:r w:rsidRPr="009958D2">
        <w:rPr>
          <w:color w:val="00B050"/>
        </w:rPr>
        <w:t>property</w:t>
      </w:r>
    </w:p>
    <w:p w14:paraId="0FA1511D" w14:textId="77777777" w:rsidR="001C7635" w:rsidRPr="009958D2" w:rsidRDefault="001C7635" w:rsidP="0077791F">
      <w:pPr>
        <w:spacing w:after="240"/>
        <w:rPr>
          <w:color w:val="00B050"/>
        </w:rPr>
      </w:pPr>
      <w:r w:rsidRPr="009958D2">
        <w:rPr>
          <w:color w:val="00B050"/>
        </w:rPr>
        <w:t xml:space="preserve">quality common to all members of an </w:t>
      </w:r>
      <w:r w:rsidRPr="009958D2">
        <w:rPr>
          <w:i/>
          <w:color w:val="00B050"/>
        </w:rPr>
        <w:t>object class</w:t>
      </w:r>
      <w:r w:rsidRPr="009958D2">
        <w:rPr>
          <w:color w:val="00B050"/>
        </w:rPr>
        <w:t xml:space="preserve"> (3.3.10)</w:t>
      </w:r>
    </w:p>
    <w:p w14:paraId="3AB17D6F" w14:textId="77777777" w:rsidR="001C7635" w:rsidRPr="009958D2" w:rsidRDefault="001C7635" w:rsidP="001C7635">
      <w:pPr>
        <w:pStyle w:val="TermNum"/>
        <w:rPr>
          <w:color w:val="00B050"/>
        </w:rPr>
      </w:pPr>
      <w:r w:rsidRPr="009958D2">
        <w:rPr>
          <w:color w:val="00B050"/>
        </w:rPr>
        <w:t>3.3.13</w:t>
      </w:r>
    </w:p>
    <w:p w14:paraId="4625E922" w14:textId="77777777" w:rsidR="001C7635" w:rsidRPr="009958D2" w:rsidRDefault="001C7635" w:rsidP="001C7635">
      <w:pPr>
        <w:pStyle w:val="Terms"/>
        <w:rPr>
          <w:color w:val="00B050"/>
        </w:rPr>
      </w:pPr>
      <w:r w:rsidRPr="009958D2">
        <w:rPr>
          <w:color w:val="00B050"/>
        </w:rPr>
        <w:t>property term</w:t>
      </w:r>
    </w:p>
    <w:p w14:paraId="376DA714" w14:textId="77777777" w:rsidR="001C7635" w:rsidRPr="009958D2" w:rsidRDefault="001C7635" w:rsidP="0077791F">
      <w:pPr>
        <w:spacing w:after="240"/>
        <w:rPr>
          <w:color w:val="00B050"/>
        </w:rPr>
      </w:pPr>
      <w:bookmarkStart w:id="21" w:name="_Hlk522958651"/>
      <w:r w:rsidRPr="009958D2">
        <w:rPr>
          <w:color w:val="00B050"/>
        </w:rPr>
        <w:t xml:space="preserve">part of the name of a </w:t>
      </w:r>
      <w:r w:rsidRPr="009958D2">
        <w:rPr>
          <w:i/>
          <w:color w:val="00B050"/>
        </w:rPr>
        <w:t>designatable</w:t>
      </w:r>
      <w:r w:rsidRPr="009958D2">
        <w:rPr>
          <w:color w:val="00B050"/>
        </w:rPr>
        <w:t xml:space="preserve"> </w:t>
      </w:r>
      <w:r w:rsidRPr="009958D2">
        <w:rPr>
          <w:i/>
          <w:color w:val="00B050"/>
        </w:rPr>
        <w:t>item</w:t>
      </w:r>
      <w:r w:rsidRPr="009958D2">
        <w:rPr>
          <w:color w:val="00B050"/>
        </w:rPr>
        <w:t xml:space="preserve"> (3.3.3) that expresses a </w:t>
      </w:r>
      <w:r w:rsidRPr="009958D2">
        <w:rPr>
          <w:i/>
          <w:color w:val="00B050"/>
        </w:rPr>
        <w:t>property</w:t>
      </w:r>
      <w:r w:rsidRPr="009958D2">
        <w:rPr>
          <w:color w:val="00B050"/>
        </w:rPr>
        <w:t xml:space="preserve"> (3.3.12) of an object class (3.3.10), for those designatable items containing property classes</w:t>
      </w:r>
    </w:p>
    <w:bookmarkEnd w:id="21"/>
    <w:p w14:paraId="04AF690F" w14:textId="77777777" w:rsidR="001C7635" w:rsidRPr="009958D2" w:rsidRDefault="001C7635" w:rsidP="001C7635">
      <w:pPr>
        <w:pStyle w:val="TermNum"/>
        <w:rPr>
          <w:color w:val="00B050"/>
        </w:rPr>
      </w:pPr>
      <w:r w:rsidRPr="009958D2">
        <w:rPr>
          <w:color w:val="00B050"/>
        </w:rPr>
        <w:t>3.3.14</w:t>
      </w:r>
    </w:p>
    <w:p w14:paraId="585E202A" w14:textId="77777777" w:rsidR="001C7635" w:rsidRPr="009958D2" w:rsidRDefault="001C7635" w:rsidP="001C7635">
      <w:pPr>
        <w:pStyle w:val="Terms"/>
        <w:rPr>
          <w:color w:val="00B050"/>
        </w:rPr>
      </w:pPr>
      <w:r w:rsidRPr="009958D2">
        <w:rPr>
          <w:color w:val="00B050"/>
        </w:rPr>
        <w:t>qualifier term</w:t>
      </w:r>
    </w:p>
    <w:p w14:paraId="2E04E28C" w14:textId="77777777" w:rsidR="001C7635" w:rsidRPr="009958D2" w:rsidRDefault="001C7635" w:rsidP="0077791F">
      <w:pPr>
        <w:spacing w:after="240"/>
        <w:rPr>
          <w:color w:val="00B050"/>
        </w:rPr>
      </w:pPr>
      <w:r w:rsidRPr="009958D2">
        <w:rPr>
          <w:color w:val="00B050"/>
        </w:rPr>
        <w:t xml:space="preserve">word or words that help define and differentiate a </w:t>
      </w:r>
      <w:r w:rsidRPr="009958D2">
        <w:rPr>
          <w:i/>
          <w:color w:val="00B050"/>
        </w:rPr>
        <w:t>concept</w:t>
      </w:r>
      <w:r w:rsidRPr="009958D2">
        <w:rPr>
          <w:color w:val="00B050"/>
        </w:rPr>
        <w:t xml:space="preserve"> (3.3.2)</w:t>
      </w:r>
    </w:p>
    <w:p w14:paraId="0C73CEEF" w14:textId="77777777" w:rsidR="001C7635" w:rsidRPr="009958D2" w:rsidRDefault="001C7635" w:rsidP="001C7635">
      <w:pPr>
        <w:pStyle w:val="TermNum"/>
        <w:rPr>
          <w:color w:val="00B050"/>
        </w:rPr>
      </w:pPr>
      <w:r w:rsidRPr="009958D2">
        <w:rPr>
          <w:color w:val="00B050"/>
        </w:rPr>
        <w:t>3.3.15</w:t>
      </w:r>
    </w:p>
    <w:p w14:paraId="51D65188" w14:textId="77777777" w:rsidR="001C7635" w:rsidRPr="009958D2" w:rsidRDefault="001C7635" w:rsidP="001C7635">
      <w:pPr>
        <w:pStyle w:val="Terms"/>
        <w:rPr>
          <w:color w:val="00B050"/>
        </w:rPr>
      </w:pPr>
      <w:r w:rsidRPr="009958D2">
        <w:rPr>
          <w:color w:val="00B050"/>
        </w:rPr>
        <w:t>scoped identifier</w:t>
      </w:r>
    </w:p>
    <w:p w14:paraId="2602BCC7" w14:textId="77777777" w:rsidR="001C7635" w:rsidRPr="009958D2" w:rsidRDefault="001C7635" w:rsidP="0077791F">
      <w:pPr>
        <w:spacing w:after="240"/>
        <w:rPr>
          <w:color w:val="00B050"/>
        </w:rPr>
      </w:pPr>
      <w:r w:rsidRPr="009958D2">
        <w:rPr>
          <w:color w:val="00B050"/>
        </w:rPr>
        <w:t xml:space="preserve">identifier of an identified item within a specified </w:t>
      </w:r>
      <w:r w:rsidRPr="009958D2">
        <w:rPr>
          <w:i/>
          <w:color w:val="00B050"/>
        </w:rPr>
        <w:t>namespace</w:t>
      </w:r>
      <w:r w:rsidRPr="009958D2">
        <w:rPr>
          <w:color w:val="00B050"/>
        </w:rPr>
        <w:t xml:space="preserve"> (3.3.7)</w:t>
      </w:r>
    </w:p>
    <w:p w14:paraId="5210E71F" w14:textId="77777777" w:rsidR="001C7635" w:rsidRPr="009958D2" w:rsidRDefault="001C7635" w:rsidP="001C7635">
      <w:pPr>
        <w:pStyle w:val="TermNum"/>
        <w:rPr>
          <w:color w:val="00B050"/>
        </w:rPr>
      </w:pPr>
      <w:r w:rsidRPr="009958D2">
        <w:rPr>
          <w:color w:val="00B050"/>
        </w:rPr>
        <w:t>3.3.16</w:t>
      </w:r>
    </w:p>
    <w:p w14:paraId="6D7F7F61" w14:textId="77777777" w:rsidR="001C7635" w:rsidRPr="009958D2" w:rsidRDefault="001C7635" w:rsidP="001C7635">
      <w:pPr>
        <w:rPr>
          <w:b/>
          <w:bCs/>
          <w:color w:val="00B050"/>
        </w:rPr>
      </w:pPr>
      <w:r w:rsidRPr="009958D2">
        <w:rPr>
          <w:b/>
          <w:bCs/>
          <w:color w:val="00B050"/>
        </w:rPr>
        <w:t>sign (noun)</w:t>
      </w:r>
    </w:p>
    <w:p w14:paraId="4F469463" w14:textId="77777777" w:rsidR="001C7635" w:rsidRPr="009958D2" w:rsidRDefault="001C7635" w:rsidP="0077791F">
      <w:pPr>
        <w:spacing w:after="240"/>
        <w:rPr>
          <w:color w:val="00B050"/>
        </w:rPr>
      </w:pPr>
      <w:r w:rsidRPr="009958D2">
        <w:rPr>
          <w:color w:val="00B050"/>
        </w:rPr>
        <w:t xml:space="preserve">textual string or symbol that can be used to denote a </w:t>
      </w:r>
      <w:r w:rsidRPr="009958D2">
        <w:rPr>
          <w:i/>
          <w:color w:val="00B050"/>
        </w:rPr>
        <w:t>concept</w:t>
      </w:r>
      <w:r w:rsidRPr="009958D2">
        <w:rPr>
          <w:color w:val="00B050"/>
        </w:rPr>
        <w:t xml:space="preserve"> (3.3.2)</w:t>
      </w:r>
    </w:p>
    <w:p w14:paraId="61B78662" w14:textId="77777777" w:rsidR="001C7635" w:rsidRPr="009958D2" w:rsidRDefault="001C7635" w:rsidP="001C7635">
      <w:pPr>
        <w:pStyle w:val="TermNum"/>
        <w:rPr>
          <w:color w:val="00B050"/>
        </w:rPr>
      </w:pPr>
      <w:r w:rsidRPr="009958D2">
        <w:rPr>
          <w:color w:val="00B050"/>
        </w:rPr>
        <w:t>3.3.17</w:t>
      </w:r>
    </w:p>
    <w:p w14:paraId="58AB576F" w14:textId="77777777" w:rsidR="001C7635" w:rsidRPr="009958D2" w:rsidRDefault="001C7635" w:rsidP="001C7635">
      <w:pPr>
        <w:rPr>
          <w:b/>
          <w:bCs/>
          <w:color w:val="00B050"/>
        </w:rPr>
      </w:pPr>
      <w:r w:rsidRPr="009958D2">
        <w:rPr>
          <w:b/>
          <w:bCs/>
          <w:color w:val="00B050"/>
        </w:rPr>
        <w:t>data</w:t>
      </w:r>
    </w:p>
    <w:p w14:paraId="40462480" w14:textId="77777777" w:rsidR="001C7635" w:rsidRPr="009958D2" w:rsidRDefault="001C7635" w:rsidP="0077791F">
      <w:pPr>
        <w:spacing w:after="240"/>
        <w:rPr>
          <w:color w:val="00B050"/>
        </w:rPr>
      </w:pPr>
      <w:r w:rsidRPr="009958D2">
        <w:rPr>
          <w:color w:val="00B050"/>
        </w:rPr>
        <w:lastRenderedPageBreak/>
        <w:t>reinterpretable representation of information in a formalized manner suitable for communication, interpretation or processing</w:t>
      </w:r>
    </w:p>
    <w:p w14:paraId="5DF320E8" w14:textId="5E3C8D8D" w:rsidR="001C7635" w:rsidRPr="009958D2" w:rsidRDefault="001C7635" w:rsidP="001C7635">
      <w:pPr>
        <w:pStyle w:val="TermNum"/>
        <w:rPr>
          <w:color w:val="00B050"/>
        </w:rPr>
      </w:pPr>
      <w:r w:rsidRPr="009958D2">
        <w:rPr>
          <w:color w:val="00B050"/>
        </w:rPr>
        <w:t>3.</w:t>
      </w:r>
      <w:r w:rsidR="00A21159" w:rsidRPr="009958D2">
        <w:rPr>
          <w:color w:val="00B050"/>
        </w:rPr>
        <w:t>3</w:t>
      </w:r>
      <w:r w:rsidRPr="009958D2">
        <w:rPr>
          <w:color w:val="00B050"/>
        </w:rPr>
        <w:t>.18</w:t>
      </w:r>
    </w:p>
    <w:p w14:paraId="53425F63" w14:textId="6A9421C4" w:rsidR="001C7635" w:rsidRPr="009958D2" w:rsidRDefault="001C7635" w:rsidP="001C7635">
      <w:pPr>
        <w:pStyle w:val="Terms"/>
        <w:rPr>
          <w:color w:val="00B050"/>
        </w:rPr>
      </w:pPr>
      <w:r w:rsidRPr="009958D2">
        <w:rPr>
          <w:color w:val="00B050"/>
        </w:rPr>
        <w:t>record</w:t>
      </w:r>
    </w:p>
    <w:p w14:paraId="34524384" w14:textId="77777777" w:rsidR="001C7635" w:rsidRPr="009958D2" w:rsidRDefault="001C7635" w:rsidP="0077791F">
      <w:pPr>
        <w:spacing w:after="240"/>
        <w:rPr>
          <w:color w:val="00B050"/>
        </w:rPr>
      </w:pPr>
      <w:r w:rsidRPr="009958D2">
        <w:rPr>
          <w:color w:val="00B050"/>
        </w:rPr>
        <w:t>&lt;organization of data&gt; set of data elements treated as a unit</w:t>
      </w:r>
    </w:p>
    <w:p w14:paraId="52F4DDAB" w14:textId="675B4F53" w:rsidR="001C7635" w:rsidRPr="009958D2" w:rsidRDefault="001C7635" w:rsidP="001C7635">
      <w:pPr>
        <w:pStyle w:val="TermNum"/>
        <w:rPr>
          <w:color w:val="00B050"/>
        </w:rPr>
      </w:pPr>
      <w:r w:rsidRPr="009958D2">
        <w:rPr>
          <w:color w:val="00B050"/>
        </w:rPr>
        <w:t>3.</w:t>
      </w:r>
      <w:r w:rsidR="00A21159" w:rsidRPr="009958D2">
        <w:rPr>
          <w:color w:val="00B050"/>
        </w:rPr>
        <w:t>3</w:t>
      </w:r>
      <w:r w:rsidRPr="009958D2">
        <w:rPr>
          <w:color w:val="00B050"/>
        </w:rPr>
        <w:t>.19</w:t>
      </w:r>
    </w:p>
    <w:p w14:paraId="16E8C43D" w14:textId="77777777" w:rsidR="001C7635" w:rsidRPr="009958D2" w:rsidRDefault="001C7635" w:rsidP="001C7635">
      <w:pPr>
        <w:pStyle w:val="Terms"/>
        <w:rPr>
          <w:color w:val="00B050"/>
        </w:rPr>
      </w:pPr>
      <w:r w:rsidRPr="009958D2">
        <w:rPr>
          <w:color w:val="00B050"/>
        </w:rPr>
        <w:t>table</w:t>
      </w:r>
    </w:p>
    <w:p w14:paraId="7ABD06D6" w14:textId="77777777" w:rsidR="001C7635" w:rsidRPr="009958D2" w:rsidRDefault="001C7635" w:rsidP="0077791F">
      <w:pPr>
        <w:spacing w:after="240"/>
        <w:rPr>
          <w:color w:val="00B050"/>
        </w:rPr>
      </w:pPr>
      <w:r w:rsidRPr="009958D2">
        <w:rPr>
          <w:color w:val="00B050"/>
        </w:rPr>
        <w:t>arrangement of data in which each item may be referenced by means of arguments or keys</w:t>
      </w:r>
    </w:p>
    <w:p w14:paraId="40BC462A" w14:textId="77777777" w:rsidR="001C7635" w:rsidRPr="009958D2" w:rsidRDefault="001C7635" w:rsidP="001C7635">
      <w:pPr>
        <w:pStyle w:val="TermNum"/>
        <w:rPr>
          <w:color w:val="00B050"/>
        </w:rPr>
      </w:pPr>
      <w:r w:rsidRPr="009958D2">
        <w:rPr>
          <w:color w:val="00B050"/>
        </w:rPr>
        <w:t>3.3.20</w:t>
      </w:r>
    </w:p>
    <w:p w14:paraId="11DC8E01" w14:textId="77777777" w:rsidR="001C7635" w:rsidRPr="009958D2" w:rsidRDefault="001C7635" w:rsidP="001C7635">
      <w:pPr>
        <w:rPr>
          <w:b/>
          <w:bCs/>
          <w:color w:val="00B050"/>
        </w:rPr>
      </w:pPr>
      <w:r w:rsidRPr="009958D2">
        <w:rPr>
          <w:b/>
          <w:bCs/>
          <w:color w:val="00B050"/>
        </w:rPr>
        <w:t>context</w:t>
      </w:r>
    </w:p>
    <w:p w14:paraId="5540808C" w14:textId="77777777" w:rsidR="001C7635" w:rsidRPr="009958D2" w:rsidRDefault="001C7635" w:rsidP="0077791F">
      <w:pPr>
        <w:spacing w:after="240"/>
        <w:rPr>
          <w:color w:val="00B050"/>
        </w:rPr>
      </w:pPr>
      <w:r w:rsidRPr="009958D2">
        <w:rPr>
          <w:color w:val="00B050"/>
        </w:rPr>
        <w:t xml:space="preserve">circumstance, purpose, and perspective under which an </w:t>
      </w:r>
      <w:r w:rsidRPr="009958D2">
        <w:rPr>
          <w:i/>
          <w:iCs/>
          <w:color w:val="00B050"/>
        </w:rPr>
        <w:t>object</w:t>
      </w:r>
      <w:r w:rsidRPr="009958D2">
        <w:rPr>
          <w:color w:val="00B050"/>
        </w:rPr>
        <w:t xml:space="preserve"> (3.3.9) is defined or used</w:t>
      </w:r>
    </w:p>
    <w:p w14:paraId="26905FF1" w14:textId="77777777" w:rsidR="001C7635" w:rsidRPr="009958D2" w:rsidRDefault="001C7635" w:rsidP="001C7635">
      <w:pPr>
        <w:pStyle w:val="TermNum"/>
        <w:rPr>
          <w:color w:val="00B050"/>
        </w:rPr>
      </w:pPr>
      <w:r w:rsidRPr="009958D2">
        <w:rPr>
          <w:color w:val="00B050"/>
        </w:rPr>
        <w:t>3.3.21</w:t>
      </w:r>
    </w:p>
    <w:p w14:paraId="0BBD554E" w14:textId="77777777" w:rsidR="001C7635" w:rsidRPr="009958D2" w:rsidRDefault="001C7635" w:rsidP="001C7635">
      <w:pPr>
        <w:rPr>
          <w:b/>
          <w:bCs/>
          <w:color w:val="00B050"/>
        </w:rPr>
      </w:pPr>
      <w:r w:rsidRPr="009958D2">
        <w:rPr>
          <w:b/>
          <w:bCs/>
          <w:color w:val="00B050"/>
        </w:rPr>
        <w:t>data element</w:t>
      </w:r>
    </w:p>
    <w:p w14:paraId="797E4003" w14:textId="293BC0F4" w:rsidR="001C7635" w:rsidRPr="009958D2" w:rsidRDefault="001C7635" w:rsidP="0077791F">
      <w:pPr>
        <w:spacing w:after="240"/>
        <w:rPr>
          <w:color w:val="00B050"/>
        </w:rPr>
      </w:pPr>
      <w:r w:rsidRPr="009958D2">
        <w:rPr>
          <w:color w:val="00B050"/>
        </w:rPr>
        <w:t xml:space="preserve">unit of </w:t>
      </w:r>
      <w:r w:rsidRPr="009958D2">
        <w:rPr>
          <w:i/>
          <w:iCs/>
          <w:color w:val="00B050"/>
        </w:rPr>
        <w:t>data (</w:t>
      </w:r>
      <w:r w:rsidRPr="009958D2">
        <w:rPr>
          <w:color w:val="00B050"/>
        </w:rPr>
        <w:t xml:space="preserve">3.3.17) that is considered in </w:t>
      </w:r>
      <w:r w:rsidRPr="009958D2">
        <w:rPr>
          <w:i/>
          <w:iCs/>
          <w:color w:val="00B050"/>
        </w:rPr>
        <w:t>context</w:t>
      </w:r>
      <w:r w:rsidRPr="009958D2">
        <w:rPr>
          <w:color w:val="00B050"/>
        </w:rPr>
        <w:t xml:space="preserve"> (3.3.</w:t>
      </w:r>
      <w:r w:rsidR="00B73C9E" w:rsidRPr="009958D2">
        <w:rPr>
          <w:color w:val="00B050"/>
        </w:rPr>
        <w:t>20</w:t>
      </w:r>
      <w:r w:rsidRPr="009958D2">
        <w:rPr>
          <w:color w:val="00B050"/>
        </w:rPr>
        <w:t>) to be indivisible</w:t>
      </w:r>
    </w:p>
    <w:p w14:paraId="7B6AB982" w14:textId="2374AF57" w:rsidR="001C7635" w:rsidRPr="009958D2" w:rsidRDefault="001C7635" w:rsidP="0077791F">
      <w:pPr>
        <w:spacing w:after="240"/>
        <w:rPr>
          <w:color w:val="00B050"/>
        </w:rPr>
      </w:pPr>
      <w:r w:rsidRPr="009958D2">
        <w:rPr>
          <w:color w:val="00B050"/>
        </w:rPr>
        <w:t>Note 1 to entry: The definition states that a data element is “indivisible” in some context. This means it is possible that a data element considered indivisible in one context (e.g., telephone number) may be divisible in another context (e.g., country code, area code, local number).</w:t>
      </w:r>
    </w:p>
    <w:p w14:paraId="2E512EBC" w14:textId="77777777" w:rsidR="0062754F" w:rsidRPr="009958D2" w:rsidRDefault="0062754F" w:rsidP="0062754F">
      <w:pPr>
        <w:pStyle w:val="20"/>
        <w:rPr>
          <w:color w:val="00B050"/>
        </w:rPr>
      </w:pPr>
      <w:bookmarkStart w:id="22" w:name="_Toc522954770"/>
      <w:bookmarkStart w:id="23" w:name="_Toc398994320"/>
      <w:bookmarkStart w:id="24" w:name="_Toc63160485"/>
      <w:r w:rsidRPr="009958D2">
        <w:rPr>
          <w:color w:val="00B050"/>
        </w:rPr>
        <w:t>Terms and definitions from ISO/IEC 11179-5</w:t>
      </w:r>
    </w:p>
    <w:p w14:paraId="4BA815E6" w14:textId="7DDAAF41" w:rsidR="0062754F" w:rsidRPr="009958D2" w:rsidRDefault="0062754F" w:rsidP="0062754F">
      <w:pPr>
        <w:spacing w:after="240"/>
        <w:rPr>
          <w:color w:val="00B050"/>
        </w:rPr>
      </w:pPr>
      <w:r w:rsidRPr="009958D2">
        <w:rPr>
          <w:color w:val="00B050"/>
        </w:rPr>
        <w:t>Definitions are taken verbatim from ISO/IEC ISO/IEC 11179-5 unless otherwise stated in a following note.</w:t>
      </w:r>
    </w:p>
    <w:p w14:paraId="5AB1507A" w14:textId="64596486" w:rsidR="00C80095" w:rsidRPr="009958D2" w:rsidRDefault="009958D2" w:rsidP="00C80095">
      <w:pPr>
        <w:pStyle w:val="TermNum"/>
        <w:rPr>
          <w:color w:val="00B050"/>
        </w:rPr>
      </w:pPr>
      <w:r w:rsidRPr="009958D2">
        <w:rPr>
          <w:color w:val="00B050"/>
        </w:rPr>
        <w:t>3.4.1</w:t>
      </w:r>
    </w:p>
    <w:p w14:paraId="5F6937DA" w14:textId="77777777" w:rsidR="00C80095" w:rsidRPr="009958D2" w:rsidRDefault="00C80095" w:rsidP="00C80095">
      <w:pPr>
        <w:pStyle w:val="TermNum"/>
        <w:rPr>
          <w:color w:val="00B050"/>
        </w:rPr>
      </w:pPr>
      <w:r w:rsidRPr="009958D2">
        <w:rPr>
          <w:color w:val="00B050"/>
        </w:rPr>
        <w:t>Core Component</w:t>
      </w:r>
    </w:p>
    <w:p w14:paraId="629096BC" w14:textId="77777777" w:rsidR="00C80095" w:rsidRPr="009958D2" w:rsidRDefault="00C80095" w:rsidP="00C80095">
      <w:pPr>
        <w:pStyle w:val="TermNum"/>
        <w:rPr>
          <w:color w:val="00B050"/>
        </w:rPr>
      </w:pPr>
      <w:r w:rsidRPr="009958D2">
        <w:rPr>
          <w:color w:val="00B050"/>
        </w:rPr>
        <w:t>CC</w:t>
      </w:r>
    </w:p>
    <w:p w14:paraId="20DE0DD0" w14:textId="708C99D5" w:rsidR="00C80095" w:rsidRPr="009958D2" w:rsidRDefault="00C80095" w:rsidP="00C80095">
      <w:pPr>
        <w:spacing w:after="240"/>
        <w:rPr>
          <w:color w:val="00B050"/>
        </w:rPr>
      </w:pPr>
      <w:r w:rsidRPr="009958D2">
        <w:rPr>
          <w:color w:val="00B050"/>
        </w:rPr>
        <w:t>building block for the creation of a semantically correct and meaningful information exchange package</w:t>
      </w:r>
      <w:r w:rsidRPr="009958D2">
        <w:rPr>
          <w:rFonts w:hint="eastAsia"/>
          <w:color w:val="00B050"/>
        </w:rPr>
        <w:t xml:space="preserve"> </w:t>
      </w:r>
      <w:r w:rsidRPr="009958D2">
        <w:rPr>
          <w:color w:val="00B050"/>
        </w:rPr>
        <w:t>which contains only the information pieces necessary to describe a specific concept</w:t>
      </w:r>
    </w:p>
    <w:p w14:paraId="01C4B138" w14:textId="54725B78" w:rsidR="00C80095" w:rsidRPr="009958D2" w:rsidRDefault="009958D2" w:rsidP="00C80095">
      <w:pPr>
        <w:pStyle w:val="TermNum"/>
        <w:rPr>
          <w:color w:val="00B050"/>
        </w:rPr>
      </w:pPr>
      <w:r w:rsidRPr="009958D2">
        <w:rPr>
          <w:color w:val="00B050"/>
        </w:rPr>
        <w:t>3.4.2</w:t>
      </w:r>
    </w:p>
    <w:p w14:paraId="71CF5DD9" w14:textId="77777777" w:rsidR="00C80095" w:rsidRPr="009958D2" w:rsidRDefault="00C80095" w:rsidP="00C80095">
      <w:pPr>
        <w:pStyle w:val="TermNum"/>
        <w:rPr>
          <w:color w:val="00B050"/>
        </w:rPr>
      </w:pPr>
      <w:r w:rsidRPr="009958D2">
        <w:rPr>
          <w:color w:val="00B050"/>
        </w:rPr>
        <w:t>Core Component Library</w:t>
      </w:r>
    </w:p>
    <w:p w14:paraId="3B5049FE" w14:textId="77777777" w:rsidR="00C80095" w:rsidRPr="009958D2" w:rsidRDefault="00C80095" w:rsidP="00C80095">
      <w:pPr>
        <w:pStyle w:val="TermNum"/>
        <w:rPr>
          <w:color w:val="00B050"/>
        </w:rPr>
      </w:pPr>
      <w:r w:rsidRPr="009958D2">
        <w:rPr>
          <w:color w:val="00B050"/>
        </w:rPr>
        <w:t>CCL</w:t>
      </w:r>
    </w:p>
    <w:p w14:paraId="12335EEE" w14:textId="77777777" w:rsidR="00C80095" w:rsidRPr="009958D2" w:rsidRDefault="00C80095" w:rsidP="00C80095">
      <w:pPr>
        <w:spacing w:after="240"/>
        <w:rPr>
          <w:color w:val="00B050"/>
        </w:rPr>
      </w:pPr>
      <w:r w:rsidRPr="009958D2">
        <w:rPr>
          <w:color w:val="00B050"/>
        </w:rPr>
        <w:t>collection of Core Components created by a particular organization</w:t>
      </w:r>
    </w:p>
    <w:p w14:paraId="0880635F" w14:textId="4295DFFF" w:rsidR="00C80095" w:rsidRPr="009958D2" w:rsidRDefault="00C80095" w:rsidP="00C80095">
      <w:pPr>
        <w:spacing w:after="240"/>
        <w:rPr>
          <w:color w:val="00B050"/>
        </w:rPr>
      </w:pPr>
      <w:r w:rsidRPr="009958D2">
        <w:rPr>
          <w:color w:val="00B050"/>
        </w:rPr>
        <w:t>Note 1 to entry: A Core Component Library contains all the Core Component Types, Basic Core Components, Aggregate Core Components, Basic Business Information Entities and Aggregate Business Information Entities specified by that organization.</w:t>
      </w:r>
    </w:p>
    <w:p w14:paraId="4070F8AC" w14:textId="1A43C3B9" w:rsidR="00C80095" w:rsidRPr="009958D2" w:rsidRDefault="009958D2" w:rsidP="00C80095">
      <w:pPr>
        <w:pStyle w:val="TermNum"/>
        <w:rPr>
          <w:color w:val="00B050"/>
        </w:rPr>
      </w:pPr>
      <w:r w:rsidRPr="009958D2">
        <w:rPr>
          <w:color w:val="00B050"/>
        </w:rPr>
        <w:t>3.4.3</w:t>
      </w:r>
    </w:p>
    <w:p w14:paraId="4900AB10" w14:textId="77777777" w:rsidR="00C80095" w:rsidRPr="009958D2" w:rsidRDefault="00C80095" w:rsidP="00C80095">
      <w:pPr>
        <w:pStyle w:val="TermNum"/>
        <w:rPr>
          <w:color w:val="00B050"/>
        </w:rPr>
      </w:pPr>
      <w:r w:rsidRPr="009958D2">
        <w:rPr>
          <w:color w:val="00B050"/>
        </w:rPr>
        <w:t>Data Type</w:t>
      </w:r>
    </w:p>
    <w:p w14:paraId="39AF50B7" w14:textId="77777777" w:rsidR="00C80095" w:rsidRPr="009958D2" w:rsidRDefault="00C80095" w:rsidP="00C80095">
      <w:pPr>
        <w:pStyle w:val="TermNum"/>
        <w:rPr>
          <w:color w:val="00B050"/>
        </w:rPr>
      </w:pPr>
      <w:r w:rsidRPr="009958D2">
        <w:rPr>
          <w:color w:val="00B050"/>
        </w:rPr>
        <w:t>DT</w:t>
      </w:r>
    </w:p>
    <w:p w14:paraId="5BD73955" w14:textId="7712930B" w:rsidR="00C80095" w:rsidRPr="009958D2" w:rsidRDefault="00C80095" w:rsidP="00C80095">
      <w:pPr>
        <w:spacing w:after="240"/>
        <w:rPr>
          <w:color w:val="00B050"/>
        </w:rPr>
      </w:pPr>
      <w:r w:rsidRPr="009958D2">
        <w:rPr>
          <w:color w:val="00B050"/>
        </w:rPr>
        <w:t>set of valid values that can be used for a particular Basic Core Component Property or Basic Business</w:t>
      </w:r>
      <w:r w:rsidRPr="009958D2">
        <w:rPr>
          <w:rFonts w:hint="eastAsia"/>
          <w:color w:val="00B050"/>
        </w:rPr>
        <w:t xml:space="preserve"> </w:t>
      </w:r>
      <w:r w:rsidRPr="009958D2">
        <w:rPr>
          <w:color w:val="00B050"/>
        </w:rPr>
        <w:t>Information Entity Property</w:t>
      </w:r>
    </w:p>
    <w:p w14:paraId="6ABF4725" w14:textId="661E8AAB" w:rsidR="00C80095" w:rsidRPr="009958D2" w:rsidRDefault="009958D2" w:rsidP="00C80095">
      <w:pPr>
        <w:pStyle w:val="TermNum"/>
        <w:rPr>
          <w:color w:val="00B050"/>
        </w:rPr>
      </w:pPr>
      <w:r w:rsidRPr="009958D2">
        <w:rPr>
          <w:color w:val="00B050"/>
        </w:rPr>
        <w:t>3.4.4</w:t>
      </w:r>
    </w:p>
    <w:p w14:paraId="47194B68" w14:textId="77777777" w:rsidR="00C80095" w:rsidRPr="009958D2" w:rsidRDefault="00C80095" w:rsidP="00C80095">
      <w:pPr>
        <w:pStyle w:val="TermNum"/>
        <w:rPr>
          <w:color w:val="00B050"/>
        </w:rPr>
      </w:pPr>
      <w:r w:rsidRPr="009958D2">
        <w:rPr>
          <w:color w:val="00B050"/>
        </w:rPr>
        <w:t>definition</w:t>
      </w:r>
    </w:p>
    <w:p w14:paraId="1E8A59D4" w14:textId="782C271C" w:rsidR="00C80095" w:rsidRPr="009958D2" w:rsidRDefault="00C80095" w:rsidP="00C80095">
      <w:pPr>
        <w:spacing w:after="240"/>
        <w:rPr>
          <w:color w:val="00B050"/>
        </w:rPr>
      </w:pPr>
      <w:r w:rsidRPr="009958D2">
        <w:rPr>
          <w:color w:val="00B050"/>
        </w:rPr>
        <w:t>unique semantic meaning of a Core Component, Business Information Entity, Business Context or Data</w:t>
      </w:r>
      <w:r w:rsidRPr="009958D2">
        <w:rPr>
          <w:rFonts w:hint="eastAsia"/>
          <w:color w:val="00B050"/>
        </w:rPr>
        <w:t xml:space="preserve"> </w:t>
      </w:r>
      <w:r w:rsidRPr="009958D2">
        <w:rPr>
          <w:color w:val="00B050"/>
        </w:rPr>
        <w:t>Type</w:t>
      </w:r>
    </w:p>
    <w:p w14:paraId="3CA4D669" w14:textId="42C7C1EE" w:rsidR="00C80095" w:rsidRPr="009958D2" w:rsidRDefault="009958D2" w:rsidP="00C80095">
      <w:pPr>
        <w:pStyle w:val="TermNum"/>
        <w:rPr>
          <w:color w:val="00B050"/>
        </w:rPr>
      </w:pPr>
      <w:r w:rsidRPr="009958D2">
        <w:rPr>
          <w:color w:val="00B050"/>
        </w:rPr>
        <w:lastRenderedPageBreak/>
        <w:t>3.4.5</w:t>
      </w:r>
    </w:p>
    <w:p w14:paraId="1AC23D0F" w14:textId="77777777" w:rsidR="00C80095" w:rsidRPr="009958D2" w:rsidRDefault="00C80095" w:rsidP="00C80095">
      <w:pPr>
        <w:pStyle w:val="TermNum"/>
        <w:rPr>
          <w:color w:val="00B050"/>
        </w:rPr>
      </w:pPr>
      <w:r w:rsidRPr="009958D2">
        <w:rPr>
          <w:color w:val="00B050"/>
        </w:rPr>
        <w:t>Dictionary Entry Name</w:t>
      </w:r>
    </w:p>
    <w:p w14:paraId="28AD23CB" w14:textId="77777777" w:rsidR="00C80095" w:rsidRPr="009958D2" w:rsidRDefault="00C80095" w:rsidP="00C80095">
      <w:pPr>
        <w:pStyle w:val="TermNum"/>
        <w:rPr>
          <w:color w:val="00B050"/>
        </w:rPr>
      </w:pPr>
      <w:r w:rsidRPr="009958D2">
        <w:rPr>
          <w:color w:val="00B050"/>
        </w:rPr>
        <w:t>DEN</w:t>
      </w:r>
    </w:p>
    <w:p w14:paraId="4511E17A" w14:textId="0AB64445" w:rsidR="00C80095" w:rsidRPr="009958D2" w:rsidRDefault="00C80095" w:rsidP="00C80095">
      <w:pPr>
        <w:spacing w:after="240"/>
        <w:rPr>
          <w:color w:val="00B050"/>
        </w:rPr>
      </w:pPr>
      <w:r w:rsidRPr="009958D2">
        <w:rPr>
          <w:color w:val="00B050"/>
        </w:rPr>
        <w:t>unique official name of a Core Component, Business Information Entity, Business Context or Data Type</w:t>
      </w:r>
      <w:r w:rsidRPr="009958D2">
        <w:rPr>
          <w:rFonts w:hint="eastAsia"/>
          <w:color w:val="00B050"/>
        </w:rPr>
        <w:t xml:space="preserve"> </w:t>
      </w:r>
      <w:r w:rsidRPr="009958D2">
        <w:rPr>
          <w:color w:val="00B050"/>
        </w:rPr>
        <w:t>in the dictionary</w:t>
      </w:r>
    </w:p>
    <w:p w14:paraId="5A03D485" w14:textId="6BD99CCF" w:rsidR="00C80095" w:rsidRPr="009958D2" w:rsidRDefault="009958D2" w:rsidP="00C80095">
      <w:pPr>
        <w:pStyle w:val="TermNum"/>
        <w:rPr>
          <w:color w:val="00B050"/>
        </w:rPr>
      </w:pPr>
      <w:r w:rsidRPr="009958D2">
        <w:rPr>
          <w:color w:val="00B050"/>
        </w:rPr>
        <w:t>3.4.6</w:t>
      </w:r>
    </w:p>
    <w:p w14:paraId="5FFCCBEE" w14:textId="77777777" w:rsidR="00C80095" w:rsidRPr="009958D2" w:rsidRDefault="00C80095" w:rsidP="00C80095">
      <w:pPr>
        <w:pStyle w:val="TermNum"/>
        <w:rPr>
          <w:color w:val="00B050"/>
        </w:rPr>
      </w:pPr>
      <w:r w:rsidRPr="009958D2">
        <w:rPr>
          <w:color w:val="00B050"/>
        </w:rPr>
        <w:t>Naming Convention</w:t>
      </w:r>
    </w:p>
    <w:p w14:paraId="250F229C" w14:textId="62BF5928" w:rsidR="00C80095" w:rsidRPr="009958D2" w:rsidRDefault="00C80095" w:rsidP="00C80095">
      <w:pPr>
        <w:spacing w:after="240"/>
        <w:rPr>
          <w:color w:val="00B050"/>
        </w:rPr>
      </w:pPr>
      <w:r w:rsidRPr="009958D2">
        <w:rPr>
          <w:color w:val="00B050"/>
        </w:rPr>
        <w:t>set of rules that together comprise how the Dictionary Entry Name for Core Components and Business</w:t>
      </w:r>
      <w:r w:rsidRPr="009958D2">
        <w:rPr>
          <w:rFonts w:hint="eastAsia"/>
          <w:color w:val="00B050"/>
        </w:rPr>
        <w:t xml:space="preserve"> </w:t>
      </w:r>
      <w:r w:rsidRPr="009958D2">
        <w:rPr>
          <w:color w:val="00B050"/>
        </w:rPr>
        <w:t>Information Entities are constructed</w:t>
      </w:r>
    </w:p>
    <w:p w14:paraId="50AF87C6" w14:textId="092843FD" w:rsidR="00C80095" w:rsidRPr="009958D2" w:rsidRDefault="009958D2" w:rsidP="00C80095">
      <w:pPr>
        <w:pStyle w:val="TermNum"/>
        <w:rPr>
          <w:color w:val="00B050"/>
        </w:rPr>
      </w:pPr>
      <w:r w:rsidRPr="009958D2">
        <w:rPr>
          <w:color w:val="00B050"/>
        </w:rPr>
        <w:t>3.4.7</w:t>
      </w:r>
    </w:p>
    <w:p w14:paraId="78F89BA1" w14:textId="77777777" w:rsidR="00C80095" w:rsidRPr="009958D2" w:rsidRDefault="00C80095" w:rsidP="00C80095">
      <w:pPr>
        <w:pStyle w:val="TermNum"/>
        <w:rPr>
          <w:color w:val="00B050"/>
        </w:rPr>
      </w:pPr>
      <w:r w:rsidRPr="009958D2">
        <w:rPr>
          <w:color w:val="00B050"/>
        </w:rPr>
        <w:t>Object Class</w:t>
      </w:r>
    </w:p>
    <w:p w14:paraId="7477747C" w14:textId="77777777" w:rsidR="00C80095" w:rsidRPr="009958D2" w:rsidRDefault="00C80095" w:rsidP="00C80095">
      <w:pPr>
        <w:spacing w:after="240"/>
        <w:rPr>
          <w:color w:val="00B050"/>
        </w:rPr>
      </w:pPr>
      <w:r w:rsidRPr="009958D2">
        <w:rPr>
          <w:color w:val="00B050"/>
        </w:rPr>
        <w:t>logical data grouping (in a logical data model) to which a data element belongs</w:t>
      </w:r>
    </w:p>
    <w:p w14:paraId="25BCA2C6" w14:textId="129BC473" w:rsidR="00C80095" w:rsidRPr="009958D2" w:rsidRDefault="009958D2" w:rsidP="00C80095">
      <w:pPr>
        <w:pStyle w:val="TermNum"/>
        <w:rPr>
          <w:color w:val="00B050"/>
        </w:rPr>
      </w:pPr>
      <w:r w:rsidRPr="009958D2">
        <w:rPr>
          <w:color w:val="00B050"/>
        </w:rPr>
        <w:t>3.4.8</w:t>
      </w:r>
    </w:p>
    <w:p w14:paraId="50BD44CB" w14:textId="77777777" w:rsidR="00C80095" w:rsidRPr="009958D2" w:rsidRDefault="00C80095" w:rsidP="00C80095">
      <w:pPr>
        <w:pStyle w:val="TermNum"/>
        <w:rPr>
          <w:color w:val="00B050"/>
        </w:rPr>
      </w:pPr>
      <w:r w:rsidRPr="009958D2">
        <w:rPr>
          <w:color w:val="00B050"/>
        </w:rPr>
        <w:t>Object Class Term</w:t>
      </w:r>
    </w:p>
    <w:p w14:paraId="442F46E9" w14:textId="5787DE7C" w:rsidR="00C80095" w:rsidRPr="009958D2" w:rsidRDefault="00C80095" w:rsidP="00C80095">
      <w:pPr>
        <w:spacing w:after="240"/>
        <w:rPr>
          <w:color w:val="00B050"/>
        </w:rPr>
      </w:pPr>
      <w:r w:rsidRPr="009958D2">
        <w:rPr>
          <w:color w:val="00B050"/>
        </w:rPr>
        <w:t>component of the name of a Core Component or Business Information Entity which represents the Object Class to which it belongs</w:t>
      </w:r>
    </w:p>
    <w:p w14:paraId="64C03973" w14:textId="63121D2A" w:rsidR="00C80095" w:rsidRPr="009958D2" w:rsidRDefault="009958D2" w:rsidP="00C80095">
      <w:pPr>
        <w:pStyle w:val="TermNum"/>
        <w:rPr>
          <w:color w:val="00B050"/>
        </w:rPr>
      </w:pPr>
      <w:r w:rsidRPr="009958D2">
        <w:rPr>
          <w:color w:val="00B050"/>
        </w:rPr>
        <w:t>3.4.9</w:t>
      </w:r>
    </w:p>
    <w:p w14:paraId="3D68E4B1" w14:textId="77777777" w:rsidR="00C80095" w:rsidRPr="009958D2" w:rsidRDefault="00C80095" w:rsidP="00C80095">
      <w:pPr>
        <w:pStyle w:val="TermNum"/>
        <w:rPr>
          <w:color w:val="00B050"/>
        </w:rPr>
      </w:pPr>
      <w:r w:rsidRPr="009958D2">
        <w:rPr>
          <w:color w:val="00B050"/>
        </w:rPr>
        <w:t>Primitive Type</w:t>
      </w:r>
    </w:p>
    <w:p w14:paraId="7C1A3410" w14:textId="77777777" w:rsidR="00C80095" w:rsidRPr="009958D2" w:rsidRDefault="00C80095" w:rsidP="00C80095">
      <w:pPr>
        <w:spacing w:after="240"/>
        <w:rPr>
          <w:color w:val="00B050"/>
        </w:rPr>
      </w:pPr>
      <w:r w:rsidRPr="009958D2">
        <w:rPr>
          <w:color w:val="00B050"/>
        </w:rPr>
        <w:t>used for the representation of a value</w:t>
      </w:r>
    </w:p>
    <w:p w14:paraId="144C3AE2" w14:textId="7F338405" w:rsidR="00C80095" w:rsidRPr="009958D2" w:rsidRDefault="009958D2" w:rsidP="00C80095">
      <w:pPr>
        <w:pStyle w:val="TermNum"/>
        <w:rPr>
          <w:color w:val="00B050"/>
        </w:rPr>
      </w:pPr>
      <w:r w:rsidRPr="009958D2">
        <w:rPr>
          <w:color w:val="00B050"/>
        </w:rPr>
        <w:t>3.4.10</w:t>
      </w:r>
    </w:p>
    <w:p w14:paraId="4B7BA753" w14:textId="77777777" w:rsidR="00C80095" w:rsidRPr="009958D2" w:rsidRDefault="00C80095" w:rsidP="00C80095">
      <w:pPr>
        <w:pStyle w:val="TermNum"/>
        <w:rPr>
          <w:color w:val="00B050"/>
        </w:rPr>
      </w:pPr>
      <w:r w:rsidRPr="009958D2">
        <w:rPr>
          <w:color w:val="00B050"/>
        </w:rPr>
        <w:t>Property</w:t>
      </w:r>
    </w:p>
    <w:p w14:paraId="61CEEFF8" w14:textId="77777777" w:rsidR="00C80095" w:rsidRPr="009958D2" w:rsidRDefault="00C80095" w:rsidP="00C80095">
      <w:pPr>
        <w:spacing w:after="240"/>
        <w:rPr>
          <w:color w:val="00B050"/>
        </w:rPr>
      </w:pPr>
      <w:r w:rsidRPr="009958D2">
        <w:rPr>
          <w:color w:val="00B050"/>
        </w:rPr>
        <w:t>characteristic common to all members of an Object Class</w:t>
      </w:r>
    </w:p>
    <w:p w14:paraId="5AD8EE9C" w14:textId="03E6DFA8" w:rsidR="00C80095" w:rsidRPr="009958D2" w:rsidRDefault="009958D2" w:rsidP="00C80095">
      <w:pPr>
        <w:pStyle w:val="TermNum"/>
        <w:rPr>
          <w:color w:val="00B050"/>
        </w:rPr>
      </w:pPr>
      <w:r w:rsidRPr="009958D2">
        <w:rPr>
          <w:color w:val="00B050"/>
        </w:rPr>
        <w:t>3.4.11</w:t>
      </w:r>
    </w:p>
    <w:p w14:paraId="4F46B7A1" w14:textId="77777777" w:rsidR="00C80095" w:rsidRPr="009958D2" w:rsidRDefault="00C80095" w:rsidP="00C80095">
      <w:pPr>
        <w:pStyle w:val="TermNum"/>
        <w:rPr>
          <w:color w:val="00B050"/>
        </w:rPr>
      </w:pPr>
      <w:r w:rsidRPr="009958D2">
        <w:rPr>
          <w:color w:val="00B050"/>
        </w:rPr>
        <w:t>Property Term</w:t>
      </w:r>
    </w:p>
    <w:p w14:paraId="66FF76F9" w14:textId="77777777" w:rsidR="00C80095" w:rsidRPr="009958D2" w:rsidRDefault="00C80095" w:rsidP="00C80095">
      <w:pPr>
        <w:spacing w:after="240"/>
        <w:rPr>
          <w:color w:val="00B050"/>
        </w:rPr>
      </w:pPr>
      <w:r w:rsidRPr="009958D2">
        <w:rPr>
          <w:color w:val="00B050"/>
        </w:rPr>
        <w:t>semantically meaningful name for the characteristic of an Object Class</w:t>
      </w:r>
    </w:p>
    <w:p w14:paraId="71842657" w14:textId="445CC892" w:rsidR="00C80095" w:rsidRPr="009958D2" w:rsidRDefault="009958D2" w:rsidP="00C80095">
      <w:pPr>
        <w:pStyle w:val="TermNum"/>
        <w:rPr>
          <w:color w:val="00B050"/>
        </w:rPr>
      </w:pPr>
      <w:r w:rsidRPr="009958D2">
        <w:rPr>
          <w:color w:val="00B050"/>
        </w:rPr>
        <w:t>3.4.12</w:t>
      </w:r>
    </w:p>
    <w:p w14:paraId="75BFC96B" w14:textId="77777777" w:rsidR="00C80095" w:rsidRPr="009958D2" w:rsidRDefault="00C80095" w:rsidP="00C80095">
      <w:pPr>
        <w:pStyle w:val="TermNum"/>
        <w:rPr>
          <w:color w:val="00B050"/>
        </w:rPr>
      </w:pPr>
      <w:r w:rsidRPr="009958D2">
        <w:rPr>
          <w:color w:val="00B050"/>
        </w:rPr>
        <w:t>Qualifier Term</w:t>
      </w:r>
    </w:p>
    <w:p w14:paraId="599F0AC6" w14:textId="77777777" w:rsidR="00C80095" w:rsidRPr="009958D2" w:rsidRDefault="00C80095" w:rsidP="00C80095">
      <w:pPr>
        <w:spacing w:after="240"/>
        <w:rPr>
          <w:color w:val="00B050"/>
        </w:rPr>
      </w:pPr>
      <w:r w:rsidRPr="009958D2">
        <w:rPr>
          <w:color w:val="00B050"/>
        </w:rPr>
        <w:t>word or group of words that help define and differentiate a Business Information Entity or a Data Type</w:t>
      </w:r>
    </w:p>
    <w:p w14:paraId="456D4657" w14:textId="10BCA023" w:rsidR="00C80095" w:rsidRPr="009958D2" w:rsidRDefault="009958D2" w:rsidP="00C80095">
      <w:pPr>
        <w:pStyle w:val="TermNum"/>
        <w:rPr>
          <w:color w:val="00B050"/>
        </w:rPr>
      </w:pPr>
      <w:r w:rsidRPr="009958D2">
        <w:rPr>
          <w:color w:val="00B050"/>
        </w:rPr>
        <w:t>3.4.13</w:t>
      </w:r>
    </w:p>
    <w:p w14:paraId="0C304D7A" w14:textId="77777777" w:rsidR="00C80095" w:rsidRPr="009958D2" w:rsidRDefault="00C80095" w:rsidP="00C80095">
      <w:pPr>
        <w:pStyle w:val="TermNum"/>
        <w:rPr>
          <w:color w:val="00B050"/>
        </w:rPr>
      </w:pPr>
      <w:r w:rsidRPr="009958D2">
        <w:rPr>
          <w:color w:val="00B050"/>
        </w:rPr>
        <w:t>Representation Term</w:t>
      </w:r>
    </w:p>
    <w:p w14:paraId="3418FAF1" w14:textId="77777777" w:rsidR="00C80095" w:rsidRPr="009958D2" w:rsidRDefault="00C80095" w:rsidP="00C80095">
      <w:pPr>
        <w:spacing w:after="240"/>
        <w:rPr>
          <w:color w:val="00B050"/>
        </w:rPr>
      </w:pPr>
      <w:r w:rsidRPr="009958D2">
        <w:rPr>
          <w:color w:val="00B050"/>
        </w:rPr>
        <w:t>type of valid values for a Basic Core Component or Business Information Entity</w:t>
      </w:r>
    </w:p>
    <w:p w14:paraId="3D5FBD2D" w14:textId="1570D9BB" w:rsidR="00C80095" w:rsidRPr="009958D2" w:rsidRDefault="00C80095" w:rsidP="00C80095">
      <w:pPr>
        <w:pStyle w:val="TermNum"/>
        <w:rPr>
          <w:color w:val="00B050"/>
        </w:rPr>
      </w:pPr>
      <w:r w:rsidRPr="009958D2">
        <w:rPr>
          <w:color w:val="00B050"/>
        </w:rPr>
        <w:t>3.</w:t>
      </w:r>
      <w:r w:rsidR="009958D2" w:rsidRPr="009958D2">
        <w:rPr>
          <w:color w:val="00B050"/>
        </w:rPr>
        <w:t>4.14</w:t>
      </w:r>
    </w:p>
    <w:p w14:paraId="1CE94815" w14:textId="77777777" w:rsidR="00C80095" w:rsidRPr="009958D2" w:rsidRDefault="00C80095" w:rsidP="00C80095">
      <w:pPr>
        <w:pStyle w:val="TermNum"/>
        <w:rPr>
          <w:color w:val="00B050"/>
        </w:rPr>
      </w:pPr>
      <w:r w:rsidRPr="009958D2">
        <w:rPr>
          <w:color w:val="00B050"/>
        </w:rPr>
        <w:t>Syntax Binding</w:t>
      </w:r>
    </w:p>
    <w:p w14:paraId="1ACEEC90" w14:textId="0CF28373" w:rsidR="0062754F" w:rsidRPr="009958D2" w:rsidRDefault="00C80095" w:rsidP="0062754F">
      <w:pPr>
        <w:spacing w:after="240"/>
        <w:rPr>
          <w:color w:val="00B050"/>
        </w:rPr>
      </w:pPr>
      <w:r w:rsidRPr="009958D2">
        <w:rPr>
          <w:color w:val="00B050"/>
        </w:rPr>
        <w:t>process of expressing a Business Information Entity in a specific syntax</w:t>
      </w:r>
    </w:p>
    <w:p w14:paraId="485BAB55" w14:textId="538FB88F" w:rsidR="001C7635" w:rsidRPr="009958D2" w:rsidRDefault="001C7635" w:rsidP="000D7B3E">
      <w:pPr>
        <w:pStyle w:val="20"/>
        <w:rPr>
          <w:color w:val="00B050"/>
        </w:rPr>
      </w:pPr>
      <w:r w:rsidRPr="009958D2">
        <w:rPr>
          <w:color w:val="00B050"/>
        </w:rPr>
        <w:t>Terms and definitions particular to this document</w:t>
      </w:r>
      <w:bookmarkEnd w:id="22"/>
      <w:bookmarkEnd w:id="23"/>
      <w:bookmarkEnd w:id="24"/>
    </w:p>
    <w:p w14:paraId="7FC8C680" w14:textId="77777777" w:rsidR="001C7635" w:rsidRPr="009958D2" w:rsidRDefault="001C7635" w:rsidP="0062754F">
      <w:pPr>
        <w:spacing w:after="240"/>
        <w:rPr>
          <w:color w:val="00B050"/>
        </w:rPr>
      </w:pPr>
      <w:r w:rsidRPr="009958D2">
        <w:rPr>
          <w:color w:val="00B050"/>
        </w:rPr>
        <w:t>The following terms are particular to this document.</w:t>
      </w:r>
    </w:p>
    <w:p w14:paraId="5474088C" w14:textId="732F5ECB" w:rsidR="001C7635" w:rsidRPr="008A20DF" w:rsidRDefault="0062754F" w:rsidP="001C7635">
      <w:pPr>
        <w:pStyle w:val="TermNum"/>
      </w:pPr>
      <w:r>
        <w:t>3.5</w:t>
      </w:r>
      <w:r w:rsidR="001C7635" w:rsidRPr="008A20DF">
        <w:t>.1</w:t>
      </w:r>
    </w:p>
    <w:p w14:paraId="0278BA01" w14:textId="77777777" w:rsidR="001C7635" w:rsidRPr="008A20DF" w:rsidRDefault="001C7635" w:rsidP="001C7635">
      <w:pPr>
        <w:pStyle w:val="TermNum"/>
      </w:pPr>
      <w:r w:rsidRPr="008A20DF">
        <w:t>mandatory element</w:t>
      </w:r>
    </w:p>
    <w:p w14:paraId="6C84755A" w14:textId="77777777" w:rsidR="001C7635" w:rsidRPr="008A20DF" w:rsidRDefault="001C7635" w:rsidP="0077791F">
      <w:pPr>
        <w:spacing w:after="240"/>
      </w:pPr>
      <w:r w:rsidRPr="008A20DF">
        <w:rPr>
          <w:i/>
        </w:rPr>
        <w:t>data element</w:t>
      </w:r>
      <w:r w:rsidRPr="008A20DF">
        <w:t xml:space="preserve"> (3.3.17) that has to be present in a </w:t>
      </w:r>
      <w:r w:rsidRPr="008A20DF">
        <w:rPr>
          <w:i/>
        </w:rPr>
        <w:t>record</w:t>
      </w:r>
      <w:r w:rsidRPr="008A20DF">
        <w:t xml:space="preserve"> (3.3.18)</w:t>
      </w:r>
    </w:p>
    <w:p w14:paraId="3096F85B" w14:textId="727C168B" w:rsidR="001C7635" w:rsidRPr="008A20DF" w:rsidRDefault="0062754F" w:rsidP="001C7635">
      <w:pPr>
        <w:pStyle w:val="TermNum"/>
      </w:pPr>
      <w:r>
        <w:t>3.5</w:t>
      </w:r>
      <w:r w:rsidR="001C7635" w:rsidRPr="008A20DF">
        <w:t>.2</w:t>
      </w:r>
    </w:p>
    <w:p w14:paraId="2AC292CD" w14:textId="77777777" w:rsidR="001C7635" w:rsidRPr="008A20DF" w:rsidRDefault="001C7635" w:rsidP="001C7635">
      <w:pPr>
        <w:pStyle w:val="TermNum"/>
      </w:pPr>
      <w:r w:rsidRPr="008A20DF">
        <w:t>conditional element</w:t>
      </w:r>
    </w:p>
    <w:p w14:paraId="058690DA" w14:textId="77777777" w:rsidR="001C7635" w:rsidRPr="008A20DF" w:rsidRDefault="001C7635" w:rsidP="0077791F">
      <w:pPr>
        <w:spacing w:after="240"/>
      </w:pPr>
      <w:r w:rsidRPr="008A20DF">
        <w:rPr>
          <w:i/>
        </w:rPr>
        <w:t>data element</w:t>
      </w:r>
      <w:r w:rsidRPr="008A20DF">
        <w:t xml:space="preserve"> (3.3.17) that is present depending on the particular condition of </w:t>
      </w:r>
      <w:r w:rsidRPr="008A20DF">
        <w:rPr>
          <w:i/>
        </w:rPr>
        <w:t>record</w:t>
      </w:r>
      <w:r w:rsidRPr="008A20DF">
        <w:t xml:space="preserve"> (3.3.18)</w:t>
      </w:r>
    </w:p>
    <w:p w14:paraId="166FAE86" w14:textId="657DEFCF" w:rsidR="001C7635" w:rsidRPr="008A20DF" w:rsidRDefault="0062754F" w:rsidP="001C7635">
      <w:pPr>
        <w:pStyle w:val="TermNum"/>
      </w:pPr>
      <w:r>
        <w:lastRenderedPageBreak/>
        <w:t>3.5</w:t>
      </w:r>
      <w:r w:rsidR="001C7635" w:rsidRPr="008A20DF">
        <w:t>.3</w:t>
      </w:r>
    </w:p>
    <w:p w14:paraId="55870E6A" w14:textId="77777777" w:rsidR="001C7635" w:rsidRPr="008A20DF" w:rsidRDefault="001C7635" w:rsidP="001C7635">
      <w:pPr>
        <w:pStyle w:val="TermNum"/>
      </w:pPr>
      <w:r w:rsidRPr="008A20DF">
        <w:t>optional element</w:t>
      </w:r>
    </w:p>
    <w:p w14:paraId="3940DA24" w14:textId="77777777" w:rsidR="001C7635" w:rsidRPr="008A20DF" w:rsidRDefault="001C7635" w:rsidP="0077791F">
      <w:pPr>
        <w:spacing w:after="240"/>
      </w:pPr>
      <w:r w:rsidRPr="008A20DF">
        <w:rPr>
          <w:i/>
        </w:rPr>
        <w:t>data element</w:t>
      </w:r>
      <w:r w:rsidRPr="008A20DF">
        <w:t xml:space="preserve"> (3.3.17) that the auditee may choose to include in a </w:t>
      </w:r>
      <w:r w:rsidRPr="008A20DF">
        <w:rPr>
          <w:i/>
        </w:rPr>
        <w:t>record</w:t>
      </w:r>
      <w:r w:rsidRPr="008A20DF">
        <w:t xml:space="preserve"> (3.3.18) or not</w:t>
      </w:r>
    </w:p>
    <w:p w14:paraId="07FD648F" w14:textId="77777777" w:rsidR="001C7635" w:rsidRPr="008A20DF" w:rsidRDefault="001C7635" w:rsidP="0077791F">
      <w:pPr>
        <w:spacing w:after="240"/>
      </w:pPr>
      <w:r w:rsidRPr="008A20DF">
        <w:t xml:space="preserve">Note 1 to entry: An optional element may not be present in a </w:t>
      </w:r>
      <w:r w:rsidRPr="00B73C9E">
        <w:rPr>
          <w:i/>
          <w:iCs/>
        </w:rPr>
        <w:t>record</w:t>
      </w:r>
      <w:r w:rsidRPr="008A20DF">
        <w:t xml:space="preserve"> (3.3.18)</w:t>
      </w:r>
    </w:p>
    <w:p w14:paraId="1F076E62" w14:textId="7797195D" w:rsidR="001C7635" w:rsidRPr="008A20DF" w:rsidRDefault="0062754F" w:rsidP="001C7635">
      <w:pPr>
        <w:pStyle w:val="TermNum"/>
      </w:pPr>
      <w:r>
        <w:t>3.5</w:t>
      </w:r>
      <w:r w:rsidR="001C7635" w:rsidRPr="008A20DF">
        <w:t>.4</w:t>
      </w:r>
    </w:p>
    <w:p w14:paraId="7B22746C" w14:textId="77777777" w:rsidR="001C7635" w:rsidRPr="008A20DF" w:rsidRDefault="001C7635" w:rsidP="001C7635">
      <w:pPr>
        <w:pStyle w:val="TermNum"/>
      </w:pPr>
      <w:r w:rsidRPr="008A20DF">
        <w:t>notation</w:t>
      </w:r>
    </w:p>
    <w:p w14:paraId="73D956BB" w14:textId="77777777" w:rsidR="001C7635" w:rsidRPr="008A20DF" w:rsidRDefault="001C7635" w:rsidP="0077791F">
      <w:pPr>
        <w:spacing w:after="240"/>
      </w:pPr>
      <w:r w:rsidRPr="008A20DF">
        <w:t>set of graphic characters to represent datatype of data element and length restriction on representation</w:t>
      </w:r>
    </w:p>
    <w:p w14:paraId="73E13BBE" w14:textId="09F838D7" w:rsidR="001C7635" w:rsidRPr="008A20DF" w:rsidRDefault="0062754F" w:rsidP="001C7635">
      <w:pPr>
        <w:pStyle w:val="TermNum"/>
      </w:pPr>
      <w:r>
        <w:t>3.5</w:t>
      </w:r>
      <w:r w:rsidR="001C7635" w:rsidRPr="008A20DF">
        <w:t>.5</w:t>
      </w:r>
    </w:p>
    <w:p w14:paraId="22BDD2F3" w14:textId="77777777" w:rsidR="001C7635" w:rsidRPr="008A20DF" w:rsidRDefault="001C7635" w:rsidP="001C7635">
      <w:pPr>
        <w:pStyle w:val="TermNum"/>
      </w:pPr>
      <w:r w:rsidRPr="008A20DF">
        <w:t>format representation</w:t>
      </w:r>
    </w:p>
    <w:p w14:paraId="67526F8B" w14:textId="77777777" w:rsidR="001C7635" w:rsidRPr="008A20DF" w:rsidRDefault="001C7635" w:rsidP="0077791F">
      <w:pPr>
        <w:spacing w:after="240"/>
      </w:pPr>
      <w:r w:rsidRPr="008A20DF">
        <w:t>expression describing the format of data element representations</w:t>
      </w:r>
    </w:p>
    <w:p w14:paraId="608E1B55" w14:textId="040DEBBC" w:rsidR="001C7635" w:rsidRPr="008A20DF" w:rsidRDefault="0062754F" w:rsidP="001C7635">
      <w:pPr>
        <w:pStyle w:val="TermNum"/>
      </w:pPr>
      <w:r>
        <w:t>3.5</w:t>
      </w:r>
      <w:r w:rsidR="001C7635" w:rsidRPr="008A20DF">
        <w:t>.6</w:t>
      </w:r>
    </w:p>
    <w:p w14:paraId="46BB850A" w14:textId="77777777" w:rsidR="001C7635" w:rsidRPr="008A20DF" w:rsidRDefault="001C7635" w:rsidP="001C7635">
      <w:pPr>
        <w:pStyle w:val="PC295-0"/>
        <w:rPr>
          <w:b/>
        </w:rPr>
      </w:pPr>
      <w:r w:rsidRPr="008A20DF">
        <w:rPr>
          <w:b/>
        </w:rPr>
        <w:t>decimal mark</w:t>
      </w:r>
    </w:p>
    <w:p w14:paraId="22EB9F76" w14:textId="77777777" w:rsidR="001C7635" w:rsidRPr="008A20DF" w:rsidRDefault="001C7635" w:rsidP="0077791F">
      <w:pPr>
        <w:spacing w:after="240"/>
      </w:pPr>
      <w:r w:rsidRPr="008A20DF">
        <w:rPr>
          <w:shd w:val="clear" w:color="auto" w:fill="FFFFFF"/>
        </w:rPr>
        <w:t xml:space="preserve">graphic symbol </w:t>
      </w:r>
      <w:r w:rsidRPr="008A20DF">
        <w:t>used</w:t>
      </w:r>
      <w:r w:rsidRPr="008A20DF">
        <w:rPr>
          <w:shd w:val="clear" w:color="auto" w:fill="FFFFFF"/>
        </w:rPr>
        <w:t xml:space="preserve"> to </w:t>
      </w:r>
      <w:r w:rsidRPr="008A20DF">
        <w:t>separate the fractional part of a decimal number from the integer part of that number</w:t>
      </w:r>
    </w:p>
    <w:p w14:paraId="445128A4" w14:textId="77777777" w:rsidR="001C7635" w:rsidRPr="008A20DF" w:rsidRDefault="001C7635" w:rsidP="0077791F">
      <w:pPr>
        <w:spacing w:after="240"/>
      </w:pPr>
      <w:r w:rsidRPr="008A20DF">
        <w:t>[SOURCE: ISO 6429:1992, 4.2.28]</w:t>
      </w:r>
    </w:p>
    <w:p w14:paraId="7890ECF2" w14:textId="53705046" w:rsidR="001C7635" w:rsidRPr="008A20DF" w:rsidRDefault="0062754F" w:rsidP="001C7635">
      <w:pPr>
        <w:pStyle w:val="TermNum"/>
      </w:pPr>
      <w:r>
        <w:t>3.5</w:t>
      </w:r>
      <w:r w:rsidR="001C7635" w:rsidRPr="008A20DF">
        <w:t>.7</w:t>
      </w:r>
    </w:p>
    <w:p w14:paraId="6ADF0A28" w14:textId="77777777" w:rsidR="001C7635" w:rsidRPr="008A20DF" w:rsidRDefault="001C7635" w:rsidP="001C7635">
      <w:pPr>
        <w:pStyle w:val="PC295-0"/>
        <w:rPr>
          <w:b/>
        </w:rPr>
      </w:pPr>
      <w:r w:rsidRPr="008A20DF">
        <w:rPr>
          <w:b/>
        </w:rPr>
        <w:t>boolean character</w:t>
      </w:r>
    </w:p>
    <w:p w14:paraId="09957F52" w14:textId="77777777" w:rsidR="001C7635" w:rsidRPr="008A20DF" w:rsidRDefault="001C7635" w:rsidP="0077791F">
      <w:pPr>
        <w:spacing w:after="240"/>
      </w:pPr>
      <w:r w:rsidRPr="008A20DF">
        <w:rPr>
          <w:i/>
        </w:rPr>
        <w:t>character</w:t>
      </w:r>
      <w:r w:rsidRPr="008A20DF">
        <w:t xml:space="preserve"> (3.3.1) that represents logical value of TRUE or FALSE</w:t>
      </w:r>
    </w:p>
    <w:p w14:paraId="474217B9" w14:textId="0AB1719A" w:rsidR="001C7635" w:rsidRPr="008A20DF" w:rsidRDefault="0062754F" w:rsidP="001C7635">
      <w:pPr>
        <w:pStyle w:val="TermNum"/>
      </w:pPr>
      <w:r>
        <w:t>3.5</w:t>
      </w:r>
      <w:r w:rsidR="001C7635" w:rsidRPr="008A20DF">
        <w:t>.8</w:t>
      </w:r>
    </w:p>
    <w:p w14:paraId="4D94F11E" w14:textId="77777777" w:rsidR="001C7635" w:rsidRPr="008A20DF" w:rsidRDefault="001C7635" w:rsidP="001C7635">
      <w:pPr>
        <w:pStyle w:val="TermNum"/>
      </w:pPr>
      <w:r w:rsidRPr="008A20DF">
        <w:t>identifier</w:t>
      </w:r>
    </w:p>
    <w:p w14:paraId="65F2EEBA" w14:textId="7942DD7A" w:rsidR="001C7635" w:rsidRPr="008A20DF" w:rsidRDefault="001C7635" w:rsidP="0077791F">
      <w:pPr>
        <w:spacing w:after="240"/>
      </w:pPr>
      <w:r w:rsidRPr="008A20DF">
        <w:t xml:space="preserve">object by which something is </w:t>
      </w:r>
      <w:proofErr w:type="gramStart"/>
      <w:r w:rsidRPr="008A20DF">
        <w:t>identified(</w:t>
      </w:r>
      <w:proofErr w:type="gramEnd"/>
      <w:r w:rsidR="0062754F">
        <w:t>3.5</w:t>
      </w:r>
      <w:r w:rsidRPr="008A20DF">
        <w:t>.1.9)</w:t>
      </w:r>
    </w:p>
    <w:p w14:paraId="33BD45D0" w14:textId="77777777" w:rsidR="001C7635" w:rsidRPr="008A20DF" w:rsidRDefault="001C7635" w:rsidP="0077791F">
      <w:pPr>
        <w:spacing w:after="240"/>
      </w:pPr>
      <w:r w:rsidRPr="008A20DF">
        <w:t xml:space="preserve"> [SOURCE: ISO 9075-1:2016, 3.1.1.8]</w:t>
      </w:r>
    </w:p>
    <w:p w14:paraId="7F2C1A25" w14:textId="0C613B43" w:rsidR="001C7635" w:rsidRPr="008A20DF" w:rsidRDefault="0062754F" w:rsidP="001C7635">
      <w:pPr>
        <w:pStyle w:val="TermNum"/>
      </w:pPr>
      <w:r>
        <w:t>3.5</w:t>
      </w:r>
      <w:r w:rsidR="001C7635" w:rsidRPr="008A20DF">
        <w:t>.9</w:t>
      </w:r>
    </w:p>
    <w:p w14:paraId="59F3F89F" w14:textId="77777777" w:rsidR="001C7635" w:rsidRPr="008A20DF" w:rsidRDefault="001C7635" w:rsidP="001C7635">
      <w:pPr>
        <w:pStyle w:val="TermNum"/>
      </w:pPr>
      <w:r w:rsidRPr="008A20DF">
        <w:t>identify</w:t>
      </w:r>
    </w:p>
    <w:p w14:paraId="7F95DD46" w14:textId="77777777" w:rsidR="001C7635" w:rsidRPr="008A20DF" w:rsidRDefault="001C7635" w:rsidP="0077791F">
      <w:pPr>
        <w:spacing w:after="240"/>
      </w:pPr>
      <w:r w:rsidRPr="008A20DF">
        <w:t>to reference something without ambiguity</w:t>
      </w:r>
    </w:p>
    <w:p w14:paraId="3356CDC0" w14:textId="77777777" w:rsidR="001C7635" w:rsidRPr="008A20DF" w:rsidRDefault="001C7635" w:rsidP="0077791F">
      <w:pPr>
        <w:spacing w:after="240"/>
      </w:pPr>
      <w:r w:rsidRPr="008A20DF">
        <w:t>[SOURCE: ISO 9075-1:2016, 3.1.1.8]</w:t>
      </w:r>
    </w:p>
    <w:p w14:paraId="24201A64" w14:textId="59DBAEA8" w:rsidR="001C7635" w:rsidRPr="008A20DF" w:rsidRDefault="0062754F" w:rsidP="001C7635">
      <w:pPr>
        <w:pStyle w:val="TermNum"/>
      </w:pPr>
      <w:r>
        <w:t>3.5</w:t>
      </w:r>
      <w:r w:rsidR="001C7635" w:rsidRPr="008A20DF">
        <w:t>.10</w:t>
      </w:r>
    </w:p>
    <w:p w14:paraId="7EA1276C" w14:textId="77777777" w:rsidR="001C7635" w:rsidRPr="008A20DF" w:rsidRDefault="001C7635" w:rsidP="001C7635">
      <w:pPr>
        <w:pStyle w:val="TermNum"/>
      </w:pPr>
      <w:r w:rsidRPr="008A20DF">
        <w:t>unique identifier</w:t>
      </w:r>
    </w:p>
    <w:p w14:paraId="077243D0" w14:textId="77777777" w:rsidR="001C7635" w:rsidRPr="008A20DF" w:rsidRDefault="001C7635" w:rsidP="001C7635">
      <w:pPr>
        <w:pStyle w:val="TermNum"/>
      </w:pPr>
      <w:r w:rsidRPr="008A20DF">
        <w:t>ID</w:t>
      </w:r>
    </w:p>
    <w:p w14:paraId="45A0337E" w14:textId="22A02B3D" w:rsidR="001C7635" w:rsidRPr="008A20DF" w:rsidRDefault="001C7635" w:rsidP="0077791F">
      <w:pPr>
        <w:spacing w:after="240"/>
      </w:pPr>
      <w:r w:rsidRPr="008A20DF">
        <w:rPr>
          <w:i/>
        </w:rPr>
        <w:t xml:space="preserve">identifier </w:t>
      </w:r>
      <w:r w:rsidRPr="008A20DF">
        <w:t>(</w:t>
      </w:r>
      <w:r w:rsidR="0062754F">
        <w:t>3.5</w:t>
      </w:r>
      <w:r w:rsidRPr="008A20DF">
        <w:t xml:space="preserve">.8) that uniquely </w:t>
      </w:r>
      <w:r w:rsidRPr="00A21159">
        <w:rPr>
          <w:i/>
          <w:iCs/>
        </w:rPr>
        <w:t>identifies</w:t>
      </w:r>
      <w:r w:rsidRPr="008A20DF">
        <w:t xml:space="preserve"> (</w:t>
      </w:r>
      <w:r w:rsidR="0062754F">
        <w:t>3.5</w:t>
      </w:r>
      <w:r w:rsidRPr="008A20DF">
        <w:t xml:space="preserve">.9) containing </w:t>
      </w:r>
      <w:r w:rsidR="00B73C9E">
        <w:rPr>
          <w:i/>
          <w:iCs/>
        </w:rPr>
        <w:t>record</w:t>
      </w:r>
      <w:r w:rsidRPr="008A20DF">
        <w:t xml:space="preserve"> (3.3.18) by its value</w:t>
      </w:r>
    </w:p>
    <w:p w14:paraId="2DE433B4" w14:textId="3D6554A8" w:rsidR="001C7635" w:rsidRPr="008A20DF" w:rsidRDefault="001C7635" w:rsidP="0077791F">
      <w:pPr>
        <w:spacing w:after="240"/>
      </w:pPr>
      <w:r w:rsidRPr="008A20DF">
        <w:t>Note 1 to entry: The unique identifier shall not be null value and its value is unique.</w:t>
      </w:r>
    </w:p>
    <w:p w14:paraId="26A04C72" w14:textId="4C05D87D" w:rsidR="001C7635" w:rsidRPr="008A20DF" w:rsidRDefault="001C7635" w:rsidP="0077791F">
      <w:pPr>
        <w:spacing w:after="240"/>
      </w:pPr>
      <w:r w:rsidRPr="008A20DF">
        <w:t xml:space="preserve">Note 2 to entry: The unique identifier value may be </w:t>
      </w:r>
      <w:r w:rsidR="001B13BB" w:rsidRPr="008A20DF">
        <w:t>auto generated</w:t>
      </w:r>
      <w:r w:rsidRPr="008A20DF">
        <w:t xml:space="preserve"> by the computer and used for data linking within the system.</w:t>
      </w:r>
    </w:p>
    <w:p w14:paraId="6EA172E6" w14:textId="37D7B659" w:rsidR="001C7635" w:rsidRPr="008A20DF" w:rsidRDefault="001C7635" w:rsidP="0077791F">
      <w:pPr>
        <w:spacing w:after="240"/>
      </w:pPr>
      <w:r w:rsidRPr="008A20DF">
        <w:t xml:space="preserve">Note 3 to entry: The unique identifier value may need to be created by concatenating fields (for example, document number, document type, and year) to uniquely </w:t>
      </w:r>
      <w:r w:rsidRPr="00A21159">
        <w:rPr>
          <w:i/>
          <w:iCs/>
        </w:rPr>
        <w:t>identify</w:t>
      </w:r>
      <w:r w:rsidRPr="008A20DF">
        <w:t xml:space="preserve"> (</w:t>
      </w:r>
      <w:r w:rsidR="0062754F">
        <w:t>3.5</w:t>
      </w:r>
      <w:r w:rsidRPr="008A20DF">
        <w:t xml:space="preserve">.9) </w:t>
      </w:r>
      <w:r w:rsidR="00B73C9E">
        <w:rPr>
          <w:i/>
          <w:iCs/>
        </w:rPr>
        <w:t>record</w:t>
      </w:r>
      <w:r w:rsidRPr="008A20DF">
        <w:t xml:space="preserve"> (3.3.18).</w:t>
      </w:r>
    </w:p>
    <w:p w14:paraId="42C1D851" w14:textId="3A504135" w:rsidR="001C7635" w:rsidRPr="008A20DF" w:rsidRDefault="0062754F" w:rsidP="001C7635">
      <w:pPr>
        <w:pStyle w:val="TermNum"/>
      </w:pPr>
      <w:r>
        <w:t>3.5</w:t>
      </w:r>
      <w:r w:rsidR="001C7635" w:rsidRPr="008A20DF">
        <w:t>.11</w:t>
      </w:r>
    </w:p>
    <w:p w14:paraId="21947185" w14:textId="79367EA8" w:rsidR="001C7635" w:rsidRDefault="001C7635" w:rsidP="001C7635">
      <w:pPr>
        <w:pStyle w:val="Terms"/>
      </w:pPr>
      <w:r w:rsidRPr="008A20DF">
        <w:t>reference Identifier</w:t>
      </w:r>
    </w:p>
    <w:p w14:paraId="56D3C9D7" w14:textId="77777777" w:rsidR="001C7635" w:rsidRPr="008A20DF" w:rsidRDefault="001C7635" w:rsidP="001C7635">
      <w:pPr>
        <w:pStyle w:val="Terms"/>
      </w:pPr>
      <w:r w:rsidRPr="008A20DF">
        <w:t>REF</w:t>
      </w:r>
    </w:p>
    <w:p w14:paraId="15F324BC" w14:textId="7B0880DC" w:rsidR="001C7635" w:rsidRPr="008A20DF" w:rsidRDefault="001C7635" w:rsidP="0077791F">
      <w:pPr>
        <w:spacing w:after="240"/>
      </w:pPr>
      <w:r w:rsidRPr="008A20DF">
        <w:rPr>
          <w:i/>
        </w:rPr>
        <w:t xml:space="preserve">identifier </w:t>
      </w:r>
      <w:r w:rsidRPr="008A20DF">
        <w:t>(</w:t>
      </w:r>
      <w:r w:rsidR="0062754F">
        <w:t>3.5</w:t>
      </w:r>
      <w:r w:rsidRPr="008A20DF">
        <w:t xml:space="preserve">.8) that uniquely </w:t>
      </w:r>
      <w:r w:rsidRPr="00A21159">
        <w:rPr>
          <w:i/>
          <w:iCs/>
        </w:rPr>
        <w:t>identifies</w:t>
      </w:r>
      <w:r w:rsidRPr="008A20DF">
        <w:t xml:space="preserve"> (</w:t>
      </w:r>
      <w:r w:rsidR="0062754F">
        <w:t>3.5</w:t>
      </w:r>
      <w:r w:rsidRPr="008A20DF">
        <w:t>.</w:t>
      </w:r>
      <w:r w:rsidR="00A21159">
        <w:t>9</w:t>
      </w:r>
      <w:r w:rsidRPr="008A20DF">
        <w:t xml:space="preserve">) referencing </w:t>
      </w:r>
      <w:r w:rsidR="00B73C9E">
        <w:rPr>
          <w:i/>
          <w:iCs/>
        </w:rPr>
        <w:t>record</w:t>
      </w:r>
      <w:r w:rsidRPr="008A20DF">
        <w:t xml:space="preserve"> (3.3.18) by its value</w:t>
      </w:r>
    </w:p>
    <w:p w14:paraId="2BD4FBCB" w14:textId="2B711004" w:rsidR="001C7635" w:rsidRPr="008A20DF" w:rsidRDefault="001C7635" w:rsidP="0077791F">
      <w:pPr>
        <w:spacing w:after="240"/>
      </w:pPr>
      <w:r w:rsidRPr="008A20DF">
        <w:lastRenderedPageBreak/>
        <w:t xml:space="preserve">Note 1 to entry: The reference identifier has the same value with the unique </w:t>
      </w:r>
      <w:r w:rsidRPr="00A21159">
        <w:rPr>
          <w:i/>
          <w:iCs/>
        </w:rPr>
        <w:t>identifier</w:t>
      </w:r>
      <w:r w:rsidRPr="008A20DF">
        <w:t xml:space="preserve"> (</w:t>
      </w:r>
      <w:r w:rsidR="0062754F">
        <w:t>3.5</w:t>
      </w:r>
      <w:r w:rsidRPr="008A20DF">
        <w:t>.</w:t>
      </w:r>
      <w:r w:rsidR="00A21159">
        <w:t>8</w:t>
      </w:r>
      <w:r w:rsidRPr="008A20DF">
        <w:t>) value of referencing table record.</w:t>
      </w:r>
    </w:p>
    <w:p w14:paraId="4CF8E2FD" w14:textId="36732202" w:rsidR="001B13BB" w:rsidRPr="00A21159" w:rsidRDefault="001C7635" w:rsidP="0077791F">
      <w:pPr>
        <w:spacing w:after="240"/>
        <w:rPr>
          <w:lang w:val="en-US"/>
        </w:rPr>
      </w:pPr>
      <w:r w:rsidRPr="008A20DF">
        <w:t>Note 2 to entry: The reference identifier can be null value.</w:t>
      </w:r>
    </w:p>
    <w:p w14:paraId="4E2963A3" w14:textId="71A455CE" w:rsidR="001C7635" w:rsidRPr="008A20DF" w:rsidRDefault="001C7635" w:rsidP="001C7635">
      <w:pPr>
        <w:pStyle w:val="TermNum"/>
      </w:pPr>
      <w:r w:rsidRPr="008A20DF">
        <w:t>3.</w:t>
      </w:r>
      <w:r w:rsidR="0062754F">
        <w:t>5.</w:t>
      </w:r>
      <w:r w:rsidRPr="008A20DF">
        <w:t>12</w:t>
      </w:r>
    </w:p>
    <w:p w14:paraId="24E0342A" w14:textId="77777777" w:rsidR="001C7635" w:rsidRPr="008A20DF" w:rsidRDefault="001C7635" w:rsidP="001C7635">
      <w:pPr>
        <w:pStyle w:val="TermNum"/>
      </w:pPr>
      <w:r w:rsidRPr="008A20DF">
        <w:t>globally unique identifier</w:t>
      </w:r>
    </w:p>
    <w:p w14:paraId="483E01D4" w14:textId="77777777" w:rsidR="001C7635" w:rsidRPr="008A20DF" w:rsidRDefault="001C7635" w:rsidP="001C7635">
      <w:pPr>
        <w:pStyle w:val="Terms"/>
      </w:pPr>
      <w:r w:rsidRPr="008A20DF">
        <w:t>GUID</w:t>
      </w:r>
    </w:p>
    <w:p w14:paraId="0DD9024D" w14:textId="01FD20D0" w:rsidR="001C7635" w:rsidRPr="008A20DF" w:rsidRDefault="001C7635" w:rsidP="0077791F">
      <w:pPr>
        <w:spacing w:after="240"/>
      </w:pPr>
      <w:r w:rsidRPr="008A20DF">
        <w:rPr>
          <w:i/>
        </w:rPr>
        <w:t xml:space="preserve">identifier </w:t>
      </w:r>
      <w:r w:rsidRPr="008A20DF">
        <w:t>(3.</w:t>
      </w:r>
      <w:r w:rsidR="0062754F">
        <w:t>5</w:t>
      </w:r>
      <w:r w:rsidRPr="008A20DF">
        <w:t xml:space="preserve">.8) that uniquely </w:t>
      </w:r>
      <w:r w:rsidRPr="008A20DF">
        <w:rPr>
          <w:i/>
        </w:rPr>
        <w:t xml:space="preserve">identifies </w:t>
      </w:r>
      <w:r w:rsidRPr="008A20DF">
        <w:t>(</w:t>
      </w:r>
      <w:r w:rsidR="0062754F">
        <w:t>3.5</w:t>
      </w:r>
      <w:r w:rsidRPr="008A20DF">
        <w:t xml:space="preserve">.9) containing </w:t>
      </w:r>
      <w:r w:rsidR="00A21159">
        <w:rPr>
          <w:i/>
        </w:rPr>
        <w:t>document</w:t>
      </w:r>
      <w:r w:rsidRPr="008A20DF">
        <w:t xml:space="preserve"> (3.</w:t>
      </w:r>
      <w:r w:rsidR="00A21159">
        <w:t>3</w:t>
      </w:r>
      <w:r w:rsidRPr="008A20DF">
        <w:t>.16) by its value</w:t>
      </w:r>
    </w:p>
    <w:p w14:paraId="593A071B" w14:textId="62177905" w:rsidR="001C7635" w:rsidRPr="008A20DF" w:rsidRDefault="001C7635" w:rsidP="0077791F">
      <w:pPr>
        <w:spacing w:after="240"/>
      </w:pPr>
      <w:r w:rsidRPr="008A20DF">
        <w:t xml:space="preserve">Note 1 to entry: The </w:t>
      </w:r>
      <w:r w:rsidRPr="00A21159">
        <w:rPr>
          <w:iCs/>
        </w:rPr>
        <w:t>globally</w:t>
      </w:r>
      <w:r w:rsidRPr="008A20DF">
        <w:t xml:space="preserve"> unique identifier shall not be null</w:t>
      </w:r>
      <w:r w:rsidR="00A21159">
        <w:t xml:space="preserve"> value</w:t>
      </w:r>
      <w:r w:rsidRPr="008A20DF">
        <w:t xml:space="preserve"> and its value is unique among all </w:t>
      </w:r>
      <w:r w:rsidR="00A21159">
        <w:rPr>
          <w:i/>
        </w:rPr>
        <w:t>document</w:t>
      </w:r>
      <w:r w:rsidRPr="008A20DF">
        <w:t xml:space="preserve"> (3.</w:t>
      </w:r>
      <w:r w:rsidR="00A21159">
        <w:t>3</w:t>
      </w:r>
      <w:r w:rsidRPr="008A20DF">
        <w:t>.1</w:t>
      </w:r>
      <w:r w:rsidR="00A21159">
        <w:t>6</w:t>
      </w:r>
      <w:r w:rsidRPr="008A20DF">
        <w:t>).</w:t>
      </w:r>
    </w:p>
    <w:p w14:paraId="222F8D6C" w14:textId="4C6E0034" w:rsidR="001C7635" w:rsidRPr="008A20DF" w:rsidRDefault="0062754F" w:rsidP="001C7635">
      <w:pPr>
        <w:pStyle w:val="TermNum"/>
      </w:pPr>
      <w:r>
        <w:t>3.5</w:t>
      </w:r>
      <w:r w:rsidR="001C7635" w:rsidRPr="008A20DF">
        <w:t>.1</w:t>
      </w:r>
      <w:r>
        <w:t>3</w:t>
      </w:r>
    </w:p>
    <w:p w14:paraId="15513051" w14:textId="77777777" w:rsidR="001C7635" w:rsidRPr="008A20DF" w:rsidRDefault="001C7635" w:rsidP="001C7635">
      <w:pPr>
        <w:pStyle w:val="TermNum"/>
      </w:pPr>
      <w:r w:rsidRPr="008A20DF">
        <w:t>null value</w:t>
      </w:r>
    </w:p>
    <w:p w14:paraId="66B76339" w14:textId="77777777" w:rsidR="001C7635" w:rsidRPr="008A20DF" w:rsidRDefault="001C7635" w:rsidP="001C7635">
      <w:pPr>
        <w:pStyle w:val="Terms"/>
      </w:pPr>
      <w:r w:rsidRPr="008A20DF">
        <w:t>NULL</w:t>
      </w:r>
    </w:p>
    <w:p w14:paraId="24666CB5" w14:textId="77777777" w:rsidR="001C7635" w:rsidRPr="008A20DF" w:rsidRDefault="001C7635" w:rsidP="0077791F">
      <w:pPr>
        <w:spacing w:after="240"/>
      </w:pPr>
      <w:r w:rsidRPr="008A20DF">
        <w:rPr>
          <w:rStyle w:val="Defterms"/>
          <w:lang w:val="en-GB"/>
        </w:rPr>
        <w:t>special value th</w:t>
      </w:r>
      <w:r w:rsidRPr="008A20DF">
        <w:t>at is used to indicate the absence of any data value</w:t>
      </w:r>
    </w:p>
    <w:p w14:paraId="08651DEB" w14:textId="77777777" w:rsidR="001C7635" w:rsidRPr="008A20DF" w:rsidRDefault="001C7635" w:rsidP="0077791F">
      <w:pPr>
        <w:spacing w:after="240"/>
      </w:pPr>
      <w:r w:rsidRPr="008A20DF">
        <w:t>[SOURCE: ISO 9075-1:2016, 3.1.1.13]</w:t>
      </w:r>
    </w:p>
    <w:p w14:paraId="2A3982C2" w14:textId="3D132C70" w:rsidR="001C7635" w:rsidRPr="008A20DF" w:rsidRDefault="0062754F" w:rsidP="001C7635">
      <w:pPr>
        <w:pStyle w:val="TermNum"/>
      </w:pPr>
      <w:r>
        <w:t>3.5</w:t>
      </w:r>
      <w:r w:rsidR="001C7635" w:rsidRPr="008A20DF">
        <w:t>.1</w:t>
      </w:r>
      <w:r>
        <w:t>4</w:t>
      </w:r>
    </w:p>
    <w:p w14:paraId="7B5A23C4" w14:textId="77777777" w:rsidR="001C7635" w:rsidRPr="008A20DF" w:rsidRDefault="001C7635" w:rsidP="001C7635">
      <w:pPr>
        <w:pStyle w:val="TermNum"/>
      </w:pPr>
      <w:r w:rsidRPr="008A20DF">
        <w:t>word</w:t>
      </w:r>
    </w:p>
    <w:p w14:paraId="4C1B077F" w14:textId="77777777" w:rsidR="001C7635" w:rsidRPr="008A20DF" w:rsidRDefault="001C7635" w:rsidP="0077791F">
      <w:pPr>
        <w:spacing w:after="240"/>
      </w:pPr>
      <w:r w:rsidRPr="008A20DF">
        <w:t>character string treated as a unit for a given purpose</w:t>
      </w:r>
    </w:p>
    <w:p w14:paraId="43FB5F30" w14:textId="77777777" w:rsidR="001C7635" w:rsidRPr="008A20DF" w:rsidRDefault="001C7635" w:rsidP="0077791F">
      <w:pPr>
        <w:spacing w:after="240"/>
      </w:pPr>
      <w:r w:rsidRPr="008A20DF">
        <w:t>Note 1 to entry: word shall not include a space character (3.3.11) nor any other control character (3.3.10).</w:t>
      </w:r>
    </w:p>
    <w:p w14:paraId="1D7F9C4A" w14:textId="4B0D0C1E" w:rsidR="001C7635" w:rsidRPr="008A20DF" w:rsidRDefault="0062754F" w:rsidP="001C7635">
      <w:pPr>
        <w:pStyle w:val="TermNum"/>
      </w:pPr>
      <w:r>
        <w:t>3.5</w:t>
      </w:r>
      <w:r w:rsidR="001C7635" w:rsidRPr="008A20DF">
        <w:t>.1</w:t>
      </w:r>
      <w:r>
        <w:t>5</w:t>
      </w:r>
    </w:p>
    <w:p w14:paraId="439B9348" w14:textId="77777777" w:rsidR="001C7635" w:rsidRPr="008A20DF" w:rsidRDefault="001C7635" w:rsidP="001C7635">
      <w:pPr>
        <w:pStyle w:val="Terms"/>
      </w:pPr>
      <w:r w:rsidRPr="008A20DF">
        <w:t>accounting data</w:t>
      </w:r>
    </w:p>
    <w:p w14:paraId="426E072D" w14:textId="77777777" w:rsidR="001C7635" w:rsidRPr="008A20DF" w:rsidRDefault="001C7635" w:rsidP="0077791F">
      <w:pPr>
        <w:spacing w:after="240"/>
      </w:pPr>
      <w:r w:rsidRPr="008A20DF">
        <w:t>recorded transactions, events and business activities (for example, purchases and sales), providing the sources from which financial and business data is derived or generated, to be shared by management of an organization for internal or external auditors to facilitate their gathering of evidence to support an opinion, provide assurance, provide oversight or help improve an organization’s operations and controls</w:t>
      </w:r>
    </w:p>
    <w:p w14:paraId="121610E8" w14:textId="77777777" w:rsidR="001C7635" w:rsidRPr="008A20DF" w:rsidRDefault="001C7635" w:rsidP="0077791F">
      <w:pPr>
        <w:spacing w:after="240"/>
      </w:pPr>
      <w:r w:rsidRPr="008A20DF">
        <w:t>Note 1 to entry: Accounting data may include source documents, transaction data, accounting documents and vouchers, journals, ledgers and spreadsheet's text of the definition.</w:t>
      </w:r>
    </w:p>
    <w:p w14:paraId="739359A9" w14:textId="098EC695" w:rsidR="001C7635" w:rsidRPr="008A20DF" w:rsidRDefault="0062754F" w:rsidP="001C7635">
      <w:pPr>
        <w:pStyle w:val="TermNum"/>
      </w:pPr>
      <w:r>
        <w:t>3.5</w:t>
      </w:r>
      <w:r w:rsidR="001C7635" w:rsidRPr="008A20DF">
        <w:t>.1</w:t>
      </w:r>
      <w:r>
        <w:t>6</w:t>
      </w:r>
    </w:p>
    <w:p w14:paraId="76E3B03D" w14:textId="77777777" w:rsidR="001C7635" w:rsidRPr="008A20DF" w:rsidRDefault="001C7635" w:rsidP="001C7635">
      <w:pPr>
        <w:rPr>
          <w:b/>
          <w:bCs/>
        </w:rPr>
      </w:pPr>
      <w:r w:rsidRPr="008A20DF">
        <w:rPr>
          <w:b/>
          <w:bCs/>
        </w:rPr>
        <w:t>audit data</w:t>
      </w:r>
    </w:p>
    <w:p w14:paraId="7944F2CB" w14:textId="07F94630" w:rsidR="001C7635" w:rsidRPr="0062754F" w:rsidRDefault="001C7635" w:rsidP="0062754F">
      <w:pPr>
        <w:spacing w:after="240"/>
        <w:rPr>
          <w:b/>
          <w:color w:val="000000"/>
          <w:sz w:val="21"/>
          <w:szCs w:val="21"/>
        </w:rPr>
      </w:pPr>
      <w:r w:rsidRPr="008A20DF">
        <w:rPr>
          <w:i/>
        </w:rPr>
        <w:t>accounting data</w:t>
      </w:r>
      <w:r w:rsidRPr="008A20DF">
        <w:t xml:space="preserve"> (3.</w:t>
      </w:r>
      <w:r w:rsidR="00A21159">
        <w:t>3.17</w:t>
      </w:r>
      <w:r w:rsidRPr="008A20DF">
        <w:t>) from accounting and ERP systems to conduct audit procedure</w:t>
      </w:r>
    </w:p>
    <w:p w14:paraId="65234D08" w14:textId="4CE73037" w:rsidR="001C7635" w:rsidRPr="008A20DF" w:rsidRDefault="0062754F" w:rsidP="001C7635">
      <w:pPr>
        <w:pStyle w:val="TermNum"/>
      </w:pPr>
      <w:r>
        <w:t>3.5</w:t>
      </w:r>
      <w:r w:rsidR="001C7635" w:rsidRPr="008A20DF">
        <w:t>.1</w:t>
      </w:r>
      <w:r>
        <w:t>7</w:t>
      </w:r>
    </w:p>
    <w:p w14:paraId="164F0C58" w14:textId="2B1D86BA" w:rsidR="001C7635" w:rsidRDefault="001C7635" w:rsidP="001C7635">
      <w:pPr>
        <w:rPr>
          <w:b/>
          <w:bCs/>
        </w:rPr>
      </w:pPr>
      <w:r w:rsidRPr="008A20DF">
        <w:rPr>
          <w:b/>
          <w:bCs/>
        </w:rPr>
        <w:t>functional currency</w:t>
      </w:r>
    </w:p>
    <w:p w14:paraId="26C65355" w14:textId="0494689F" w:rsidR="0062754F" w:rsidRPr="0062754F" w:rsidRDefault="0062754F" w:rsidP="001C7635">
      <w:r w:rsidRPr="0062754F">
        <w:t>measurement currency</w:t>
      </w:r>
    </w:p>
    <w:p w14:paraId="719936AD" w14:textId="77777777" w:rsidR="001C7635" w:rsidRPr="008A20DF" w:rsidRDefault="001C7635" w:rsidP="0077791F">
      <w:pPr>
        <w:spacing w:after="240"/>
      </w:pPr>
      <w:r w:rsidRPr="008A20DF">
        <w:t>currency of the primary economic environment in which the entity operates</w:t>
      </w:r>
    </w:p>
    <w:p w14:paraId="44FBF47C" w14:textId="25288388" w:rsidR="001C7635" w:rsidRPr="008A20DF" w:rsidRDefault="0062754F" w:rsidP="001C7635">
      <w:pPr>
        <w:pStyle w:val="TermNum"/>
      </w:pPr>
      <w:r>
        <w:t>3.5</w:t>
      </w:r>
      <w:r w:rsidR="001C7635" w:rsidRPr="008A20DF">
        <w:t>.1</w:t>
      </w:r>
      <w:r>
        <w:t>8</w:t>
      </w:r>
    </w:p>
    <w:p w14:paraId="10DF25B2" w14:textId="77777777" w:rsidR="001C7635" w:rsidRPr="008A20DF" w:rsidRDefault="001C7635" w:rsidP="001C7635">
      <w:pPr>
        <w:rPr>
          <w:b/>
          <w:bCs/>
        </w:rPr>
      </w:pPr>
      <w:r w:rsidRPr="008A20DF">
        <w:rPr>
          <w:b/>
          <w:bCs/>
        </w:rPr>
        <w:t>local currency</w:t>
      </w:r>
    </w:p>
    <w:p w14:paraId="5BB5DFAD" w14:textId="77777777" w:rsidR="001C7635" w:rsidRPr="008A20DF" w:rsidRDefault="001C7635" w:rsidP="0077791F">
      <w:pPr>
        <w:spacing w:after="240"/>
      </w:pPr>
      <w:r w:rsidRPr="008A20DF">
        <w:t>currency of the local economic environment in which a distinct and separable operation is physically located, but not necessarily the economic environment where it operates</w:t>
      </w:r>
    </w:p>
    <w:p w14:paraId="6B52CAA9" w14:textId="77777777" w:rsidR="001C7635" w:rsidRPr="008A20DF" w:rsidRDefault="001C7635" w:rsidP="0077791F">
      <w:pPr>
        <w:spacing w:after="240"/>
        <w:rPr>
          <w:sz w:val="21"/>
          <w:szCs w:val="21"/>
        </w:rPr>
      </w:pPr>
      <w:r w:rsidRPr="008A20DF">
        <w:t>Note 1 to entry: A distinct and separable operation may choose (or be required by law) to maintain its books and records in a local currency which is not its functional currency</w:t>
      </w:r>
      <w:r w:rsidRPr="008A20DF">
        <w:rPr>
          <w:rFonts w:hint="eastAsia"/>
        </w:rPr>
        <w:t>.</w:t>
      </w:r>
    </w:p>
    <w:p w14:paraId="623594ED" w14:textId="6152D3A4" w:rsidR="001C7635" w:rsidRPr="008A20DF" w:rsidRDefault="0062754F" w:rsidP="001C7635">
      <w:pPr>
        <w:pStyle w:val="TermNum"/>
      </w:pPr>
      <w:r>
        <w:lastRenderedPageBreak/>
        <w:t>3.5</w:t>
      </w:r>
      <w:r w:rsidR="001C7635" w:rsidRPr="008A20DF">
        <w:t>.</w:t>
      </w:r>
      <w:r>
        <w:t>19</w:t>
      </w:r>
    </w:p>
    <w:p w14:paraId="3C9F38B7" w14:textId="77777777" w:rsidR="001C7635" w:rsidRPr="008A20DF" w:rsidRDefault="001C7635" w:rsidP="001C7635">
      <w:pPr>
        <w:rPr>
          <w:b/>
          <w:bCs/>
        </w:rPr>
      </w:pPr>
      <w:r w:rsidRPr="008A20DF">
        <w:rPr>
          <w:b/>
          <w:bCs/>
        </w:rPr>
        <w:t>reporting currency</w:t>
      </w:r>
    </w:p>
    <w:p w14:paraId="28059EDA" w14:textId="77777777" w:rsidR="0062754F" w:rsidRPr="0062754F" w:rsidRDefault="0062754F" w:rsidP="0062754F">
      <w:r w:rsidRPr="0062754F">
        <w:t>presentation currency</w:t>
      </w:r>
    </w:p>
    <w:p w14:paraId="434F9E8B" w14:textId="77777777" w:rsidR="001C7635" w:rsidRPr="008A20DF" w:rsidRDefault="001C7635" w:rsidP="0077791F">
      <w:pPr>
        <w:spacing w:after="240"/>
      </w:pPr>
      <w:r w:rsidRPr="008A20DF">
        <w:t>currency in which financial statements are presented</w:t>
      </w:r>
    </w:p>
    <w:p w14:paraId="542A13D3" w14:textId="03C33243" w:rsidR="001C7635" w:rsidRPr="008A20DF" w:rsidRDefault="0062754F" w:rsidP="001C7635">
      <w:pPr>
        <w:pStyle w:val="TermNum"/>
      </w:pPr>
      <w:r>
        <w:t>3.5.20</w:t>
      </w:r>
    </w:p>
    <w:p w14:paraId="6D476782" w14:textId="77777777" w:rsidR="001C7635" w:rsidRPr="008A20DF" w:rsidRDefault="001C7635" w:rsidP="001C7635">
      <w:pPr>
        <w:pStyle w:val="Terms"/>
      </w:pPr>
      <w:r w:rsidRPr="008A20DF">
        <w:t>transaction currency</w:t>
      </w:r>
    </w:p>
    <w:p w14:paraId="675AC89B" w14:textId="77777777" w:rsidR="001C7635" w:rsidRPr="008A20DF" w:rsidRDefault="001C7635" w:rsidP="0077791F">
      <w:pPr>
        <w:spacing w:after="240"/>
      </w:pPr>
      <w:r w:rsidRPr="008A20DF">
        <w:t>definition goes here</w:t>
      </w:r>
    </w:p>
    <w:p w14:paraId="20CECF2E" w14:textId="2F69FCF4" w:rsidR="001C7635" w:rsidRPr="008A20DF" w:rsidRDefault="0062754F" w:rsidP="001C7635">
      <w:pPr>
        <w:pStyle w:val="TermNum"/>
      </w:pPr>
      <w:r>
        <w:t>3.5.21</w:t>
      </w:r>
    </w:p>
    <w:p w14:paraId="38EEEEA1" w14:textId="77777777" w:rsidR="001C7635" w:rsidRPr="008A20DF" w:rsidRDefault="001C7635" w:rsidP="001C7635">
      <w:pPr>
        <w:pStyle w:val="TermNum"/>
        <w:rPr>
          <w:rFonts w:eastAsiaTheme="minorEastAsia" w:cs="Times New Roman"/>
          <w:lang w:eastAsia="en-US"/>
        </w:rPr>
      </w:pPr>
      <w:r w:rsidRPr="008A20DF">
        <w:rPr>
          <w:rFonts w:eastAsiaTheme="minorEastAsia" w:cs="Times New Roman"/>
          <w:lang w:eastAsia="en-US"/>
        </w:rPr>
        <w:t>B</w:t>
      </w:r>
      <w:r w:rsidRPr="008A20DF">
        <w:t>usiness Control</w:t>
      </w:r>
    </w:p>
    <w:p w14:paraId="414564F0" w14:textId="77777777" w:rsidR="001C7635" w:rsidRPr="008A20DF" w:rsidRDefault="001C7635" w:rsidP="0077791F">
      <w:pPr>
        <w:spacing w:after="240"/>
      </w:pPr>
      <w:r w:rsidRPr="008A20DF">
        <w:t>a process, effected by an entity’s board of directors, management and other personnel, designed to provide reasonable assurance regarding the achievement of objectives in effectiveness and efficiency of operations, reliability of financial reporting, and compliance with applicable laws and regulations</w:t>
      </w:r>
    </w:p>
    <w:p w14:paraId="1E3E2BD9" w14:textId="77777777" w:rsidR="001C7635" w:rsidRPr="008A20DF" w:rsidRDefault="001C7635" w:rsidP="0077791F">
      <w:pPr>
        <w:spacing w:after="240"/>
      </w:pPr>
      <w:r w:rsidRPr="008A20DF">
        <w:t>[SOURCE: CEN CWA 16460]</w:t>
      </w:r>
    </w:p>
    <w:p w14:paraId="5224E372" w14:textId="4E93240C" w:rsidR="001C7635" w:rsidRPr="008A20DF" w:rsidRDefault="0062754F" w:rsidP="001C7635">
      <w:pPr>
        <w:pStyle w:val="TermNum"/>
      </w:pPr>
      <w:r>
        <w:t>3.5.22</w:t>
      </w:r>
    </w:p>
    <w:p w14:paraId="6C366E6B" w14:textId="77777777" w:rsidR="001C7635" w:rsidRPr="008A20DF" w:rsidRDefault="001C7635" w:rsidP="001C7635">
      <w:pPr>
        <w:pStyle w:val="Terms"/>
      </w:pPr>
      <w:r w:rsidRPr="008A20DF">
        <w:t>Audit Trail</w:t>
      </w:r>
    </w:p>
    <w:p w14:paraId="7F36EF2F" w14:textId="77777777" w:rsidR="001C7635" w:rsidRPr="008A20DF" w:rsidRDefault="001C7635" w:rsidP="0077791F">
      <w:pPr>
        <w:spacing w:after="240"/>
      </w:pPr>
      <w:r w:rsidRPr="008A20DF">
        <w:t>a paper and/or electronic record that gives a step-by-step documented history of a transaction, which can validate or invalidate accounting entries</w:t>
      </w:r>
    </w:p>
    <w:p w14:paraId="7982E910" w14:textId="77777777" w:rsidR="001C7635" w:rsidRPr="008A20DF" w:rsidRDefault="001C7635" w:rsidP="0077791F">
      <w:pPr>
        <w:spacing w:after="240"/>
      </w:pPr>
      <w:r w:rsidRPr="008A20DF">
        <w:t>Note 1 to entry: Components of an audit trail include: source records, list of transactions processed and transaction identifiers so that reference can be made to the source of a transaction.</w:t>
      </w:r>
    </w:p>
    <w:p w14:paraId="2E3408EB" w14:textId="77777777" w:rsidR="001C7635" w:rsidRPr="008A20DF" w:rsidRDefault="001C7635" w:rsidP="0077791F">
      <w:pPr>
        <w:spacing w:after="240"/>
      </w:pPr>
      <w:r w:rsidRPr="008A20DF">
        <w:t>[SOURCE: CEN CWA 16460]</w:t>
      </w:r>
    </w:p>
    <w:p w14:paraId="1D46EDD3" w14:textId="4FCFE751" w:rsidR="001C7635" w:rsidRPr="008A20DF" w:rsidRDefault="001C7635" w:rsidP="000D7B3E">
      <w:pPr>
        <w:pStyle w:val="20"/>
      </w:pPr>
      <w:bookmarkStart w:id="25" w:name="_Toc522954773"/>
      <w:bookmarkStart w:id="26" w:name="_Toc526705530"/>
      <w:bookmarkStart w:id="27" w:name="_Toc527811607"/>
      <w:bookmarkStart w:id="28" w:name="_Toc63160486"/>
      <w:r w:rsidRPr="008A20DF">
        <w:t>Abbreviated terms</w:t>
      </w:r>
      <w:bookmarkEnd w:id="25"/>
      <w:bookmarkEnd w:id="26"/>
      <w:bookmarkEnd w:id="27"/>
      <w:bookmarkEnd w:id="28"/>
    </w:p>
    <w:tbl>
      <w:tblPr>
        <w:tblW w:w="0" w:type="auto"/>
        <w:tblInd w:w="108" w:type="dxa"/>
        <w:tblLook w:val="04A0" w:firstRow="1" w:lastRow="0" w:firstColumn="1" w:lastColumn="0" w:noHBand="0" w:noVBand="1"/>
      </w:tblPr>
      <w:tblGrid>
        <w:gridCol w:w="1560"/>
        <w:gridCol w:w="8221"/>
      </w:tblGrid>
      <w:tr w:rsidR="00063025" w:rsidRPr="008A20DF" w14:paraId="76814218" w14:textId="77777777" w:rsidTr="004C6642">
        <w:trPr>
          <w:trHeight w:hRule="exact" w:val="340"/>
        </w:trPr>
        <w:tc>
          <w:tcPr>
            <w:tcW w:w="1560" w:type="dxa"/>
            <w:shd w:val="clear" w:color="auto" w:fill="auto"/>
          </w:tcPr>
          <w:p w14:paraId="6F189E51" w14:textId="77777777" w:rsidR="00063025" w:rsidRPr="008A20DF" w:rsidRDefault="00063025" w:rsidP="004C6642">
            <w:pPr>
              <w:pStyle w:val="Tabletext10"/>
            </w:pPr>
            <w:r w:rsidRPr="008A20DF">
              <w:t>GL</w:t>
            </w:r>
          </w:p>
        </w:tc>
        <w:tc>
          <w:tcPr>
            <w:tcW w:w="8221" w:type="dxa"/>
            <w:shd w:val="clear" w:color="auto" w:fill="auto"/>
          </w:tcPr>
          <w:p w14:paraId="1E7E8356" w14:textId="77777777" w:rsidR="00063025" w:rsidRPr="008A20DF" w:rsidRDefault="00063025" w:rsidP="004C6642">
            <w:pPr>
              <w:pStyle w:val="Tabletext10"/>
            </w:pPr>
            <w:r w:rsidRPr="008A20DF">
              <w:t>General Ledger</w:t>
            </w:r>
          </w:p>
        </w:tc>
      </w:tr>
      <w:tr w:rsidR="00063025" w:rsidRPr="008A20DF" w14:paraId="7C9128CF" w14:textId="77777777" w:rsidTr="004C6642">
        <w:trPr>
          <w:trHeight w:hRule="exact" w:val="340"/>
        </w:trPr>
        <w:tc>
          <w:tcPr>
            <w:tcW w:w="1560" w:type="dxa"/>
            <w:shd w:val="clear" w:color="auto" w:fill="auto"/>
          </w:tcPr>
          <w:p w14:paraId="63803951" w14:textId="1C798EB1" w:rsidR="00063025" w:rsidRPr="008A20DF" w:rsidRDefault="00063025" w:rsidP="004C6642">
            <w:pPr>
              <w:pStyle w:val="Tabletext10"/>
            </w:pPr>
            <w:r w:rsidRPr="008A20DF">
              <w:rPr>
                <w:rFonts w:hint="eastAsia"/>
              </w:rPr>
              <w:t>O</w:t>
            </w:r>
            <w:r w:rsidRPr="008A20DF">
              <w:t>2C</w:t>
            </w:r>
          </w:p>
        </w:tc>
        <w:tc>
          <w:tcPr>
            <w:tcW w:w="8221" w:type="dxa"/>
            <w:shd w:val="clear" w:color="auto" w:fill="auto"/>
          </w:tcPr>
          <w:p w14:paraId="4923C6DF" w14:textId="17F87842" w:rsidR="00063025" w:rsidRPr="008A20DF" w:rsidRDefault="00063025" w:rsidP="004C6642">
            <w:pPr>
              <w:pStyle w:val="Tabletext10"/>
            </w:pPr>
            <w:r w:rsidRPr="008A20DF">
              <w:rPr>
                <w:rFonts w:hint="eastAsia"/>
              </w:rPr>
              <w:t>O</w:t>
            </w:r>
            <w:r w:rsidRPr="008A20DF">
              <w:t>rder to Cash</w:t>
            </w:r>
          </w:p>
        </w:tc>
      </w:tr>
      <w:tr w:rsidR="00063025" w:rsidRPr="008A20DF" w14:paraId="50651222" w14:textId="77777777" w:rsidTr="001C7635">
        <w:trPr>
          <w:trHeight w:hRule="exact" w:val="340"/>
        </w:trPr>
        <w:tc>
          <w:tcPr>
            <w:tcW w:w="1560" w:type="dxa"/>
            <w:shd w:val="clear" w:color="auto" w:fill="auto"/>
          </w:tcPr>
          <w:p w14:paraId="1530058D" w14:textId="6F955F32" w:rsidR="00063025" w:rsidRPr="008A20DF" w:rsidRDefault="00063025" w:rsidP="001C7635">
            <w:pPr>
              <w:pStyle w:val="Tabletext10"/>
            </w:pPr>
            <w:r w:rsidRPr="008A20DF">
              <w:rPr>
                <w:rFonts w:hint="eastAsia"/>
              </w:rPr>
              <w:t>P</w:t>
            </w:r>
            <w:r w:rsidRPr="008A20DF">
              <w:t>2P</w:t>
            </w:r>
          </w:p>
        </w:tc>
        <w:tc>
          <w:tcPr>
            <w:tcW w:w="8221" w:type="dxa"/>
            <w:shd w:val="clear" w:color="auto" w:fill="auto"/>
          </w:tcPr>
          <w:p w14:paraId="6E51BA4D" w14:textId="0A985B55" w:rsidR="00063025" w:rsidRPr="008A20DF" w:rsidRDefault="00063025" w:rsidP="001C7635">
            <w:pPr>
              <w:pStyle w:val="Tabletext10"/>
            </w:pPr>
            <w:r w:rsidRPr="008A20DF">
              <w:rPr>
                <w:rFonts w:hint="eastAsia"/>
              </w:rPr>
              <w:t>P</w:t>
            </w:r>
            <w:r w:rsidRPr="008A20DF">
              <w:t>urchase to Pay</w:t>
            </w:r>
          </w:p>
        </w:tc>
      </w:tr>
      <w:tr w:rsidR="001C7635" w:rsidRPr="008A20DF" w14:paraId="5574AAD5" w14:textId="77777777" w:rsidTr="001C7635">
        <w:trPr>
          <w:trHeight w:hRule="exact" w:val="340"/>
        </w:trPr>
        <w:tc>
          <w:tcPr>
            <w:tcW w:w="1560" w:type="dxa"/>
            <w:shd w:val="clear" w:color="auto" w:fill="auto"/>
          </w:tcPr>
          <w:p w14:paraId="451E71F2" w14:textId="77777777" w:rsidR="001C7635" w:rsidRPr="008A20DF" w:rsidRDefault="001C7635" w:rsidP="001C7635">
            <w:pPr>
              <w:pStyle w:val="Tabletext10"/>
            </w:pPr>
            <w:r w:rsidRPr="008A20DF">
              <w:t>AP</w:t>
            </w:r>
          </w:p>
        </w:tc>
        <w:tc>
          <w:tcPr>
            <w:tcW w:w="8221" w:type="dxa"/>
            <w:shd w:val="clear" w:color="auto" w:fill="auto"/>
          </w:tcPr>
          <w:p w14:paraId="3C0636E4" w14:textId="77777777" w:rsidR="001C7635" w:rsidRPr="008A20DF" w:rsidRDefault="001C7635" w:rsidP="001C7635">
            <w:pPr>
              <w:pStyle w:val="Tabletext10"/>
            </w:pPr>
            <w:r w:rsidRPr="008A20DF">
              <w:t>Accounts Payable</w:t>
            </w:r>
          </w:p>
        </w:tc>
      </w:tr>
      <w:tr w:rsidR="001C7635" w:rsidRPr="008A20DF" w14:paraId="1EF92732" w14:textId="77777777" w:rsidTr="001C7635">
        <w:trPr>
          <w:trHeight w:hRule="exact" w:val="340"/>
        </w:trPr>
        <w:tc>
          <w:tcPr>
            <w:tcW w:w="1560" w:type="dxa"/>
            <w:shd w:val="clear" w:color="auto" w:fill="auto"/>
          </w:tcPr>
          <w:p w14:paraId="77CA9DB1" w14:textId="77777777" w:rsidR="001C7635" w:rsidRPr="008A20DF" w:rsidRDefault="001C7635" w:rsidP="001C7635">
            <w:pPr>
              <w:pStyle w:val="Tabletext10"/>
            </w:pPr>
            <w:r w:rsidRPr="008A20DF">
              <w:t>AR</w:t>
            </w:r>
          </w:p>
        </w:tc>
        <w:tc>
          <w:tcPr>
            <w:tcW w:w="8221" w:type="dxa"/>
            <w:shd w:val="clear" w:color="auto" w:fill="auto"/>
          </w:tcPr>
          <w:p w14:paraId="33109A38" w14:textId="77777777" w:rsidR="001C7635" w:rsidRPr="008A20DF" w:rsidRDefault="001C7635" w:rsidP="001C7635">
            <w:pPr>
              <w:pStyle w:val="Tabletext10"/>
            </w:pPr>
            <w:r w:rsidRPr="008A20DF">
              <w:t>Accounts Receivable</w:t>
            </w:r>
          </w:p>
        </w:tc>
      </w:tr>
      <w:tr w:rsidR="00063025" w:rsidRPr="008A20DF" w14:paraId="4360C016" w14:textId="77777777" w:rsidTr="001C7635">
        <w:trPr>
          <w:trHeight w:hRule="exact" w:val="340"/>
        </w:trPr>
        <w:tc>
          <w:tcPr>
            <w:tcW w:w="1560" w:type="dxa"/>
            <w:shd w:val="clear" w:color="auto" w:fill="auto"/>
          </w:tcPr>
          <w:p w14:paraId="54670710" w14:textId="1AD3BA05" w:rsidR="00063025" w:rsidRPr="008A20DF" w:rsidRDefault="00063025" w:rsidP="001C7635">
            <w:pPr>
              <w:pStyle w:val="Tabletext10"/>
            </w:pPr>
            <w:r w:rsidRPr="008A20DF">
              <w:rPr>
                <w:rFonts w:hint="eastAsia"/>
              </w:rPr>
              <w:t>I</w:t>
            </w:r>
            <w:r w:rsidRPr="008A20DF">
              <w:t>NV</w:t>
            </w:r>
          </w:p>
        </w:tc>
        <w:tc>
          <w:tcPr>
            <w:tcW w:w="8221" w:type="dxa"/>
            <w:shd w:val="clear" w:color="auto" w:fill="auto"/>
          </w:tcPr>
          <w:p w14:paraId="0F86D9DE" w14:textId="26D9C103" w:rsidR="00063025" w:rsidRPr="008A20DF" w:rsidRDefault="00063025" w:rsidP="001C7635">
            <w:pPr>
              <w:pStyle w:val="Tabletext10"/>
            </w:pPr>
            <w:r w:rsidRPr="008A20DF">
              <w:rPr>
                <w:rFonts w:hint="eastAsia"/>
              </w:rPr>
              <w:t>I</w:t>
            </w:r>
            <w:r w:rsidRPr="008A20DF">
              <w:t>nventory</w:t>
            </w:r>
          </w:p>
        </w:tc>
      </w:tr>
      <w:tr w:rsidR="00063025" w:rsidRPr="008A20DF" w14:paraId="56ED90FD" w14:textId="77777777" w:rsidTr="004C6642">
        <w:trPr>
          <w:trHeight w:hRule="exact" w:val="340"/>
        </w:trPr>
        <w:tc>
          <w:tcPr>
            <w:tcW w:w="1560" w:type="dxa"/>
            <w:shd w:val="clear" w:color="auto" w:fill="auto"/>
          </w:tcPr>
          <w:p w14:paraId="6F9DD48C" w14:textId="77777777" w:rsidR="00063025" w:rsidRPr="008A20DF" w:rsidRDefault="00063025" w:rsidP="004C6642">
            <w:pPr>
              <w:pStyle w:val="Tabletext10"/>
            </w:pPr>
            <w:r w:rsidRPr="008A20DF">
              <w:t>PPE</w:t>
            </w:r>
          </w:p>
        </w:tc>
        <w:tc>
          <w:tcPr>
            <w:tcW w:w="8221" w:type="dxa"/>
            <w:shd w:val="clear" w:color="auto" w:fill="auto"/>
          </w:tcPr>
          <w:p w14:paraId="14F0049C" w14:textId="77777777" w:rsidR="00063025" w:rsidRPr="008A20DF" w:rsidRDefault="00063025" w:rsidP="004C6642">
            <w:pPr>
              <w:pStyle w:val="Tabletext10"/>
            </w:pPr>
            <w:r w:rsidRPr="008A20DF">
              <w:t>Property, Plant and Equipment</w:t>
            </w:r>
          </w:p>
        </w:tc>
      </w:tr>
      <w:tr w:rsidR="001C7635" w:rsidRPr="008A20DF" w14:paraId="0807D0C3" w14:textId="77777777" w:rsidTr="001C7635">
        <w:trPr>
          <w:trHeight w:hRule="exact" w:val="340"/>
        </w:trPr>
        <w:tc>
          <w:tcPr>
            <w:tcW w:w="1560" w:type="dxa"/>
            <w:shd w:val="clear" w:color="auto" w:fill="auto"/>
          </w:tcPr>
          <w:p w14:paraId="25179F2D" w14:textId="77777777" w:rsidR="001C7635" w:rsidRPr="008A20DF" w:rsidRDefault="001C7635" w:rsidP="001C7635">
            <w:pPr>
              <w:pStyle w:val="Tabletext10"/>
            </w:pPr>
            <w:r w:rsidRPr="008A20DF">
              <w:t>ID</w:t>
            </w:r>
          </w:p>
        </w:tc>
        <w:tc>
          <w:tcPr>
            <w:tcW w:w="8221" w:type="dxa"/>
            <w:shd w:val="clear" w:color="auto" w:fill="auto"/>
          </w:tcPr>
          <w:p w14:paraId="1642496E" w14:textId="77777777" w:rsidR="001C7635" w:rsidRPr="008A20DF" w:rsidRDefault="001C7635" w:rsidP="001C7635">
            <w:pPr>
              <w:pStyle w:val="Tabletext10"/>
            </w:pPr>
            <w:r w:rsidRPr="008A20DF">
              <w:t>Unique Identifier</w:t>
            </w:r>
          </w:p>
        </w:tc>
      </w:tr>
      <w:tr w:rsidR="00063025" w:rsidRPr="008A20DF" w14:paraId="20BA0AF8" w14:textId="77777777" w:rsidTr="004C6642">
        <w:trPr>
          <w:trHeight w:hRule="exact" w:val="340"/>
        </w:trPr>
        <w:tc>
          <w:tcPr>
            <w:tcW w:w="1560" w:type="dxa"/>
            <w:shd w:val="clear" w:color="auto" w:fill="auto"/>
          </w:tcPr>
          <w:p w14:paraId="5A7C332C" w14:textId="77777777" w:rsidR="00063025" w:rsidRPr="008A20DF" w:rsidRDefault="00063025" w:rsidP="004C6642">
            <w:pPr>
              <w:pStyle w:val="Tabletext10"/>
            </w:pPr>
            <w:r w:rsidRPr="008A20DF">
              <w:t>REF</w:t>
            </w:r>
          </w:p>
        </w:tc>
        <w:tc>
          <w:tcPr>
            <w:tcW w:w="8221" w:type="dxa"/>
            <w:shd w:val="clear" w:color="auto" w:fill="auto"/>
          </w:tcPr>
          <w:p w14:paraId="69C409D4" w14:textId="484DC651" w:rsidR="00063025" w:rsidRPr="008A20DF" w:rsidRDefault="00684F6D" w:rsidP="004C6642">
            <w:pPr>
              <w:pStyle w:val="Tabletext10"/>
            </w:pPr>
            <w:r>
              <w:t>Reference identifier</w:t>
            </w:r>
          </w:p>
        </w:tc>
      </w:tr>
      <w:tr w:rsidR="00063025" w:rsidRPr="008A20DF" w14:paraId="3BB87F48" w14:textId="77777777" w:rsidTr="004C6642">
        <w:trPr>
          <w:trHeight w:hRule="exact" w:val="340"/>
        </w:trPr>
        <w:tc>
          <w:tcPr>
            <w:tcW w:w="1560" w:type="dxa"/>
            <w:shd w:val="clear" w:color="auto" w:fill="auto"/>
          </w:tcPr>
          <w:p w14:paraId="1AB6401C" w14:textId="77777777" w:rsidR="00063025" w:rsidRPr="008A20DF" w:rsidRDefault="00063025" w:rsidP="004C6642">
            <w:pPr>
              <w:pStyle w:val="Tabletext10"/>
            </w:pPr>
            <w:r w:rsidRPr="008A20DF">
              <w:t>ERP</w:t>
            </w:r>
          </w:p>
        </w:tc>
        <w:tc>
          <w:tcPr>
            <w:tcW w:w="8221" w:type="dxa"/>
            <w:shd w:val="clear" w:color="auto" w:fill="auto"/>
          </w:tcPr>
          <w:p w14:paraId="5CC63A54" w14:textId="77777777" w:rsidR="00063025" w:rsidRPr="008A20DF" w:rsidRDefault="00063025" w:rsidP="004C6642">
            <w:pPr>
              <w:pStyle w:val="Tabletext10"/>
            </w:pPr>
            <w:r w:rsidRPr="008A20DF">
              <w:t>Enterprise Resource Planning</w:t>
            </w:r>
          </w:p>
        </w:tc>
      </w:tr>
      <w:tr w:rsidR="001C7635" w:rsidRPr="008A20DF" w14:paraId="2372CAC6" w14:textId="77777777" w:rsidTr="001C7635">
        <w:trPr>
          <w:trHeight w:hRule="exact" w:val="340"/>
        </w:trPr>
        <w:tc>
          <w:tcPr>
            <w:tcW w:w="1560" w:type="dxa"/>
            <w:shd w:val="clear" w:color="auto" w:fill="auto"/>
          </w:tcPr>
          <w:p w14:paraId="66FE8001" w14:textId="77777777" w:rsidR="001C7635" w:rsidRPr="008A20DF" w:rsidRDefault="001C7635" w:rsidP="001C7635">
            <w:pPr>
              <w:pStyle w:val="Tabletext10"/>
            </w:pPr>
            <w:r w:rsidRPr="008A20DF">
              <w:t>TIN</w:t>
            </w:r>
          </w:p>
        </w:tc>
        <w:tc>
          <w:tcPr>
            <w:tcW w:w="8221" w:type="dxa"/>
            <w:shd w:val="clear" w:color="auto" w:fill="auto"/>
          </w:tcPr>
          <w:p w14:paraId="4C819D0D" w14:textId="77777777" w:rsidR="001C7635" w:rsidRPr="008A20DF" w:rsidRDefault="001C7635" w:rsidP="001C7635">
            <w:pPr>
              <w:pStyle w:val="Tabletext10"/>
            </w:pPr>
            <w:r w:rsidRPr="008A20DF">
              <w:t>Tax Identification Number</w:t>
            </w:r>
          </w:p>
        </w:tc>
      </w:tr>
      <w:tr w:rsidR="001C7635" w:rsidRPr="008A20DF" w14:paraId="2906CA37" w14:textId="77777777" w:rsidTr="001C7635">
        <w:trPr>
          <w:trHeight w:hRule="exact" w:val="340"/>
        </w:trPr>
        <w:tc>
          <w:tcPr>
            <w:tcW w:w="1560" w:type="dxa"/>
            <w:shd w:val="clear" w:color="auto" w:fill="auto"/>
          </w:tcPr>
          <w:p w14:paraId="05D9D99C" w14:textId="77777777" w:rsidR="001C7635" w:rsidRPr="008A20DF" w:rsidRDefault="001C7635" w:rsidP="001C7635">
            <w:pPr>
              <w:pStyle w:val="Tabletext10"/>
            </w:pPr>
            <w:r w:rsidRPr="008A20DF">
              <w:t>UOM</w:t>
            </w:r>
          </w:p>
        </w:tc>
        <w:tc>
          <w:tcPr>
            <w:tcW w:w="8221" w:type="dxa"/>
            <w:shd w:val="clear" w:color="auto" w:fill="auto"/>
          </w:tcPr>
          <w:p w14:paraId="117DFAAF" w14:textId="77777777" w:rsidR="001C7635" w:rsidRPr="008A20DF" w:rsidRDefault="001C7635" w:rsidP="001C7635">
            <w:pPr>
              <w:pStyle w:val="Tabletext10"/>
            </w:pPr>
            <w:r w:rsidRPr="008A20DF">
              <w:t>Unit of Measurement</w:t>
            </w:r>
          </w:p>
        </w:tc>
      </w:tr>
      <w:tr w:rsidR="00063025" w:rsidRPr="008A20DF" w14:paraId="31ECEDB6" w14:textId="77777777" w:rsidTr="001C7635">
        <w:trPr>
          <w:trHeight w:hRule="exact" w:val="340"/>
        </w:trPr>
        <w:tc>
          <w:tcPr>
            <w:tcW w:w="1560" w:type="dxa"/>
            <w:shd w:val="clear" w:color="auto" w:fill="auto"/>
          </w:tcPr>
          <w:p w14:paraId="48402FD0" w14:textId="4D0AB442" w:rsidR="00063025" w:rsidRPr="008A20DF" w:rsidRDefault="00063025" w:rsidP="001C7635">
            <w:pPr>
              <w:pStyle w:val="Tabletext10"/>
            </w:pPr>
            <w:r w:rsidRPr="008A20DF">
              <w:rPr>
                <w:rFonts w:hint="eastAsia"/>
              </w:rPr>
              <w:t>A</w:t>
            </w:r>
            <w:r w:rsidRPr="008A20DF">
              <w:t>CC</w:t>
            </w:r>
          </w:p>
        </w:tc>
        <w:tc>
          <w:tcPr>
            <w:tcW w:w="8221" w:type="dxa"/>
            <w:shd w:val="clear" w:color="auto" w:fill="auto"/>
          </w:tcPr>
          <w:p w14:paraId="61771EFE" w14:textId="7E648B82" w:rsidR="00063025" w:rsidRPr="008A20DF" w:rsidRDefault="00063025" w:rsidP="001C7635">
            <w:pPr>
              <w:pStyle w:val="Tabletext10"/>
            </w:pPr>
            <w:r w:rsidRPr="008A20DF">
              <w:rPr>
                <w:rFonts w:hint="eastAsia"/>
              </w:rPr>
              <w:t>A</w:t>
            </w:r>
            <w:r w:rsidRPr="008A20DF">
              <w:t>ggregate Core Component</w:t>
            </w:r>
          </w:p>
        </w:tc>
      </w:tr>
      <w:tr w:rsidR="00063025" w:rsidRPr="008A20DF" w14:paraId="17FDB0CF" w14:textId="77777777" w:rsidTr="001C7635">
        <w:trPr>
          <w:trHeight w:hRule="exact" w:val="340"/>
        </w:trPr>
        <w:tc>
          <w:tcPr>
            <w:tcW w:w="1560" w:type="dxa"/>
            <w:shd w:val="clear" w:color="auto" w:fill="auto"/>
          </w:tcPr>
          <w:p w14:paraId="19206817" w14:textId="092E76DE" w:rsidR="00063025" w:rsidRPr="008A20DF" w:rsidRDefault="00063025" w:rsidP="001C7635">
            <w:pPr>
              <w:pStyle w:val="Tabletext10"/>
            </w:pPr>
            <w:r w:rsidRPr="008A20DF">
              <w:rPr>
                <w:rFonts w:hint="eastAsia"/>
              </w:rPr>
              <w:t>B</w:t>
            </w:r>
            <w:r w:rsidRPr="008A20DF">
              <w:t>CC</w:t>
            </w:r>
          </w:p>
        </w:tc>
        <w:tc>
          <w:tcPr>
            <w:tcW w:w="8221" w:type="dxa"/>
            <w:shd w:val="clear" w:color="auto" w:fill="auto"/>
          </w:tcPr>
          <w:p w14:paraId="0B46036A" w14:textId="46AA3665" w:rsidR="00063025" w:rsidRPr="008A20DF" w:rsidRDefault="00063025" w:rsidP="001C7635">
            <w:pPr>
              <w:pStyle w:val="Tabletext10"/>
            </w:pPr>
            <w:r w:rsidRPr="008A20DF">
              <w:rPr>
                <w:rFonts w:hint="eastAsia"/>
              </w:rPr>
              <w:t>B</w:t>
            </w:r>
            <w:r w:rsidRPr="008A20DF">
              <w:t>asic Core Component</w:t>
            </w:r>
          </w:p>
        </w:tc>
      </w:tr>
      <w:tr w:rsidR="00063025" w:rsidRPr="008A20DF" w14:paraId="10A6F69A" w14:textId="77777777" w:rsidTr="001C7635">
        <w:trPr>
          <w:trHeight w:hRule="exact" w:val="340"/>
        </w:trPr>
        <w:tc>
          <w:tcPr>
            <w:tcW w:w="1560" w:type="dxa"/>
            <w:shd w:val="clear" w:color="auto" w:fill="auto"/>
          </w:tcPr>
          <w:p w14:paraId="5433F4BB" w14:textId="351BFD9B" w:rsidR="00063025" w:rsidRPr="008A20DF" w:rsidRDefault="00063025" w:rsidP="001C7635">
            <w:pPr>
              <w:pStyle w:val="Tabletext10"/>
            </w:pPr>
            <w:r w:rsidRPr="008A20DF">
              <w:rPr>
                <w:rFonts w:hint="eastAsia"/>
              </w:rPr>
              <w:t>A</w:t>
            </w:r>
            <w:r w:rsidRPr="008A20DF">
              <w:t>SCC</w:t>
            </w:r>
          </w:p>
        </w:tc>
        <w:tc>
          <w:tcPr>
            <w:tcW w:w="8221" w:type="dxa"/>
            <w:shd w:val="clear" w:color="auto" w:fill="auto"/>
          </w:tcPr>
          <w:p w14:paraId="68409527" w14:textId="7F132AEB" w:rsidR="00063025" w:rsidRPr="008A20DF" w:rsidRDefault="00063025" w:rsidP="001C7635">
            <w:pPr>
              <w:pStyle w:val="Tabletext10"/>
            </w:pPr>
            <w:r w:rsidRPr="008A20DF">
              <w:rPr>
                <w:rFonts w:hint="eastAsia"/>
              </w:rPr>
              <w:t>A</w:t>
            </w:r>
            <w:r w:rsidRPr="008A20DF">
              <w:t>ssociation Core Component</w:t>
            </w:r>
          </w:p>
        </w:tc>
      </w:tr>
    </w:tbl>
    <w:p w14:paraId="04887421" w14:textId="77777777" w:rsidR="001C7635" w:rsidRPr="008A20DF" w:rsidRDefault="001C7635" w:rsidP="001C7635">
      <w:pPr>
        <w:pStyle w:val="Definition"/>
      </w:pPr>
    </w:p>
    <w:p w14:paraId="57D0A01A" w14:textId="77777777" w:rsidR="00154FC1" w:rsidRDefault="00154FC1">
      <w:pPr>
        <w:rPr>
          <w:b/>
          <w:sz w:val="26"/>
        </w:rPr>
      </w:pPr>
      <w:r>
        <w:br w:type="page"/>
      </w:r>
    </w:p>
    <w:p w14:paraId="01DBC8CB" w14:textId="32F40E2D" w:rsidR="001C7635" w:rsidRPr="008A20DF" w:rsidRDefault="001C7635" w:rsidP="000D7B3E">
      <w:pPr>
        <w:pStyle w:val="1"/>
      </w:pPr>
      <w:bookmarkStart w:id="29" w:name="_Toc63160487"/>
      <w:r w:rsidRPr="008A20DF">
        <w:lastRenderedPageBreak/>
        <w:t>Semantic data modeling</w:t>
      </w:r>
      <w:bookmarkEnd w:id="29"/>
    </w:p>
    <w:p w14:paraId="67B2CD10" w14:textId="77777777" w:rsidR="001C7635" w:rsidRPr="008A20DF" w:rsidRDefault="001C7635" w:rsidP="000D7B3E">
      <w:pPr>
        <w:pStyle w:val="20"/>
      </w:pPr>
      <w:bookmarkStart w:id="30" w:name="_Toc63160488"/>
      <w:r w:rsidRPr="008A20DF">
        <w:t>General</w:t>
      </w:r>
      <w:bookmarkEnd w:id="30"/>
    </w:p>
    <w:p w14:paraId="5171DD4B" w14:textId="77777777" w:rsidR="001C7635" w:rsidRPr="008A20DF" w:rsidRDefault="001C7635" w:rsidP="001C7635"/>
    <w:p w14:paraId="1843681B" w14:textId="77777777" w:rsidR="001C7635" w:rsidRPr="008A20DF" w:rsidRDefault="001C7635" w:rsidP="000D7B3E">
      <w:pPr>
        <w:pStyle w:val="20"/>
      </w:pPr>
      <w:bookmarkStart w:id="31" w:name="_Toc63160489"/>
      <w:r w:rsidRPr="008A20DF">
        <w:t>Business parties involved and their roles and relationships</w:t>
      </w:r>
      <w:bookmarkEnd w:id="31"/>
    </w:p>
    <w:p w14:paraId="6CFD8FD3" w14:textId="77777777" w:rsidR="001C7635" w:rsidRPr="008A20DF" w:rsidRDefault="001C7635" w:rsidP="001C7635"/>
    <w:p w14:paraId="56837E72" w14:textId="77777777" w:rsidR="001C7635" w:rsidRPr="008A20DF" w:rsidRDefault="001C7635" w:rsidP="001C7635">
      <w:pPr>
        <w:jc w:val="center"/>
      </w:pPr>
      <w:r w:rsidRPr="008A20DF">
        <w:rPr>
          <w:noProof/>
        </w:rPr>
        <w:drawing>
          <wp:inline distT="0" distB="0" distL="0" distR="0" wp14:anchorId="6D41AEE7" wp14:editId="0BDFC00B">
            <wp:extent cx="4806831" cy="2520000"/>
            <wp:effectExtent l="0" t="0" r="0" b="0"/>
            <wp:docPr id="3" name="図 3" descr="多角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多角形 が含まれている画像&#10;&#10;自動的に生成された説明"/>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6831" cy="2520000"/>
                    </a:xfrm>
                    <a:prstGeom prst="rect">
                      <a:avLst/>
                    </a:prstGeom>
                  </pic:spPr>
                </pic:pic>
              </a:graphicData>
            </a:graphic>
          </wp:inline>
        </w:drawing>
      </w:r>
    </w:p>
    <w:p w14:paraId="0D96D1BB" w14:textId="11488498" w:rsidR="001C7635" w:rsidRPr="008A20DF" w:rsidRDefault="001C7635" w:rsidP="001C7635">
      <w:pPr>
        <w:pStyle w:val="afb"/>
        <w:jc w:val="center"/>
      </w:pPr>
      <w:r w:rsidRPr="008A20DF">
        <w:t xml:space="preserve">Figure </w:t>
      </w:r>
      <w:r w:rsidRPr="008A20DF">
        <w:fldChar w:fldCharType="begin"/>
      </w:r>
      <w:r w:rsidRPr="008A20DF">
        <w:instrText xml:space="preserve"> SEQ Figure \* ARABIC </w:instrText>
      </w:r>
      <w:r w:rsidRPr="008A20DF">
        <w:fldChar w:fldCharType="separate"/>
      </w:r>
      <w:r w:rsidR="008A20DF">
        <w:rPr>
          <w:noProof/>
        </w:rPr>
        <w:t>1</w:t>
      </w:r>
      <w:r w:rsidRPr="008A20DF">
        <w:rPr>
          <w:noProof/>
        </w:rPr>
        <w:fldChar w:fldCharType="end"/>
      </w:r>
      <w:r w:rsidRPr="008A20DF">
        <w:t xml:space="preserve"> Party and their roles</w:t>
      </w:r>
    </w:p>
    <w:p w14:paraId="6DF89F24" w14:textId="77777777" w:rsidR="001C7635" w:rsidRPr="008A20DF" w:rsidRDefault="001C7635" w:rsidP="001C7635"/>
    <w:p w14:paraId="75FE085C" w14:textId="77777777" w:rsidR="001C7635" w:rsidRPr="008A20DF" w:rsidRDefault="001C7635" w:rsidP="000D7B3E">
      <w:pPr>
        <w:pStyle w:val="20"/>
      </w:pPr>
      <w:bookmarkStart w:id="32" w:name="_Toc63160490"/>
      <w:r w:rsidRPr="008A20DF">
        <w:t>Employee roles and user activities</w:t>
      </w:r>
      <w:bookmarkEnd w:id="32"/>
    </w:p>
    <w:p w14:paraId="2D939AFF" w14:textId="77777777" w:rsidR="001C7635" w:rsidRPr="008A20DF" w:rsidRDefault="001C7635" w:rsidP="001C7635"/>
    <w:p w14:paraId="12ADFFEE" w14:textId="77777777" w:rsidR="001C7635" w:rsidRPr="008A20DF" w:rsidRDefault="001C7635" w:rsidP="001C7635">
      <w:pPr>
        <w:jc w:val="center"/>
      </w:pPr>
      <w:r w:rsidRPr="008A20DF">
        <w:rPr>
          <w:noProof/>
        </w:rPr>
        <w:drawing>
          <wp:inline distT="0" distB="0" distL="0" distR="0" wp14:anchorId="21D71DAC" wp14:editId="549A0163">
            <wp:extent cx="4721091" cy="1799640"/>
            <wp:effectExtent l="0" t="0" r="0" b="0"/>
            <wp:docPr id="4" name="図 4" descr="暗い部屋のcg&#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暗い部屋のcg&#10;&#10;中程度の精度で自動的に生成された説明"/>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21091" cy="1799640"/>
                    </a:xfrm>
                    <a:prstGeom prst="rect">
                      <a:avLst/>
                    </a:prstGeom>
                  </pic:spPr>
                </pic:pic>
              </a:graphicData>
            </a:graphic>
          </wp:inline>
        </w:drawing>
      </w:r>
    </w:p>
    <w:p w14:paraId="38401864" w14:textId="48AD8C8B" w:rsidR="001C7635" w:rsidRPr="008A20DF" w:rsidRDefault="001C7635" w:rsidP="001C7635">
      <w:pPr>
        <w:pStyle w:val="afb"/>
        <w:jc w:val="center"/>
      </w:pPr>
      <w:r w:rsidRPr="008A20DF">
        <w:t xml:space="preserve">Figure </w:t>
      </w:r>
      <w:r w:rsidRPr="008A20DF">
        <w:fldChar w:fldCharType="begin"/>
      </w:r>
      <w:r w:rsidRPr="008A20DF">
        <w:instrText xml:space="preserve"> SEQ Figure \* ARABIC </w:instrText>
      </w:r>
      <w:r w:rsidRPr="008A20DF">
        <w:fldChar w:fldCharType="separate"/>
      </w:r>
      <w:r w:rsidR="008A20DF">
        <w:rPr>
          <w:noProof/>
        </w:rPr>
        <w:t>2</w:t>
      </w:r>
      <w:r w:rsidRPr="008A20DF">
        <w:rPr>
          <w:noProof/>
        </w:rPr>
        <w:fldChar w:fldCharType="end"/>
      </w:r>
      <w:r w:rsidRPr="008A20DF">
        <w:t xml:space="preserve"> - Employee roles and user activities</w:t>
      </w:r>
    </w:p>
    <w:p w14:paraId="0DF48062" w14:textId="77777777" w:rsidR="001C7635" w:rsidRPr="008A20DF" w:rsidRDefault="001C7635" w:rsidP="000D7B3E">
      <w:pPr>
        <w:pStyle w:val="20"/>
      </w:pPr>
      <w:bookmarkStart w:id="33" w:name="_Toc63160491"/>
      <w:r w:rsidRPr="008A20DF">
        <w:t>Business processes</w:t>
      </w:r>
      <w:bookmarkEnd w:id="33"/>
    </w:p>
    <w:p w14:paraId="77EDF116" w14:textId="77777777" w:rsidR="001C7635" w:rsidRPr="008A20DF" w:rsidRDefault="001C7635" w:rsidP="000D7B3E">
      <w:pPr>
        <w:pStyle w:val="30"/>
      </w:pPr>
      <w:bookmarkStart w:id="34" w:name="_Toc63160492"/>
      <w:r w:rsidRPr="008A20DF">
        <w:rPr>
          <w:rFonts w:hint="eastAsia"/>
        </w:rPr>
        <w:t>G</w:t>
      </w:r>
      <w:r w:rsidRPr="008A20DF">
        <w:t>eneral</w:t>
      </w:r>
      <w:bookmarkEnd w:id="34"/>
    </w:p>
    <w:p w14:paraId="7E46CFC0" w14:textId="77777777" w:rsidR="001C7635" w:rsidRPr="008A20DF" w:rsidRDefault="001C7635" w:rsidP="001C7635"/>
    <w:p w14:paraId="7D9CF534" w14:textId="77777777" w:rsidR="001C7635" w:rsidRPr="008A20DF" w:rsidRDefault="001C7635" w:rsidP="001C7635"/>
    <w:p w14:paraId="0977C0DB" w14:textId="77777777" w:rsidR="001C7635" w:rsidRPr="008A20DF" w:rsidRDefault="001C7635" w:rsidP="001C7635"/>
    <w:p w14:paraId="522E59DD" w14:textId="77777777" w:rsidR="001C7635" w:rsidRPr="008A20DF" w:rsidRDefault="001C7635" w:rsidP="000D7B3E">
      <w:pPr>
        <w:pStyle w:val="30"/>
      </w:pPr>
      <w:bookmarkStart w:id="35" w:name="_Toc63160493"/>
      <w:r w:rsidRPr="008A20DF">
        <w:t>Invoicing of deliveries against purchase orders, based on a contract</w:t>
      </w:r>
      <w:bookmarkEnd w:id="35"/>
    </w:p>
    <w:p w14:paraId="573A57FD" w14:textId="77777777" w:rsidR="001C7635" w:rsidRPr="008A20DF" w:rsidRDefault="001C7635" w:rsidP="0077791F">
      <w:pPr>
        <w:spacing w:after="240"/>
      </w:pPr>
      <w:r w:rsidRPr="008A20DF">
        <w:t xml:space="preserve">The Buyer purchases goods and services without any prior purchase order or contract (e. g. by ordering over the telephone, internet or over the counter). Payment is made in advance of the invoice, e. g. by means of a credit, debit, or payment card or through a payment service provider. Note that sufficient business controls should be present in the administration of both parties given the absence of written purchase orders. Invoicing may take place before, after or at the same time as the delivery. The invoice refers to the account or card number used for payment and states the amount paid in advance. </w:t>
      </w:r>
    </w:p>
    <w:p w14:paraId="744E638B" w14:textId="77777777" w:rsidR="001C7635" w:rsidRPr="008A20DF" w:rsidRDefault="001C7635" w:rsidP="001C7635">
      <w:pPr>
        <w:jc w:val="center"/>
      </w:pPr>
      <w:r w:rsidRPr="008A20DF">
        <w:rPr>
          <w:noProof/>
        </w:rPr>
        <w:lastRenderedPageBreak/>
        <w:drawing>
          <wp:inline distT="0" distB="0" distL="0" distR="0" wp14:anchorId="33340BC2" wp14:editId="6EB3CE51">
            <wp:extent cx="4174560" cy="2519891"/>
            <wp:effectExtent l="0" t="0" r="3810" b="0"/>
            <wp:docPr id="17" name="図 17"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ダイアグラム&#10;&#10;自動的に生成された説明"/>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74560" cy="2519891"/>
                    </a:xfrm>
                    <a:prstGeom prst="rect">
                      <a:avLst/>
                    </a:prstGeom>
                  </pic:spPr>
                </pic:pic>
              </a:graphicData>
            </a:graphic>
          </wp:inline>
        </w:drawing>
      </w:r>
    </w:p>
    <w:p w14:paraId="7E4DB524" w14:textId="59487450" w:rsidR="001C7635" w:rsidRPr="008A20DF" w:rsidRDefault="001C7635" w:rsidP="001C7635">
      <w:pPr>
        <w:pStyle w:val="afb"/>
        <w:jc w:val="center"/>
      </w:pPr>
      <w:r w:rsidRPr="008A20DF">
        <w:t xml:space="preserve">Figure </w:t>
      </w:r>
      <w:r w:rsidRPr="008A20DF">
        <w:fldChar w:fldCharType="begin"/>
      </w:r>
      <w:r w:rsidRPr="008A20DF">
        <w:instrText xml:space="preserve"> SEQ Figure \* ARABIC </w:instrText>
      </w:r>
      <w:r w:rsidRPr="008A20DF">
        <w:fldChar w:fldCharType="separate"/>
      </w:r>
      <w:r w:rsidR="008A20DF">
        <w:rPr>
          <w:noProof/>
        </w:rPr>
        <w:t>3</w:t>
      </w:r>
      <w:r w:rsidRPr="008A20DF">
        <w:rPr>
          <w:noProof/>
        </w:rPr>
        <w:fldChar w:fldCharType="end"/>
      </w:r>
      <w:r w:rsidRPr="008A20DF">
        <w:t xml:space="preserve"> - Invoicing of deliveries against purchase orders, based on a contract</w:t>
      </w:r>
    </w:p>
    <w:p w14:paraId="062B2AC8" w14:textId="77777777" w:rsidR="001C7635" w:rsidRPr="008A20DF" w:rsidRDefault="001C7635" w:rsidP="001C7635"/>
    <w:p w14:paraId="4114E225" w14:textId="77777777" w:rsidR="001C7635" w:rsidRPr="008A20DF" w:rsidRDefault="001C7635" w:rsidP="000D7B3E">
      <w:pPr>
        <w:pStyle w:val="30"/>
      </w:pPr>
      <w:bookmarkStart w:id="36" w:name="_Toc63160494"/>
      <w:r w:rsidRPr="008A20DF">
        <w:t>Spot payment</w:t>
      </w:r>
      <w:bookmarkEnd w:id="36"/>
    </w:p>
    <w:p w14:paraId="593474B7" w14:textId="77777777" w:rsidR="001C7635" w:rsidRPr="008A20DF" w:rsidRDefault="001C7635" w:rsidP="0077791F">
      <w:pPr>
        <w:spacing w:after="240"/>
      </w:pPr>
      <w:r w:rsidRPr="008A20DF">
        <w:t xml:space="preserve">The Buyer purchases goods and services without any prior purchase order or contract (e. g. by ordering over the telephone, internet or over the counter). Payment is made in advance of the invoice, e. g. by means of a credit, debit, or payment card or through a payment service provider. Note that sufficient business controls should be present in the administration of both parties given the absence of written purchase orders. Invoicing may take place before, after or at the same time as the delivery. The invoice refers to the account or card number used for payment and states the amount paid in advance. </w:t>
      </w:r>
    </w:p>
    <w:p w14:paraId="4C6E7110" w14:textId="77777777" w:rsidR="001C7635" w:rsidRPr="008A20DF" w:rsidRDefault="001C7635" w:rsidP="001C7635">
      <w:pPr>
        <w:jc w:val="center"/>
      </w:pPr>
      <w:r w:rsidRPr="008A20DF">
        <w:rPr>
          <w:noProof/>
        </w:rPr>
        <w:drawing>
          <wp:inline distT="0" distB="0" distL="0" distR="0" wp14:anchorId="02FEE627" wp14:editId="07D008DD">
            <wp:extent cx="4179600" cy="2519933"/>
            <wp:effectExtent l="0" t="0" r="0" b="0"/>
            <wp:docPr id="18" name="図 18" descr="ダイアグラム, タイムライ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ダイアグラム, タイムライン&#10;&#10;自動的に生成された説明"/>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79600" cy="2519933"/>
                    </a:xfrm>
                    <a:prstGeom prst="rect">
                      <a:avLst/>
                    </a:prstGeom>
                  </pic:spPr>
                </pic:pic>
              </a:graphicData>
            </a:graphic>
          </wp:inline>
        </w:drawing>
      </w:r>
    </w:p>
    <w:p w14:paraId="43F451D2" w14:textId="39A039B0" w:rsidR="001C7635" w:rsidRPr="008A20DF" w:rsidRDefault="001C7635" w:rsidP="001C7635">
      <w:pPr>
        <w:pStyle w:val="afb"/>
        <w:jc w:val="center"/>
      </w:pPr>
      <w:r w:rsidRPr="008A20DF">
        <w:t xml:space="preserve">Figure </w:t>
      </w:r>
      <w:r w:rsidRPr="008A20DF">
        <w:fldChar w:fldCharType="begin"/>
      </w:r>
      <w:r w:rsidRPr="008A20DF">
        <w:instrText xml:space="preserve"> SEQ Figure \* ARABIC </w:instrText>
      </w:r>
      <w:r w:rsidRPr="008A20DF">
        <w:fldChar w:fldCharType="separate"/>
      </w:r>
      <w:r w:rsidR="008A20DF">
        <w:rPr>
          <w:noProof/>
        </w:rPr>
        <w:t>4</w:t>
      </w:r>
      <w:r w:rsidRPr="008A20DF">
        <w:rPr>
          <w:noProof/>
        </w:rPr>
        <w:fldChar w:fldCharType="end"/>
      </w:r>
      <w:r w:rsidRPr="008A20DF">
        <w:t xml:space="preserve"> - Spot payment</w:t>
      </w:r>
    </w:p>
    <w:p w14:paraId="0EF3CB6B" w14:textId="77777777" w:rsidR="001C7635" w:rsidRPr="008A20DF" w:rsidRDefault="001C7635" w:rsidP="001C7635"/>
    <w:p w14:paraId="39CF9174" w14:textId="77777777" w:rsidR="001C7635" w:rsidRPr="008A20DF" w:rsidRDefault="001C7635" w:rsidP="000D7B3E">
      <w:pPr>
        <w:pStyle w:val="20"/>
      </w:pPr>
      <w:bookmarkStart w:id="37" w:name="_Toc63160495"/>
      <w:r w:rsidRPr="008A20DF">
        <w:t>Business controls and audit trails</w:t>
      </w:r>
      <w:bookmarkEnd w:id="37"/>
    </w:p>
    <w:p w14:paraId="6B0BD0DA" w14:textId="77777777" w:rsidR="001C7635" w:rsidRPr="008A20DF" w:rsidRDefault="001C7635" w:rsidP="000D7B3E">
      <w:pPr>
        <w:pStyle w:val="30"/>
      </w:pPr>
      <w:bookmarkStart w:id="38" w:name="_Toc63160496"/>
      <w:r w:rsidRPr="008A20DF">
        <w:t>General</w:t>
      </w:r>
      <w:bookmarkEnd w:id="38"/>
    </w:p>
    <w:p w14:paraId="3F582080" w14:textId="77777777" w:rsidR="001C7635" w:rsidRPr="008A20DF" w:rsidRDefault="001C7635" w:rsidP="001C7635"/>
    <w:p w14:paraId="32E39828" w14:textId="77777777" w:rsidR="001C7635" w:rsidRPr="008A20DF" w:rsidRDefault="001C7635" w:rsidP="000D7B3E">
      <w:pPr>
        <w:pStyle w:val="30"/>
      </w:pPr>
      <w:bookmarkStart w:id="39" w:name="_Toc63160497"/>
      <w:r w:rsidRPr="008A20DF">
        <w:t>3-way matching</w:t>
      </w:r>
      <w:bookmarkEnd w:id="39"/>
    </w:p>
    <w:p w14:paraId="6050FF36" w14:textId="77777777" w:rsidR="001C7635" w:rsidRPr="008A20DF" w:rsidRDefault="001C7635" w:rsidP="0077791F">
      <w:pPr>
        <w:spacing w:after="240"/>
      </w:pPr>
      <w:r w:rsidRPr="008A20DF">
        <w:t xml:space="preserve">An electronic record of each of these events will usually be created in the ERP system. This record may directly contain values relating to the event, e. g. quantities, or reference master data to provide or derive content, e. g. pricing. It is this record of the sequence of events in the process that contributes to </w:t>
      </w:r>
      <w:r w:rsidRPr="008A20DF">
        <w:lastRenderedPageBreak/>
        <w:t>an audit trail. An audit trail will consist of documents outside the ERP and a transaction record within the ERP. For example, the audit trail for the ‘procure-to-pay’ cycle will often take the following form.</w:t>
      </w:r>
    </w:p>
    <w:p w14:paraId="1E5B9BCD" w14:textId="77777777" w:rsidR="001C7635" w:rsidRPr="008A20DF" w:rsidRDefault="001C7635" w:rsidP="001C7635">
      <w:pPr>
        <w:jc w:val="center"/>
      </w:pPr>
      <w:r w:rsidRPr="008A20DF">
        <w:rPr>
          <w:noProof/>
        </w:rPr>
        <w:drawing>
          <wp:inline distT="0" distB="0" distL="0" distR="0" wp14:anchorId="52F0BD95" wp14:editId="78A5EFE8">
            <wp:extent cx="3735127" cy="2159640"/>
            <wp:effectExtent l="0" t="0" r="0" b="0"/>
            <wp:docPr id="23" name="図 2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ダイアグラム&#10;&#10;自動的に生成された説明"/>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35127" cy="2159640"/>
                    </a:xfrm>
                    <a:prstGeom prst="rect">
                      <a:avLst/>
                    </a:prstGeom>
                  </pic:spPr>
                </pic:pic>
              </a:graphicData>
            </a:graphic>
          </wp:inline>
        </w:drawing>
      </w:r>
    </w:p>
    <w:p w14:paraId="3B74D181" w14:textId="0C465496" w:rsidR="001C7635" w:rsidRPr="008A20DF" w:rsidRDefault="001C7635" w:rsidP="001C7635">
      <w:pPr>
        <w:pStyle w:val="afb"/>
        <w:jc w:val="center"/>
      </w:pPr>
      <w:r w:rsidRPr="008A20DF">
        <w:t xml:space="preserve">Figure </w:t>
      </w:r>
      <w:r w:rsidRPr="008A20DF">
        <w:fldChar w:fldCharType="begin"/>
      </w:r>
      <w:r w:rsidRPr="008A20DF">
        <w:instrText xml:space="preserve"> SEQ Figure \* ARABIC </w:instrText>
      </w:r>
      <w:r w:rsidRPr="008A20DF">
        <w:fldChar w:fldCharType="separate"/>
      </w:r>
      <w:r w:rsidR="008A20DF">
        <w:rPr>
          <w:noProof/>
        </w:rPr>
        <w:t>5</w:t>
      </w:r>
      <w:r w:rsidRPr="008A20DF">
        <w:rPr>
          <w:noProof/>
        </w:rPr>
        <w:fldChar w:fldCharType="end"/>
      </w:r>
      <w:r w:rsidRPr="008A20DF">
        <w:t xml:space="preserve"> - 3-way matching</w:t>
      </w:r>
    </w:p>
    <w:p w14:paraId="0B960707" w14:textId="77777777" w:rsidR="001C7635" w:rsidRPr="008A20DF" w:rsidRDefault="001C7635" w:rsidP="0077791F">
      <w:pPr>
        <w:spacing w:after="240"/>
      </w:pPr>
      <w:r w:rsidRPr="008A20DF">
        <w:t>This represents the process that supports purchase of goods or services where the 3-way match control is implemented, typically: purchase order → goods received note → purchase invoice → payment.</w:t>
      </w:r>
    </w:p>
    <w:p w14:paraId="15983DC2" w14:textId="77777777" w:rsidR="001C7635" w:rsidRPr="008A20DF" w:rsidRDefault="001C7635" w:rsidP="0077791F">
      <w:pPr>
        <w:spacing w:after="240"/>
      </w:pPr>
      <w:r w:rsidRPr="008A20DF">
        <w:t>Bottom half of the Figure 6 is the equivalent audit trail for an ‘order-to-cash’ cycle.</w:t>
      </w:r>
    </w:p>
    <w:p w14:paraId="0C860762" w14:textId="77777777" w:rsidR="001C7635" w:rsidRPr="008A20DF" w:rsidRDefault="001C7635" w:rsidP="000D7B3E">
      <w:pPr>
        <w:pStyle w:val="20"/>
      </w:pPr>
      <w:bookmarkStart w:id="40" w:name="_Toc63160498"/>
      <w:r w:rsidRPr="008A20DF">
        <w:t>Semantic datatypes</w:t>
      </w:r>
      <w:bookmarkEnd w:id="40"/>
    </w:p>
    <w:p w14:paraId="0CD5EE28" w14:textId="77777777" w:rsidR="001C7635" w:rsidRPr="008A20DF" w:rsidRDefault="001C7635" w:rsidP="000D7B3E">
      <w:pPr>
        <w:pStyle w:val="30"/>
      </w:pPr>
      <w:bookmarkStart w:id="41" w:name="_Toc63160499"/>
      <w:r w:rsidRPr="008A20DF">
        <w:t>Primitive types</w:t>
      </w:r>
      <w:bookmarkEnd w:id="41"/>
    </w:p>
    <w:p w14:paraId="061E26D0" w14:textId="27FB5D8A" w:rsidR="001C7635" w:rsidRPr="008A20DF" w:rsidRDefault="00004F3F" w:rsidP="006117BB">
      <w:pPr>
        <w:spacing w:after="240"/>
      </w:pPr>
      <w:r>
        <w:t xml:space="preserve">Table 1 </w:t>
      </w:r>
      <w:r w:rsidR="001C7635" w:rsidRPr="008A20DF">
        <w:t>lists primitive data types taken from </w:t>
      </w:r>
      <w:hyperlink r:id="rId29" w:history="1">
        <w:r w:rsidR="001C7635" w:rsidRPr="008A20DF">
          <w:t>ISO 15000-5:2014</w:t>
        </w:r>
      </w:hyperlink>
      <w:r w:rsidR="001C7635" w:rsidRPr="008A20DF">
        <w:t xml:space="preserve">. </w:t>
      </w:r>
    </w:p>
    <w:p w14:paraId="4DC3A878" w14:textId="5F486897" w:rsidR="001C7635" w:rsidRPr="008A20DF" w:rsidRDefault="0014087E" w:rsidP="0014087E">
      <w:pPr>
        <w:pStyle w:val="Tabletitle"/>
      </w:pPr>
      <w:bookmarkStart w:id="42" w:name="_Ref63155370"/>
      <w:bookmarkStart w:id="43" w:name="_Ref63155429"/>
      <w:r w:rsidRPr="008A20DF">
        <w:t>Table</w:t>
      </w:r>
      <w:bookmarkEnd w:id="42"/>
      <w:r w:rsidRPr="008A20DF">
        <w:t> </w:t>
      </w:r>
      <w:r w:rsidRPr="008A20DF">
        <w:fldChar w:fldCharType="begin"/>
      </w:r>
      <w:r w:rsidRPr="008A20DF">
        <w:instrText xml:space="preserve"> IF </w:instrText>
      </w:r>
      <w:r w:rsidRPr="008A20DF">
        <w:fldChar w:fldCharType="begin"/>
      </w:r>
      <w:r w:rsidRPr="008A20DF">
        <w:instrText xml:space="preserve">SEQ aaa \c </w:instrText>
      </w:r>
      <w:r w:rsidRPr="008A20DF">
        <w:fldChar w:fldCharType="separate"/>
      </w:r>
      <w:r w:rsidR="008A20DF">
        <w:rPr>
          <w:noProof/>
        </w:rPr>
        <w:instrText>0</w:instrText>
      </w:r>
      <w:r w:rsidRPr="008A20DF">
        <w:fldChar w:fldCharType="end"/>
      </w:r>
      <w:r w:rsidRPr="008A20DF">
        <w:instrText xml:space="preserve"> &gt;= 1 "</w:instrText>
      </w:r>
      <w:r w:rsidRPr="008A20DF">
        <w:fldChar w:fldCharType="begin"/>
      </w:r>
      <w:r w:rsidRPr="008A20DF">
        <w:instrText xml:space="preserve">SEQ aaa \c \* ALPHABETIC </w:instrText>
      </w:r>
      <w:r w:rsidRPr="008A20DF">
        <w:fldChar w:fldCharType="separate"/>
      </w:r>
      <w:r w:rsidRPr="008A20DF">
        <w:instrText>A</w:instrText>
      </w:r>
      <w:r w:rsidRPr="008A20DF">
        <w:fldChar w:fldCharType="end"/>
      </w:r>
      <w:r w:rsidRPr="008A20DF">
        <w:instrText xml:space="preserve">." "" </w:instrText>
      </w:r>
      <w:r w:rsidRPr="008A20DF">
        <w:fldChar w:fldCharType="end"/>
      </w:r>
      <w:bookmarkStart w:id="44" w:name="_Ref63155520"/>
      <w:r w:rsidRPr="008A20DF">
        <w:fldChar w:fldCharType="begin"/>
      </w:r>
      <w:r w:rsidRPr="008A20DF">
        <w:instrText xml:space="preserve">SEQ Table </w:instrText>
      </w:r>
      <w:r w:rsidRPr="008A20DF">
        <w:fldChar w:fldCharType="separate"/>
      </w:r>
      <w:r w:rsidR="008A20DF">
        <w:rPr>
          <w:noProof/>
        </w:rPr>
        <w:t>1</w:t>
      </w:r>
      <w:r w:rsidRPr="008A20DF">
        <w:fldChar w:fldCharType="end"/>
      </w:r>
      <w:r w:rsidRPr="008A20DF">
        <w:t> —</w:t>
      </w:r>
      <w:r w:rsidR="001C7635" w:rsidRPr="008A20DF">
        <w:t xml:space="preserve"> Primitive types</w:t>
      </w:r>
      <w:bookmarkEnd w:id="43"/>
      <w:bookmarkEnd w:id="44"/>
    </w:p>
    <w:tbl>
      <w:tblPr>
        <w:tblStyle w:val="affff3"/>
        <w:tblW w:w="9889" w:type="dxa"/>
        <w:tblLook w:val="04A0" w:firstRow="1" w:lastRow="0" w:firstColumn="1" w:lastColumn="0" w:noHBand="0" w:noVBand="1"/>
      </w:tblPr>
      <w:tblGrid>
        <w:gridCol w:w="1696"/>
        <w:gridCol w:w="8193"/>
      </w:tblGrid>
      <w:tr w:rsidR="001C7635" w:rsidRPr="008A20DF" w14:paraId="083E506E" w14:textId="77777777" w:rsidTr="008B4441">
        <w:trPr>
          <w:tblHeader/>
        </w:trPr>
        <w:tc>
          <w:tcPr>
            <w:tcW w:w="1696" w:type="dxa"/>
            <w:shd w:val="clear" w:color="auto" w:fill="D9D9D9" w:themeFill="background1" w:themeFillShade="D9"/>
          </w:tcPr>
          <w:p w14:paraId="6622D231" w14:textId="77777777" w:rsidR="001C7635" w:rsidRPr="008A20DF" w:rsidRDefault="001C7635" w:rsidP="001C7635">
            <w:pPr>
              <w:jc w:val="center"/>
              <w:rPr>
                <w:b/>
                <w:bCs/>
              </w:rPr>
            </w:pPr>
            <w:r w:rsidRPr="008A20DF">
              <w:rPr>
                <w:b/>
                <w:bCs/>
              </w:rPr>
              <w:t>Primitive type</w:t>
            </w:r>
          </w:p>
        </w:tc>
        <w:tc>
          <w:tcPr>
            <w:tcW w:w="8193" w:type="dxa"/>
            <w:shd w:val="clear" w:color="auto" w:fill="D9D9D9" w:themeFill="background1" w:themeFillShade="D9"/>
          </w:tcPr>
          <w:p w14:paraId="60E69065" w14:textId="77777777" w:rsidR="001C7635" w:rsidRPr="008A20DF" w:rsidRDefault="001C7635" w:rsidP="001C7635">
            <w:pPr>
              <w:jc w:val="center"/>
              <w:rPr>
                <w:b/>
                <w:bCs/>
              </w:rPr>
            </w:pPr>
            <w:r w:rsidRPr="008A20DF">
              <w:rPr>
                <w:b/>
                <w:bCs/>
              </w:rPr>
              <w:t>Definition</w:t>
            </w:r>
          </w:p>
        </w:tc>
      </w:tr>
      <w:tr w:rsidR="001C7635" w:rsidRPr="008A20DF" w14:paraId="3AF6098F" w14:textId="77777777" w:rsidTr="008B4441">
        <w:tc>
          <w:tcPr>
            <w:tcW w:w="1696" w:type="dxa"/>
          </w:tcPr>
          <w:p w14:paraId="59A740EA" w14:textId="77777777" w:rsidR="001C7635" w:rsidRPr="008A20DF" w:rsidRDefault="001C7635" w:rsidP="008B4441">
            <w:pPr>
              <w:pStyle w:val="Tabletext10"/>
              <w:rPr>
                <w:shd w:val="clear" w:color="auto" w:fill="FFFFFF"/>
              </w:rPr>
            </w:pPr>
            <w:r w:rsidRPr="008A20DF">
              <w:rPr>
                <w:shd w:val="clear" w:color="auto" w:fill="FFFFFF"/>
              </w:rPr>
              <w:t>Date</w:t>
            </w:r>
          </w:p>
        </w:tc>
        <w:tc>
          <w:tcPr>
            <w:tcW w:w="8193" w:type="dxa"/>
          </w:tcPr>
          <w:p w14:paraId="0072460D" w14:textId="77777777" w:rsidR="001C7635" w:rsidRPr="008A20DF" w:rsidRDefault="001C7635" w:rsidP="008B4441">
            <w:pPr>
              <w:pStyle w:val="Tabletext10"/>
              <w:jc w:val="both"/>
              <w:rPr>
                <w:shd w:val="clear" w:color="auto" w:fill="FFFFFF"/>
              </w:rPr>
            </w:pPr>
            <w:r w:rsidRPr="008A20DF">
              <w:rPr>
                <w:shd w:val="clear" w:color="auto" w:fill="FFFFFF"/>
              </w:rPr>
              <w:t>Time point representing a calendar day on a time scale consisting of an origin and a succession of calendar ISO 8601-1:2019.</w:t>
            </w:r>
          </w:p>
        </w:tc>
      </w:tr>
      <w:tr w:rsidR="001C7635" w:rsidRPr="008A20DF" w14:paraId="742FC804" w14:textId="77777777" w:rsidTr="008B4441">
        <w:tc>
          <w:tcPr>
            <w:tcW w:w="1696" w:type="dxa"/>
          </w:tcPr>
          <w:p w14:paraId="0BD98C91" w14:textId="77777777" w:rsidR="001C7635" w:rsidRPr="008A20DF" w:rsidRDefault="001C7635" w:rsidP="008B4441">
            <w:pPr>
              <w:pStyle w:val="Tabletext10"/>
              <w:rPr>
                <w:shd w:val="clear" w:color="auto" w:fill="FFFFFF"/>
              </w:rPr>
            </w:pPr>
            <w:r w:rsidRPr="008A20DF">
              <w:rPr>
                <w:shd w:val="clear" w:color="auto" w:fill="FFFFFF"/>
              </w:rPr>
              <w:t>Time</w:t>
            </w:r>
          </w:p>
        </w:tc>
        <w:tc>
          <w:tcPr>
            <w:tcW w:w="8193" w:type="dxa"/>
          </w:tcPr>
          <w:p w14:paraId="33F25EE8" w14:textId="77777777" w:rsidR="001C7635" w:rsidRPr="008A20DF" w:rsidRDefault="001C7635" w:rsidP="008B4441">
            <w:pPr>
              <w:pStyle w:val="Tabletext10"/>
              <w:jc w:val="both"/>
              <w:rPr>
                <w:shd w:val="clear" w:color="auto" w:fill="FFFFFF"/>
              </w:rPr>
            </w:pPr>
            <w:r w:rsidRPr="008A20DF">
              <w:rPr>
                <w:shd w:val="clear" w:color="auto" w:fill="FFFFFF"/>
              </w:rPr>
              <w:t>Time point representing a time of day on a time scale consisting of an origin and a succession of calendar ISO 8601-1:2019.</w:t>
            </w:r>
          </w:p>
        </w:tc>
      </w:tr>
      <w:tr w:rsidR="001C7635" w:rsidRPr="008A20DF" w14:paraId="3167527E" w14:textId="77777777" w:rsidTr="008B4441">
        <w:tc>
          <w:tcPr>
            <w:tcW w:w="1696" w:type="dxa"/>
          </w:tcPr>
          <w:p w14:paraId="68192435" w14:textId="77777777" w:rsidR="001C7635" w:rsidRPr="008A20DF" w:rsidRDefault="001C7635" w:rsidP="008B4441">
            <w:pPr>
              <w:pStyle w:val="Tabletext10"/>
              <w:rPr>
                <w:shd w:val="clear" w:color="auto" w:fill="FFFFFF"/>
              </w:rPr>
            </w:pPr>
            <w:r w:rsidRPr="008A20DF">
              <w:rPr>
                <w:shd w:val="clear" w:color="auto" w:fill="FFFFFF"/>
              </w:rPr>
              <w:t>Decimal</w:t>
            </w:r>
          </w:p>
        </w:tc>
        <w:tc>
          <w:tcPr>
            <w:tcW w:w="8193" w:type="dxa"/>
          </w:tcPr>
          <w:p w14:paraId="278EEEAE" w14:textId="77777777" w:rsidR="001C7635" w:rsidRPr="008A20DF" w:rsidRDefault="001C7635" w:rsidP="008B4441">
            <w:pPr>
              <w:pStyle w:val="Tabletext10"/>
              <w:jc w:val="both"/>
              <w:rPr>
                <w:shd w:val="clear" w:color="auto" w:fill="FFFFFF"/>
              </w:rPr>
            </w:pPr>
            <w:r w:rsidRPr="008A20DF">
              <w:rPr>
                <w:shd w:val="clear" w:color="auto" w:fill="FFFFFF"/>
              </w:rPr>
              <w:t>A subset of the real numbers, which can be represented by decimal numerals.</w:t>
            </w:r>
          </w:p>
        </w:tc>
      </w:tr>
      <w:tr w:rsidR="001C7635" w:rsidRPr="008A20DF" w14:paraId="796A160A" w14:textId="77777777" w:rsidTr="008B4441">
        <w:tc>
          <w:tcPr>
            <w:tcW w:w="1696" w:type="dxa"/>
          </w:tcPr>
          <w:p w14:paraId="63D477F9" w14:textId="77777777" w:rsidR="001C7635" w:rsidRPr="008A20DF" w:rsidRDefault="001C7635" w:rsidP="008B4441">
            <w:pPr>
              <w:pStyle w:val="Tabletext10"/>
              <w:rPr>
                <w:shd w:val="clear" w:color="auto" w:fill="FFFFFF"/>
              </w:rPr>
            </w:pPr>
            <w:r w:rsidRPr="008A20DF">
              <w:rPr>
                <w:shd w:val="clear" w:color="auto" w:fill="FFFFFF"/>
              </w:rPr>
              <w:t>String</w:t>
            </w:r>
          </w:p>
        </w:tc>
        <w:tc>
          <w:tcPr>
            <w:tcW w:w="8193" w:type="dxa"/>
          </w:tcPr>
          <w:p w14:paraId="690B813E" w14:textId="77777777" w:rsidR="001C7635" w:rsidRPr="008A20DF" w:rsidRDefault="001C7635" w:rsidP="008B4441">
            <w:pPr>
              <w:pStyle w:val="Tabletext10"/>
              <w:jc w:val="both"/>
              <w:rPr>
                <w:shd w:val="clear" w:color="auto" w:fill="FFFFFF"/>
              </w:rPr>
            </w:pPr>
            <w:r w:rsidRPr="008A20DF">
              <w:rPr>
                <w:shd w:val="clear" w:color="auto" w:fill="FFFFFF"/>
              </w:rPr>
              <w:t>A finite sequence of characters.</w:t>
            </w:r>
          </w:p>
        </w:tc>
      </w:tr>
    </w:tbl>
    <w:p w14:paraId="75DC7AC3" w14:textId="77777777" w:rsidR="001C7635" w:rsidRPr="008A20DF" w:rsidRDefault="001C7635" w:rsidP="000D7B3E">
      <w:pPr>
        <w:pStyle w:val="30"/>
      </w:pPr>
      <w:bookmarkStart w:id="45" w:name="_Toc63160500"/>
      <w:r w:rsidRPr="008A20DF">
        <w:t>Semantic data types</w:t>
      </w:r>
      <w:bookmarkEnd w:id="45"/>
    </w:p>
    <w:p w14:paraId="265E71DE" w14:textId="68525D3C" w:rsidR="001C7635" w:rsidRDefault="001C7635" w:rsidP="006117BB">
      <w:pPr>
        <w:spacing w:after="240"/>
      </w:pPr>
      <w:r w:rsidRPr="008A20DF">
        <w:rPr>
          <w:b/>
          <w:bCs/>
        </w:rPr>
        <w:t>Table 2</w:t>
      </w:r>
      <w:r w:rsidRPr="008A20DF">
        <w:t xml:space="preserve"> lists </w:t>
      </w:r>
      <w:r w:rsidR="00C63542">
        <w:t>approved core component</w:t>
      </w:r>
      <w:r w:rsidRPr="008A20DF">
        <w:t xml:space="preserve"> types on ISO 15000-5:2014</w:t>
      </w:r>
      <w:r w:rsidR="00C63542">
        <w:t xml:space="preserve"> Annex B</w:t>
      </w:r>
      <w:r w:rsidRPr="008A20DF">
        <w:t>.</w:t>
      </w:r>
    </w:p>
    <w:p w14:paraId="31973ADA" w14:textId="7AF61CF8" w:rsidR="00AE6C93" w:rsidRDefault="00AE6C93" w:rsidP="00AE6C93">
      <w:pPr>
        <w:pStyle w:val="Tabletitle"/>
      </w:pPr>
      <w:r>
        <w:t>Table </w:t>
      </w:r>
      <w:r>
        <w:fldChar w:fldCharType="begin"/>
      </w:r>
      <w:r>
        <w:instrText xml:space="preserve"> IF </w:instrText>
      </w:r>
      <w:r>
        <w:fldChar w:fldCharType="begin"/>
      </w:r>
      <w:r>
        <w:instrText xml:space="preserve">SEQ aaa \c </w:instrText>
      </w:r>
      <w:r>
        <w:fldChar w:fldCharType="separate"/>
      </w:r>
      <w:r>
        <w:rPr>
          <w:noProof/>
        </w:rPr>
        <w:instrText>0</w:instrText>
      </w:r>
      <w:r>
        <w:fldChar w:fldCharType="end"/>
      </w:r>
      <w:r>
        <w:instrText xml:space="preserve"> &gt;= 1 "</w:instrText>
      </w:r>
      <w:r>
        <w:fldChar w:fldCharType="begin"/>
      </w:r>
      <w:r>
        <w:instrText xml:space="preserve">SEQ aaa \c \* ALPHABETIC </w:instrText>
      </w:r>
      <w:r>
        <w:fldChar w:fldCharType="separate"/>
      </w:r>
      <w:r>
        <w:instrText>A</w:instrText>
      </w:r>
      <w:r>
        <w:fldChar w:fldCharType="end"/>
      </w:r>
      <w:r>
        <w:instrText xml:space="preserve">." "" </w:instrText>
      </w:r>
      <w:r>
        <w:fldChar w:fldCharType="end"/>
      </w:r>
      <w:r>
        <w:fldChar w:fldCharType="begin"/>
      </w:r>
      <w:r>
        <w:instrText xml:space="preserve">SEQ Table </w:instrText>
      </w:r>
      <w:r>
        <w:fldChar w:fldCharType="separate"/>
      </w:r>
      <w:r>
        <w:rPr>
          <w:noProof/>
        </w:rPr>
        <w:t>2</w:t>
      </w:r>
      <w:r>
        <w:fldChar w:fldCharType="end"/>
      </w:r>
      <w:r>
        <w:t xml:space="preserve"> — List of approved Core Component Types (CCT) </w:t>
      </w:r>
    </w:p>
    <w:tbl>
      <w:tblPr>
        <w:tblStyle w:val="affff3"/>
        <w:tblW w:w="0" w:type="auto"/>
        <w:tblLayout w:type="fixed"/>
        <w:tblLook w:val="04A0" w:firstRow="1" w:lastRow="0" w:firstColumn="1" w:lastColumn="0" w:noHBand="0" w:noVBand="1"/>
      </w:tblPr>
      <w:tblGrid>
        <w:gridCol w:w="1361"/>
        <w:gridCol w:w="2268"/>
        <w:gridCol w:w="1843"/>
        <w:gridCol w:w="850"/>
        <w:gridCol w:w="851"/>
        <w:gridCol w:w="2693"/>
      </w:tblGrid>
      <w:tr w:rsidR="00E9669B" w:rsidRPr="00E9669B" w14:paraId="7DDBBDF8" w14:textId="77777777" w:rsidTr="00476445">
        <w:trPr>
          <w:cantSplit/>
          <w:trHeight w:val="1134"/>
          <w:tblHeader/>
        </w:trPr>
        <w:tc>
          <w:tcPr>
            <w:tcW w:w="1361" w:type="dxa"/>
            <w:shd w:val="clear" w:color="auto" w:fill="D9D9D9" w:themeFill="background1" w:themeFillShade="D9"/>
            <w:tcMar>
              <w:left w:w="85" w:type="dxa"/>
              <w:right w:w="85" w:type="dxa"/>
            </w:tcMar>
            <w:vAlign w:val="center"/>
          </w:tcPr>
          <w:p w14:paraId="6418255D" w14:textId="2880BD17" w:rsidR="00AE6C93" w:rsidRPr="00E9669B" w:rsidRDefault="00AE6C93" w:rsidP="00E9669B">
            <w:pPr>
              <w:pStyle w:val="Tabletext10"/>
              <w:jc w:val="center"/>
              <w:rPr>
                <w:b/>
                <w:bCs/>
              </w:rPr>
            </w:pPr>
            <w:r w:rsidRPr="00E9669B">
              <w:rPr>
                <w:b/>
                <w:bCs/>
              </w:rPr>
              <w:t>CCT Dictionary Entry Name</w:t>
            </w:r>
          </w:p>
        </w:tc>
        <w:tc>
          <w:tcPr>
            <w:tcW w:w="2268" w:type="dxa"/>
            <w:shd w:val="clear" w:color="auto" w:fill="D9D9D9" w:themeFill="background1" w:themeFillShade="D9"/>
            <w:tcMar>
              <w:left w:w="85" w:type="dxa"/>
              <w:right w:w="85" w:type="dxa"/>
            </w:tcMar>
            <w:vAlign w:val="center"/>
          </w:tcPr>
          <w:p w14:paraId="0D5E59CC" w14:textId="10F84D18" w:rsidR="00AE6C93" w:rsidRPr="00E9669B" w:rsidRDefault="00AE6C93" w:rsidP="00476445">
            <w:pPr>
              <w:pStyle w:val="Tabletext10"/>
              <w:rPr>
                <w:b/>
                <w:bCs/>
              </w:rPr>
            </w:pPr>
            <w:r w:rsidRPr="00E9669B">
              <w:rPr>
                <w:b/>
                <w:bCs/>
              </w:rPr>
              <w:t>Definition</w:t>
            </w:r>
          </w:p>
        </w:tc>
        <w:tc>
          <w:tcPr>
            <w:tcW w:w="1843" w:type="dxa"/>
            <w:shd w:val="clear" w:color="auto" w:fill="D9D9D9" w:themeFill="background1" w:themeFillShade="D9"/>
            <w:tcMar>
              <w:left w:w="85" w:type="dxa"/>
              <w:right w:w="85" w:type="dxa"/>
            </w:tcMar>
            <w:vAlign w:val="center"/>
          </w:tcPr>
          <w:p w14:paraId="77A7A7FF" w14:textId="42E52AB5" w:rsidR="00AE6C93" w:rsidRPr="00E9669B" w:rsidRDefault="00AE6C93" w:rsidP="00E9669B">
            <w:pPr>
              <w:pStyle w:val="Tabletext10"/>
              <w:jc w:val="center"/>
              <w:rPr>
                <w:b/>
                <w:bCs/>
              </w:rPr>
            </w:pPr>
            <w:r w:rsidRPr="00E9669B">
              <w:rPr>
                <w:b/>
                <w:bCs/>
              </w:rPr>
              <w:t>Remarks</w:t>
            </w:r>
          </w:p>
        </w:tc>
        <w:tc>
          <w:tcPr>
            <w:tcW w:w="850" w:type="dxa"/>
            <w:shd w:val="clear" w:color="auto" w:fill="D9D9D9" w:themeFill="background1" w:themeFillShade="D9"/>
            <w:tcMar>
              <w:left w:w="28" w:type="dxa"/>
              <w:right w:w="28" w:type="dxa"/>
            </w:tcMar>
            <w:vAlign w:val="center"/>
          </w:tcPr>
          <w:p w14:paraId="75E4C703" w14:textId="71EE4F64" w:rsidR="00AE6C93" w:rsidRPr="00E9669B" w:rsidRDefault="00AE6C93" w:rsidP="00E9669B">
            <w:pPr>
              <w:pStyle w:val="Tabletext10"/>
              <w:jc w:val="center"/>
              <w:rPr>
                <w:b/>
                <w:bCs/>
              </w:rPr>
            </w:pPr>
            <w:r w:rsidRPr="00E9669B">
              <w:rPr>
                <w:b/>
                <w:bCs/>
              </w:rPr>
              <w:t>Object Class</w:t>
            </w:r>
          </w:p>
        </w:tc>
        <w:tc>
          <w:tcPr>
            <w:tcW w:w="851" w:type="dxa"/>
            <w:shd w:val="clear" w:color="auto" w:fill="D9D9D9" w:themeFill="background1" w:themeFillShade="D9"/>
            <w:tcMar>
              <w:left w:w="0" w:type="dxa"/>
              <w:right w:w="0" w:type="dxa"/>
            </w:tcMar>
            <w:vAlign w:val="center"/>
          </w:tcPr>
          <w:p w14:paraId="22C3A4C8" w14:textId="52434352" w:rsidR="00E9669B" w:rsidRPr="00E9669B" w:rsidRDefault="00AE6C93" w:rsidP="00476445">
            <w:pPr>
              <w:pStyle w:val="Tabletext10"/>
              <w:jc w:val="center"/>
              <w:rPr>
                <w:b/>
                <w:bCs/>
              </w:rPr>
            </w:pPr>
            <w:r w:rsidRPr="00E9669B">
              <w:rPr>
                <w:b/>
                <w:bCs/>
              </w:rPr>
              <w:t>Property</w:t>
            </w:r>
          </w:p>
          <w:p w14:paraId="64B3B526" w14:textId="24EC92AC" w:rsidR="00AE6C93" w:rsidRPr="00E9669B" w:rsidRDefault="00AE6C93" w:rsidP="00476445">
            <w:pPr>
              <w:pStyle w:val="Tabletext10"/>
              <w:jc w:val="center"/>
              <w:rPr>
                <w:b/>
                <w:bCs/>
              </w:rPr>
            </w:pPr>
            <w:r w:rsidRPr="00E9669B">
              <w:rPr>
                <w:b/>
                <w:bCs/>
              </w:rPr>
              <w:t>Term</w:t>
            </w:r>
          </w:p>
        </w:tc>
        <w:tc>
          <w:tcPr>
            <w:tcW w:w="2693" w:type="dxa"/>
            <w:shd w:val="clear" w:color="auto" w:fill="D9D9D9" w:themeFill="background1" w:themeFillShade="D9"/>
            <w:tcMar>
              <w:left w:w="85" w:type="dxa"/>
              <w:right w:w="85" w:type="dxa"/>
            </w:tcMar>
            <w:vAlign w:val="center"/>
          </w:tcPr>
          <w:p w14:paraId="5D3964C5" w14:textId="2F7962A4" w:rsidR="00AE6C93" w:rsidRPr="00E9669B" w:rsidRDefault="00AE6C93" w:rsidP="00E9669B">
            <w:pPr>
              <w:pStyle w:val="Tabletext10"/>
              <w:jc w:val="center"/>
              <w:rPr>
                <w:b/>
                <w:bCs/>
              </w:rPr>
            </w:pPr>
            <w:r w:rsidRPr="00E9669B">
              <w:rPr>
                <w:b/>
                <w:bCs/>
              </w:rPr>
              <w:t>CCT Components</w:t>
            </w:r>
          </w:p>
        </w:tc>
      </w:tr>
      <w:tr w:rsidR="00E9669B" w14:paraId="6D8F0F76" w14:textId="77777777" w:rsidTr="00476445">
        <w:trPr>
          <w:cantSplit/>
        </w:trPr>
        <w:tc>
          <w:tcPr>
            <w:tcW w:w="1361" w:type="dxa"/>
            <w:tcMar>
              <w:left w:w="57" w:type="dxa"/>
              <w:right w:w="57" w:type="dxa"/>
            </w:tcMar>
          </w:tcPr>
          <w:p w14:paraId="7213BC37" w14:textId="21B0C627" w:rsidR="00AE6C93" w:rsidRDefault="00AE6C93" w:rsidP="00F8701D">
            <w:pPr>
              <w:pStyle w:val="Tabletext10"/>
            </w:pPr>
            <w:r>
              <w:t>Amount. Type</w:t>
            </w:r>
          </w:p>
        </w:tc>
        <w:tc>
          <w:tcPr>
            <w:tcW w:w="2268" w:type="dxa"/>
            <w:tcMar>
              <w:left w:w="57" w:type="dxa"/>
              <w:right w:w="57" w:type="dxa"/>
            </w:tcMar>
          </w:tcPr>
          <w:p w14:paraId="7A28842F" w14:textId="6F31CC87" w:rsidR="00AE6C93" w:rsidRDefault="00AE6C93" w:rsidP="00476445">
            <w:pPr>
              <w:pStyle w:val="Tabletext10"/>
            </w:pPr>
            <w:r>
              <w:t>A number of monetary units specified in a currency where the unit of currency is explicit or implied.</w:t>
            </w:r>
          </w:p>
        </w:tc>
        <w:tc>
          <w:tcPr>
            <w:tcW w:w="1843" w:type="dxa"/>
            <w:tcMar>
              <w:left w:w="57" w:type="dxa"/>
              <w:right w:w="57" w:type="dxa"/>
            </w:tcMar>
          </w:tcPr>
          <w:p w14:paraId="7F64092A" w14:textId="77777777" w:rsidR="00AE6C93" w:rsidRDefault="00AE6C93" w:rsidP="00F8701D">
            <w:pPr>
              <w:pStyle w:val="Tabletext10"/>
            </w:pPr>
          </w:p>
        </w:tc>
        <w:tc>
          <w:tcPr>
            <w:tcW w:w="850" w:type="dxa"/>
            <w:tcMar>
              <w:left w:w="28" w:type="dxa"/>
              <w:right w:w="28" w:type="dxa"/>
            </w:tcMar>
          </w:tcPr>
          <w:p w14:paraId="3BC08778" w14:textId="26D704F3" w:rsidR="00AE6C93" w:rsidRDefault="00AE6C93" w:rsidP="00F8701D">
            <w:pPr>
              <w:pStyle w:val="Tabletext10"/>
            </w:pPr>
            <w:r>
              <w:t>Amount</w:t>
            </w:r>
          </w:p>
        </w:tc>
        <w:tc>
          <w:tcPr>
            <w:tcW w:w="851" w:type="dxa"/>
            <w:tcMar>
              <w:left w:w="28" w:type="dxa"/>
              <w:right w:w="28" w:type="dxa"/>
            </w:tcMar>
          </w:tcPr>
          <w:p w14:paraId="6419E022" w14:textId="0F2A5CE7" w:rsidR="00AE6C93" w:rsidRDefault="00AE6C93" w:rsidP="00F8701D">
            <w:pPr>
              <w:pStyle w:val="Tabletext10"/>
            </w:pPr>
            <w:r>
              <w:t>Type</w:t>
            </w:r>
          </w:p>
        </w:tc>
        <w:tc>
          <w:tcPr>
            <w:tcW w:w="2693" w:type="dxa"/>
            <w:tcMar>
              <w:left w:w="57" w:type="dxa"/>
              <w:right w:w="57" w:type="dxa"/>
            </w:tcMar>
          </w:tcPr>
          <w:p w14:paraId="04CDBC16" w14:textId="77777777" w:rsidR="00AE6C93" w:rsidRDefault="00AE6C93" w:rsidP="00E9669B">
            <w:pPr>
              <w:pStyle w:val="Tabletext10"/>
            </w:pPr>
            <w:r>
              <w:t>- Amount. Content</w:t>
            </w:r>
          </w:p>
          <w:p w14:paraId="45A92C61" w14:textId="77777777" w:rsidR="00F8701D" w:rsidRDefault="00AE6C93" w:rsidP="00E9669B">
            <w:pPr>
              <w:pStyle w:val="Tabletext10"/>
            </w:pPr>
            <w:r>
              <w:t>- Amount Currency. Identifier</w:t>
            </w:r>
          </w:p>
          <w:p w14:paraId="4FB85483" w14:textId="1C1AA7EF" w:rsidR="00AE6C93" w:rsidRDefault="00F8701D" w:rsidP="00E9669B">
            <w:pPr>
              <w:pStyle w:val="Tabletext10"/>
            </w:pPr>
            <w:r>
              <w:t>- Amount Currency. Code List Version. Identifier</w:t>
            </w:r>
          </w:p>
        </w:tc>
      </w:tr>
      <w:tr w:rsidR="00C63542" w14:paraId="4378F5F2" w14:textId="77777777" w:rsidTr="00476445">
        <w:trPr>
          <w:cantSplit/>
        </w:trPr>
        <w:tc>
          <w:tcPr>
            <w:tcW w:w="1361" w:type="dxa"/>
            <w:tcMar>
              <w:left w:w="57" w:type="dxa"/>
              <w:right w:w="57" w:type="dxa"/>
            </w:tcMar>
          </w:tcPr>
          <w:p w14:paraId="197EB089" w14:textId="50C2A3F9" w:rsidR="00C63542" w:rsidRDefault="00C63542" w:rsidP="00A3371D">
            <w:pPr>
              <w:pStyle w:val="Tablefootnote"/>
            </w:pPr>
            <w:r>
              <w:lastRenderedPageBreak/>
              <w:t>Numeric. Type</w:t>
            </w:r>
          </w:p>
        </w:tc>
        <w:tc>
          <w:tcPr>
            <w:tcW w:w="2268" w:type="dxa"/>
            <w:tcMar>
              <w:left w:w="57" w:type="dxa"/>
              <w:right w:w="57" w:type="dxa"/>
            </w:tcMar>
          </w:tcPr>
          <w:p w14:paraId="2C474060" w14:textId="628AD7DE" w:rsidR="00C63542" w:rsidRDefault="00C63542" w:rsidP="00476445">
            <w:pPr>
              <w:pStyle w:val="Tablefootnote"/>
            </w:pPr>
            <w:r>
              <w:t>Numeric information that is assigned or is determined by calculation, counting, or sequencing. It does not require a unit of quantity or unit of measure.</w:t>
            </w:r>
          </w:p>
        </w:tc>
        <w:tc>
          <w:tcPr>
            <w:tcW w:w="1843" w:type="dxa"/>
            <w:tcMar>
              <w:left w:w="57" w:type="dxa"/>
              <w:right w:w="57" w:type="dxa"/>
            </w:tcMar>
          </w:tcPr>
          <w:p w14:paraId="4691A93B" w14:textId="2689E737" w:rsidR="00C63542" w:rsidRDefault="00C63542" w:rsidP="00C63542">
            <w:pPr>
              <w:pStyle w:val="Tabletext10"/>
            </w:pPr>
            <w:r>
              <w:t xml:space="preserve">May or may not be decimal </w:t>
            </w:r>
          </w:p>
          <w:p w14:paraId="447D7D17" w14:textId="77777777" w:rsidR="00C63542" w:rsidRDefault="00C63542" w:rsidP="00A3371D">
            <w:pPr>
              <w:pStyle w:val="Tablefootnote"/>
            </w:pPr>
          </w:p>
        </w:tc>
        <w:tc>
          <w:tcPr>
            <w:tcW w:w="850" w:type="dxa"/>
            <w:tcMar>
              <w:left w:w="28" w:type="dxa"/>
              <w:right w:w="28" w:type="dxa"/>
            </w:tcMar>
          </w:tcPr>
          <w:p w14:paraId="1D34A982" w14:textId="1377ECB8" w:rsidR="00C63542" w:rsidRDefault="00C63542" w:rsidP="00A3371D">
            <w:pPr>
              <w:pStyle w:val="Tablefootnote"/>
            </w:pPr>
            <w:r>
              <w:t>Numeric</w:t>
            </w:r>
          </w:p>
        </w:tc>
        <w:tc>
          <w:tcPr>
            <w:tcW w:w="851" w:type="dxa"/>
            <w:tcMar>
              <w:left w:w="28" w:type="dxa"/>
              <w:right w:w="28" w:type="dxa"/>
            </w:tcMar>
          </w:tcPr>
          <w:p w14:paraId="0857A504" w14:textId="368CD346" w:rsidR="00C63542" w:rsidRDefault="00C63542" w:rsidP="00A3371D">
            <w:pPr>
              <w:pStyle w:val="Tablefootnote"/>
            </w:pPr>
            <w:r>
              <w:t>Type</w:t>
            </w:r>
          </w:p>
        </w:tc>
        <w:tc>
          <w:tcPr>
            <w:tcW w:w="2693" w:type="dxa"/>
            <w:tcMar>
              <w:left w:w="57" w:type="dxa"/>
              <w:right w:w="57" w:type="dxa"/>
            </w:tcMar>
          </w:tcPr>
          <w:p w14:paraId="174367A2" w14:textId="77777777" w:rsidR="00C63542" w:rsidRDefault="00C63542" w:rsidP="00A3371D">
            <w:pPr>
              <w:pStyle w:val="Tablefootnote"/>
            </w:pPr>
            <w:r>
              <w:t xml:space="preserve">- Numeric. Content </w:t>
            </w:r>
          </w:p>
          <w:p w14:paraId="25623431" w14:textId="54568BF0" w:rsidR="00C63542" w:rsidRDefault="00C63542" w:rsidP="00A3371D">
            <w:pPr>
              <w:pStyle w:val="Tablefootnote"/>
            </w:pPr>
            <w:r>
              <w:t>- Numeric. Format. Text</w:t>
            </w:r>
          </w:p>
        </w:tc>
      </w:tr>
      <w:tr w:rsidR="00E9669B" w14:paraId="13CF389A" w14:textId="77777777" w:rsidTr="00476445">
        <w:trPr>
          <w:cantSplit/>
        </w:trPr>
        <w:tc>
          <w:tcPr>
            <w:tcW w:w="1361" w:type="dxa"/>
            <w:tcMar>
              <w:left w:w="57" w:type="dxa"/>
              <w:right w:w="57" w:type="dxa"/>
            </w:tcMar>
          </w:tcPr>
          <w:p w14:paraId="740CF6BF" w14:textId="41DA0ABA" w:rsidR="00E9669B" w:rsidRDefault="00E9669B" w:rsidP="00F8701D">
            <w:pPr>
              <w:pStyle w:val="Tabletext10"/>
            </w:pPr>
            <w:r>
              <w:t>Quantity. Type</w:t>
            </w:r>
          </w:p>
        </w:tc>
        <w:tc>
          <w:tcPr>
            <w:tcW w:w="2268" w:type="dxa"/>
            <w:tcMar>
              <w:left w:w="57" w:type="dxa"/>
              <w:right w:w="57" w:type="dxa"/>
            </w:tcMar>
          </w:tcPr>
          <w:p w14:paraId="3062F187" w14:textId="6D2C5BC5" w:rsidR="00E9669B" w:rsidRDefault="00E9669B" w:rsidP="00476445">
            <w:pPr>
              <w:pStyle w:val="Tabletext10"/>
            </w:pPr>
            <w:r>
              <w:t>A counted number of nonmonetary units possibly including fractions.</w:t>
            </w:r>
          </w:p>
        </w:tc>
        <w:tc>
          <w:tcPr>
            <w:tcW w:w="1843" w:type="dxa"/>
            <w:tcMar>
              <w:left w:w="57" w:type="dxa"/>
              <w:right w:w="57" w:type="dxa"/>
            </w:tcMar>
          </w:tcPr>
          <w:p w14:paraId="5ED8907F" w14:textId="77777777" w:rsidR="00E9669B" w:rsidRDefault="00E9669B" w:rsidP="00F8701D">
            <w:pPr>
              <w:pStyle w:val="Tabletext10"/>
            </w:pPr>
          </w:p>
        </w:tc>
        <w:tc>
          <w:tcPr>
            <w:tcW w:w="850" w:type="dxa"/>
            <w:tcMar>
              <w:left w:w="28" w:type="dxa"/>
              <w:right w:w="28" w:type="dxa"/>
            </w:tcMar>
          </w:tcPr>
          <w:p w14:paraId="352C4AC7" w14:textId="5F1AA866" w:rsidR="00E9669B" w:rsidRDefault="00E9669B" w:rsidP="00F8701D">
            <w:pPr>
              <w:pStyle w:val="Tabletext10"/>
            </w:pPr>
            <w:r>
              <w:t>Quantity</w:t>
            </w:r>
          </w:p>
        </w:tc>
        <w:tc>
          <w:tcPr>
            <w:tcW w:w="851" w:type="dxa"/>
            <w:tcMar>
              <w:left w:w="28" w:type="dxa"/>
              <w:right w:w="28" w:type="dxa"/>
            </w:tcMar>
          </w:tcPr>
          <w:p w14:paraId="7F3D8AAF" w14:textId="100301FC" w:rsidR="00E9669B" w:rsidRDefault="00E9669B" w:rsidP="00F8701D">
            <w:pPr>
              <w:pStyle w:val="Tabletext10"/>
            </w:pPr>
            <w:r>
              <w:t>Type</w:t>
            </w:r>
          </w:p>
        </w:tc>
        <w:tc>
          <w:tcPr>
            <w:tcW w:w="2693" w:type="dxa"/>
            <w:tcMar>
              <w:left w:w="57" w:type="dxa"/>
              <w:right w:w="57" w:type="dxa"/>
            </w:tcMar>
          </w:tcPr>
          <w:p w14:paraId="730262C5" w14:textId="3D94022C" w:rsidR="00E9669B" w:rsidRPr="00E9669B" w:rsidRDefault="00E9669B" w:rsidP="00E9669B">
            <w:pPr>
              <w:pStyle w:val="Tabletext10"/>
            </w:pPr>
            <w:r w:rsidRPr="00E9669B">
              <w:t>- Quantity. Content</w:t>
            </w:r>
          </w:p>
          <w:p w14:paraId="179D0C1C" w14:textId="77777777" w:rsidR="00E9669B" w:rsidRPr="00E9669B" w:rsidRDefault="00E9669B" w:rsidP="00E9669B">
            <w:pPr>
              <w:pStyle w:val="Tabletext10"/>
            </w:pPr>
            <w:r w:rsidRPr="00E9669B">
              <w:t>- Quantity. Unit. Code</w:t>
            </w:r>
          </w:p>
          <w:p w14:paraId="70EB8CBC" w14:textId="77777777" w:rsidR="00E9669B" w:rsidRDefault="00E9669B" w:rsidP="00E9669B">
            <w:pPr>
              <w:pStyle w:val="Tabletext10"/>
            </w:pPr>
            <w:r w:rsidRPr="00E9669B">
              <w:t xml:space="preserve"> - Quantity Unit. Code List. Identifier </w:t>
            </w:r>
          </w:p>
          <w:p w14:paraId="1803F298" w14:textId="77777777" w:rsidR="00E9669B" w:rsidRDefault="00E9669B" w:rsidP="00E9669B">
            <w:pPr>
              <w:pStyle w:val="Tabletext10"/>
            </w:pPr>
            <w:r w:rsidRPr="00E9669B">
              <w:t xml:space="preserve">- Quantity Unit. Code List Agency. Identifier </w:t>
            </w:r>
          </w:p>
          <w:p w14:paraId="76FE45F8" w14:textId="7AC10A1C" w:rsidR="00E9669B" w:rsidRDefault="00E9669B" w:rsidP="00E9669B">
            <w:pPr>
              <w:pStyle w:val="Tabletext10"/>
            </w:pPr>
            <w:r w:rsidRPr="00E9669B">
              <w:t>- Quantity Unit. Code List Agency Name. Text</w:t>
            </w:r>
          </w:p>
        </w:tc>
      </w:tr>
      <w:tr w:rsidR="00E9669B" w14:paraId="0B98A0FA" w14:textId="77777777" w:rsidTr="00476445">
        <w:trPr>
          <w:cantSplit/>
        </w:trPr>
        <w:tc>
          <w:tcPr>
            <w:tcW w:w="1361" w:type="dxa"/>
            <w:tcMar>
              <w:left w:w="57" w:type="dxa"/>
              <w:right w:w="57" w:type="dxa"/>
            </w:tcMar>
          </w:tcPr>
          <w:p w14:paraId="245114F6" w14:textId="20242C75" w:rsidR="00AE6C93" w:rsidRDefault="00F8701D" w:rsidP="00F8701D">
            <w:pPr>
              <w:pStyle w:val="Tabletext10"/>
            </w:pPr>
            <w:r>
              <w:t>Code. Type</w:t>
            </w:r>
          </w:p>
        </w:tc>
        <w:tc>
          <w:tcPr>
            <w:tcW w:w="2268" w:type="dxa"/>
            <w:tcMar>
              <w:left w:w="57" w:type="dxa"/>
              <w:right w:w="57" w:type="dxa"/>
            </w:tcMar>
          </w:tcPr>
          <w:p w14:paraId="559DD4D8" w14:textId="207A7E75" w:rsidR="00AE6C93" w:rsidRDefault="00F8701D" w:rsidP="00476445">
            <w:pPr>
              <w:pStyle w:val="Tabletext10"/>
            </w:pPr>
            <w:r>
              <w:t xml:space="preserve">A character string </w:t>
            </w:r>
            <w:proofErr w:type="gramStart"/>
            <w:r>
              <w:t>(</w:t>
            </w:r>
            <w:r w:rsidR="00476445">
              <w:t xml:space="preserve"> </w:t>
            </w:r>
            <w:r>
              <w:t>letters</w:t>
            </w:r>
            <w:proofErr w:type="gramEnd"/>
            <w:r>
              <w:t xml:space="preserve">, </w:t>
            </w:r>
            <w:r w:rsidR="00E9669B">
              <w:t>figures,</w:t>
            </w:r>
            <w:r>
              <w:t xml:space="preserve"> or symbols</w:t>
            </w:r>
            <w:r w:rsidR="00476445">
              <w:t xml:space="preserve"> </w:t>
            </w:r>
            <w:r>
              <w:t>) that for brevity and/or language independence may be used to represent or replace a definitive value or text of an Attribute together with relevant supplementary information.</w:t>
            </w:r>
          </w:p>
        </w:tc>
        <w:tc>
          <w:tcPr>
            <w:tcW w:w="1843" w:type="dxa"/>
            <w:tcMar>
              <w:left w:w="57" w:type="dxa"/>
              <w:right w:w="57" w:type="dxa"/>
            </w:tcMar>
          </w:tcPr>
          <w:p w14:paraId="7895C522" w14:textId="77777777" w:rsidR="00F8701D" w:rsidRDefault="00F8701D" w:rsidP="00F8701D">
            <w:pPr>
              <w:pStyle w:val="Tabletext10"/>
            </w:pPr>
            <w:r>
              <w:t>Should not be used if the character string identifies an instance of an Object Class or an object in the real world, in which case the Identifier. Type should be used.</w:t>
            </w:r>
          </w:p>
          <w:p w14:paraId="22FB3425" w14:textId="77777777" w:rsidR="00AE6C93" w:rsidRDefault="00AE6C93" w:rsidP="00F8701D">
            <w:pPr>
              <w:pStyle w:val="Tabletext10"/>
            </w:pPr>
          </w:p>
        </w:tc>
        <w:tc>
          <w:tcPr>
            <w:tcW w:w="850" w:type="dxa"/>
            <w:tcMar>
              <w:left w:w="28" w:type="dxa"/>
              <w:right w:w="28" w:type="dxa"/>
            </w:tcMar>
          </w:tcPr>
          <w:p w14:paraId="1A0C2278" w14:textId="153CF84C" w:rsidR="00AE6C93" w:rsidRDefault="00F8701D" w:rsidP="00F8701D">
            <w:pPr>
              <w:pStyle w:val="Tabletext10"/>
            </w:pPr>
            <w:r>
              <w:t>Code</w:t>
            </w:r>
          </w:p>
        </w:tc>
        <w:tc>
          <w:tcPr>
            <w:tcW w:w="851" w:type="dxa"/>
            <w:tcMar>
              <w:left w:w="28" w:type="dxa"/>
              <w:right w:w="28" w:type="dxa"/>
            </w:tcMar>
          </w:tcPr>
          <w:p w14:paraId="5E9323D1" w14:textId="08131DDE" w:rsidR="00AE6C93" w:rsidRDefault="00F8701D" w:rsidP="00F8701D">
            <w:pPr>
              <w:pStyle w:val="Tabletext10"/>
            </w:pPr>
            <w:r>
              <w:t>Type</w:t>
            </w:r>
          </w:p>
        </w:tc>
        <w:tc>
          <w:tcPr>
            <w:tcW w:w="2693" w:type="dxa"/>
            <w:tcMar>
              <w:left w:w="57" w:type="dxa"/>
              <w:right w:w="57" w:type="dxa"/>
            </w:tcMar>
          </w:tcPr>
          <w:p w14:paraId="4BC07171" w14:textId="77777777" w:rsidR="00F8701D" w:rsidRDefault="00F8701D" w:rsidP="00F8701D">
            <w:pPr>
              <w:pStyle w:val="Tabletext10"/>
            </w:pPr>
            <w:r>
              <w:t>- Code. Content</w:t>
            </w:r>
          </w:p>
          <w:p w14:paraId="30CCCCD3" w14:textId="77777777" w:rsidR="00F8701D" w:rsidRDefault="00F8701D" w:rsidP="00F8701D">
            <w:pPr>
              <w:pStyle w:val="Tabletext10"/>
            </w:pPr>
            <w:r>
              <w:t>- Code List. Identifier</w:t>
            </w:r>
          </w:p>
          <w:p w14:paraId="3BDA8D26" w14:textId="77777777" w:rsidR="00F8701D" w:rsidRDefault="00F8701D" w:rsidP="00F8701D">
            <w:pPr>
              <w:pStyle w:val="Tabletext10"/>
            </w:pPr>
            <w:r>
              <w:t>- Code List. Agency. Identifier</w:t>
            </w:r>
          </w:p>
          <w:p w14:paraId="4A65C41E" w14:textId="77777777" w:rsidR="00F8701D" w:rsidRDefault="00F8701D" w:rsidP="00F8701D">
            <w:pPr>
              <w:pStyle w:val="Tabletext10"/>
            </w:pPr>
            <w:r>
              <w:t>- Code List. Agency Name. Text</w:t>
            </w:r>
          </w:p>
          <w:p w14:paraId="3D21A085" w14:textId="77777777" w:rsidR="00F8701D" w:rsidRDefault="00F8701D" w:rsidP="00F8701D">
            <w:pPr>
              <w:pStyle w:val="Tabletext10"/>
            </w:pPr>
            <w:r>
              <w:t>- Code List. Name. Text</w:t>
            </w:r>
          </w:p>
          <w:p w14:paraId="4E17DE30" w14:textId="77777777" w:rsidR="00F8701D" w:rsidRDefault="00F8701D" w:rsidP="00F8701D">
            <w:pPr>
              <w:pStyle w:val="Tabletext10"/>
            </w:pPr>
            <w:r>
              <w:t>- Code List. Version. Identifier</w:t>
            </w:r>
          </w:p>
          <w:p w14:paraId="04B3C968" w14:textId="77777777" w:rsidR="00F8701D" w:rsidRDefault="00F8701D" w:rsidP="00F8701D">
            <w:pPr>
              <w:pStyle w:val="Tabletext10"/>
            </w:pPr>
            <w:r>
              <w:t>- Code. Name. Text</w:t>
            </w:r>
          </w:p>
          <w:p w14:paraId="004258D3" w14:textId="77777777" w:rsidR="00F8701D" w:rsidRDefault="00F8701D" w:rsidP="00F8701D">
            <w:pPr>
              <w:pStyle w:val="Tabletext10"/>
            </w:pPr>
            <w:r>
              <w:t>- Language. Identifier</w:t>
            </w:r>
          </w:p>
          <w:p w14:paraId="0C56596B" w14:textId="77777777" w:rsidR="00F8701D" w:rsidRDefault="00F8701D" w:rsidP="00F8701D">
            <w:pPr>
              <w:pStyle w:val="Tabletext10"/>
            </w:pPr>
            <w:r>
              <w:t>- Code List. Uniform Resource. Identifier</w:t>
            </w:r>
          </w:p>
          <w:p w14:paraId="4DD1FB0B" w14:textId="57DEEE09" w:rsidR="00AE6C93" w:rsidRDefault="00F8701D" w:rsidP="00C63542">
            <w:pPr>
              <w:pStyle w:val="Tabletext10"/>
            </w:pPr>
            <w:r>
              <w:t>- Code List Scheme. Uniform Resource.</w:t>
            </w:r>
            <w:r w:rsidR="00C63542">
              <w:t xml:space="preserve"> </w:t>
            </w:r>
            <w:r>
              <w:t>Identifier</w:t>
            </w:r>
          </w:p>
        </w:tc>
      </w:tr>
      <w:tr w:rsidR="00E9669B" w14:paraId="5E16982F" w14:textId="77777777" w:rsidTr="00476445">
        <w:trPr>
          <w:cantSplit/>
        </w:trPr>
        <w:tc>
          <w:tcPr>
            <w:tcW w:w="1361" w:type="dxa"/>
            <w:tcMar>
              <w:left w:w="57" w:type="dxa"/>
              <w:right w:w="57" w:type="dxa"/>
            </w:tcMar>
          </w:tcPr>
          <w:p w14:paraId="79645156" w14:textId="2D29310A" w:rsidR="00AE6C93" w:rsidRDefault="00F8701D" w:rsidP="00AE6C93">
            <w:pPr>
              <w:pStyle w:val="Tablefootnote"/>
            </w:pPr>
            <w:r>
              <w:t>Date Time. Type</w:t>
            </w:r>
          </w:p>
        </w:tc>
        <w:tc>
          <w:tcPr>
            <w:tcW w:w="2268" w:type="dxa"/>
            <w:tcMar>
              <w:left w:w="57" w:type="dxa"/>
              <w:right w:w="57" w:type="dxa"/>
            </w:tcMar>
          </w:tcPr>
          <w:p w14:paraId="18914B21" w14:textId="15CEDE9C" w:rsidR="00AE6C93" w:rsidRDefault="00F8701D" w:rsidP="00476445">
            <w:pPr>
              <w:pStyle w:val="Tablefootnote"/>
            </w:pPr>
            <w:r>
              <w:t>A particular point in the progression of time together with relevant supplementary information.</w:t>
            </w:r>
          </w:p>
        </w:tc>
        <w:tc>
          <w:tcPr>
            <w:tcW w:w="1843" w:type="dxa"/>
            <w:tcMar>
              <w:left w:w="57" w:type="dxa"/>
              <w:right w:w="57" w:type="dxa"/>
            </w:tcMar>
          </w:tcPr>
          <w:p w14:paraId="18FBE045" w14:textId="28A7AFC8" w:rsidR="00AE6C93" w:rsidRDefault="00F8701D" w:rsidP="00AE6C93">
            <w:pPr>
              <w:pStyle w:val="Tablefootnote"/>
            </w:pPr>
            <w:r>
              <w:t>Can be used for a date and/ or time.</w:t>
            </w:r>
          </w:p>
        </w:tc>
        <w:tc>
          <w:tcPr>
            <w:tcW w:w="850" w:type="dxa"/>
            <w:tcMar>
              <w:left w:w="28" w:type="dxa"/>
              <w:right w:w="28" w:type="dxa"/>
            </w:tcMar>
          </w:tcPr>
          <w:p w14:paraId="11D78226" w14:textId="0C39D18A" w:rsidR="00AE6C93" w:rsidRDefault="00F8701D" w:rsidP="00AE6C93">
            <w:pPr>
              <w:pStyle w:val="Tablefootnote"/>
            </w:pPr>
            <w:r>
              <w:t>Date Time</w:t>
            </w:r>
          </w:p>
        </w:tc>
        <w:tc>
          <w:tcPr>
            <w:tcW w:w="851" w:type="dxa"/>
            <w:tcMar>
              <w:left w:w="28" w:type="dxa"/>
              <w:right w:w="28" w:type="dxa"/>
            </w:tcMar>
          </w:tcPr>
          <w:p w14:paraId="13A89F6F" w14:textId="388C3ECB" w:rsidR="00AE6C93" w:rsidRDefault="00F8701D" w:rsidP="00AE6C93">
            <w:pPr>
              <w:pStyle w:val="Tablefootnote"/>
            </w:pPr>
            <w:r>
              <w:t>Type</w:t>
            </w:r>
          </w:p>
        </w:tc>
        <w:tc>
          <w:tcPr>
            <w:tcW w:w="2693" w:type="dxa"/>
            <w:tcMar>
              <w:left w:w="57" w:type="dxa"/>
              <w:right w:w="57" w:type="dxa"/>
            </w:tcMar>
          </w:tcPr>
          <w:p w14:paraId="0F45F45E" w14:textId="77777777" w:rsidR="00F8701D" w:rsidRDefault="00F8701D" w:rsidP="00F8701D">
            <w:pPr>
              <w:pStyle w:val="Tabletext10"/>
            </w:pPr>
            <w:r>
              <w:t>- Date Time. Content</w:t>
            </w:r>
          </w:p>
          <w:p w14:paraId="49CEA91B" w14:textId="09BC798B" w:rsidR="00F8701D" w:rsidRPr="00AE6C93" w:rsidRDefault="00F8701D" w:rsidP="00F8701D">
            <w:pPr>
              <w:pStyle w:val="Tabletext10"/>
            </w:pPr>
            <w:r>
              <w:t>- Date Time. Format. Text</w:t>
            </w:r>
          </w:p>
          <w:p w14:paraId="46F91E92" w14:textId="77777777" w:rsidR="00AE6C93" w:rsidRDefault="00AE6C93" w:rsidP="00AE6C93">
            <w:pPr>
              <w:pStyle w:val="Tablefootnote"/>
            </w:pPr>
          </w:p>
        </w:tc>
      </w:tr>
      <w:tr w:rsidR="00E9669B" w14:paraId="058FAFF9" w14:textId="77777777" w:rsidTr="00476445">
        <w:trPr>
          <w:cantSplit/>
        </w:trPr>
        <w:tc>
          <w:tcPr>
            <w:tcW w:w="1361" w:type="dxa"/>
            <w:tcMar>
              <w:left w:w="57" w:type="dxa"/>
              <w:right w:w="57" w:type="dxa"/>
            </w:tcMar>
          </w:tcPr>
          <w:p w14:paraId="23D9386A" w14:textId="5DFFB196" w:rsidR="00AE6C93" w:rsidRDefault="00F8701D" w:rsidP="00AE6C93">
            <w:pPr>
              <w:pStyle w:val="Tablefootnote"/>
            </w:pPr>
            <w:r>
              <w:t>Identifier. Type</w:t>
            </w:r>
          </w:p>
        </w:tc>
        <w:tc>
          <w:tcPr>
            <w:tcW w:w="2268" w:type="dxa"/>
            <w:tcMar>
              <w:left w:w="57" w:type="dxa"/>
              <w:right w:w="57" w:type="dxa"/>
            </w:tcMar>
          </w:tcPr>
          <w:p w14:paraId="5F55FF37" w14:textId="2D30881D" w:rsidR="00AE6C93" w:rsidRDefault="00F8701D" w:rsidP="00476445">
            <w:pPr>
              <w:pStyle w:val="Tablefootnote"/>
            </w:pPr>
            <w:r>
              <w:t>A character string to identify and distinguish uniquely, one instance of an object in an identification scheme from all other objects in the same scheme together with relevant supplementary information.</w:t>
            </w:r>
          </w:p>
        </w:tc>
        <w:tc>
          <w:tcPr>
            <w:tcW w:w="1843" w:type="dxa"/>
            <w:tcMar>
              <w:left w:w="57" w:type="dxa"/>
              <w:right w:w="57" w:type="dxa"/>
            </w:tcMar>
          </w:tcPr>
          <w:p w14:paraId="012CD07A" w14:textId="77777777" w:rsidR="00AE6C93" w:rsidRDefault="00AE6C93" w:rsidP="00AE6C93">
            <w:pPr>
              <w:pStyle w:val="Tablefootnote"/>
            </w:pPr>
          </w:p>
        </w:tc>
        <w:tc>
          <w:tcPr>
            <w:tcW w:w="850" w:type="dxa"/>
            <w:tcMar>
              <w:left w:w="28" w:type="dxa"/>
              <w:right w:w="28" w:type="dxa"/>
            </w:tcMar>
          </w:tcPr>
          <w:p w14:paraId="2F469696" w14:textId="1319F4F7" w:rsidR="00AE6C93" w:rsidRDefault="00F8701D" w:rsidP="00AE6C93">
            <w:pPr>
              <w:pStyle w:val="Tablefootnote"/>
            </w:pPr>
            <w:r>
              <w:t>Identifier</w:t>
            </w:r>
          </w:p>
        </w:tc>
        <w:tc>
          <w:tcPr>
            <w:tcW w:w="851" w:type="dxa"/>
            <w:tcMar>
              <w:left w:w="28" w:type="dxa"/>
              <w:right w:w="28" w:type="dxa"/>
            </w:tcMar>
          </w:tcPr>
          <w:p w14:paraId="420BD029" w14:textId="49CF9774" w:rsidR="00AE6C93" w:rsidRDefault="00F8701D" w:rsidP="00AE6C93">
            <w:pPr>
              <w:pStyle w:val="Tablefootnote"/>
            </w:pPr>
            <w:r>
              <w:t>Type</w:t>
            </w:r>
          </w:p>
        </w:tc>
        <w:tc>
          <w:tcPr>
            <w:tcW w:w="2693" w:type="dxa"/>
            <w:tcMar>
              <w:left w:w="57" w:type="dxa"/>
              <w:right w:w="57" w:type="dxa"/>
            </w:tcMar>
          </w:tcPr>
          <w:p w14:paraId="2E7FA123" w14:textId="77777777" w:rsidR="00F8701D" w:rsidRDefault="00F8701D" w:rsidP="00F8701D">
            <w:pPr>
              <w:pStyle w:val="Tabletext10"/>
            </w:pPr>
            <w:r>
              <w:t xml:space="preserve">- Identifier. Content </w:t>
            </w:r>
          </w:p>
          <w:p w14:paraId="797FCF77" w14:textId="77777777" w:rsidR="00F8701D" w:rsidRDefault="00F8701D" w:rsidP="00F8701D">
            <w:pPr>
              <w:pStyle w:val="Tabletext10"/>
            </w:pPr>
            <w:r>
              <w:t xml:space="preserve">- Identification Scheme. Identifier </w:t>
            </w:r>
          </w:p>
          <w:p w14:paraId="38DC75F0" w14:textId="77777777" w:rsidR="00F8701D" w:rsidRDefault="00F8701D" w:rsidP="00F8701D">
            <w:pPr>
              <w:pStyle w:val="Tabletext10"/>
            </w:pPr>
            <w:r>
              <w:t xml:space="preserve">- Identification Scheme. Name. Text </w:t>
            </w:r>
          </w:p>
          <w:p w14:paraId="6B4BDF1A" w14:textId="77777777" w:rsidR="00F8701D" w:rsidRDefault="00F8701D" w:rsidP="00F8701D">
            <w:pPr>
              <w:pStyle w:val="Tabletext10"/>
            </w:pPr>
            <w:r>
              <w:t xml:space="preserve">- Identification Scheme Agency. Identifier </w:t>
            </w:r>
          </w:p>
          <w:p w14:paraId="1581B9CC" w14:textId="77777777" w:rsidR="00F8701D" w:rsidRDefault="00F8701D" w:rsidP="00F8701D">
            <w:pPr>
              <w:pStyle w:val="Tabletext10"/>
            </w:pPr>
            <w:r>
              <w:t xml:space="preserve">- Identification Scheme. Agency Name. Text </w:t>
            </w:r>
          </w:p>
          <w:p w14:paraId="15468124" w14:textId="77777777" w:rsidR="00F8701D" w:rsidRDefault="00F8701D" w:rsidP="00F8701D">
            <w:pPr>
              <w:pStyle w:val="Tabletext10"/>
            </w:pPr>
            <w:r>
              <w:t>- Identification Scheme. Version. Identifier</w:t>
            </w:r>
          </w:p>
          <w:p w14:paraId="23809BDE" w14:textId="77777777" w:rsidR="00F8701D" w:rsidRDefault="00F8701D" w:rsidP="00F8701D">
            <w:pPr>
              <w:pStyle w:val="Tabletext10"/>
            </w:pPr>
            <w:r>
              <w:t xml:space="preserve"> - Identification Scheme Data. Uniform Resource. Identifier </w:t>
            </w:r>
          </w:p>
          <w:p w14:paraId="5A3D87CD" w14:textId="1E5EAC08" w:rsidR="00AE6C93" w:rsidRDefault="00F8701D" w:rsidP="00C63542">
            <w:pPr>
              <w:pStyle w:val="Tabletext10"/>
            </w:pPr>
            <w:r>
              <w:t>- Identification Scheme. Uniform Resource. Identifier</w:t>
            </w:r>
          </w:p>
        </w:tc>
      </w:tr>
      <w:tr w:rsidR="00F8701D" w14:paraId="3424F65E" w14:textId="77777777" w:rsidTr="00476445">
        <w:trPr>
          <w:cantSplit/>
        </w:trPr>
        <w:tc>
          <w:tcPr>
            <w:tcW w:w="1361" w:type="dxa"/>
            <w:tcMar>
              <w:left w:w="57" w:type="dxa"/>
              <w:right w:w="57" w:type="dxa"/>
            </w:tcMar>
          </w:tcPr>
          <w:p w14:paraId="5E424281" w14:textId="1FCD0138" w:rsidR="00F8701D" w:rsidRDefault="00E9669B" w:rsidP="00AE6C93">
            <w:pPr>
              <w:pStyle w:val="Tablefootnote"/>
            </w:pPr>
            <w:r>
              <w:lastRenderedPageBreak/>
              <w:t>Indicator. Type</w:t>
            </w:r>
          </w:p>
        </w:tc>
        <w:tc>
          <w:tcPr>
            <w:tcW w:w="2268" w:type="dxa"/>
            <w:tcMar>
              <w:left w:w="57" w:type="dxa"/>
              <w:right w:w="57" w:type="dxa"/>
            </w:tcMar>
          </w:tcPr>
          <w:p w14:paraId="2EFE4746" w14:textId="057780DC" w:rsidR="00F8701D" w:rsidRDefault="00E9669B" w:rsidP="00476445">
            <w:pPr>
              <w:pStyle w:val="Tablefootnote"/>
            </w:pPr>
            <w:r>
              <w:t>A list of two mutually exclusive values that express the only possible states of a Property.</w:t>
            </w:r>
          </w:p>
        </w:tc>
        <w:tc>
          <w:tcPr>
            <w:tcW w:w="1843" w:type="dxa"/>
            <w:tcMar>
              <w:left w:w="57" w:type="dxa"/>
              <w:right w:w="57" w:type="dxa"/>
            </w:tcMar>
          </w:tcPr>
          <w:p w14:paraId="6C011E4C" w14:textId="77777777" w:rsidR="00F8701D" w:rsidRDefault="00F8701D" w:rsidP="00AE6C93">
            <w:pPr>
              <w:pStyle w:val="Tablefootnote"/>
            </w:pPr>
          </w:p>
        </w:tc>
        <w:tc>
          <w:tcPr>
            <w:tcW w:w="850" w:type="dxa"/>
            <w:tcMar>
              <w:left w:w="28" w:type="dxa"/>
              <w:right w:w="28" w:type="dxa"/>
            </w:tcMar>
          </w:tcPr>
          <w:p w14:paraId="01F42999" w14:textId="466711C6" w:rsidR="00F8701D" w:rsidRDefault="00E9669B" w:rsidP="00AE6C93">
            <w:pPr>
              <w:pStyle w:val="Tablefootnote"/>
            </w:pPr>
            <w:r>
              <w:t>Indicator</w:t>
            </w:r>
          </w:p>
        </w:tc>
        <w:tc>
          <w:tcPr>
            <w:tcW w:w="851" w:type="dxa"/>
            <w:tcMar>
              <w:left w:w="28" w:type="dxa"/>
              <w:right w:w="28" w:type="dxa"/>
            </w:tcMar>
          </w:tcPr>
          <w:p w14:paraId="0EEC79EC" w14:textId="4DA383DD" w:rsidR="00F8701D" w:rsidRDefault="00E9669B" w:rsidP="00AE6C93">
            <w:pPr>
              <w:pStyle w:val="Tablefootnote"/>
            </w:pPr>
            <w:r>
              <w:t>Type</w:t>
            </w:r>
          </w:p>
        </w:tc>
        <w:tc>
          <w:tcPr>
            <w:tcW w:w="2693" w:type="dxa"/>
            <w:tcMar>
              <w:left w:w="57" w:type="dxa"/>
              <w:right w:w="57" w:type="dxa"/>
            </w:tcMar>
          </w:tcPr>
          <w:p w14:paraId="41A3294F" w14:textId="77777777" w:rsidR="00E9669B" w:rsidRDefault="00E9669B" w:rsidP="00E9669B">
            <w:pPr>
              <w:pStyle w:val="Tabletext10"/>
            </w:pPr>
            <w:r>
              <w:t xml:space="preserve">- Indicator. Content </w:t>
            </w:r>
          </w:p>
          <w:p w14:paraId="36966E6C" w14:textId="4417018C" w:rsidR="00E9669B" w:rsidRDefault="00E9669B" w:rsidP="00E9669B">
            <w:pPr>
              <w:pStyle w:val="Tabletext10"/>
            </w:pPr>
            <w:r>
              <w:t>- Indicator. Format. Text</w:t>
            </w:r>
          </w:p>
          <w:p w14:paraId="210E1414" w14:textId="77777777" w:rsidR="00F8701D" w:rsidRDefault="00F8701D" w:rsidP="00AE6C93">
            <w:pPr>
              <w:pStyle w:val="Tablefootnote"/>
            </w:pPr>
          </w:p>
        </w:tc>
      </w:tr>
      <w:tr w:rsidR="00F8701D" w14:paraId="3B5E6007" w14:textId="77777777" w:rsidTr="00476445">
        <w:trPr>
          <w:cantSplit/>
        </w:trPr>
        <w:tc>
          <w:tcPr>
            <w:tcW w:w="1361" w:type="dxa"/>
            <w:tcMar>
              <w:left w:w="57" w:type="dxa"/>
              <w:right w:w="57" w:type="dxa"/>
            </w:tcMar>
          </w:tcPr>
          <w:p w14:paraId="090C4958" w14:textId="708715D1" w:rsidR="00F8701D" w:rsidRDefault="00C63542" w:rsidP="00AE6C93">
            <w:pPr>
              <w:pStyle w:val="Tablefootnote"/>
            </w:pPr>
            <w:r>
              <w:t>Text. Type</w:t>
            </w:r>
          </w:p>
        </w:tc>
        <w:tc>
          <w:tcPr>
            <w:tcW w:w="2268" w:type="dxa"/>
            <w:tcMar>
              <w:left w:w="57" w:type="dxa"/>
              <w:right w:w="57" w:type="dxa"/>
            </w:tcMar>
          </w:tcPr>
          <w:p w14:paraId="37667C9A" w14:textId="27E4359F" w:rsidR="00F8701D" w:rsidRDefault="00C63542" w:rsidP="00476445">
            <w:pPr>
              <w:pStyle w:val="Tablefootnote"/>
            </w:pPr>
            <w:r>
              <w:t>A character string (</w:t>
            </w:r>
            <w:proofErr w:type="spellStart"/>
            <w:r>
              <w:t>i</w:t>
            </w:r>
            <w:proofErr w:type="spellEnd"/>
            <w:r>
              <w:t>. e. a finite set of characters) generally in the form of words of a language.</w:t>
            </w:r>
          </w:p>
        </w:tc>
        <w:tc>
          <w:tcPr>
            <w:tcW w:w="1843" w:type="dxa"/>
            <w:tcMar>
              <w:left w:w="57" w:type="dxa"/>
              <w:right w:w="57" w:type="dxa"/>
            </w:tcMar>
          </w:tcPr>
          <w:p w14:paraId="71C6EC4B" w14:textId="13033AB7" w:rsidR="00F8701D" w:rsidRDefault="00C63542" w:rsidP="00AE6C93">
            <w:pPr>
              <w:pStyle w:val="Tablefootnote"/>
            </w:pPr>
            <w:r>
              <w:t>Shall also be used for names (</w:t>
            </w:r>
            <w:proofErr w:type="spellStart"/>
            <w:r>
              <w:t>i</w:t>
            </w:r>
            <w:proofErr w:type="spellEnd"/>
            <w:r>
              <w:t>. e. word or phrase that constitutes the distinctive designation of a person, place, thing, or concept).</w:t>
            </w:r>
          </w:p>
        </w:tc>
        <w:tc>
          <w:tcPr>
            <w:tcW w:w="850" w:type="dxa"/>
            <w:tcMar>
              <w:left w:w="28" w:type="dxa"/>
              <w:right w:w="28" w:type="dxa"/>
            </w:tcMar>
          </w:tcPr>
          <w:p w14:paraId="7763FCF8" w14:textId="6A1B325E" w:rsidR="00F8701D" w:rsidRDefault="00C63542" w:rsidP="00AE6C93">
            <w:pPr>
              <w:pStyle w:val="Tablefootnote"/>
            </w:pPr>
            <w:r>
              <w:t>Text</w:t>
            </w:r>
          </w:p>
        </w:tc>
        <w:tc>
          <w:tcPr>
            <w:tcW w:w="851" w:type="dxa"/>
            <w:tcMar>
              <w:left w:w="28" w:type="dxa"/>
              <w:right w:w="28" w:type="dxa"/>
            </w:tcMar>
          </w:tcPr>
          <w:p w14:paraId="51EC9C85" w14:textId="174E58A5" w:rsidR="00F8701D" w:rsidRDefault="00C63542" w:rsidP="00AE6C93">
            <w:pPr>
              <w:pStyle w:val="Tablefootnote"/>
            </w:pPr>
            <w:r>
              <w:t>Type</w:t>
            </w:r>
          </w:p>
        </w:tc>
        <w:tc>
          <w:tcPr>
            <w:tcW w:w="2693" w:type="dxa"/>
            <w:tcMar>
              <w:left w:w="57" w:type="dxa"/>
              <w:right w:w="57" w:type="dxa"/>
            </w:tcMar>
          </w:tcPr>
          <w:p w14:paraId="09118149" w14:textId="77777777" w:rsidR="00C63542" w:rsidRDefault="00C63542" w:rsidP="00C63542">
            <w:pPr>
              <w:pStyle w:val="Tabletext10"/>
            </w:pPr>
            <w:r>
              <w:t xml:space="preserve">- Text. Content </w:t>
            </w:r>
          </w:p>
          <w:p w14:paraId="3F75029E" w14:textId="77777777" w:rsidR="00C63542" w:rsidRDefault="00C63542" w:rsidP="00C63542">
            <w:pPr>
              <w:pStyle w:val="Tabletext10"/>
            </w:pPr>
            <w:r>
              <w:t xml:space="preserve">- Language. Identifier </w:t>
            </w:r>
          </w:p>
          <w:p w14:paraId="70AECE9A" w14:textId="7F99844A" w:rsidR="00C63542" w:rsidRDefault="00C63542" w:rsidP="00C63542">
            <w:pPr>
              <w:pStyle w:val="Tabletext10"/>
            </w:pPr>
            <w:r>
              <w:t>- Language. Locale. Identifier</w:t>
            </w:r>
          </w:p>
          <w:p w14:paraId="7D3D7FD7" w14:textId="77777777" w:rsidR="00F8701D" w:rsidRDefault="00F8701D" w:rsidP="00AE6C93">
            <w:pPr>
              <w:pStyle w:val="Tablefootnote"/>
            </w:pPr>
          </w:p>
        </w:tc>
      </w:tr>
    </w:tbl>
    <w:p w14:paraId="4FA0B0ED" w14:textId="10398208" w:rsidR="00C63542" w:rsidRPr="00C63542" w:rsidRDefault="00C63542" w:rsidP="00F8701D">
      <w:pPr>
        <w:pStyle w:val="Tabletext10"/>
      </w:pPr>
      <w:r w:rsidRPr="00C63542">
        <w:rPr>
          <w:rFonts w:hint="eastAsia"/>
          <w:b/>
          <w:bCs/>
        </w:rPr>
        <w:t>T</w:t>
      </w:r>
      <w:r w:rsidRPr="00C63542">
        <w:rPr>
          <w:b/>
          <w:bCs/>
        </w:rPr>
        <w:t>able 3</w:t>
      </w:r>
      <w:r>
        <w:t xml:space="preserve"> lists semantic data types from core component type.</w:t>
      </w:r>
    </w:p>
    <w:p w14:paraId="10432233" w14:textId="031218E9" w:rsidR="001C7635" w:rsidRPr="008A20DF" w:rsidRDefault="0014087E" w:rsidP="0014087E">
      <w:pPr>
        <w:pStyle w:val="Tabletitle"/>
        <w:rPr>
          <w:shd w:val="clear" w:color="auto" w:fill="FFFFFF"/>
        </w:rPr>
      </w:pPr>
      <w:bookmarkStart w:id="46" w:name="_Hlk62913535"/>
      <w:r w:rsidRPr="008A20DF">
        <w:t>Table </w:t>
      </w:r>
      <w:r w:rsidRPr="008A20DF">
        <w:fldChar w:fldCharType="begin"/>
      </w:r>
      <w:r w:rsidRPr="008A20DF">
        <w:instrText xml:space="preserve"> IF </w:instrText>
      </w:r>
      <w:r w:rsidRPr="008A20DF">
        <w:fldChar w:fldCharType="begin"/>
      </w:r>
      <w:r w:rsidRPr="008A20DF">
        <w:instrText xml:space="preserve">SEQ aaa \c </w:instrText>
      </w:r>
      <w:r w:rsidRPr="008A20DF">
        <w:fldChar w:fldCharType="separate"/>
      </w:r>
      <w:r w:rsidR="00C63542">
        <w:rPr>
          <w:noProof/>
        </w:rPr>
        <w:instrText>0</w:instrText>
      </w:r>
      <w:r w:rsidRPr="008A20DF">
        <w:fldChar w:fldCharType="end"/>
      </w:r>
      <w:r w:rsidRPr="008A20DF">
        <w:instrText xml:space="preserve"> &gt;= 1 "</w:instrText>
      </w:r>
      <w:r w:rsidRPr="008A20DF">
        <w:fldChar w:fldCharType="begin"/>
      </w:r>
      <w:r w:rsidRPr="008A20DF">
        <w:instrText xml:space="preserve">SEQ aaa \c \* ALPHABETIC </w:instrText>
      </w:r>
      <w:r w:rsidRPr="008A20DF">
        <w:fldChar w:fldCharType="separate"/>
      </w:r>
      <w:r w:rsidRPr="008A20DF">
        <w:instrText>A</w:instrText>
      </w:r>
      <w:r w:rsidRPr="008A20DF">
        <w:fldChar w:fldCharType="end"/>
      </w:r>
      <w:r w:rsidRPr="008A20DF">
        <w:instrText xml:space="preserve">." "" </w:instrText>
      </w:r>
      <w:r w:rsidRPr="008A20DF">
        <w:fldChar w:fldCharType="end"/>
      </w:r>
      <w:r w:rsidRPr="008A20DF">
        <w:fldChar w:fldCharType="begin"/>
      </w:r>
      <w:r w:rsidRPr="008A20DF">
        <w:instrText xml:space="preserve">SEQ Table </w:instrText>
      </w:r>
      <w:r w:rsidRPr="008A20DF">
        <w:fldChar w:fldCharType="separate"/>
      </w:r>
      <w:r w:rsidR="00C63542">
        <w:rPr>
          <w:noProof/>
        </w:rPr>
        <w:t>3</w:t>
      </w:r>
      <w:r w:rsidRPr="008A20DF">
        <w:fldChar w:fldCharType="end"/>
      </w:r>
      <w:r w:rsidRPr="008A20DF">
        <w:t> —</w:t>
      </w:r>
      <w:r w:rsidR="001C7635" w:rsidRPr="008A20DF">
        <w:t xml:space="preserve"> Semantic data types</w:t>
      </w:r>
    </w:p>
    <w:tbl>
      <w:tblPr>
        <w:tblStyle w:val="affff3"/>
        <w:tblW w:w="0" w:type="auto"/>
        <w:tblLayout w:type="fixed"/>
        <w:tblLook w:val="04A0" w:firstRow="1" w:lastRow="0" w:firstColumn="1" w:lastColumn="0" w:noHBand="0" w:noVBand="1"/>
      </w:tblPr>
      <w:tblGrid>
        <w:gridCol w:w="1170"/>
        <w:gridCol w:w="1924"/>
        <w:gridCol w:w="432"/>
        <w:gridCol w:w="1182"/>
        <w:gridCol w:w="1392"/>
        <w:gridCol w:w="3789"/>
      </w:tblGrid>
      <w:tr w:rsidR="001C7635" w:rsidRPr="008A20DF" w14:paraId="58676690" w14:textId="77777777" w:rsidTr="007103B4">
        <w:trPr>
          <w:cantSplit/>
          <w:tblHeader/>
        </w:trPr>
        <w:tc>
          <w:tcPr>
            <w:tcW w:w="1170" w:type="dxa"/>
            <w:shd w:val="clear" w:color="auto" w:fill="D9D9D9" w:themeFill="background1" w:themeFillShade="D9"/>
            <w:vAlign w:val="center"/>
          </w:tcPr>
          <w:bookmarkEnd w:id="46"/>
          <w:p w14:paraId="7A83BC1D" w14:textId="77777777" w:rsidR="001C7635" w:rsidRPr="008A20DF" w:rsidRDefault="001C7635" w:rsidP="001C7635">
            <w:pPr>
              <w:jc w:val="center"/>
              <w:rPr>
                <w:b/>
                <w:bCs/>
              </w:rPr>
            </w:pPr>
            <w:r w:rsidRPr="008A20DF">
              <w:rPr>
                <w:b/>
                <w:bCs/>
              </w:rPr>
              <w:t>Semantic data type</w:t>
            </w:r>
          </w:p>
        </w:tc>
        <w:tc>
          <w:tcPr>
            <w:tcW w:w="1924" w:type="dxa"/>
            <w:shd w:val="clear" w:color="auto" w:fill="D9D9D9" w:themeFill="background1" w:themeFillShade="D9"/>
            <w:tcMar>
              <w:left w:w="85" w:type="dxa"/>
              <w:right w:w="85" w:type="dxa"/>
            </w:tcMar>
            <w:vAlign w:val="center"/>
          </w:tcPr>
          <w:p w14:paraId="2AD4B094" w14:textId="77777777" w:rsidR="001C7635" w:rsidRPr="008A20DF" w:rsidRDefault="001C7635" w:rsidP="001C7635">
            <w:pPr>
              <w:jc w:val="center"/>
              <w:rPr>
                <w:b/>
                <w:bCs/>
              </w:rPr>
            </w:pPr>
            <w:r w:rsidRPr="008A20DF">
              <w:rPr>
                <w:b/>
                <w:bCs/>
              </w:rPr>
              <w:t>Component</w:t>
            </w:r>
          </w:p>
        </w:tc>
        <w:tc>
          <w:tcPr>
            <w:tcW w:w="432" w:type="dxa"/>
            <w:shd w:val="clear" w:color="auto" w:fill="D9D9D9" w:themeFill="background1" w:themeFillShade="D9"/>
            <w:tcMar>
              <w:left w:w="28" w:type="dxa"/>
              <w:right w:w="28" w:type="dxa"/>
            </w:tcMar>
            <w:vAlign w:val="center"/>
          </w:tcPr>
          <w:p w14:paraId="3C86E3F9" w14:textId="7BAE6094" w:rsidR="001C7635" w:rsidRPr="008A20DF" w:rsidRDefault="00A4338B" w:rsidP="00A4338B">
            <w:pPr>
              <w:jc w:val="center"/>
              <w:rPr>
                <w:b/>
                <w:bCs/>
              </w:rPr>
            </w:pPr>
            <w:r>
              <w:rPr>
                <w:b/>
                <w:bCs/>
              </w:rPr>
              <w:t>Use</w:t>
            </w:r>
          </w:p>
        </w:tc>
        <w:tc>
          <w:tcPr>
            <w:tcW w:w="1182" w:type="dxa"/>
            <w:shd w:val="clear" w:color="auto" w:fill="D9D9D9" w:themeFill="background1" w:themeFillShade="D9"/>
            <w:vAlign w:val="center"/>
          </w:tcPr>
          <w:p w14:paraId="1DE4A8DE" w14:textId="77777777" w:rsidR="001C7635" w:rsidRPr="008A20DF" w:rsidRDefault="001C7635" w:rsidP="001C7635">
            <w:pPr>
              <w:jc w:val="center"/>
              <w:rPr>
                <w:b/>
                <w:bCs/>
              </w:rPr>
            </w:pPr>
            <w:r w:rsidRPr="008A20DF">
              <w:rPr>
                <w:b/>
                <w:bCs/>
              </w:rPr>
              <w:t>Primitive Type</w:t>
            </w:r>
          </w:p>
        </w:tc>
        <w:tc>
          <w:tcPr>
            <w:tcW w:w="1392" w:type="dxa"/>
            <w:shd w:val="clear" w:color="auto" w:fill="D9D9D9" w:themeFill="background1" w:themeFillShade="D9"/>
            <w:vAlign w:val="center"/>
          </w:tcPr>
          <w:p w14:paraId="682F0538" w14:textId="77777777" w:rsidR="001C7635" w:rsidRPr="008A20DF" w:rsidRDefault="001C7635" w:rsidP="001C7635">
            <w:pPr>
              <w:jc w:val="center"/>
              <w:rPr>
                <w:b/>
                <w:bCs/>
              </w:rPr>
            </w:pPr>
            <w:r w:rsidRPr="008A20DF">
              <w:rPr>
                <w:b/>
                <w:bCs/>
              </w:rPr>
              <w:t>Example</w:t>
            </w:r>
          </w:p>
        </w:tc>
        <w:tc>
          <w:tcPr>
            <w:tcW w:w="3789" w:type="dxa"/>
            <w:shd w:val="clear" w:color="auto" w:fill="D9D9D9" w:themeFill="background1" w:themeFillShade="D9"/>
            <w:vAlign w:val="center"/>
          </w:tcPr>
          <w:p w14:paraId="6EE81480" w14:textId="77777777" w:rsidR="001C7635" w:rsidRPr="008A20DF" w:rsidRDefault="001C7635" w:rsidP="001C7635">
            <w:pPr>
              <w:jc w:val="center"/>
              <w:rPr>
                <w:b/>
                <w:bCs/>
              </w:rPr>
            </w:pPr>
            <w:r w:rsidRPr="008A20DF">
              <w:rPr>
                <w:b/>
                <w:bCs/>
              </w:rPr>
              <w:t>Description</w:t>
            </w:r>
          </w:p>
        </w:tc>
      </w:tr>
      <w:tr w:rsidR="00343D41" w:rsidRPr="008A20DF" w14:paraId="3347C4FD" w14:textId="77777777" w:rsidTr="007103B4">
        <w:trPr>
          <w:cantSplit/>
        </w:trPr>
        <w:tc>
          <w:tcPr>
            <w:tcW w:w="1170" w:type="dxa"/>
            <w:vMerge w:val="restart"/>
          </w:tcPr>
          <w:p w14:paraId="11D68A17" w14:textId="77777777" w:rsidR="00343D41" w:rsidRPr="008A20DF" w:rsidRDefault="00343D41" w:rsidP="008B4441">
            <w:pPr>
              <w:pStyle w:val="Tabletext10"/>
            </w:pPr>
            <w:r w:rsidRPr="008A20DF">
              <w:t>Amount</w:t>
            </w:r>
          </w:p>
        </w:tc>
        <w:tc>
          <w:tcPr>
            <w:tcW w:w="1924" w:type="dxa"/>
            <w:tcMar>
              <w:left w:w="85" w:type="dxa"/>
              <w:right w:w="85" w:type="dxa"/>
            </w:tcMar>
          </w:tcPr>
          <w:p w14:paraId="6E7C5DC8" w14:textId="01F66CFF" w:rsidR="00343D41" w:rsidRPr="008A20DF" w:rsidRDefault="003A4E93" w:rsidP="008B4441">
            <w:pPr>
              <w:pStyle w:val="Tabletext10"/>
            </w:pPr>
            <w:r>
              <w:t xml:space="preserve">Amount. </w:t>
            </w:r>
            <w:r w:rsidR="00343D41" w:rsidRPr="008A20DF">
              <w:t>Content</w:t>
            </w:r>
          </w:p>
        </w:tc>
        <w:tc>
          <w:tcPr>
            <w:tcW w:w="432" w:type="dxa"/>
          </w:tcPr>
          <w:p w14:paraId="3426C229" w14:textId="54F412E0" w:rsidR="00343D41" w:rsidRPr="008A20DF" w:rsidRDefault="00A4338B" w:rsidP="00A4338B">
            <w:pPr>
              <w:pStyle w:val="Tabletext10"/>
              <w:jc w:val="center"/>
            </w:pPr>
            <w:r>
              <w:t>M</w:t>
            </w:r>
          </w:p>
        </w:tc>
        <w:tc>
          <w:tcPr>
            <w:tcW w:w="1182" w:type="dxa"/>
          </w:tcPr>
          <w:p w14:paraId="4DF36627" w14:textId="77777777" w:rsidR="00343D41" w:rsidRPr="008A20DF" w:rsidRDefault="00343D41" w:rsidP="008B4441">
            <w:pPr>
              <w:pStyle w:val="Tabletext10"/>
            </w:pPr>
            <w:r w:rsidRPr="008A20DF">
              <w:t>Decimal</w:t>
            </w:r>
          </w:p>
        </w:tc>
        <w:tc>
          <w:tcPr>
            <w:tcW w:w="1392" w:type="dxa"/>
          </w:tcPr>
          <w:p w14:paraId="0DA2B60C" w14:textId="77777777" w:rsidR="00343D41" w:rsidRPr="008A20DF" w:rsidRDefault="00343D41" w:rsidP="008B4441">
            <w:pPr>
              <w:pStyle w:val="Tabletext10"/>
            </w:pPr>
            <w:r w:rsidRPr="008A20DF">
              <w:t>10000.25</w:t>
            </w:r>
          </w:p>
        </w:tc>
        <w:tc>
          <w:tcPr>
            <w:tcW w:w="3789" w:type="dxa"/>
            <w:vMerge w:val="restart"/>
          </w:tcPr>
          <w:p w14:paraId="362E8F9A" w14:textId="77777777" w:rsidR="00343D41" w:rsidRPr="008A20DF" w:rsidRDefault="00343D41" w:rsidP="008B4441">
            <w:pPr>
              <w:pStyle w:val="Tabletext10"/>
              <w:jc w:val="both"/>
            </w:pPr>
            <w:r w:rsidRPr="008A20DF">
              <w:rPr>
                <w:lang w:eastAsia="en-US"/>
              </w:rPr>
              <w:t>A number of monetary units specified in a currency where the unit of currency is explicit or implied.</w:t>
            </w:r>
          </w:p>
        </w:tc>
      </w:tr>
      <w:tr w:rsidR="00343D41" w:rsidRPr="008A20DF" w14:paraId="30C0C75E" w14:textId="77777777" w:rsidTr="007103B4">
        <w:trPr>
          <w:cantSplit/>
        </w:trPr>
        <w:tc>
          <w:tcPr>
            <w:tcW w:w="1170" w:type="dxa"/>
            <w:vMerge/>
          </w:tcPr>
          <w:p w14:paraId="3206FC07" w14:textId="77777777" w:rsidR="00343D41" w:rsidRPr="008A20DF" w:rsidRDefault="00343D41" w:rsidP="008B4441">
            <w:pPr>
              <w:pStyle w:val="Tabletext10"/>
            </w:pPr>
          </w:p>
        </w:tc>
        <w:tc>
          <w:tcPr>
            <w:tcW w:w="1924" w:type="dxa"/>
            <w:tcMar>
              <w:left w:w="85" w:type="dxa"/>
              <w:right w:w="85" w:type="dxa"/>
            </w:tcMar>
          </w:tcPr>
          <w:p w14:paraId="50FF6F62" w14:textId="18ADEAC3" w:rsidR="00343D41" w:rsidRPr="008A20DF" w:rsidRDefault="003A4E93" w:rsidP="008B4441">
            <w:pPr>
              <w:pStyle w:val="Tabletext10"/>
            </w:pPr>
            <w:r>
              <w:t xml:space="preserve">Amount. </w:t>
            </w:r>
            <w:r w:rsidR="00343D41" w:rsidRPr="00343D41">
              <w:t xml:space="preserve">Currency. </w:t>
            </w:r>
            <w:r w:rsidR="00343D41">
              <w:t>Code</w:t>
            </w:r>
          </w:p>
        </w:tc>
        <w:tc>
          <w:tcPr>
            <w:tcW w:w="432" w:type="dxa"/>
          </w:tcPr>
          <w:p w14:paraId="7260F072" w14:textId="35A2A3E8" w:rsidR="00343D41" w:rsidRPr="008A20DF" w:rsidRDefault="00A4338B" w:rsidP="00A4338B">
            <w:pPr>
              <w:pStyle w:val="Tabletext10"/>
              <w:jc w:val="center"/>
            </w:pPr>
            <w:r>
              <w:t>C</w:t>
            </w:r>
          </w:p>
        </w:tc>
        <w:tc>
          <w:tcPr>
            <w:tcW w:w="1182" w:type="dxa"/>
          </w:tcPr>
          <w:p w14:paraId="0BF52A32" w14:textId="7AF46F61" w:rsidR="00343D41" w:rsidRPr="008A20DF" w:rsidRDefault="00343D41" w:rsidP="008B4441">
            <w:pPr>
              <w:pStyle w:val="Tabletext10"/>
            </w:pPr>
            <w:r w:rsidRPr="00343D41">
              <w:t>String</w:t>
            </w:r>
          </w:p>
        </w:tc>
        <w:tc>
          <w:tcPr>
            <w:tcW w:w="1392" w:type="dxa"/>
          </w:tcPr>
          <w:p w14:paraId="57607F7A" w14:textId="608813B7" w:rsidR="00343D41" w:rsidRPr="008A20DF" w:rsidRDefault="00343D41" w:rsidP="008B4441">
            <w:pPr>
              <w:pStyle w:val="Tabletext10"/>
            </w:pPr>
            <w:r>
              <w:rPr>
                <w:rFonts w:hint="eastAsia"/>
              </w:rPr>
              <w:t>J</w:t>
            </w:r>
            <w:r>
              <w:t>PY</w:t>
            </w:r>
          </w:p>
        </w:tc>
        <w:tc>
          <w:tcPr>
            <w:tcW w:w="3789" w:type="dxa"/>
            <w:vMerge/>
          </w:tcPr>
          <w:p w14:paraId="2C0757D1" w14:textId="77777777" w:rsidR="00343D41" w:rsidRPr="008A20DF" w:rsidRDefault="00343D41" w:rsidP="008B4441">
            <w:pPr>
              <w:pStyle w:val="Tabletext10"/>
              <w:jc w:val="both"/>
            </w:pPr>
          </w:p>
        </w:tc>
      </w:tr>
      <w:tr w:rsidR="00343D41" w:rsidRPr="008A20DF" w14:paraId="0E485AA1" w14:textId="77777777" w:rsidTr="007103B4">
        <w:trPr>
          <w:cantSplit/>
        </w:trPr>
        <w:tc>
          <w:tcPr>
            <w:tcW w:w="1170" w:type="dxa"/>
            <w:vMerge w:val="restart"/>
          </w:tcPr>
          <w:p w14:paraId="635CE0AB" w14:textId="77777777" w:rsidR="00343D41" w:rsidRPr="008A20DF" w:rsidRDefault="00343D41" w:rsidP="008B4441">
            <w:pPr>
              <w:pStyle w:val="Tabletext10"/>
            </w:pPr>
            <w:r w:rsidRPr="008A20DF">
              <w:t>Unit Price Amount</w:t>
            </w:r>
          </w:p>
        </w:tc>
        <w:tc>
          <w:tcPr>
            <w:tcW w:w="1924" w:type="dxa"/>
            <w:tcMar>
              <w:left w:w="85" w:type="dxa"/>
              <w:right w:w="85" w:type="dxa"/>
            </w:tcMar>
          </w:tcPr>
          <w:p w14:paraId="7D23FA40" w14:textId="110EAF8E" w:rsidR="00343D41" w:rsidRPr="008A20DF" w:rsidRDefault="003A4E93" w:rsidP="008B4441">
            <w:pPr>
              <w:pStyle w:val="Tabletext10"/>
            </w:pPr>
            <w:r>
              <w:t xml:space="preserve">Amount. </w:t>
            </w:r>
            <w:r w:rsidR="00343D41" w:rsidRPr="008A20DF">
              <w:t>Content</w:t>
            </w:r>
          </w:p>
        </w:tc>
        <w:tc>
          <w:tcPr>
            <w:tcW w:w="432" w:type="dxa"/>
          </w:tcPr>
          <w:p w14:paraId="68446C4C" w14:textId="57D263D5" w:rsidR="00343D41" w:rsidRPr="008A20DF" w:rsidRDefault="00A4338B" w:rsidP="00A4338B">
            <w:pPr>
              <w:pStyle w:val="Tabletext10"/>
              <w:jc w:val="center"/>
            </w:pPr>
            <w:r>
              <w:t>M</w:t>
            </w:r>
          </w:p>
        </w:tc>
        <w:tc>
          <w:tcPr>
            <w:tcW w:w="1182" w:type="dxa"/>
          </w:tcPr>
          <w:p w14:paraId="23FB93FA" w14:textId="77777777" w:rsidR="00343D41" w:rsidRPr="008A20DF" w:rsidRDefault="00343D41" w:rsidP="008B4441">
            <w:pPr>
              <w:pStyle w:val="Tabletext10"/>
            </w:pPr>
            <w:r w:rsidRPr="008A20DF">
              <w:t>Decimal</w:t>
            </w:r>
          </w:p>
        </w:tc>
        <w:tc>
          <w:tcPr>
            <w:tcW w:w="1392" w:type="dxa"/>
          </w:tcPr>
          <w:p w14:paraId="056894AC" w14:textId="77777777" w:rsidR="00343D41" w:rsidRPr="008A20DF" w:rsidRDefault="00343D41" w:rsidP="008B4441">
            <w:pPr>
              <w:pStyle w:val="Tabletext10"/>
            </w:pPr>
            <w:r w:rsidRPr="008A20DF">
              <w:t>10000.1234</w:t>
            </w:r>
          </w:p>
        </w:tc>
        <w:tc>
          <w:tcPr>
            <w:tcW w:w="3789" w:type="dxa"/>
            <w:vMerge w:val="restart"/>
          </w:tcPr>
          <w:p w14:paraId="181C3C77" w14:textId="77777777" w:rsidR="00343D41" w:rsidRPr="008A20DF" w:rsidRDefault="00343D41" w:rsidP="008B4441">
            <w:pPr>
              <w:pStyle w:val="Tabletext10"/>
              <w:jc w:val="both"/>
            </w:pPr>
            <w:r w:rsidRPr="008A20DF">
              <w:t xml:space="preserve">A unit price amount states a numerical monetary amount value for data elements that contain item prices that may be multiplied by item quantities. The currency of the amount is </w:t>
            </w:r>
            <w:r w:rsidRPr="008A20DF">
              <w:rPr>
                <w:lang w:eastAsia="en-US"/>
              </w:rPr>
              <w:t>explicit or implied.</w:t>
            </w:r>
          </w:p>
        </w:tc>
      </w:tr>
      <w:tr w:rsidR="00343D41" w:rsidRPr="008A20DF" w14:paraId="0092DE3D" w14:textId="77777777" w:rsidTr="007103B4">
        <w:trPr>
          <w:cantSplit/>
        </w:trPr>
        <w:tc>
          <w:tcPr>
            <w:tcW w:w="1170" w:type="dxa"/>
            <w:vMerge/>
          </w:tcPr>
          <w:p w14:paraId="59EB45D9" w14:textId="77777777" w:rsidR="00343D41" w:rsidRPr="008A20DF" w:rsidRDefault="00343D41" w:rsidP="00343D41">
            <w:pPr>
              <w:pStyle w:val="Tabletext10"/>
            </w:pPr>
          </w:p>
        </w:tc>
        <w:tc>
          <w:tcPr>
            <w:tcW w:w="1924" w:type="dxa"/>
            <w:tcMar>
              <w:left w:w="85" w:type="dxa"/>
              <w:right w:w="85" w:type="dxa"/>
            </w:tcMar>
          </w:tcPr>
          <w:p w14:paraId="31E387E0" w14:textId="77777777" w:rsidR="00343D41" w:rsidRPr="008A20DF" w:rsidRDefault="003A4E93" w:rsidP="00343D41">
            <w:pPr>
              <w:pStyle w:val="Tabletext10"/>
            </w:pPr>
            <w:r>
              <w:t xml:space="preserve">Amount. </w:t>
            </w:r>
            <w:r w:rsidR="00343D41" w:rsidRPr="00343D41">
              <w:t xml:space="preserve">Currency. </w:t>
            </w:r>
            <w:r w:rsidR="00343D41">
              <w:t>Code</w:t>
            </w:r>
          </w:p>
        </w:tc>
        <w:tc>
          <w:tcPr>
            <w:tcW w:w="432" w:type="dxa"/>
          </w:tcPr>
          <w:p w14:paraId="00E06163" w14:textId="431FCA8D" w:rsidR="00343D41" w:rsidRPr="008A20DF" w:rsidRDefault="00A4338B" w:rsidP="00A4338B">
            <w:pPr>
              <w:pStyle w:val="Tabletext10"/>
              <w:jc w:val="center"/>
            </w:pPr>
            <w:r>
              <w:t>C</w:t>
            </w:r>
          </w:p>
        </w:tc>
        <w:tc>
          <w:tcPr>
            <w:tcW w:w="1182" w:type="dxa"/>
          </w:tcPr>
          <w:p w14:paraId="3B04D19B" w14:textId="2C0652BF" w:rsidR="00343D41" w:rsidRPr="008A20DF" w:rsidRDefault="00343D41" w:rsidP="00343D41">
            <w:pPr>
              <w:pStyle w:val="Tabletext10"/>
            </w:pPr>
            <w:r w:rsidRPr="00343D41">
              <w:t>String</w:t>
            </w:r>
          </w:p>
        </w:tc>
        <w:tc>
          <w:tcPr>
            <w:tcW w:w="1392" w:type="dxa"/>
          </w:tcPr>
          <w:p w14:paraId="42E9FB74" w14:textId="09A13691" w:rsidR="00343D41" w:rsidRPr="008A20DF" w:rsidRDefault="00343D41" w:rsidP="00343D41">
            <w:pPr>
              <w:pStyle w:val="Tabletext10"/>
            </w:pPr>
            <w:r>
              <w:rPr>
                <w:rFonts w:hint="eastAsia"/>
              </w:rPr>
              <w:t>J</w:t>
            </w:r>
            <w:r>
              <w:t>PY</w:t>
            </w:r>
          </w:p>
        </w:tc>
        <w:tc>
          <w:tcPr>
            <w:tcW w:w="3789" w:type="dxa"/>
            <w:vMerge/>
          </w:tcPr>
          <w:p w14:paraId="256075C5" w14:textId="77777777" w:rsidR="00343D41" w:rsidRPr="008A20DF" w:rsidRDefault="00343D41" w:rsidP="00343D41">
            <w:pPr>
              <w:pStyle w:val="Tabletext10"/>
              <w:jc w:val="both"/>
            </w:pPr>
          </w:p>
        </w:tc>
      </w:tr>
      <w:tr w:rsidR="001C7635" w:rsidRPr="008A20DF" w14:paraId="35E62BF6" w14:textId="77777777" w:rsidTr="007103B4">
        <w:trPr>
          <w:cantSplit/>
        </w:trPr>
        <w:tc>
          <w:tcPr>
            <w:tcW w:w="1170" w:type="dxa"/>
          </w:tcPr>
          <w:p w14:paraId="08C98B36" w14:textId="77777777" w:rsidR="001C7635" w:rsidRPr="008A20DF" w:rsidRDefault="001C7635" w:rsidP="008B4441">
            <w:pPr>
              <w:pStyle w:val="Tabletext10"/>
            </w:pPr>
            <w:r w:rsidRPr="008A20DF">
              <w:t>Percentage</w:t>
            </w:r>
          </w:p>
        </w:tc>
        <w:tc>
          <w:tcPr>
            <w:tcW w:w="1924" w:type="dxa"/>
            <w:tcMar>
              <w:left w:w="85" w:type="dxa"/>
              <w:right w:w="85" w:type="dxa"/>
            </w:tcMar>
          </w:tcPr>
          <w:p w14:paraId="36EE5D5A" w14:textId="31AE2B6E" w:rsidR="001C7635" w:rsidRPr="008A20DF" w:rsidRDefault="003A4E93" w:rsidP="008B4441">
            <w:pPr>
              <w:pStyle w:val="Tabletext10"/>
            </w:pPr>
            <w:r>
              <w:t xml:space="preserve">Numeric. </w:t>
            </w:r>
            <w:r w:rsidR="001C7635" w:rsidRPr="008A20DF">
              <w:t>Content</w:t>
            </w:r>
          </w:p>
        </w:tc>
        <w:tc>
          <w:tcPr>
            <w:tcW w:w="432" w:type="dxa"/>
          </w:tcPr>
          <w:p w14:paraId="71800B27" w14:textId="6433FB4F" w:rsidR="001C7635" w:rsidRPr="008A20DF" w:rsidRDefault="00A4338B" w:rsidP="00A4338B">
            <w:pPr>
              <w:pStyle w:val="Tabletext10"/>
              <w:jc w:val="center"/>
            </w:pPr>
            <w:r>
              <w:t>M</w:t>
            </w:r>
          </w:p>
        </w:tc>
        <w:tc>
          <w:tcPr>
            <w:tcW w:w="1182" w:type="dxa"/>
          </w:tcPr>
          <w:p w14:paraId="5838BF9E" w14:textId="77777777" w:rsidR="001C7635" w:rsidRPr="008A20DF" w:rsidRDefault="001C7635" w:rsidP="008B4441">
            <w:pPr>
              <w:pStyle w:val="Tabletext10"/>
            </w:pPr>
            <w:r w:rsidRPr="008A20DF">
              <w:t>Decimal</w:t>
            </w:r>
          </w:p>
        </w:tc>
        <w:tc>
          <w:tcPr>
            <w:tcW w:w="1392" w:type="dxa"/>
          </w:tcPr>
          <w:p w14:paraId="141BF255" w14:textId="77777777" w:rsidR="001C7635" w:rsidRPr="008A20DF" w:rsidRDefault="001C7635" w:rsidP="008B4441">
            <w:pPr>
              <w:pStyle w:val="Tabletext10"/>
            </w:pPr>
            <w:r w:rsidRPr="008A20DF">
              <w:t>34.7812</w:t>
            </w:r>
          </w:p>
        </w:tc>
        <w:tc>
          <w:tcPr>
            <w:tcW w:w="3789" w:type="dxa"/>
          </w:tcPr>
          <w:p w14:paraId="0F2C69DE" w14:textId="295DB7F5" w:rsidR="001C7635" w:rsidRPr="008A20DF" w:rsidRDefault="001C7635" w:rsidP="008B4441">
            <w:pPr>
              <w:pStyle w:val="Tabletext10"/>
              <w:jc w:val="both"/>
            </w:pPr>
            <w:r w:rsidRPr="008A20DF">
              <w:t>Percentages are given as fractions of a hundred (per cent) e.</w:t>
            </w:r>
            <w:r w:rsidR="003A4E93">
              <w:t xml:space="preserve"> </w:t>
            </w:r>
            <w:r w:rsidRPr="008A20DF">
              <w:t>g</w:t>
            </w:r>
            <w:bookmarkStart w:id="47" w:name="_Toc353798250"/>
            <w:r w:rsidRPr="008A20DF">
              <w:t xml:space="preserve">. the value 34,78 % in percentage terms </w:t>
            </w:r>
            <w:proofErr w:type="gramStart"/>
            <w:r w:rsidRPr="008A20DF">
              <w:t>is</w:t>
            </w:r>
            <w:proofErr w:type="gramEnd"/>
            <w:r w:rsidRPr="008A20DF">
              <w:t xml:space="preserve"> given as 34,78.</w:t>
            </w:r>
          </w:p>
        </w:tc>
      </w:tr>
      <w:tr w:rsidR="006B547C" w:rsidRPr="008A20DF" w14:paraId="0DB22D42" w14:textId="77777777" w:rsidTr="007103B4">
        <w:trPr>
          <w:cantSplit/>
        </w:trPr>
        <w:tc>
          <w:tcPr>
            <w:tcW w:w="1170" w:type="dxa"/>
          </w:tcPr>
          <w:p w14:paraId="40AF8372" w14:textId="3232EC9A" w:rsidR="006B547C" w:rsidRPr="008A20DF" w:rsidRDefault="006B547C" w:rsidP="008B4441">
            <w:pPr>
              <w:pStyle w:val="Tabletext10"/>
            </w:pPr>
            <w:r>
              <w:rPr>
                <w:rFonts w:hint="eastAsia"/>
              </w:rPr>
              <w:t>N</w:t>
            </w:r>
            <w:r>
              <w:t>umeric</w:t>
            </w:r>
          </w:p>
        </w:tc>
        <w:tc>
          <w:tcPr>
            <w:tcW w:w="1924" w:type="dxa"/>
            <w:tcMar>
              <w:left w:w="85" w:type="dxa"/>
              <w:right w:w="85" w:type="dxa"/>
            </w:tcMar>
          </w:tcPr>
          <w:p w14:paraId="285291A5" w14:textId="3CC6CCDE" w:rsidR="006B547C" w:rsidRPr="008A20DF" w:rsidRDefault="003A4E93" w:rsidP="008B4441">
            <w:pPr>
              <w:pStyle w:val="Tabletext10"/>
            </w:pPr>
            <w:r>
              <w:t>Numeric.</w:t>
            </w:r>
            <w:r>
              <w:rPr>
                <w:rFonts w:hint="eastAsia"/>
              </w:rPr>
              <w:t xml:space="preserve"> </w:t>
            </w:r>
            <w:r w:rsidR="006B547C">
              <w:rPr>
                <w:rFonts w:hint="eastAsia"/>
              </w:rPr>
              <w:t>C</w:t>
            </w:r>
            <w:r w:rsidR="006B547C">
              <w:t>ontent</w:t>
            </w:r>
          </w:p>
        </w:tc>
        <w:tc>
          <w:tcPr>
            <w:tcW w:w="432" w:type="dxa"/>
          </w:tcPr>
          <w:p w14:paraId="02AA29A2" w14:textId="59B5DD6C" w:rsidR="006B547C" w:rsidRDefault="006B547C" w:rsidP="00A4338B">
            <w:pPr>
              <w:pStyle w:val="Tabletext10"/>
              <w:jc w:val="center"/>
            </w:pPr>
            <w:r>
              <w:rPr>
                <w:rFonts w:hint="eastAsia"/>
              </w:rPr>
              <w:t>M</w:t>
            </w:r>
          </w:p>
        </w:tc>
        <w:tc>
          <w:tcPr>
            <w:tcW w:w="1182" w:type="dxa"/>
          </w:tcPr>
          <w:p w14:paraId="550BD24A" w14:textId="7F133E1B" w:rsidR="006B547C" w:rsidRPr="008A20DF" w:rsidRDefault="006B547C" w:rsidP="008B4441">
            <w:pPr>
              <w:pStyle w:val="Tabletext10"/>
            </w:pPr>
            <w:r>
              <w:rPr>
                <w:rFonts w:hint="eastAsia"/>
              </w:rPr>
              <w:t>D</w:t>
            </w:r>
            <w:r>
              <w:t>ecimal</w:t>
            </w:r>
          </w:p>
        </w:tc>
        <w:tc>
          <w:tcPr>
            <w:tcW w:w="1392" w:type="dxa"/>
          </w:tcPr>
          <w:p w14:paraId="418F41B1" w14:textId="0C4AF202" w:rsidR="006B547C" w:rsidRPr="008A20DF" w:rsidRDefault="006B547C" w:rsidP="008B4441">
            <w:pPr>
              <w:pStyle w:val="Tabletext10"/>
            </w:pPr>
            <w:r>
              <w:rPr>
                <w:rFonts w:hint="eastAsia"/>
              </w:rPr>
              <w:t>4</w:t>
            </w:r>
            <w:r>
              <w:t>71</w:t>
            </w:r>
          </w:p>
        </w:tc>
        <w:tc>
          <w:tcPr>
            <w:tcW w:w="3789" w:type="dxa"/>
          </w:tcPr>
          <w:p w14:paraId="2FD807DB" w14:textId="486D5DD1" w:rsidR="006B547C" w:rsidRPr="008A20DF" w:rsidRDefault="006B547C" w:rsidP="008B4441">
            <w:pPr>
              <w:pStyle w:val="Tabletext10"/>
              <w:jc w:val="both"/>
            </w:pPr>
            <w:r w:rsidRPr="006B547C">
              <w:t>Numeric information that is assigned or is determined by calculation, counting, or sequencing</w:t>
            </w:r>
            <w:r>
              <w:t xml:space="preserve">. </w:t>
            </w:r>
            <w:r w:rsidRPr="006B547C">
              <w:t>It does not require a unit of measure.</w:t>
            </w:r>
          </w:p>
        </w:tc>
      </w:tr>
      <w:tr w:rsidR="00A4338B" w:rsidRPr="008A20DF" w14:paraId="06ED2FCF" w14:textId="77777777" w:rsidTr="007103B4">
        <w:trPr>
          <w:cantSplit/>
        </w:trPr>
        <w:tc>
          <w:tcPr>
            <w:tcW w:w="1170" w:type="dxa"/>
            <w:vMerge w:val="restart"/>
          </w:tcPr>
          <w:p w14:paraId="5A314CB0" w14:textId="77777777" w:rsidR="00A4338B" w:rsidRPr="008A20DF" w:rsidRDefault="00A4338B" w:rsidP="008B4441">
            <w:pPr>
              <w:pStyle w:val="Tabletext10"/>
            </w:pPr>
            <w:r w:rsidRPr="008A20DF">
              <w:t>Quantity</w:t>
            </w:r>
          </w:p>
        </w:tc>
        <w:tc>
          <w:tcPr>
            <w:tcW w:w="1924" w:type="dxa"/>
            <w:tcMar>
              <w:left w:w="85" w:type="dxa"/>
              <w:right w:w="85" w:type="dxa"/>
            </w:tcMar>
          </w:tcPr>
          <w:p w14:paraId="3057F15A" w14:textId="325F3679" w:rsidR="00A4338B" w:rsidRPr="008A20DF" w:rsidRDefault="003A4E93" w:rsidP="008B4441">
            <w:pPr>
              <w:pStyle w:val="Tabletext10"/>
            </w:pPr>
            <w:r w:rsidRPr="00E9669B">
              <w:t>Quantity</w:t>
            </w:r>
            <w:r>
              <w:t xml:space="preserve">. </w:t>
            </w:r>
            <w:r w:rsidR="00A4338B" w:rsidRPr="008A20DF">
              <w:t>Content</w:t>
            </w:r>
          </w:p>
        </w:tc>
        <w:tc>
          <w:tcPr>
            <w:tcW w:w="432" w:type="dxa"/>
          </w:tcPr>
          <w:p w14:paraId="38D2D560" w14:textId="73521505" w:rsidR="00A4338B" w:rsidRPr="008A20DF" w:rsidRDefault="00A4338B" w:rsidP="00A4338B">
            <w:pPr>
              <w:pStyle w:val="Tabletext10"/>
              <w:jc w:val="center"/>
            </w:pPr>
            <w:r>
              <w:t>M</w:t>
            </w:r>
          </w:p>
        </w:tc>
        <w:tc>
          <w:tcPr>
            <w:tcW w:w="1182" w:type="dxa"/>
          </w:tcPr>
          <w:p w14:paraId="0B5088E3" w14:textId="77777777" w:rsidR="00A4338B" w:rsidRPr="008A20DF" w:rsidRDefault="00A4338B" w:rsidP="008B4441">
            <w:pPr>
              <w:pStyle w:val="Tabletext10"/>
            </w:pPr>
            <w:r w:rsidRPr="008A20DF">
              <w:t>Decimal</w:t>
            </w:r>
          </w:p>
        </w:tc>
        <w:tc>
          <w:tcPr>
            <w:tcW w:w="1392" w:type="dxa"/>
          </w:tcPr>
          <w:p w14:paraId="2BA02B1B" w14:textId="77777777" w:rsidR="00A4338B" w:rsidRPr="008A20DF" w:rsidRDefault="00A4338B" w:rsidP="008B4441">
            <w:pPr>
              <w:pStyle w:val="Tabletext10"/>
            </w:pPr>
            <w:r w:rsidRPr="008A20DF">
              <w:t>10000.1234</w:t>
            </w:r>
          </w:p>
        </w:tc>
        <w:tc>
          <w:tcPr>
            <w:tcW w:w="3789" w:type="dxa"/>
            <w:vMerge w:val="restart"/>
          </w:tcPr>
          <w:p w14:paraId="3AA27EF4" w14:textId="5EB1D3EA" w:rsidR="00A4338B" w:rsidRPr="008A20DF" w:rsidRDefault="00A4338B" w:rsidP="008B4441">
            <w:pPr>
              <w:pStyle w:val="Tabletext10"/>
              <w:jc w:val="both"/>
            </w:pPr>
            <w:r w:rsidRPr="008A20DF">
              <w:t>Quantities are used to state a number of units such as for items. The code for the Unit of Measure</w:t>
            </w:r>
            <w:r>
              <w:t xml:space="preserve"> (</w:t>
            </w:r>
            <w:r w:rsidR="00065DF4">
              <w:t>Quantity Unit. Code</w:t>
            </w:r>
            <w:r>
              <w:t>)</w:t>
            </w:r>
            <w:r w:rsidRPr="008A20DF">
              <w:t xml:space="preserve"> is </w:t>
            </w:r>
            <w:r>
              <w:t xml:space="preserve">explicit or </w:t>
            </w:r>
            <w:proofErr w:type="spellStart"/>
            <w:r>
              <w:t>impllicit</w:t>
            </w:r>
            <w:proofErr w:type="spellEnd"/>
            <w:r w:rsidRPr="008A20DF">
              <w:t>.</w:t>
            </w:r>
          </w:p>
        </w:tc>
      </w:tr>
      <w:tr w:rsidR="00A4338B" w:rsidRPr="008A20DF" w14:paraId="48C0A25B" w14:textId="77777777" w:rsidTr="007103B4">
        <w:trPr>
          <w:cantSplit/>
        </w:trPr>
        <w:tc>
          <w:tcPr>
            <w:tcW w:w="1170" w:type="dxa"/>
            <w:vMerge/>
          </w:tcPr>
          <w:p w14:paraId="742BB041" w14:textId="77777777" w:rsidR="00A4338B" w:rsidRPr="008A20DF" w:rsidRDefault="00A4338B" w:rsidP="00A4338B">
            <w:pPr>
              <w:pStyle w:val="Tabletext10"/>
            </w:pPr>
          </w:p>
        </w:tc>
        <w:tc>
          <w:tcPr>
            <w:tcW w:w="1924" w:type="dxa"/>
            <w:tcMar>
              <w:left w:w="85" w:type="dxa"/>
              <w:right w:w="85" w:type="dxa"/>
            </w:tcMar>
          </w:tcPr>
          <w:p w14:paraId="4B1592FE" w14:textId="1F782DA8" w:rsidR="00A4338B" w:rsidRPr="00E9669B" w:rsidRDefault="003A4E93" w:rsidP="00A4338B">
            <w:pPr>
              <w:pStyle w:val="Tabletext10"/>
            </w:pPr>
            <w:r w:rsidRPr="003A4E93">
              <w:t>Quantity</w:t>
            </w:r>
            <w:r>
              <w:t xml:space="preserve"> </w:t>
            </w:r>
            <w:r w:rsidRPr="003A4E93">
              <w:t>Unit. Code</w:t>
            </w:r>
          </w:p>
        </w:tc>
        <w:tc>
          <w:tcPr>
            <w:tcW w:w="432" w:type="dxa"/>
          </w:tcPr>
          <w:p w14:paraId="15B4EAF9" w14:textId="49465126" w:rsidR="00A4338B" w:rsidRPr="008A20DF" w:rsidRDefault="00A4338B" w:rsidP="00A4338B">
            <w:pPr>
              <w:pStyle w:val="Tabletext10"/>
              <w:jc w:val="center"/>
            </w:pPr>
            <w:r>
              <w:t>C</w:t>
            </w:r>
          </w:p>
        </w:tc>
        <w:tc>
          <w:tcPr>
            <w:tcW w:w="1182" w:type="dxa"/>
          </w:tcPr>
          <w:p w14:paraId="58A71DFC" w14:textId="2D34A3AB" w:rsidR="00A4338B" w:rsidRPr="008A20DF" w:rsidRDefault="00A4338B" w:rsidP="00A4338B">
            <w:pPr>
              <w:pStyle w:val="Tabletext10"/>
            </w:pPr>
            <w:r w:rsidRPr="004F7750">
              <w:t>String</w:t>
            </w:r>
          </w:p>
        </w:tc>
        <w:tc>
          <w:tcPr>
            <w:tcW w:w="1392" w:type="dxa"/>
          </w:tcPr>
          <w:p w14:paraId="1E3629FC" w14:textId="77777777" w:rsidR="00A4338B" w:rsidRPr="008A20DF" w:rsidRDefault="00A4338B" w:rsidP="00A4338B">
            <w:pPr>
              <w:pStyle w:val="Tabletext10"/>
            </w:pPr>
          </w:p>
        </w:tc>
        <w:tc>
          <w:tcPr>
            <w:tcW w:w="3789" w:type="dxa"/>
            <w:vMerge/>
          </w:tcPr>
          <w:p w14:paraId="1EF56F6E" w14:textId="77777777" w:rsidR="00A4338B" w:rsidRPr="008A20DF" w:rsidRDefault="00A4338B" w:rsidP="00A4338B">
            <w:pPr>
              <w:pStyle w:val="Tabletext10"/>
              <w:jc w:val="both"/>
            </w:pPr>
          </w:p>
        </w:tc>
      </w:tr>
      <w:tr w:rsidR="00A4338B" w:rsidRPr="008A20DF" w14:paraId="7989BF95" w14:textId="77777777" w:rsidTr="007103B4">
        <w:trPr>
          <w:cantSplit/>
        </w:trPr>
        <w:tc>
          <w:tcPr>
            <w:tcW w:w="1170" w:type="dxa"/>
            <w:vMerge/>
          </w:tcPr>
          <w:p w14:paraId="52B6E5D7" w14:textId="77777777" w:rsidR="00A4338B" w:rsidRPr="008A20DF" w:rsidRDefault="00A4338B" w:rsidP="00A4338B">
            <w:pPr>
              <w:pStyle w:val="Tabletext10"/>
            </w:pPr>
          </w:p>
        </w:tc>
        <w:tc>
          <w:tcPr>
            <w:tcW w:w="1924" w:type="dxa"/>
            <w:tcMar>
              <w:left w:w="85" w:type="dxa"/>
              <w:right w:w="85" w:type="dxa"/>
            </w:tcMar>
          </w:tcPr>
          <w:p w14:paraId="4D9C5B98" w14:textId="212768F8" w:rsidR="00A4338B" w:rsidRPr="00E9669B" w:rsidRDefault="003A4E93" w:rsidP="00A4338B">
            <w:pPr>
              <w:pStyle w:val="Tabletext10"/>
            </w:pPr>
            <w:r w:rsidRPr="003A4E93">
              <w:t>Quantity</w:t>
            </w:r>
            <w:r>
              <w:t xml:space="preserve"> </w:t>
            </w:r>
            <w:r w:rsidRPr="003A4E93">
              <w:t>Unit</w:t>
            </w:r>
            <w:r w:rsidR="00A4338B" w:rsidRPr="00E9669B">
              <w:t>. Code List. Identifier</w:t>
            </w:r>
          </w:p>
        </w:tc>
        <w:tc>
          <w:tcPr>
            <w:tcW w:w="432" w:type="dxa"/>
          </w:tcPr>
          <w:p w14:paraId="0272C50B" w14:textId="145B2E89" w:rsidR="00A4338B" w:rsidRPr="008A20DF" w:rsidRDefault="00A4338B" w:rsidP="00A4338B">
            <w:pPr>
              <w:pStyle w:val="Tabletext10"/>
              <w:jc w:val="center"/>
            </w:pPr>
            <w:r>
              <w:t>O</w:t>
            </w:r>
          </w:p>
        </w:tc>
        <w:tc>
          <w:tcPr>
            <w:tcW w:w="1182" w:type="dxa"/>
          </w:tcPr>
          <w:p w14:paraId="07FDDCEA" w14:textId="5777A160" w:rsidR="00A4338B" w:rsidRPr="008A20DF" w:rsidRDefault="00A4338B" w:rsidP="00A4338B">
            <w:pPr>
              <w:pStyle w:val="Tabletext10"/>
            </w:pPr>
            <w:r w:rsidRPr="004F7750">
              <w:t>String</w:t>
            </w:r>
          </w:p>
        </w:tc>
        <w:tc>
          <w:tcPr>
            <w:tcW w:w="1392" w:type="dxa"/>
          </w:tcPr>
          <w:p w14:paraId="3110AD0A" w14:textId="77777777" w:rsidR="00A4338B" w:rsidRPr="008A20DF" w:rsidRDefault="00A4338B" w:rsidP="00A4338B">
            <w:pPr>
              <w:pStyle w:val="Tabletext10"/>
            </w:pPr>
          </w:p>
        </w:tc>
        <w:tc>
          <w:tcPr>
            <w:tcW w:w="3789" w:type="dxa"/>
            <w:vMerge/>
          </w:tcPr>
          <w:p w14:paraId="67CB33A9" w14:textId="77777777" w:rsidR="00A4338B" w:rsidRPr="008A20DF" w:rsidRDefault="00A4338B" w:rsidP="00A4338B">
            <w:pPr>
              <w:pStyle w:val="Tabletext10"/>
              <w:jc w:val="both"/>
            </w:pPr>
          </w:p>
        </w:tc>
      </w:tr>
      <w:tr w:rsidR="00A4338B" w:rsidRPr="008A20DF" w14:paraId="0A9BCB33" w14:textId="77777777" w:rsidTr="007103B4">
        <w:trPr>
          <w:cantSplit/>
        </w:trPr>
        <w:tc>
          <w:tcPr>
            <w:tcW w:w="1170" w:type="dxa"/>
            <w:vMerge/>
          </w:tcPr>
          <w:p w14:paraId="7629DF33" w14:textId="77777777" w:rsidR="00A4338B" w:rsidRPr="008A20DF" w:rsidRDefault="00A4338B" w:rsidP="00A4338B">
            <w:pPr>
              <w:pStyle w:val="Tabletext10"/>
            </w:pPr>
          </w:p>
        </w:tc>
        <w:tc>
          <w:tcPr>
            <w:tcW w:w="1924" w:type="dxa"/>
            <w:tcMar>
              <w:left w:w="85" w:type="dxa"/>
              <w:right w:w="85" w:type="dxa"/>
            </w:tcMar>
          </w:tcPr>
          <w:p w14:paraId="3F64AD93" w14:textId="4F38DC84" w:rsidR="00A4338B" w:rsidRPr="008A20DF" w:rsidRDefault="003A4E93" w:rsidP="0053524B">
            <w:pPr>
              <w:pStyle w:val="Tabletext10"/>
            </w:pPr>
            <w:r w:rsidRPr="003A4E93">
              <w:t>Quantity</w:t>
            </w:r>
            <w:r>
              <w:t xml:space="preserve"> </w:t>
            </w:r>
            <w:r w:rsidRPr="003A4E93">
              <w:t>Unit</w:t>
            </w:r>
            <w:r w:rsidR="00A4338B" w:rsidRPr="00E9669B">
              <w:t>. Code List Agency Name. Text</w:t>
            </w:r>
          </w:p>
        </w:tc>
        <w:tc>
          <w:tcPr>
            <w:tcW w:w="432" w:type="dxa"/>
          </w:tcPr>
          <w:p w14:paraId="1463B899" w14:textId="06380FE1" w:rsidR="00A4338B" w:rsidRPr="008A20DF" w:rsidRDefault="00A4338B" w:rsidP="00A4338B">
            <w:pPr>
              <w:pStyle w:val="Tabletext10"/>
              <w:jc w:val="center"/>
            </w:pPr>
            <w:r>
              <w:t>O</w:t>
            </w:r>
          </w:p>
        </w:tc>
        <w:tc>
          <w:tcPr>
            <w:tcW w:w="1182" w:type="dxa"/>
          </w:tcPr>
          <w:p w14:paraId="50AD710A" w14:textId="2376B9F1" w:rsidR="00A4338B" w:rsidRPr="008A20DF" w:rsidRDefault="00A4338B" w:rsidP="00A4338B">
            <w:pPr>
              <w:pStyle w:val="Tabletext10"/>
            </w:pPr>
            <w:r w:rsidRPr="004F7750">
              <w:t>String</w:t>
            </w:r>
          </w:p>
        </w:tc>
        <w:tc>
          <w:tcPr>
            <w:tcW w:w="1392" w:type="dxa"/>
          </w:tcPr>
          <w:p w14:paraId="28D673F6" w14:textId="77777777" w:rsidR="00A4338B" w:rsidRPr="008A20DF" w:rsidRDefault="00A4338B" w:rsidP="00A4338B">
            <w:pPr>
              <w:pStyle w:val="Tabletext10"/>
            </w:pPr>
          </w:p>
        </w:tc>
        <w:tc>
          <w:tcPr>
            <w:tcW w:w="3789" w:type="dxa"/>
            <w:vMerge/>
          </w:tcPr>
          <w:p w14:paraId="462B6A5A" w14:textId="77777777" w:rsidR="00A4338B" w:rsidRPr="008A20DF" w:rsidRDefault="00A4338B" w:rsidP="00A4338B">
            <w:pPr>
              <w:pStyle w:val="Tabletext10"/>
              <w:jc w:val="both"/>
            </w:pPr>
          </w:p>
        </w:tc>
      </w:tr>
      <w:tr w:rsidR="003A4E93" w:rsidRPr="008A20DF" w14:paraId="6A4E082F" w14:textId="77777777" w:rsidTr="007103B4">
        <w:trPr>
          <w:cantSplit/>
        </w:trPr>
        <w:tc>
          <w:tcPr>
            <w:tcW w:w="1170" w:type="dxa"/>
            <w:vMerge w:val="restart"/>
          </w:tcPr>
          <w:p w14:paraId="544FD185" w14:textId="77777777" w:rsidR="003A4E93" w:rsidRPr="008A20DF" w:rsidRDefault="003A4E93" w:rsidP="008B4441">
            <w:pPr>
              <w:pStyle w:val="Tabletext10"/>
            </w:pPr>
            <w:r w:rsidRPr="008A20DF">
              <w:t>Code</w:t>
            </w:r>
          </w:p>
        </w:tc>
        <w:tc>
          <w:tcPr>
            <w:tcW w:w="1924" w:type="dxa"/>
            <w:tcMar>
              <w:left w:w="85" w:type="dxa"/>
              <w:right w:w="85" w:type="dxa"/>
            </w:tcMar>
          </w:tcPr>
          <w:p w14:paraId="1525B36F" w14:textId="74882A3D" w:rsidR="003A4E93" w:rsidRPr="008A20DF" w:rsidRDefault="003A4E93" w:rsidP="008B4441">
            <w:pPr>
              <w:pStyle w:val="Tabletext10"/>
            </w:pPr>
            <w:r>
              <w:t xml:space="preserve">Code. </w:t>
            </w:r>
            <w:r w:rsidRPr="008A20DF">
              <w:t>Content</w:t>
            </w:r>
          </w:p>
        </w:tc>
        <w:tc>
          <w:tcPr>
            <w:tcW w:w="432" w:type="dxa"/>
          </w:tcPr>
          <w:p w14:paraId="6261742D" w14:textId="4C007243" w:rsidR="003A4E93" w:rsidRPr="008A20DF" w:rsidRDefault="003A4E93" w:rsidP="00A4338B">
            <w:pPr>
              <w:pStyle w:val="Tabletext10"/>
              <w:jc w:val="center"/>
            </w:pPr>
            <w:r>
              <w:t>M</w:t>
            </w:r>
          </w:p>
        </w:tc>
        <w:tc>
          <w:tcPr>
            <w:tcW w:w="1182" w:type="dxa"/>
          </w:tcPr>
          <w:p w14:paraId="4FB2CDCB" w14:textId="77777777" w:rsidR="003A4E93" w:rsidRPr="008A20DF" w:rsidRDefault="003A4E93" w:rsidP="008B4441">
            <w:pPr>
              <w:pStyle w:val="Tabletext10"/>
            </w:pPr>
            <w:r w:rsidRPr="008A20DF">
              <w:t>String</w:t>
            </w:r>
          </w:p>
        </w:tc>
        <w:tc>
          <w:tcPr>
            <w:tcW w:w="1392" w:type="dxa"/>
          </w:tcPr>
          <w:p w14:paraId="198DD0B8" w14:textId="77777777" w:rsidR="003A4E93" w:rsidRPr="008A20DF" w:rsidRDefault="003A4E93" w:rsidP="008B4441">
            <w:pPr>
              <w:pStyle w:val="Tabletext10"/>
            </w:pPr>
            <w:r w:rsidRPr="008A20DF">
              <w:t>Abc123</w:t>
            </w:r>
          </w:p>
        </w:tc>
        <w:tc>
          <w:tcPr>
            <w:tcW w:w="3789" w:type="dxa"/>
            <w:vMerge w:val="restart"/>
          </w:tcPr>
          <w:p w14:paraId="708CF2DD" w14:textId="77777777" w:rsidR="003A4E93" w:rsidRPr="008A20DF" w:rsidRDefault="003A4E93" w:rsidP="008B4441">
            <w:pPr>
              <w:pStyle w:val="Tabletext10"/>
              <w:jc w:val="both"/>
            </w:pPr>
            <w:r w:rsidRPr="008A20DF">
              <w:t>Codes are used to specify allowed values in elements as well as for lists of options. Code is different from Identifier in that allowed values have standardized meanings that can be known by the recipient.</w:t>
            </w:r>
          </w:p>
        </w:tc>
      </w:tr>
      <w:tr w:rsidR="00065DF4" w:rsidRPr="008A20DF" w14:paraId="014A824A" w14:textId="77777777" w:rsidTr="007103B4">
        <w:trPr>
          <w:cantSplit/>
        </w:trPr>
        <w:tc>
          <w:tcPr>
            <w:tcW w:w="1170" w:type="dxa"/>
            <w:vMerge/>
          </w:tcPr>
          <w:p w14:paraId="78E93218" w14:textId="77777777" w:rsidR="00065DF4" w:rsidRPr="008A20DF" w:rsidRDefault="00065DF4" w:rsidP="00065DF4">
            <w:pPr>
              <w:pStyle w:val="Tabletext10"/>
            </w:pPr>
          </w:p>
        </w:tc>
        <w:tc>
          <w:tcPr>
            <w:tcW w:w="1924" w:type="dxa"/>
            <w:tcMar>
              <w:left w:w="85" w:type="dxa"/>
              <w:right w:w="85" w:type="dxa"/>
            </w:tcMar>
          </w:tcPr>
          <w:p w14:paraId="2533C013" w14:textId="2D017CC4" w:rsidR="00065DF4" w:rsidRPr="008A20DF" w:rsidRDefault="00065DF4" w:rsidP="00065DF4">
            <w:pPr>
              <w:pStyle w:val="Tabletext10"/>
            </w:pPr>
            <w:r w:rsidRPr="00AE1825">
              <w:t>Code List. Identifier</w:t>
            </w:r>
          </w:p>
        </w:tc>
        <w:tc>
          <w:tcPr>
            <w:tcW w:w="432" w:type="dxa"/>
          </w:tcPr>
          <w:p w14:paraId="4D5C6E65" w14:textId="2F37ECF3" w:rsidR="00065DF4" w:rsidRDefault="00065DF4" w:rsidP="00065DF4">
            <w:pPr>
              <w:pStyle w:val="Tabletext10"/>
              <w:jc w:val="center"/>
            </w:pPr>
            <w:r>
              <w:rPr>
                <w:rFonts w:hint="eastAsia"/>
              </w:rPr>
              <w:t>O</w:t>
            </w:r>
          </w:p>
        </w:tc>
        <w:tc>
          <w:tcPr>
            <w:tcW w:w="1182" w:type="dxa"/>
          </w:tcPr>
          <w:p w14:paraId="6E03FC32" w14:textId="100D1840" w:rsidR="00065DF4" w:rsidRPr="008A20DF" w:rsidRDefault="00065DF4" w:rsidP="00065DF4">
            <w:pPr>
              <w:pStyle w:val="Tabletext10"/>
            </w:pPr>
            <w:r w:rsidRPr="008A20DF">
              <w:t>String</w:t>
            </w:r>
          </w:p>
        </w:tc>
        <w:tc>
          <w:tcPr>
            <w:tcW w:w="1392" w:type="dxa"/>
          </w:tcPr>
          <w:p w14:paraId="29EEEC66" w14:textId="77777777" w:rsidR="00065DF4" w:rsidRPr="008A20DF" w:rsidRDefault="00065DF4" w:rsidP="00065DF4">
            <w:pPr>
              <w:pStyle w:val="Tabletext10"/>
            </w:pPr>
          </w:p>
        </w:tc>
        <w:tc>
          <w:tcPr>
            <w:tcW w:w="3789" w:type="dxa"/>
            <w:vMerge/>
          </w:tcPr>
          <w:p w14:paraId="4DEFBDA0" w14:textId="77777777" w:rsidR="00065DF4" w:rsidRPr="008A20DF" w:rsidRDefault="00065DF4" w:rsidP="00065DF4">
            <w:pPr>
              <w:pStyle w:val="Tabletext10"/>
              <w:jc w:val="both"/>
            </w:pPr>
          </w:p>
        </w:tc>
      </w:tr>
      <w:tr w:rsidR="00065DF4" w:rsidRPr="008A20DF" w14:paraId="0BD937A8" w14:textId="77777777" w:rsidTr="007103B4">
        <w:trPr>
          <w:cantSplit/>
        </w:trPr>
        <w:tc>
          <w:tcPr>
            <w:tcW w:w="1170" w:type="dxa"/>
            <w:vMerge/>
          </w:tcPr>
          <w:p w14:paraId="2274F839" w14:textId="77777777" w:rsidR="00065DF4" w:rsidRPr="008A20DF" w:rsidRDefault="00065DF4" w:rsidP="00065DF4">
            <w:pPr>
              <w:pStyle w:val="Tabletext10"/>
            </w:pPr>
          </w:p>
        </w:tc>
        <w:tc>
          <w:tcPr>
            <w:tcW w:w="1924" w:type="dxa"/>
            <w:tcMar>
              <w:left w:w="85" w:type="dxa"/>
              <w:right w:w="85" w:type="dxa"/>
            </w:tcMar>
          </w:tcPr>
          <w:p w14:paraId="7C63640B" w14:textId="2E5B4226" w:rsidR="00065DF4" w:rsidRPr="008A20DF" w:rsidRDefault="00065DF4" w:rsidP="00065DF4">
            <w:pPr>
              <w:pStyle w:val="Tabletext10"/>
            </w:pPr>
            <w:r w:rsidRPr="00AE1825">
              <w:t>Code List. Agency. Identifier</w:t>
            </w:r>
          </w:p>
        </w:tc>
        <w:tc>
          <w:tcPr>
            <w:tcW w:w="432" w:type="dxa"/>
          </w:tcPr>
          <w:p w14:paraId="0C01EE53" w14:textId="0F89E752" w:rsidR="00065DF4" w:rsidRDefault="00065DF4" w:rsidP="00065DF4">
            <w:pPr>
              <w:pStyle w:val="Tabletext10"/>
              <w:jc w:val="center"/>
            </w:pPr>
            <w:r>
              <w:rPr>
                <w:rFonts w:hint="eastAsia"/>
              </w:rPr>
              <w:t>O</w:t>
            </w:r>
          </w:p>
        </w:tc>
        <w:tc>
          <w:tcPr>
            <w:tcW w:w="1182" w:type="dxa"/>
          </w:tcPr>
          <w:p w14:paraId="4120ACCF" w14:textId="6167F862" w:rsidR="00065DF4" w:rsidRPr="008A20DF" w:rsidRDefault="00065DF4" w:rsidP="00065DF4">
            <w:pPr>
              <w:pStyle w:val="Tabletext10"/>
            </w:pPr>
            <w:r w:rsidRPr="008A20DF">
              <w:t>String</w:t>
            </w:r>
          </w:p>
        </w:tc>
        <w:tc>
          <w:tcPr>
            <w:tcW w:w="1392" w:type="dxa"/>
          </w:tcPr>
          <w:p w14:paraId="1D92660E" w14:textId="77777777" w:rsidR="00065DF4" w:rsidRPr="008A20DF" w:rsidRDefault="00065DF4" w:rsidP="00065DF4">
            <w:pPr>
              <w:pStyle w:val="Tabletext10"/>
            </w:pPr>
          </w:p>
        </w:tc>
        <w:tc>
          <w:tcPr>
            <w:tcW w:w="3789" w:type="dxa"/>
            <w:vMerge/>
          </w:tcPr>
          <w:p w14:paraId="1461ED4C" w14:textId="77777777" w:rsidR="00065DF4" w:rsidRPr="008A20DF" w:rsidRDefault="00065DF4" w:rsidP="00065DF4">
            <w:pPr>
              <w:pStyle w:val="Tabletext10"/>
              <w:jc w:val="both"/>
            </w:pPr>
          </w:p>
        </w:tc>
      </w:tr>
      <w:tr w:rsidR="00065DF4" w:rsidRPr="008A20DF" w14:paraId="06C72273" w14:textId="77777777" w:rsidTr="007103B4">
        <w:trPr>
          <w:cantSplit/>
        </w:trPr>
        <w:tc>
          <w:tcPr>
            <w:tcW w:w="1170" w:type="dxa"/>
            <w:vMerge/>
          </w:tcPr>
          <w:p w14:paraId="2738E09B" w14:textId="77777777" w:rsidR="00065DF4" w:rsidRPr="008A20DF" w:rsidRDefault="00065DF4" w:rsidP="00065DF4">
            <w:pPr>
              <w:pStyle w:val="Tabletext10"/>
            </w:pPr>
          </w:p>
        </w:tc>
        <w:tc>
          <w:tcPr>
            <w:tcW w:w="1924" w:type="dxa"/>
            <w:tcMar>
              <w:left w:w="85" w:type="dxa"/>
              <w:right w:w="85" w:type="dxa"/>
            </w:tcMar>
          </w:tcPr>
          <w:p w14:paraId="4C0D531B" w14:textId="300274DF" w:rsidR="00065DF4" w:rsidRPr="008A20DF" w:rsidRDefault="00065DF4" w:rsidP="00065DF4">
            <w:pPr>
              <w:pStyle w:val="Tabletext10"/>
            </w:pPr>
            <w:r w:rsidRPr="00AE1825">
              <w:t>Code List. Agency Name. Text</w:t>
            </w:r>
          </w:p>
        </w:tc>
        <w:tc>
          <w:tcPr>
            <w:tcW w:w="432" w:type="dxa"/>
          </w:tcPr>
          <w:p w14:paraId="363A0083" w14:textId="387BDB61" w:rsidR="00065DF4" w:rsidRDefault="00065DF4" w:rsidP="00065DF4">
            <w:pPr>
              <w:pStyle w:val="Tabletext10"/>
              <w:jc w:val="center"/>
            </w:pPr>
            <w:r>
              <w:rPr>
                <w:rFonts w:hint="eastAsia"/>
              </w:rPr>
              <w:t>O</w:t>
            </w:r>
          </w:p>
        </w:tc>
        <w:tc>
          <w:tcPr>
            <w:tcW w:w="1182" w:type="dxa"/>
          </w:tcPr>
          <w:p w14:paraId="6A3262ED" w14:textId="6CB0BD16" w:rsidR="00065DF4" w:rsidRPr="008A20DF" w:rsidRDefault="00065DF4" w:rsidP="00065DF4">
            <w:pPr>
              <w:pStyle w:val="Tabletext10"/>
            </w:pPr>
            <w:r w:rsidRPr="008A20DF">
              <w:t>String</w:t>
            </w:r>
          </w:p>
        </w:tc>
        <w:tc>
          <w:tcPr>
            <w:tcW w:w="1392" w:type="dxa"/>
          </w:tcPr>
          <w:p w14:paraId="2A0A06ED" w14:textId="77777777" w:rsidR="00065DF4" w:rsidRPr="008A20DF" w:rsidRDefault="00065DF4" w:rsidP="00065DF4">
            <w:pPr>
              <w:pStyle w:val="Tabletext10"/>
            </w:pPr>
          </w:p>
        </w:tc>
        <w:tc>
          <w:tcPr>
            <w:tcW w:w="3789" w:type="dxa"/>
            <w:vMerge/>
          </w:tcPr>
          <w:p w14:paraId="5DB869FE" w14:textId="77777777" w:rsidR="00065DF4" w:rsidRPr="008A20DF" w:rsidRDefault="00065DF4" w:rsidP="00065DF4">
            <w:pPr>
              <w:pStyle w:val="Tabletext10"/>
              <w:jc w:val="both"/>
            </w:pPr>
          </w:p>
        </w:tc>
      </w:tr>
      <w:tr w:rsidR="001C7635" w:rsidRPr="008A20DF" w14:paraId="3C97CF66" w14:textId="77777777" w:rsidTr="007103B4">
        <w:trPr>
          <w:cantSplit/>
        </w:trPr>
        <w:tc>
          <w:tcPr>
            <w:tcW w:w="1170" w:type="dxa"/>
            <w:vMerge w:val="restart"/>
          </w:tcPr>
          <w:p w14:paraId="4E9CF5AC" w14:textId="77777777" w:rsidR="001C7635" w:rsidRPr="008A20DF" w:rsidRDefault="001C7635" w:rsidP="008B4441">
            <w:pPr>
              <w:pStyle w:val="Tabletext10"/>
            </w:pPr>
            <w:r w:rsidRPr="008A20DF">
              <w:t>Identifier</w:t>
            </w:r>
          </w:p>
        </w:tc>
        <w:tc>
          <w:tcPr>
            <w:tcW w:w="1924" w:type="dxa"/>
            <w:tcMar>
              <w:left w:w="85" w:type="dxa"/>
              <w:right w:w="85" w:type="dxa"/>
            </w:tcMar>
          </w:tcPr>
          <w:p w14:paraId="7689B853" w14:textId="68396C00" w:rsidR="001C7635" w:rsidRPr="008A20DF" w:rsidRDefault="00065DF4" w:rsidP="008B4441">
            <w:pPr>
              <w:pStyle w:val="Tabletext10"/>
            </w:pPr>
            <w:r>
              <w:t>Identifier.</w:t>
            </w:r>
            <w:r w:rsidRPr="008A20DF">
              <w:t xml:space="preserve"> </w:t>
            </w:r>
            <w:r w:rsidR="001C7635" w:rsidRPr="008A20DF">
              <w:t>Content</w:t>
            </w:r>
          </w:p>
        </w:tc>
        <w:tc>
          <w:tcPr>
            <w:tcW w:w="432" w:type="dxa"/>
          </w:tcPr>
          <w:p w14:paraId="1C713720" w14:textId="64954557" w:rsidR="001C7635" w:rsidRPr="008A20DF" w:rsidRDefault="00A4338B" w:rsidP="00A4338B">
            <w:pPr>
              <w:pStyle w:val="Tabletext10"/>
              <w:jc w:val="center"/>
            </w:pPr>
            <w:r>
              <w:t>M</w:t>
            </w:r>
          </w:p>
        </w:tc>
        <w:tc>
          <w:tcPr>
            <w:tcW w:w="1182" w:type="dxa"/>
          </w:tcPr>
          <w:p w14:paraId="3E5C7A8D" w14:textId="77777777" w:rsidR="001C7635" w:rsidRPr="008A20DF" w:rsidRDefault="001C7635" w:rsidP="008B4441">
            <w:pPr>
              <w:pStyle w:val="Tabletext10"/>
            </w:pPr>
            <w:r w:rsidRPr="008A20DF">
              <w:t>String</w:t>
            </w:r>
          </w:p>
        </w:tc>
        <w:tc>
          <w:tcPr>
            <w:tcW w:w="1392" w:type="dxa"/>
          </w:tcPr>
          <w:p w14:paraId="7CD64856" w14:textId="77777777" w:rsidR="001C7635" w:rsidRPr="008A20DF" w:rsidRDefault="001C7635" w:rsidP="008B4441">
            <w:pPr>
              <w:pStyle w:val="Tabletext10"/>
            </w:pPr>
            <w:r w:rsidRPr="008A20DF">
              <w:t>abc:123-DEF</w:t>
            </w:r>
          </w:p>
        </w:tc>
        <w:tc>
          <w:tcPr>
            <w:tcW w:w="3789" w:type="dxa"/>
            <w:vMerge w:val="restart"/>
          </w:tcPr>
          <w:p w14:paraId="43A218A2" w14:textId="77777777" w:rsidR="001C7635" w:rsidRPr="008A20DF" w:rsidRDefault="001C7635" w:rsidP="008B4441">
            <w:pPr>
              <w:pStyle w:val="Tabletext10"/>
              <w:jc w:val="both"/>
            </w:pPr>
            <w:r w:rsidRPr="008A20DF">
              <w:t xml:space="preserve">Identifiers (IDs) are keys that are issued </w:t>
            </w:r>
            <w:r w:rsidRPr="008A20DF">
              <w:lastRenderedPageBreak/>
              <w:t>by the sender or recipient of a document or by a third party.</w:t>
            </w:r>
          </w:p>
        </w:tc>
      </w:tr>
      <w:tr w:rsidR="001C7635" w:rsidRPr="008A20DF" w14:paraId="727245DA" w14:textId="77777777" w:rsidTr="007103B4">
        <w:trPr>
          <w:cantSplit/>
        </w:trPr>
        <w:tc>
          <w:tcPr>
            <w:tcW w:w="1170" w:type="dxa"/>
            <w:vMerge/>
          </w:tcPr>
          <w:p w14:paraId="26FC6003" w14:textId="77777777" w:rsidR="001C7635" w:rsidRPr="008A20DF" w:rsidRDefault="001C7635" w:rsidP="008B4441">
            <w:pPr>
              <w:pStyle w:val="Tabletext10"/>
            </w:pPr>
          </w:p>
        </w:tc>
        <w:tc>
          <w:tcPr>
            <w:tcW w:w="1924" w:type="dxa"/>
            <w:tcMar>
              <w:left w:w="85" w:type="dxa"/>
              <w:right w:w="85" w:type="dxa"/>
            </w:tcMar>
          </w:tcPr>
          <w:p w14:paraId="3AFC1268" w14:textId="1353959A" w:rsidR="001C7635" w:rsidRPr="008A20DF" w:rsidRDefault="00065DF4" w:rsidP="008B4441">
            <w:pPr>
              <w:pStyle w:val="Tabletext10"/>
            </w:pPr>
            <w:r>
              <w:t xml:space="preserve">Identification Scheme. Identifier </w:t>
            </w:r>
          </w:p>
        </w:tc>
        <w:tc>
          <w:tcPr>
            <w:tcW w:w="432" w:type="dxa"/>
          </w:tcPr>
          <w:p w14:paraId="735AE5E9" w14:textId="77803B5D" w:rsidR="001C7635" w:rsidRPr="008A20DF" w:rsidRDefault="00A4338B" w:rsidP="00A4338B">
            <w:pPr>
              <w:pStyle w:val="Tabletext10"/>
              <w:jc w:val="center"/>
            </w:pPr>
            <w:r>
              <w:t>C</w:t>
            </w:r>
          </w:p>
        </w:tc>
        <w:tc>
          <w:tcPr>
            <w:tcW w:w="1182" w:type="dxa"/>
          </w:tcPr>
          <w:p w14:paraId="01331C73" w14:textId="77777777" w:rsidR="001C7635" w:rsidRPr="008A20DF" w:rsidRDefault="001C7635" w:rsidP="008B4441">
            <w:pPr>
              <w:pStyle w:val="Tabletext10"/>
            </w:pPr>
            <w:r w:rsidRPr="008A20DF">
              <w:t>String</w:t>
            </w:r>
          </w:p>
        </w:tc>
        <w:tc>
          <w:tcPr>
            <w:tcW w:w="1392" w:type="dxa"/>
          </w:tcPr>
          <w:p w14:paraId="20D7248C" w14:textId="77777777" w:rsidR="001C7635" w:rsidRPr="008A20DF" w:rsidRDefault="001C7635" w:rsidP="008B4441">
            <w:pPr>
              <w:pStyle w:val="Tabletext10"/>
            </w:pPr>
            <w:r w:rsidRPr="008A20DF">
              <w:t>GLN</w:t>
            </w:r>
          </w:p>
        </w:tc>
        <w:tc>
          <w:tcPr>
            <w:tcW w:w="3789" w:type="dxa"/>
            <w:vMerge/>
          </w:tcPr>
          <w:p w14:paraId="78A1CE3F" w14:textId="77777777" w:rsidR="001C7635" w:rsidRPr="008A20DF" w:rsidRDefault="001C7635" w:rsidP="008B4441">
            <w:pPr>
              <w:pStyle w:val="Tabletext10"/>
              <w:jc w:val="both"/>
            </w:pPr>
          </w:p>
        </w:tc>
      </w:tr>
      <w:tr w:rsidR="001C7635" w:rsidRPr="008A20DF" w14:paraId="2642D934" w14:textId="77777777" w:rsidTr="007103B4">
        <w:trPr>
          <w:cantSplit/>
        </w:trPr>
        <w:tc>
          <w:tcPr>
            <w:tcW w:w="1170" w:type="dxa"/>
            <w:vMerge/>
          </w:tcPr>
          <w:p w14:paraId="24EEA147" w14:textId="77777777" w:rsidR="001C7635" w:rsidRPr="008A20DF" w:rsidRDefault="001C7635" w:rsidP="008B4441">
            <w:pPr>
              <w:pStyle w:val="Tabletext10"/>
            </w:pPr>
          </w:p>
        </w:tc>
        <w:tc>
          <w:tcPr>
            <w:tcW w:w="1924" w:type="dxa"/>
            <w:tcMar>
              <w:left w:w="85" w:type="dxa"/>
              <w:right w:w="85" w:type="dxa"/>
            </w:tcMar>
          </w:tcPr>
          <w:p w14:paraId="71ADD59D" w14:textId="302CF506" w:rsidR="001C7635" w:rsidRPr="008A20DF" w:rsidRDefault="00065DF4" w:rsidP="008B4441">
            <w:pPr>
              <w:pStyle w:val="Tabletext10"/>
            </w:pPr>
            <w:r w:rsidRPr="00065DF4">
              <w:t>Identification Scheme. Version. Identifier</w:t>
            </w:r>
          </w:p>
        </w:tc>
        <w:tc>
          <w:tcPr>
            <w:tcW w:w="432" w:type="dxa"/>
          </w:tcPr>
          <w:p w14:paraId="34E8EA69" w14:textId="73F5ACCB" w:rsidR="001C7635" w:rsidRPr="008A20DF" w:rsidRDefault="00A4338B" w:rsidP="00A4338B">
            <w:pPr>
              <w:pStyle w:val="Tabletext10"/>
              <w:jc w:val="center"/>
            </w:pPr>
            <w:r>
              <w:t>C</w:t>
            </w:r>
          </w:p>
        </w:tc>
        <w:tc>
          <w:tcPr>
            <w:tcW w:w="1182" w:type="dxa"/>
          </w:tcPr>
          <w:p w14:paraId="66759A14" w14:textId="77777777" w:rsidR="001C7635" w:rsidRPr="008A20DF" w:rsidRDefault="001C7635" w:rsidP="008B4441">
            <w:pPr>
              <w:pStyle w:val="Tabletext10"/>
            </w:pPr>
            <w:r w:rsidRPr="008A20DF">
              <w:t>String</w:t>
            </w:r>
          </w:p>
        </w:tc>
        <w:tc>
          <w:tcPr>
            <w:tcW w:w="1392" w:type="dxa"/>
          </w:tcPr>
          <w:p w14:paraId="48A4EC99" w14:textId="77777777" w:rsidR="001C7635" w:rsidRPr="008A20DF" w:rsidRDefault="001C7635" w:rsidP="008B4441">
            <w:pPr>
              <w:pStyle w:val="Tabletext10"/>
            </w:pPr>
            <w:r w:rsidRPr="008A20DF">
              <w:t>1.0</w:t>
            </w:r>
          </w:p>
        </w:tc>
        <w:tc>
          <w:tcPr>
            <w:tcW w:w="3789" w:type="dxa"/>
            <w:vMerge/>
          </w:tcPr>
          <w:p w14:paraId="7A1582AB" w14:textId="77777777" w:rsidR="001C7635" w:rsidRPr="008A20DF" w:rsidRDefault="001C7635" w:rsidP="008B4441">
            <w:pPr>
              <w:pStyle w:val="Tabletext10"/>
              <w:jc w:val="both"/>
            </w:pPr>
          </w:p>
        </w:tc>
      </w:tr>
      <w:tr w:rsidR="001C7635" w:rsidRPr="008A20DF" w14:paraId="172F140A" w14:textId="77777777" w:rsidTr="007103B4">
        <w:trPr>
          <w:cantSplit/>
        </w:trPr>
        <w:tc>
          <w:tcPr>
            <w:tcW w:w="1170" w:type="dxa"/>
          </w:tcPr>
          <w:p w14:paraId="6D9355C3" w14:textId="77777777" w:rsidR="001C7635" w:rsidRPr="008A20DF" w:rsidRDefault="001C7635" w:rsidP="008B4441">
            <w:pPr>
              <w:pStyle w:val="Tabletext10"/>
            </w:pPr>
            <w:r w:rsidRPr="008A20DF">
              <w:t>Date</w:t>
            </w:r>
          </w:p>
        </w:tc>
        <w:tc>
          <w:tcPr>
            <w:tcW w:w="1924" w:type="dxa"/>
            <w:tcMar>
              <w:left w:w="85" w:type="dxa"/>
              <w:right w:w="85" w:type="dxa"/>
            </w:tcMar>
          </w:tcPr>
          <w:p w14:paraId="484E0AAF" w14:textId="217B2A87" w:rsidR="001C7635" w:rsidRPr="008A20DF" w:rsidRDefault="00065DF4" w:rsidP="008B4441">
            <w:pPr>
              <w:pStyle w:val="Tabletext10"/>
            </w:pPr>
            <w:r>
              <w:t xml:space="preserve">Date. </w:t>
            </w:r>
            <w:r w:rsidR="001C7635" w:rsidRPr="008A20DF">
              <w:t>Content</w:t>
            </w:r>
          </w:p>
        </w:tc>
        <w:tc>
          <w:tcPr>
            <w:tcW w:w="432" w:type="dxa"/>
          </w:tcPr>
          <w:p w14:paraId="74FCA454" w14:textId="2C6E3EF4" w:rsidR="001C7635" w:rsidRPr="008A20DF" w:rsidRDefault="00A4338B" w:rsidP="00A4338B">
            <w:pPr>
              <w:pStyle w:val="Tabletext10"/>
              <w:jc w:val="center"/>
            </w:pPr>
            <w:r>
              <w:t>M</w:t>
            </w:r>
          </w:p>
        </w:tc>
        <w:tc>
          <w:tcPr>
            <w:tcW w:w="1182" w:type="dxa"/>
          </w:tcPr>
          <w:p w14:paraId="1B3912AB" w14:textId="77777777" w:rsidR="001C7635" w:rsidRPr="008A20DF" w:rsidRDefault="001C7635" w:rsidP="008B4441">
            <w:pPr>
              <w:pStyle w:val="Tabletext10"/>
            </w:pPr>
            <w:r w:rsidRPr="008A20DF">
              <w:t>Date</w:t>
            </w:r>
          </w:p>
        </w:tc>
        <w:tc>
          <w:tcPr>
            <w:tcW w:w="1392" w:type="dxa"/>
          </w:tcPr>
          <w:p w14:paraId="778DF02D" w14:textId="77777777" w:rsidR="001C7635" w:rsidRPr="008A20DF" w:rsidRDefault="001C7635" w:rsidP="008B4441">
            <w:pPr>
              <w:pStyle w:val="Tabletext10"/>
            </w:pPr>
            <w:r w:rsidRPr="008A20DF">
              <w:t>2017-12-01</w:t>
            </w:r>
          </w:p>
        </w:tc>
        <w:tc>
          <w:tcPr>
            <w:tcW w:w="3789" w:type="dxa"/>
          </w:tcPr>
          <w:p w14:paraId="1B43E82F" w14:textId="77777777" w:rsidR="001C7635" w:rsidRPr="008A20DF" w:rsidRDefault="001C7635" w:rsidP="008B4441">
            <w:pPr>
              <w:pStyle w:val="Tabletext10"/>
              <w:jc w:val="both"/>
            </w:pPr>
            <w:r w:rsidRPr="008A20DF">
              <w:t>Dates shall be in accordance with the " Complete representation of a calendar date" as specified by ISO 8601-1:2019, format YYYY-MM-DD.</w:t>
            </w:r>
          </w:p>
        </w:tc>
      </w:tr>
      <w:tr w:rsidR="001C7635" w:rsidRPr="008A20DF" w14:paraId="665C8FDF" w14:textId="77777777" w:rsidTr="007103B4">
        <w:trPr>
          <w:cantSplit/>
        </w:trPr>
        <w:tc>
          <w:tcPr>
            <w:tcW w:w="1170" w:type="dxa"/>
          </w:tcPr>
          <w:p w14:paraId="0420899F" w14:textId="77777777" w:rsidR="001C7635" w:rsidRPr="008A20DF" w:rsidRDefault="001C7635" w:rsidP="008B4441">
            <w:pPr>
              <w:pStyle w:val="Tabletext10"/>
            </w:pPr>
            <w:r w:rsidRPr="008A20DF">
              <w:t>Time</w:t>
            </w:r>
          </w:p>
        </w:tc>
        <w:tc>
          <w:tcPr>
            <w:tcW w:w="1924" w:type="dxa"/>
            <w:tcMar>
              <w:left w:w="85" w:type="dxa"/>
              <w:right w:w="85" w:type="dxa"/>
            </w:tcMar>
          </w:tcPr>
          <w:p w14:paraId="6F4C3EE6" w14:textId="5FD35DB9" w:rsidR="001C7635" w:rsidRPr="008A20DF" w:rsidRDefault="00065DF4" w:rsidP="008B4441">
            <w:pPr>
              <w:pStyle w:val="Tabletext10"/>
            </w:pPr>
            <w:r>
              <w:t xml:space="preserve">Time. </w:t>
            </w:r>
            <w:r w:rsidR="001C7635" w:rsidRPr="008A20DF">
              <w:t>Content</w:t>
            </w:r>
          </w:p>
        </w:tc>
        <w:tc>
          <w:tcPr>
            <w:tcW w:w="432" w:type="dxa"/>
          </w:tcPr>
          <w:p w14:paraId="5B15E8DA" w14:textId="57BF2BE7" w:rsidR="001C7635" w:rsidRPr="008A20DF" w:rsidRDefault="00A4338B" w:rsidP="00A4338B">
            <w:pPr>
              <w:pStyle w:val="Tabletext10"/>
              <w:jc w:val="center"/>
            </w:pPr>
            <w:r>
              <w:t>M</w:t>
            </w:r>
          </w:p>
        </w:tc>
        <w:tc>
          <w:tcPr>
            <w:tcW w:w="1182" w:type="dxa"/>
          </w:tcPr>
          <w:p w14:paraId="7292D13A" w14:textId="77777777" w:rsidR="001C7635" w:rsidRPr="008A20DF" w:rsidRDefault="001C7635" w:rsidP="008B4441">
            <w:pPr>
              <w:pStyle w:val="Tabletext10"/>
            </w:pPr>
            <w:r w:rsidRPr="008A20DF">
              <w:t>Time</w:t>
            </w:r>
          </w:p>
        </w:tc>
        <w:tc>
          <w:tcPr>
            <w:tcW w:w="1392" w:type="dxa"/>
          </w:tcPr>
          <w:p w14:paraId="05719CB4" w14:textId="77777777" w:rsidR="001C7635" w:rsidRPr="008A20DF" w:rsidRDefault="001C7635" w:rsidP="008B4441">
            <w:pPr>
              <w:pStyle w:val="Tabletext10"/>
            </w:pPr>
            <w:r w:rsidRPr="008A20DF">
              <w:t>23:20:50</w:t>
            </w:r>
          </w:p>
        </w:tc>
        <w:tc>
          <w:tcPr>
            <w:tcW w:w="3789" w:type="dxa"/>
          </w:tcPr>
          <w:p w14:paraId="729557F7" w14:textId="77777777" w:rsidR="001C7635" w:rsidRPr="008A20DF" w:rsidRDefault="001C7635" w:rsidP="008B4441">
            <w:pPr>
              <w:pStyle w:val="Tabletext10"/>
              <w:jc w:val="both"/>
            </w:pPr>
            <w:r w:rsidRPr="008A20DF">
              <w:t>Time shall be in accordance with the "Complete representation of a time of day" as specified by ISO 8601-1:2019, format </w:t>
            </w:r>
            <w:proofErr w:type="spellStart"/>
            <w:r w:rsidRPr="008A20DF">
              <w:t>hh:</w:t>
            </w:r>
            <w:proofErr w:type="gramStart"/>
            <w:r w:rsidRPr="008A20DF">
              <w:t>mm:ss</w:t>
            </w:r>
            <w:proofErr w:type="spellEnd"/>
            <w:proofErr w:type="gramEnd"/>
          </w:p>
        </w:tc>
      </w:tr>
      <w:tr w:rsidR="001C7635" w:rsidRPr="008A20DF" w14:paraId="19EFB2C7" w14:textId="77777777" w:rsidTr="007103B4">
        <w:trPr>
          <w:cantSplit/>
        </w:trPr>
        <w:tc>
          <w:tcPr>
            <w:tcW w:w="1170" w:type="dxa"/>
          </w:tcPr>
          <w:p w14:paraId="080842A5" w14:textId="13D1D78D" w:rsidR="001C7635" w:rsidRPr="008A20DF" w:rsidRDefault="00684F6D" w:rsidP="008B4441">
            <w:pPr>
              <w:pStyle w:val="Tabletext10"/>
            </w:pPr>
            <w:r>
              <w:t>Reference identifier</w:t>
            </w:r>
          </w:p>
        </w:tc>
        <w:tc>
          <w:tcPr>
            <w:tcW w:w="1924" w:type="dxa"/>
            <w:tcMar>
              <w:left w:w="85" w:type="dxa"/>
              <w:right w:w="85" w:type="dxa"/>
            </w:tcMar>
          </w:tcPr>
          <w:p w14:paraId="3FF1653F" w14:textId="32238916" w:rsidR="001C7635" w:rsidRPr="008A20DF" w:rsidRDefault="00065DF4" w:rsidP="008B4441">
            <w:pPr>
              <w:pStyle w:val="Tabletext10"/>
            </w:pPr>
            <w:r w:rsidRPr="00065DF4">
              <w:t>Identifier. Content</w:t>
            </w:r>
          </w:p>
        </w:tc>
        <w:tc>
          <w:tcPr>
            <w:tcW w:w="432" w:type="dxa"/>
          </w:tcPr>
          <w:p w14:paraId="2AC5E94C" w14:textId="23294AD1" w:rsidR="001C7635" w:rsidRPr="008A20DF" w:rsidRDefault="00A4338B" w:rsidP="00A4338B">
            <w:pPr>
              <w:pStyle w:val="Tabletext10"/>
              <w:jc w:val="center"/>
            </w:pPr>
            <w:r>
              <w:t>M</w:t>
            </w:r>
          </w:p>
        </w:tc>
        <w:tc>
          <w:tcPr>
            <w:tcW w:w="1182" w:type="dxa"/>
          </w:tcPr>
          <w:p w14:paraId="0593C00F" w14:textId="77777777" w:rsidR="001C7635" w:rsidRPr="008A20DF" w:rsidRDefault="001C7635" w:rsidP="008B4441">
            <w:pPr>
              <w:pStyle w:val="Tabletext10"/>
            </w:pPr>
            <w:r w:rsidRPr="008A20DF">
              <w:t>String</w:t>
            </w:r>
          </w:p>
        </w:tc>
        <w:tc>
          <w:tcPr>
            <w:tcW w:w="1392" w:type="dxa"/>
          </w:tcPr>
          <w:p w14:paraId="103BC2D0" w14:textId="77777777" w:rsidR="001C7635" w:rsidRPr="008A20DF" w:rsidRDefault="001C7635" w:rsidP="008B4441">
            <w:pPr>
              <w:pStyle w:val="Tabletext10"/>
            </w:pPr>
            <w:r w:rsidRPr="008A20DF">
              <w:t>abc:123-DEF</w:t>
            </w:r>
          </w:p>
        </w:tc>
        <w:tc>
          <w:tcPr>
            <w:tcW w:w="3789" w:type="dxa"/>
          </w:tcPr>
          <w:p w14:paraId="5FAD645A" w14:textId="5F63C356" w:rsidR="001C7635" w:rsidRPr="008A20DF" w:rsidRDefault="00684F6D" w:rsidP="008B4441">
            <w:pPr>
              <w:pStyle w:val="Tabletext10"/>
              <w:jc w:val="both"/>
            </w:pPr>
            <w:r>
              <w:t>Reference identifier</w:t>
            </w:r>
            <w:r w:rsidR="001C7635" w:rsidRPr="008A20DF">
              <w:t xml:space="preserve"> Types are identifiers that were assigned to a document or document line.</w:t>
            </w:r>
          </w:p>
        </w:tc>
      </w:tr>
      <w:tr w:rsidR="00065DF4" w:rsidRPr="008A20DF" w14:paraId="5B54D4FB" w14:textId="77777777" w:rsidTr="007103B4">
        <w:trPr>
          <w:cantSplit/>
        </w:trPr>
        <w:tc>
          <w:tcPr>
            <w:tcW w:w="1170" w:type="dxa"/>
            <w:vMerge w:val="restart"/>
          </w:tcPr>
          <w:p w14:paraId="1BAA4D38" w14:textId="77777777" w:rsidR="00065DF4" w:rsidRPr="008A20DF" w:rsidRDefault="00065DF4" w:rsidP="008B4441">
            <w:pPr>
              <w:pStyle w:val="Tabletext10"/>
            </w:pPr>
            <w:r w:rsidRPr="008A20DF">
              <w:t>Text</w:t>
            </w:r>
          </w:p>
        </w:tc>
        <w:tc>
          <w:tcPr>
            <w:tcW w:w="1924" w:type="dxa"/>
            <w:tcMar>
              <w:left w:w="85" w:type="dxa"/>
              <w:right w:w="85" w:type="dxa"/>
            </w:tcMar>
          </w:tcPr>
          <w:p w14:paraId="6F611769" w14:textId="41EAB114" w:rsidR="00065DF4" w:rsidRPr="008A20DF" w:rsidRDefault="00065DF4" w:rsidP="008B4441">
            <w:pPr>
              <w:pStyle w:val="Tabletext10"/>
            </w:pPr>
            <w:r>
              <w:t xml:space="preserve">Text. </w:t>
            </w:r>
            <w:r w:rsidRPr="008A20DF">
              <w:t>Content</w:t>
            </w:r>
          </w:p>
        </w:tc>
        <w:tc>
          <w:tcPr>
            <w:tcW w:w="432" w:type="dxa"/>
          </w:tcPr>
          <w:p w14:paraId="7ACC0E94" w14:textId="50F63FCE" w:rsidR="00065DF4" w:rsidRPr="008A20DF" w:rsidRDefault="00065DF4" w:rsidP="00A4338B">
            <w:pPr>
              <w:pStyle w:val="Tabletext10"/>
              <w:jc w:val="center"/>
            </w:pPr>
            <w:r>
              <w:t>M</w:t>
            </w:r>
          </w:p>
        </w:tc>
        <w:tc>
          <w:tcPr>
            <w:tcW w:w="1182" w:type="dxa"/>
          </w:tcPr>
          <w:p w14:paraId="0158324A" w14:textId="77777777" w:rsidR="00065DF4" w:rsidRPr="008A20DF" w:rsidRDefault="00065DF4" w:rsidP="008B4441">
            <w:pPr>
              <w:pStyle w:val="Tabletext10"/>
            </w:pPr>
            <w:r w:rsidRPr="008A20DF">
              <w:t>String</w:t>
            </w:r>
          </w:p>
        </w:tc>
        <w:tc>
          <w:tcPr>
            <w:tcW w:w="1392" w:type="dxa"/>
          </w:tcPr>
          <w:p w14:paraId="2F8DF15D" w14:textId="77777777" w:rsidR="00065DF4" w:rsidRPr="008A20DF" w:rsidRDefault="00065DF4" w:rsidP="008B4441">
            <w:pPr>
              <w:pStyle w:val="Tabletext10"/>
            </w:pPr>
            <w:r w:rsidRPr="008A20DF">
              <w:t>5% allowance when paid within 30 days</w:t>
            </w:r>
          </w:p>
        </w:tc>
        <w:tc>
          <w:tcPr>
            <w:tcW w:w="3789" w:type="dxa"/>
            <w:vMerge w:val="restart"/>
          </w:tcPr>
          <w:p w14:paraId="73714444" w14:textId="77777777" w:rsidR="00065DF4" w:rsidRPr="008A20DF" w:rsidRDefault="00065DF4" w:rsidP="008B4441">
            <w:pPr>
              <w:pStyle w:val="Tabletext10"/>
              <w:jc w:val="both"/>
            </w:pPr>
            <w:r w:rsidRPr="008A20DF">
              <w:t>Text is the actual wording of anything written or printed. Line breaks in the text may be present, and any line breaks should be preserved and respected by the receiver's system</w:t>
            </w:r>
          </w:p>
        </w:tc>
      </w:tr>
      <w:tr w:rsidR="00065DF4" w:rsidRPr="008A20DF" w14:paraId="3116C732" w14:textId="77777777" w:rsidTr="007103B4">
        <w:trPr>
          <w:cantSplit/>
        </w:trPr>
        <w:tc>
          <w:tcPr>
            <w:tcW w:w="1170" w:type="dxa"/>
            <w:vMerge/>
          </w:tcPr>
          <w:p w14:paraId="283278EB" w14:textId="77777777" w:rsidR="00065DF4" w:rsidRPr="008A20DF" w:rsidRDefault="00065DF4" w:rsidP="008B4441">
            <w:pPr>
              <w:pStyle w:val="Tabletext10"/>
            </w:pPr>
          </w:p>
        </w:tc>
        <w:tc>
          <w:tcPr>
            <w:tcW w:w="1924" w:type="dxa"/>
            <w:tcMar>
              <w:left w:w="85" w:type="dxa"/>
              <w:right w:w="85" w:type="dxa"/>
            </w:tcMar>
          </w:tcPr>
          <w:p w14:paraId="3355A10B" w14:textId="183B9AE3" w:rsidR="00065DF4" w:rsidRDefault="00065DF4" w:rsidP="008B4441">
            <w:pPr>
              <w:pStyle w:val="Tabletext10"/>
            </w:pPr>
            <w:r w:rsidRPr="00065DF4">
              <w:t>Language. Identifier</w:t>
            </w:r>
          </w:p>
        </w:tc>
        <w:tc>
          <w:tcPr>
            <w:tcW w:w="432" w:type="dxa"/>
          </w:tcPr>
          <w:p w14:paraId="770FFC62" w14:textId="026D01E0" w:rsidR="00065DF4" w:rsidRDefault="00065DF4" w:rsidP="00A4338B">
            <w:pPr>
              <w:pStyle w:val="Tabletext10"/>
              <w:jc w:val="center"/>
            </w:pPr>
            <w:r>
              <w:rPr>
                <w:rFonts w:hint="eastAsia"/>
              </w:rPr>
              <w:t>O</w:t>
            </w:r>
          </w:p>
        </w:tc>
        <w:tc>
          <w:tcPr>
            <w:tcW w:w="1182" w:type="dxa"/>
          </w:tcPr>
          <w:p w14:paraId="3B523031" w14:textId="6BCB29CA" w:rsidR="00065DF4" w:rsidRPr="008A20DF" w:rsidRDefault="00065DF4" w:rsidP="008B4441">
            <w:pPr>
              <w:pStyle w:val="Tabletext10"/>
            </w:pPr>
            <w:r>
              <w:rPr>
                <w:rFonts w:hint="eastAsia"/>
              </w:rPr>
              <w:t>S</w:t>
            </w:r>
            <w:r>
              <w:t>tring</w:t>
            </w:r>
          </w:p>
        </w:tc>
        <w:tc>
          <w:tcPr>
            <w:tcW w:w="1392" w:type="dxa"/>
          </w:tcPr>
          <w:p w14:paraId="5B0F938D" w14:textId="351D985B" w:rsidR="00065DF4" w:rsidRPr="008A20DF" w:rsidRDefault="00065DF4" w:rsidP="008B4441">
            <w:pPr>
              <w:pStyle w:val="Tabletext10"/>
            </w:pPr>
            <w:proofErr w:type="spellStart"/>
            <w:r>
              <w:rPr>
                <w:rFonts w:hint="eastAsia"/>
              </w:rPr>
              <w:t>j</w:t>
            </w:r>
            <w:r>
              <w:t>a_JP</w:t>
            </w:r>
            <w:proofErr w:type="spellEnd"/>
          </w:p>
        </w:tc>
        <w:tc>
          <w:tcPr>
            <w:tcW w:w="3789" w:type="dxa"/>
            <w:vMerge/>
          </w:tcPr>
          <w:p w14:paraId="7F9C7A8F" w14:textId="77777777" w:rsidR="00065DF4" w:rsidRPr="008A20DF" w:rsidRDefault="00065DF4" w:rsidP="008B4441">
            <w:pPr>
              <w:pStyle w:val="Tabletext10"/>
              <w:jc w:val="both"/>
            </w:pPr>
          </w:p>
        </w:tc>
      </w:tr>
      <w:tr w:rsidR="00A4338B" w:rsidRPr="008A20DF" w14:paraId="2467EC51" w14:textId="77777777" w:rsidTr="003A4E93">
        <w:trPr>
          <w:cantSplit/>
        </w:trPr>
        <w:tc>
          <w:tcPr>
            <w:tcW w:w="9889" w:type="dxa"/>
            <w:gridSpan w:val="6"/>
          </w:tcPr>
          <w:p w14:paraId="5748F18F" w14:textId="79ED9495" w:rsidR="00A4338B" w:rsidRPr="008A20DF" w:rsidRDefault="005524FF" w:rsidP="005524FF">
            <w:pPr>
              <w:pStyle w:val="Tabletext10"/>
              <w:snapToGrid w:val="0"/>
            </w:pPr>
            <w:r w:rsidRPr="002C73F1">
              <w:rPr>
                <w:b/>
                <w:bCs/>
              </w:rPr>
              <w:t>Key</w:t>
            </w:r>
            <w:r>
              <w:rPr>
                <w:b/>
                <w:bCs/>
              </w:rPr>
              <w:t xml:space="preserve"> </w:t>
            </w:r>
            <w:r w:rsidRPr="008A20DF">
              <w:t xml:space="preserve">M: </w:t>
            </w:r>
            <w:r>
              <w:t>M</w:t>
            </w:r>
            <w:r w:rsidRPr="008A20DF">
              <w:t>andatory</w:t>
            </w:r>
            <w:r>
              <w:t>, O: O</w:t>
            </w:r>
            <w:r w:rsidRPr="008A20DF">
              <w:t>ptional</w:t>
            </w:r>
            <w:r>
              <w:t>, C: C</w:t>
            </w:r>
            <w:r w:rsidRPr="008A20DF">
              <w:t>onditional</w:t>
            </w:r>
          </w:p>
        </w:tc>
      </w:tr>
    </w:tbl>
    <w:p w14:paraId="607B958C" w14:textId="77777777" w:rsidR="001C7635" w:rsidRPr="008A20DF" w:rsidRDefault="001C7635" w:rsidP="001C7635"/>
    <w:p w14:paraId="0024F913" w14:textId="77777777" w:rsidR="001C7635" w:rsidRPr="008A20DF" w:rsidRDefault="001C7635" w:rsidP="001C7635"/>
    <w:p w14:paraId="2573FFE2" w14:textId="77777777" w:rsidR="001C7635" w:rsidRPr="008A20DF" w:rsidRDefault="001C7635" w:rsidP="000D7B3E">
      <w:pPr>
        <w:pStyle w:val="20"/>
      </w:pPr>
      <w:bookmarkStart w:id="48" w:name="_Toc63160501"/>
      <w:r w:rsidRPr="008A20DF">
        <w:t>Core audit data model</w:t>
      </w:r>
      <w:bookmarkEnd w:id="48"/>
    </w:p>
    <w:p w14:paraId="0DD868AC" w14:textId="496F8AE1" w:rsidR="007A7498" w:rsidRPr="008A20DF" w:rsidRDefault="007A7498" w:rsidP="000D7B3E">
      <w:pPr>
        <w:pStyle w:val="30"/>
      </w:pPr>
      <w:bookmarkStart w:id="49" w:name="_Toc63160502"/>
      <w:r w:rsidRPr="008A20DF">
        <w:rPr>
          <w:rFonts w:hint="eastAsia"/>
        </w:rPr>
        <w:t>O</w:t>
      </w:r>
      <w:r w:rsidRPr="008A20DF">
        <w:t>verview</w:t>
      </w:r>
      <w:bookmarkEnd w:id="49"/>
    </w:p>
    <w:p w14:paraId="572FA6D7" w14:textId="1A5059EC" w:rsidR="00763C9F" w:rsidRPr="008A20DF" w:rsidRDefault="00763C9F" w:rsidP="00355509">
      <w:pPr>
        <w:spacing w:after="120"/>
      </w:pPr>
      <w:r w:rsidRPr="008A20DF">
        <w:rPr>
          <w:rFonts w:hint="eastAsia"/>
        </w:rPr>
        <w:t>S</w:t>
      </w:r>
      <w:r w:rsidRPr="008A20DF">
        <w:t>emantic data modeling</w:t>
      </w:r>
      <w:r w:rsidR="00355509">
        <w:t xml:space="preserve"> of ADC</w:t>
      </w:r>
      <w:r w:rsidRPr="008A20DF">
        <w:t xml:space="preserve"> </w:t>
      </w:r>
      <w:r w:rsidR="00355509">
        <w:t>is</w:t>
      </w:r>
      <w:r w:rsidRPr="008A20DF">
        <w:t xml:space="preserve"> based on the Core Components Specification (CCS) defined in ISO 15000-5</w:t>
      </w:r>
      <w:r w:rsidRPr="008A20DF">
        <w:rPr>
          <w:b/>
          <w:bCs/>
        </w:rPr>
        <w:t xml:space="preserve"> </w:t>
      </w:r>
      <w:r w:rsidRPr="008A20DF">
        <w:t>Electronic Business Extensible Markup Language (ebXML) — Part 5: Core Components Specification (CCS).</w:t>
      </w:r>
    </w:p>
    <w:p w14:paraId="5BE2E1D9" w14:textId="60E391C1" w:rsidR="00763C9F" w:rsidRPr="008A20DF" w:rsidRDefault="00815350" w:rsidP="00355509">
      <w:pPr>
        <w:spacing w:after="120"/>
      </w:pPr>
      <w:r w:rsidRPr="00355509">
        <w:rPr>
          <w:b/>
          <w:bCs/>
        </w:rPr>
        <w:t>Figure </w:t>
      </w:r>
      <w:r w:rsidRPr="00355509">
        <w:rPr>
          <w:b/>
          <w:bCs/>
        </w:rPr>
        <w:fldChar w:fldCharType="begin"/>
      </w:r>
      <w:r w:rsidRPr="00355509">
        <w:rPr>
          <w:b/>
          <w:bCs/>
        </w:rPr>
        <w:instrText xml:space="preserve"> IF </w:instrText>
      </w:r>
      <w:r w:rsidRPr="00355509">
        <w:rPr>
          <w:b/>
          <w:bCs/>
        </w:rPr>
        <w:fldChar w:fldCharType="begin"/>
      </w:r>
      <w:r w:rsidRPr="00355509">
        <w:rPr>
          <w:b/>
          <w:bCs/>
        </w:rPr>
        <w:instrText xml:space="preserve">SEQ aaa \c </w:instrText>
      </w:r>
      <w:r w:rsidRPr="00355509">
        <w:rPr>
          <w:b/>
          <w:bCs/>
        </w:rPr>
        <w:fldChar w:fldCharType="separate"/>
      </w:r>
      <w:r w:rsidR="008A20DF" w:rsidRPr="00355509">
        <w:rPr>
          <w:b/>
          <w:bCs/>
          <w:noProof/>
        </w:rPr>
        <w:instrText>0</w:instrText>
      </w:r>
      <w:r w:rsidRPr="00355509">
        <w:rPr>
          <w:b/>
          <w:bCs/>
        </w:rPr>
        <w:fldChar w:fldCharType="end"/>
      </w:r>
      <w:r w:rsidRPr="00355509">
        <w:rPr>
          <w:b/>
          <w:bCs/>
        </w:rPr>
        <w:instrText xml:space="preserve"> &gt;= 1 "</w:instrText>
      </w:r>
      <w:r w:rsidRPr="00355509">
        <w:rPr>
          <w:b/>
          <w:bCs/>
        </w:rPr>
        <w:fldChar w:fldCharType="begin"/>
      </w:r>
      <w:r w:rsidRPr="00355509">
        <w:rPr>
          <w:b/>
          <w:bCs/>
        </w:rPr>
        <w:instrText xml:space="preserve">SEQ aaa \c \* ALPHABETIC </w:instrText>
      </w:r>
      <w:r w:rsidRPr="00355509">
        <w:rPr>
          <w:b/>
          <w:bCs/>
        </w:rPr>
        <w:fldChar w:fldCharType="separate"/>
      </w:r>
      <w:r w:rsidRPr="00355509">
        <w:rPr>
          <w:b/>
          <w:bCs/>
        </w:rPr>
        <w:instrText>A</w:instrText>
      </w:r>
      <w:r w:rsidRPr="00355509">
        <w:rPr>
          <w:b/>
          <w:bCs/>
        </w:rPr>
        <w:fldChar w:fldCharType="end"/>
      </w:r>
      <w:r w:rsidRPr="00355509">
        <w:rPr>
          <w:b/>
          <w:bCs/>
        </w:rPr>
        <w:instrText xml:space="preserve">." "" </w:instrText>
      </w:r>
      <w:r w:rsidRPr="00355509">
        <w:rPr>
          <w:b/>
          <w:bCs/>
        </w:rPr>
        <w:fldChar w:fldCharType="end"/>
      </w:r>
      <w:r w:rsidRPr="00355509">
        <w:rPr>
          <w:b/>
          <w:bCs/>
        </w:rPr>
        <w:t>6</w:t>
      </w:r>
      <w:r w:rsidRPr="008A20DF">
        <w:t xml:space="preserve"> shows t</w:t>
      </w:r>
      <w:r w:rsidR="00763C9F" w:rsidRPr="008A20DF">
        <w:t>he central concept of this International Standard is the Core Component. The Core Component is a semantic building block, which is used as a basis to construct all electronic business messages.</w:t>
      </w:r>
    </w:p>
    <w:p w14:paraId="29FF2437" w14:textId="58D773FF" w:rsidR="00763C9F" w:rsidRPr="008A20DF" w:rsidRDefault="00763C9F" w:rsidP="00763C9F">
      <w:r w:rsidRPr="008A20DF">
        <w:t>There are four different categories of Core Components:</w:t>
      </w:r>
    </w:p>
    <w:p w14:paraId="3C1D186A" w14:textId="773AC432" w:rsidR="00763C9F" w:rsidRPr="008A20DF" w:rsidRDefault="00763C9F" w:rsidP="00763C9F">
      <w:r w:rsidRPr="008A20DF">
        <w:t>a) Basic Core Component</w:t>
      </w:r>
      <w:r w:rsidR="008D1D08" w:rsidRPr="008A20DF">
        <w:t xml:space="preserve"> (BCC</w:t>
      </w:r>
      <w:proofErr w:type="gramStart"/>
      <w:r w:rsidR="008D1D08" w:rsidRPr="008A20DF">
        <w:t>)</w:t>
      </w:r>
      <w:r w:rsidRPr="008A20DF">
        <w:t>;</w:t>
      </w:r>
      <w:proofErr w:type="gramEnd"/>
    </w:p>
    <w:p w14:paraId="433E6A75" w14:textId="27BE904A" w:rsidR="00763C9F" w:rsidRPr="008A20DF" w:rsidRDefault="00763C9F" w:rsidP="00763C9F">
      <w:r w:rsidRPr="008A20DF">
        <w:t>b) Association Core Component</w:t>
      </w:r>
      <w:r w:rsidR="008D1D08" w:rsidRPr="008A20DF">
        <w:t xml:space="preserve"> (ASCC</w:t>
      </w:r>
      <w:proofErr w:type="gramStart"/>
      <w:r w:rsidR="008D1D08" w:rsidRPr="008A20DF">
        <w:t>)</w:t>
      </w:r>
      <w:r w:rsidRPr="008A20DF">
        <w:t>;</w:t>
      </w:r>
      <w:proofErr w:type="gramEnd"/>
    </w:p>
    <w:p w14:paraId="4C86DD13" w14:textId="6BABF6E4" w:rsidR="00763C9F" w:rsidRPr="008A20DF" w:rsidRDefault="00763C9F" w:rsidP="00763C9F">
      <w:r w:rsidRPr="008A20DF">
        <w:t xml:space="preserve">c) Core Component </w:t>
      </w:r>
      <w:proofErr w:type="gramStart"/>
      <w:r w:rsidRPr="008A20DF">
        <w:t>Type;</w:t>
      </w:r>
      <w:proofErr w:type="gramEnd"/>
    </w:p>
    <w:p w14:paraId="1A96A394" w14:textId="3614C04A" w:rsidR="00763C9F" w:rsidRPr="008A20DF" w:rsidRDefault="00763C9F" w:rsidP="00763C9F">
      <w:r w:rsidRPr="008A20DF">
        <w:t>d) Aggregate Core Component</w:t>
      </w:r>
      <w:r w:rsidR="008D1D08" w:rsidRPr="008A20DF">
        <w:t xml:space="preserve"> (ACC)</w:t>
      </w:r>
      <w:r w:rsidRPr="008A20DF">
        <w:t>.</w:t>
      </w:r>
    </w:p>
    <w:p w14:paraId="70FB5CB8" w14:textId="09CAF000" w:rsidR="00763C9F" w:rsidRPr="008A20DF" w:rsidRDefault="00763C9F" w:rsidP="00763C9F">
      <w:r w:rsidRPr="008A20DF">
        <w:rPr>
          <w:noProof/>
        </w:rPr>
        <w:t xml:space="preserve"> </w:t>
      </w:r>
    </w:p>
    <w:p w14:paraId="4F39B8FA" w14:textId="05FEB7DB" w:rsidR="007A7498" w:rsidRPr="008A20DF" w:rsidRDefault="00815350" w:rsidP="00763C9F">
      <w:pPr>
        <w:jc w:val="center"/>
      </w:pPr>
      <w:r w:rsidRPr="008A20DF">
        <w:rPr>
          <w:noProof/>
        </w:rPr>
        <w:lastRenderedPageBreak/>
        <w:drawing>
          <wp:inline distT="0" distB="0" distL="0" distR="0" wp14:anchorId="17E00A61" wp14:editId="08FAD919">
            <wp:extent cx="2284095" cy="3162300"/>
            <wp:effectExtent l="0" t="0" r="1905" b="0"/>
            <wp:docPr id="2" name="図 22">
              <a:extLst xmlns:a="http://schemas.openxmlformats.org/drawingml/2006/main">
                <a:ext uri="{FF2B5EF4-FFF2-40B4-BE49-F238E27FC236}">
                  <a16:creationId xmlns:a16="http://schemas.microsoft.com/office/drawing/2014/main" id="{70C91D43-41F8-45EA-9E8A-FEB4E2B138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2">
                      <a:extLst>
                        <a:ext uri="{FF2B5EF4-FFF2-40B4-BE49-F238E27FC236}">
                          <a16:creationId xmlns:a16="http://schemas.microsoft.com/office/drawing/2014/main" id="{70C91D43-41F8-45EA-9E8A-FEB4E2B138A0}"/>
                        </a:ext>
                      </a:extLst>
                    </pic:cNvPr>
                    <pic:cNvPicPr>
                      <a:picLocks noChangeAspect="1"/>
                    </pic:cNvPicPr>
                  </pic:nvPicPr>
                  <pic:blipFill>
                    <a:blip r:embed="rId30"/>
                    <a:stretch>
                      <a:fillRect/>
                    </a:stretch>
                  </pic:blipFill>
                  <pic:spPr>
                    <a:xfrm>
                      <a:off x="0" y="0"/>
                      <a:ext cx="2284095" cy="3162300"/>
                    </a:xfrm>
                    <a:prstGeom prst="rect">
                      <a:avLst/>
                    </a:prstGeom>
                  </pic:spPr>
                </pic:pic>
              </a:graphicData>
            </a:graphic>
          </wp:inline>
        </w:drawing>
      </w:r>
    </w:p>
    <w:p w14:paraId="02C28069" w14:textId="750AC3AC" w:rsidR="001C7635" w:rsidRPr="008A20DF" w:rsidRDefault="00815350" w:rsidP="00763C9F">
      <w:pPr>
        <w:jc w:val="center"/>
        <w:rPr>
          <w:b/>
          <w:bCs/>
        </w:rPr>
      </w:pPr>
      <w:r w:rsidRPr="008A20DF">
        <w:rPr>
          <w:b/>
          <w:bCs/>
        </w:rPr>
        <w:t xml:space="preserve">Figure </w:t>
      </w:r>
      <w:r w:rsidRPr="008A20DF">
        <w:rPr>
          <w:b/>
          <w:bCs/>
        </w:rPr>
        <w:fldChar w:fldCharType="begin"/>
      </w:r>
      <w:r w:rsidRPr="008A20DF">
        <w:rPr>
          <w:b/>
          <w:bCs/>
        </w:rPr>
        <w:instrText xml:space="preserve"> SEQ Figure \* ARABIC </w:instrText>
      </w:r>
      <w:r w:rsidRPr="008A20DF">
        <w:rPr>
          <w:b/>
          <w:bCs/>
        </w:rPr>
        <w:fldChar w:fldCharType="separate"/>
      </w:r>
      <w:r w:rsidR="008A20DF">
        <w:rPr>
          <w:b/>
          <w:bCs/>
          <w:noProof/>
        </w:rPr>
        <w:t>6</w:t>
      </w:r>
      <w:r w:rsidRPr="008A20DF">
        <w:rPr>
          <w:b/>
          <w:bCs/>
          <w:noProof/>
        </w:rPr>
        <w:fldChar w:fldCharType="end"/>
      </w:r>
      <w:r w:rsidRPr="008A20DF">
        <w:rPr>
          <w:b/>
          <w:bCs/>
        </w:rPr>
        <w:t xml:space="preserve"> - Core Components</w:t>
      </w:r>
    </w:p>
    <w:p w14:paraId="31CD079C" w14:textId="2AFD5C05" w:rsidR="001C7635" w:rsidRPr="008A20DF" w:rsidRDefault="001C7635" w:rsidP="001C7635">
      <w:pPr>
        <w:pStyle w:val="afb"/>
      </w:pPr>
    </w:p>
    <w:p w14:paraId="21A9ADB0" w14:textId="54199C2F" w:rsidR="001C7635" w:rsidRPr="008A20DF" w:rsidRDefault="001C7635" w:rsidP="001C7635">
      <w:pPr>
        <w:pStyle w:val="afb"/>
        <w:jc w:val="center"/>
      </w:pPr>
    </w:p>
    <w:p w14:paraId="054CCCF2" w14:textId="13255935" w:rsidR="002F47D7" w:rsidRPr="008A20DF" w:rsidRDefault="002F47D7" w:rsidP="000D7B3E">
      <w:pPr>
        <w:pStyle w:val="30"/>
      </w:pPr>
      <w:bookmarkStart w:id="50" w:name="_Toc63160503"/>
      <w:r w:rsidRPr="008A20DF">
        <w:t>Common data element group</w:t>
      </w:r>
      <w:bookmarkEnd w:id="50"/>
    </w:p>
    <w:p w14:paraId="04084C9C" w14:textId="77777777" w:rsidR="0053485C" w:rsidRPr="008A20DF" w:rsidRDefault="0053485C" w:rsidP="000D7B3E">
      <w:pPr>
        <w:pStyle w:val="40"/>
      </w:pPr>
      <w:r w:rsidRPr="008A20DF">
        <w:rPr>
          <w:rFonts w:hint="eastAsia"/>
        </w:rPr>
        <w:t>O</w:t>
      </w:r>
      <w:r w:rsidRPr="008A20DF">
        <w:t>verview</w:t>
      </w:r>
    </w:p>
    <w:p w14:paraId="0B37CE81" w14:textId="3C82EEDF" w:rsidR="001C7635" w:rsidRPr="008A20DF" w:rsidRDefault="004D7046" w:rsidP="002F47D7">
      <w:pPr>
        <w:spacing w:after="240"/>
      </w:pPr>
      <w:proofErr w:type="spellStart"/>
      <w:r>
        <w:rPr>
          <w:rFonts w:hint="eastAsia"/>
        </w:rPr>
        <w:t>C</w:t>
      </w:r>
      <w:r w:rsidR="00A350B5" w:rsidRPr="008A20DF">
        <w:t>c</w:t>
      </w:r>
      <w:r w:rsidR="002F47D7" w:rsidRPr="008A20DF">
        <w:t>ommon</w:t>
      </w:r>
      <w:proofErr w:type="spellEnd"/>
      <w:r w:rsidR="002F47D7" w:rsidRPr="008A20DF">
        <w:t xml:space="preserve"> data element group is taken from</w:t>
      </w:r>
      <w:r w:rsidR="00355509">
        <w:t xml:space="preserve"> Object Class in </w:t>
      </w:r>
      <w:r w:rsidR="002F47D7" w:rsidRPr="008A20DF">
        <w:t>Core Component Library</w:t>
      </w:r>
      <w:r w:rsidR="00355509">
        <w:t xml:space="preserve"> </w:t>
      </w:r>
      <w:r w:rsidR="002F47D7" w:rsidRPr="008A20DF">
        <w:t>(UN/CCL) registered by UNECE.</w:t>
      </w:r>
    </w:p>
    <w:p w14:paraId="2C456D5E" w14:textId="01EE4CC6" w:rsidR="0053485C" w:rsidRPr="008A20DF" w:rsidRDefault="0053485C" w:rsidP="000D7B3E">
      <w:pPr>
        <w:pStyle w:val="40"/>
      </w:pPr>
      <w:r w:rsidRPr="008A20DF">
        <w:t>Address</w:t>
      </w:r>
    </w:p>
    <w:p w14:paraId="5A678202" w14:textId="0612B89B" w:rsidR="00C1535F" w:rsidRPr="008A20DF" w:rsidRDefault="00C1535F" w:rsidP="000D7B3E">
      <w:pPr>
        <w:pStyle w:val="51"/>
      </w:pPr>
      <w:r w:rsidRPr="008A20DF">
        <w:t>Core Component</w:t>
      </w:r>
      <w:r w:rsidR="00355509">
        <w:t>s</w:t>
      </w:r>
    </w:p>
    <w:p w14:paraId="4FF37E03" w14:textId="35C38D12" w:rsidR="00C1535F" w:rsidRPr="008A20DF" w:rsidRDefault="00A73A83" w:rsidP="00C1535F">
      <w:r w:rsidRPr="008A20DF">
        <w:t xml:space="preserve">Core Components of </w:t>
      </w:r>
      <w:r w:rsidR="00C1535F" w:rsidRPr="008A20DF">
        <w:rPr>
          <w:rFonts w:hint="eastAsia"/>
        </w:rPr>
        <w:t>"</w:t>
      </w:r>
      <w:r w:rsidR="00C1535F" w:rsidRPr="008A20DF">
        <w:t xml:space="preserve">Address" </w:t>
      </w:r>
      <w:proofErr w:type="gramStart"/>
      <w:r w:rsidRPr="008A20DF">
        <w:t>are</w:t>
      </w:r>
      <w:r w:rsidR="00C1535F" w:rsidRPr="008A20DF">
        <w:t xml:space="preserve">  listed</w:t>
      </w:r>
      <w:proofErr w:type="gramEnd"/>
      <w:r w:rsidR="00C1535F" w:rsidRPr="008A20DF">
        <w:t xml:space="preserve"> in </w:t>
      </w:r>
      <w:r w:rsidR="00C1535F" w:rsidRPr="008A20DF">
        <w:rPr>
          <w:b/>
          <w:bCs/>
        </w:rPr>
        <w:t>Table 3</w:t>
      </w:r>
      <w:r w:rsidR="00C1535F" w:rsidRPr="008A20DF">
        <w:t>.</w:t>
      </w:r>
    </w:p>
    <w:p w14:paraId="2E040659" w14:textId="3814A7D8" w:rsidR="00C1535F" w:rsidRPr="008A20DF" w:rsidRDefault="0014087E" w:rsidP="0014087E">
      <w:pPr>
        <w:pStyle w:val="Tabletitle"/>
      </w:pPr>
      <w:r w:rsidRPr="008A20DF">
        <w:t>Table </w:t>
      </w:r>
      <w:r w:rsidRPr="008A20DF">
        <w:fldChar w:fldCharType="begin"/>
      </w:r>
      <w:r w:rsidRPr="008A20DF">
        <w:instrText xml:space="preserve"> IF </w:instrText>
      </w:r>
      <w:r w:rsidRPr="008A20DF">
        <w:fldChar w:fldCharType="begin"/>
      </w:r>
      <w:r w:rsidRPr="008A20DF">
        <w:instrText xml:space="preserve">SEQ aaa \c </w:instrText>
      </w:r>
      <w:r w:rsidRPr="008A20DF">
        <w:fldChar w:fldCharType="separate"/>
      </w:r>
      <w:r w:rsidR="008A20DF">
        <w:rPr>
          <w:noProof/>
        </w:rPr>
        <w:instrText>0</w:instrText>
      </w:r>
      <w:r w:rsidRPr="008A20DF">
        <w:fldChar w:fldCharType="end"/>
      </w:r>
      <w:r w:rsidRPr="008A20DF">
        <w:instrText xml:space="preserve"> &gt;= 1 "</w:instrText>
      </w:r>
      <w:r w:rsidRPr="008A20DF">
        <w:fldChar w:fldCharType="begin"/>
      </w:r>
      <w:r w:rsidRPr="008A20DF">
        <w:instrText xml:space="preserve">SEQ aaa \c \* ALPHABETIC </w:instrText>
      </w:r>
      <w:r w:rsidRPr="008A20DF">
        <w:fldChar w:fldCharType="separate"/>
      </w:r>
      <w:r w:rsidRPr="008A20DF">
        <w:instrText>A</w:instrText>
      </w:r>
      <w:r w:rsidRPr="008A20DF">
        <w:fldChar w:fldCharType="end"/>
      </w:r>
      <w:r w:rsidRPr="008A20DF">
        <w:instrText xml:space="preserve">." "" </w:instrText>
      </w:r>
      <w:r w:rsidRPr="008A20DF">
        <w:fldChar w:fldCharType="end"/>
      </w:r>
      <w:r w:rsidRPr="008A20DF">
        <w:fldChar w:fldCharType="begin"/>
      </w:r>
      <w:r w:rsidRPr="008A20DF">
        <w:instrText xml:space="preserve">SEQ Table </w:instrText>
      </w:r>
      <w:r w:rsidRPr="008A20DF">
        <w:fldChar w:fldCharType="separate"/>
      </w:r>
      <w:r w:rsidR="008A20DF">
        <w:rPr>
          <w:noProof/>
        </w:rPr>
        <w:t>3</w:t>
      </w:r>
      <w:r w:rsidRPr="008A20DF">
        <w:fldChar w:fldCharType="end"/>
      </w:r>
      <w:r w:rsidRPr="008A20DF">
        <w:t> —</w:t>
      </w:r>
      <w:r w:rsidR="00C1535F" w:rsidRPr="008A20DF">
        <w:fldChar w:fldCharType="begin"/>
      </w:r>
      <w:r w:rsidR="00C1535F" w:rsidRPr="008A20DF">
        <w:instrText xml:space="preserve"> IF </w:instrText>
      </w:r>
      <w:r w:rsidR="00C1535F" w:rsidRPr="008A20DF">
        <w:fldChar w:fldCharType="begin"/>
      </w:r>
      <w:r w:rsidR="00C1535F" w:rsidRPr="008A20DF">
        <w:instrText xml:space="preserve">SEQ aaa \c </w:instrText>
      </w:r>
      <w:r w:rsidR="00C1535F" w:rsidRPr="008A20DF">
        <w:fldChar w:fldCharType="separate"/>
      </w:r>
      <w:r w:rsidR="008A20DF">
        <w:rPr>
          <w:noProof/>
        </w:rPr>
        <w:instrText>0</w:instrText>
      </w:r>
      <w:r w:rsidR="00C1535F" w:rsidRPr="008A20DF">
        <w:fldChar w:fldCharType="end"/>
      </w:r>
      <w:r w:rsidR="00C1535F" w:rsidRPr="008A20DF">
        <w:instrText xml:space="preserve"> &gt;= 1 "</w:instrText>
      </w:r>
      <w:r w:rsidR="00C1535F" w:rsidRPr="008A20DF">
        <w:fldChar w:fldCharType="begin"/>
      </w:r>
      <w:r w:rsidR="00C1535F" w:rsidRPr="008A20DF">
        <w:instrText xml:space="preserve">SEQ aaa \c \* ALPHABETIC </w:instrText>
      </w:r>
      <w:r w:rsidR="00C1535F" w:rsidRPr="008A20DF">
        <w:fldChar w:fldCharType="separate"/>
      </w:r>
      <w:r w:rsidR="00C1535F" w:rsidRPr="008A20DF">
        <w:instrText>A</w:instrText>
      </w:r>
      <w:r w:rsidR="00C1535F" w:rsidRPr="008A20DF">
        <w:fldChar w:fldCharType="end"/>
      </w:r>
      <w:r w:rsidR="00C1535F" w:rsidRPr="008A20DF">
        <w:instrText xml:space="preserve">." "" </w:instrText>
      </w:r>
      <w:r w:rsidR="00C1535F" w:rsidRPr="008A20DF">
        <w:fldChar w:fldCharType="end"/>
      </w:r>
      <w:r w:rsidR="00C1535F" w:rsidRPr="008A20DF">
        <w:t xml:space="preserve"> Address</w:t>
      </w:r>
    </w:p>
    <w:tbl>
      <w:tblPr>
        <w:tblW w:w="9781" w:type="dxa"/>
        <w:tblInd w:w="99" w:type="dxa"/>
        <w:tblLayout w:type="fixed"/>
        <w:tblCellMar>
          <w:left w:w="99" w:type="dxa"/>
          <w:right w:w="99" w:type="dxa"/>
        </w:tblCellMar>
        <w:tblLook w:val="04A0" w:firstRow="1" w:lastRow="0" w:firstColumn="1" w:lastColumn="0" w:noHBand="0" w:noVBand="1"/>
      </w:tblPr>
      <w:tblGrid>
        <w:gridCol w:w="503"/>
        <w:gridCol w:w="1334"/>
        <w:gridCol w:w="532"/>
        <w:gridCol w:w="2960"/>
        <w:gridCol w:w="4452"/>
      </w:tblGrid>
      <w:tr w:rsidR="00192178" w:rsidRPr="008A20DF" w14:paraId="37511092" w14:textId="77777777" w:rsidTr="00192178">
        <w:trPr>
          <w:trHeight w:val="20"/>
        </w:trPr>
        <w:tc>
          <w:tcPr>
            <w:tcW w:w="5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28" w:type="dxa"/>
              <w:right w:w="28" w:type="dxa"/>
            </w:tcMar>
            <w:vAlign w:val="center"/>
          </w:tcPr>
          <w:p w14:paraId="73393012" w14:textId="2B9407E2" w:rsidR="00192178" w:rsidRDefault="00192178" w:rsidP="00192178">
            <w:pPr>
              <w:pStyle w:val="Tabletext10"/>
              <w:snapToGrid w:val="0"/>
              <w:spacing w:before="0" w:after="0"/>
              <w:jc w:val="center"/>
              <w:rPr>
                <w:lang w:val="en-US"/>
              </w:rPr>
            </w:pPr>
            <w:r>
              <w:rPr>
                <w:b/>
                <w:bCs/>
                <w:lang w:val="en-US"/>
              </w:rPr>
              <w:t>#</w:t>
            </w:r>
          </w:p>
        </w:tc>
        <w:tc>
          <w:tcPr>
            <w:tcW w:w="133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28" w:type="dxa"/>
              <w:right w:w="28" w:type="dxa"/>
            </w:tcMar>
            <w:vAlign w:val="center"/>
          </w:tcPr>
          <w:p w14:paraId="73F609F0" w14:textId="68FF3E98" w:rsidR="00192178" w:rsidRPr="008A20DF" w:rsidRDefault="00192178" w:rsidP="00192178">
            <w:pPr>
              <w:pStyle w:val="Tabletext10"/>
              <w:snapToGrid w:val="0"/>
              <w:spacing w:before="0" w:after="0"/>
              <w:jc w:val="center"/>
            </w:pPr>
            <w:r w:rsidRPr="008A20DF">
              <w:rPr>
                <w:b/>
                <w:bCs/>
              </w:rPr>
              <w:t>Unique UN Assigned ID</w:t>
            </w:r>
          </w:p>
        </w:tc>
        <w:tc>
          <w:tcPr>
            <w:tcW w:w="532" w:type="dxa"/>
            <w:tcBorders>
              <w:top w:val="single" w:sz="4" w:space="0" w:color="auto"/>
              <w:left w:val="nil"/>
              <w:bottom w:val="single" w:sz="4" w:space="0" w:color="auto"/>
              <w:right w:val="single" w:sz="4" w:space="0" w:color="auto"/>
            </w:tcBorders>
            <w:shd w:val="clear" w:color="auto" w:fill="D9D9D9" w:themeFill="background1" w:themeFillShade="D9"/>
            <w:noWrap/>
            <w:tcMar>
              <w:left w:w="28" w:type="dxa"/>
              <w:right w:w="28" w:type="dxa"/>
            </w:tcMar>
            <w:vAlign w:val="center"/>
          </w:tcPr>
          <w:p w14:paraId="40E82F81" w14:textId="1917C91F" w:rsidR="00192178" w:rsidRPr="008A20DF" w:rsidRDefault="00192178" w:rsidP="00192178">
            <w:pPr>
              <w:pStyle w:val="Tabletext10"/>
              <w:snapToGrid w:val="0"/>
              <w:spacing w:before="0" w:after="0"/>
              <w:jc w:val="center"/>
              <w:rPr>
                <w:b/>
                <w:bCs/>
              </w:rPr>
            </w:pPr>
            <w:r>
              <w:rPr>
                <w:b/>
                <w:bCs/>
              </w:rPr>
              <w:t>CC</w:t>
            </w:r>
          </w:p>
        </w:tc>
        <w:tc>
          <w:tcPr>
            <w:tcW w:w="2960" w:type="dxa"/>
            <w:tcBorders>
              <w:top w:val="single" w:sz="4" w:space="0" w:color="auto"/>
              <w:left w:val="nil"/>
              <w:bottom w:val="single" w:sz="4" w:space="0" w:color="auto"/>
              <w:right w:val="single" w:sz="4" w:space="0" w:color="auto"/>
            </w:tcBorders>
            <w:shd w:val="clear" w:color="auto" w:fill="D9D9D9" w:themeFill="background1" w:themeFillShade="D9"/>
            <w:noWrap/>
            <w:tcMar>
              <w:left w:w="28" w:type="dxa"/>
              <w:right w:w="28" w:type="dxa"/>
            </w:tcMar>
            <w:vAlign w:val="center"/>
          </w:tcPr>
          <w:p w14:paraId="26733052" w14:textId="5E565854" w:rsidR="00192178" w:rsidRPr="008A20DF" w:rsidRDefault="00192178" w:rsidP="00192178">
            <w:pPr>
              <w:pStyle w:val="Tabletext10"/>
              <w:snapToGrid w:val="0"/>
              <w:spacing w:before="0" w:after="0"/>
              <w:jc w:val="center"/>
            </w:pPr>
            <w:r w:rsidRPr="008A20DF">
              <w:rPr>
                <w:b/>
                <w:bCs/>
              </w:rPr>
              <w:t>Dictionary Entry Name</w:t>
            </w:r>
          </w:p>
        </w:tc>
        <w:tc>
          <w:tcPr>
            <w:tcW w:w="4452" w:type="dxa"/>
            <w:tcBorders>
              <w:top w:val="single" w:sz="4" w:space="0" w:color="auto"/>
              <w:left w:val="nil"/>
              <w:bottom w:val="single" w:sz="4" w:space="0" w:color="auto"/>
              <w:right w:val="single" w:sz="4" w:space="0" w:color="auto"/>
            </w:tcBorders>
            <w:shd w:val="clear" w:color="auto" w:fill="D9D9D9" w:themeFill="background1" w:themeFillShade="D9"/>
            <w:tcMar>
              <w:left w:w="28" w:type="dxa"/>
              <w:right w:w="28" w:type="dxa"/>
            </w:tcMar>
            <w:vAlign w:val="center"/>
          </w:tcPr>
          <w:p w14:paraId="2C118611" w14:textId="318766C8" w:rsidR="00192178" w:rsidRPr="008A20DF" w:rsidRDefault="00192178" w:rsidP="00192178">
            <w:pPr>
              <w:pStyle w:val="Tabletext10"/>
              <w:snapToGrid w:val="0"/>
              <w:spacing w:before="0" w:after="0"/>
              <w:jc w:val="center"/>
              <w:rPr>
                <w:color w:val="000000"/>
              </w:rPr>
            </w:pPr>
            <w:r w:rsidRPr="008A20DF">
              <w:rPr>
                <w:b/>
                <w:bCs/>
              </w:rPr>
              <w:t>Definition</w:t>
            </w:r>
          </w:p>
        </w:tc>
      </w:tr>
      <w:tr w:rsidR="00F73B20" w:rsidRPr="008A20DF" w14:paraId="27466B37" w14:textId="77777777" w:rsidTr="00192178">
        <w:trPr>
          <w:trHeight w:val="20"/>
        </w:trPr>
        <w:tc>
          <w:tcPr>
            <w:tcW w:w="50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85" w:type="dxa"/>
              <w:right w:w="85" w:type="dxa"/>
            </w:tcMar>
          </w:tcPr>
          <w:p w14:paraId="3AFFF82B" w14:textId="5ED8C28B" w:rsidR="00F73B20" w:rsidRPr="009D202F" w:rsidRDefault="00192178" w:rsidP="00F73B20">
            <w:pPr>
              <w:pStyle w:val="Tabletext10"/>
              <w:jc w:val="center"/>
              <w:rPr>
                <w:lang w:val="en-US"/>
              </w:rPr>
            </w:pPr>
            <w:r>
              <w:rPr>
                <w:lang w:val="en-US"/>
              </w:rPr>
              <w:t>3-</w:t>
            </w:r>
            <w:r w:rsidR="009D202F">
              <w:rPr>
                <w:lang w:val="en-US"/>
              </w:rPr>
              <w:t>0</w:t>
            </w:r>
          </w:p>
        </w:tc>
        <w:tc>
          <w:tcPr>
            <w:tcW w:w="133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85" w:type="dxa"/>
              <w:right w:w="85" w:type="dxa"/>
            </w:tcMar>
            <w:hideMark/>
          </w:tcPr>
          <w:p w14:paraId="572806ED" w14:textId="67F4F24A" w:rsidR="00F73B20" w:rsidRPr="008A20DF" w:rsidRDefault="00F73B20" w:rsidP="008D1D08">
            <w:pPr>
              <w:pStyle w:val="Tabletext10"/>
            </w:pPr>
            <w:r w:rsidRPr="008A20DF">
              <w:t>UN00000010</w:t>
            </w:r>
          </w:p>
        </w:tc>
        <w:tc>
          <w:tcPr>
            <w:tcW w:w="532"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359EA50A" w14:textId="77777777" w:rsidR="00F73B20" w:rsidRPr="008A20DF" w:rsidRDefault="00F73B20" w:rsidP="008B4441">
            <w:pPr>
              <w:pStyle w:val="Tabletext10"/>
              <w:jc w:val="center"/>
              <w:rPr>
                <w:b/>
                <w:bCs/>
              </w:rPr>
            </w:pPr>
            <w:r w:rsidRPr="008A20DF">
              <w:rPr>
                <w:b/>
                <w:bCs/>
              </w:rPr>
              <w:t>ACC</w:t>
            </w:r>
          </w:p>
        </w:tc>
        <w:tc>
          <w:tcPr>
            <w:tcW w:w="2960"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222E3C8A" w14:textId="77777777" w:rsidR="00F73B20" w:rsidRPr="008A20DF" w:rsidRDefault="00F73B20" w:rsidP="008D1D08">
            <w:pPr>
              <w:pStyle w:val="Tabletext10"/>
            </w:pPr>
            <w:r w:rsidRPr="008A20DF">
              <w:t>Address. Details</w:t>
            </w:r>
          </w:p>
        </w:tc>
        <w:tc>
          <w:tcPr>
            <w:tcW w:w="4452" w:type="dxa"/>
            <w:tcBorders>
              <w:top w:val="single" w:sz="4" w:space="0" w:color="auto"/>
              <w:left w:val="nil"/>
              <w:bottom w:val="single" w:sz="4" w:space="0" w:color="auto"/>
              <w:right w:val="single" w:sz="4" w:space="0" w:color="auto"/>
            </w:tcBorders>
            <w:shd w:val="clear" w:color="auto" w:fill="F2F2F2" w:themeFill="background1" w:themeFillShade="F2"/>
            <w:tcMar>
              <w:left w:w="85" w:type="dxa"/>
              <w:right w:w="85" w:type="dxa"/>
            </w:tcMar>
            <w:hideMark/>
          </w:tcPr>
          <w:p w14:paraId="62D52DAF" w14:textId="77777777" w:rsidR="00F73B20" w:rsidRPr="008A20DF" w:rsidRDefault="00F73B20" w:rsidP="008D1D08">
            <w:pPr>
              <w:pStyle w:val="Tabletext10"/>
              <w:jc w:val="both"/>
              <w:rPr>
                <w:color w:val="000000"/>
              </w:rPr>
            </w:pPr>
            <w:r w:rsidRPr="008A20DF">
              <w:rPr>
                <w:color w:val="000000"/>
              </w:rPr>
              <w:t>The location at which a particular organization or person may be found or reached.</w:t>
            </w:r>
          </w:p>
        </w:tc>
      </w:tr>
      <w:tr w:rsidR="00F73B20" w:rsidRPr="008A20DF" w14:paraId="0328D038" w14:textId="77777777" w:rsidTr="00192178">
        <w:trPr>
          <w:trHeight w:val="20"/>
        </w:trPr>
        <w:tc>
          <w:tcPr>
            <w:tcW w:w="503" w:type="dxa"/>
            <w:tcBorders>
              <w:top w:val="nil"/>
              <w:left w:val="single" w:sz="4" w:space="0" w:color="auto"/>
              <w:bottom w:val="single" w:sz="4" w:space="0" w:color="auto"/>
              <w:right w:val="single" w:sz="4" w:space="0" w:color="auto"/>
            </w:tcBorders>
            <w:tcMar>
              <w:left w:w="85" w:type="dxa"/>
              <w:right w:w="85" w:type="dxa"/>
            </w:tcMar>
          </w:tcPr>
          <w:p w14:paraId="24516C29" w14:textId="39307A52" w:rsidR="00F73B20" w:rsidRPr="008A20DF" w:rsidRDefault="00192178" w:rsidP="00F73B20">
            <w:pPr>
              <w:pStyle w:val="Tabletext10"/>
              <w:jc w:val="center"/>
            </w:pPr>
            <w:r>
              <w:t>3-</w:t>
            </w:r>
            <w:r w:rsidR="00F73B20">
              <w:t>1</w:t>
            </w:r>
          </w:p>
        </w:tc>
        <w:tc>
          <w:tcPr>
            <w:tcW w:w="1334" w:type="dxa"/>
            <w:tcBorders>
              <w:top w:val="nil"/>
              <w:left w:val="single" w:sz="4" w:space="0" w:color="auto"/>
              <w:bottom w:val="single" w:sz="4" w:space="0" w:color="auto"/>
              <w:right w:val="single" w:sz="4" w:space="0" w:color="auto"/>
            </w:tcBorders>
            <w:shd w:val="clear" w:color="auto" w:fill="auto"/>
            <w:noWrap/>
            <w:tcMar>
              <w:left w:w="85" w:type="dxa"/>
              <w:right w:w="85" w:type="dxa"/>
            </w:tcMar>
            <w:hideMark/>
          </w:tcPr>
          <w:p w14:paraId="538FBC20" w14:textId="08E06A0F" w:rsidR="00F73B20" w:rsidRPr="008A20DF" w:rsidRDefault="00F73B20" w:rsidP="008D1D08">
            <w:pPr>
              <w:pStyle w:val="Tabletext10"/>
            </w:pPr>
            <w:r w:rsidRPr="008A20DF">
              <w:t>UN00000026</w:t>
            </w:r>
          </w:p>
        </w:tc>
        <w:tc>
          <w:tcPr>
            <w:tcW w:w="532" w:type="dxa"/>
            <w:tcBorders>
              <w:top w:val="nil"/>
              <w:left w:val="nil"/>
              <w:bottom w:val="single" w:sz="4" w:space="0" w:color="auto"/>
              <w:right w:val="single" w:sz="4" w:space="0" w:color="auto"/>
            </w:tcBorders>
            <w:shd w:val="clear" w:color="auto" w:fill="auto"/>
            <w:noWrap/>
            <w:tcMar>
              <w:left w:w="85" w:type="dxa"/>
              <w:right w:w="85" w:type="dxa"/>
            </w:tcMar>
            <w:hideMark/>
          </w:tcPr>
          <w:p w14:paraId="4C30F955" w14:textId="77777777" w:rsidR="00F73B20" w:rsidRPr="008A20DF" w:rsidRDefault="00F73B20" w:rsidP="008B4441">
            <w:pPr>
              <w:pStyle w:val="Tabletext10"/>
              <w:jc w:val="center"/>
              <w:rPr>
                <w:b/>
                <w:bCs/>
              </w:rPr>
            </w:pPr>
            <w:r w:rsidRPr="008A20DF">
              <w:rPr>
                <w:b/>
                <w:bCs/>
              </w:rPr>
              <w:t>BCC</w:t>
            </w:r>
          </w:p>
        </w:tc>
        <w:tc>
          <w:tcPr>
            <w:tcW w:w="2960" w:type="dxa"/>
            <w:tcBorders>
              <w:top w:val="nil"/>
              <w:left w:val="nil"/>
              <w:bottom w:val="single" w:sz="4" w:space="0" w:color="auto"/>
              <w:right w:val="single" w:sz="4" w:space="0" w:color="auto"/>
            </w:tcBorders>
            <w:shd w:val="clear" w:color="auto" w:fill="auto"/>
            <w:noWrap/>
            <w:tcMar>
              <w:left w:w="85" w:type="dxa"/>
              <w:right w:w="85" w:type="dxa"/>
            </w:tcMar>
            <w:hideMark/>
          </w:tcPr>
          <w:p w14:paraId="0DDA0654" w14:textId="77777777" w:rsidR="00F73B20" w:rsidRPr="008A20DF" w:rsidRDefault="00F73B20" w:rsidP="008D1D08">
            <w:pPr>
              <w:pStyle w:val="Tabletext10"/>
            </w:pPr>
            <w:r w:rsidRPr="008A20DF">
              <w:t>Address. Line One. Text</w:t>
            </w:r>
          </w:p>
        </w:tc>
        <w:tc>
          <w:tcPr>
            <w:tcW w:w="4452" w:type="dxa"/>
            <w:tcBorders>
              <w:top w:val="nil"/>
              <w:left w:val="nil"/>
              <w:bottom w:val="single" w:sz="4" w:space="0" w:color="auto"/>
              <w:right w:val="single" w:sz="4" w:space="0" w:color="auto"/>
            </w:tcBorders>
            <w:shd w:val="clear" w:color="auto" w:fill="auto"/>
            <w:tcMar>
              <w:left w:w="85" w:type="dxa"/>
              <w:right w:w="85" w:type="dxa"/>
            </w:tcMar>
            <w:hideMark/>
          </w:tcPr>
          <w:p w14:paraId="00316CD5" w14:textId="77777777" w:rsidR="00F73B20" w:rsidRPr="008A20DF" w:rsidRDefault="00F73B20" w:rsidP="008D1D08">
            <w:pPr>
              <w:pStyle w:val="Tabletext10"/>
              <w:jc w:val="both"/>
              <w:rPr>
                <w:color w:val="000000"/>
              </w:rPr>
            </w:pPr>
            <w:r w:rsidRPr="008A20DF">
              <w:rPr>
                <w:color w:val="000000"/>
              </w:rPr>
              <w:t>The first free form line, expressed as text, of an address.</w:t>
            </w:r>
          </w:p>
        </w:tc>
      </w:tr>
      <w:tr w:rsidR="00F73B20" w:rsidRPr="008A20DF" w14:paraId="3F0F81CD" w14:textId="77777777" w:rsidTr="00192178">
        <w:trPr>
          <w:trHeight w:val="20"/>
        </w:trPr>
        <w:tc>
          <w:tcPr>
            <w:tcW w:w="503" w:type="dxa"/>
            <w:tcBorders>
              <w:top w:val="nil"/>
              <w:left w:val="single" w:sz="4" w:space="0" w:color="auto"/>
              <w:bottom w:val="single" w:sz="4" w:space="0" w:color="auto"/>
              <w:right w:val="single" w:sz="4" w:space="0" w:color="auto"/>
            </w:tcBorders>
            <w:tcMar>
              <w:left w:w="85" w:type="dxa"/>
              <w:right w:w="85" w:type="dxa"/>
            </w:tcMar>
          </w:tcPr>
          <w:p w14:paraId="74C0EEBF" w14:textId="625318EC" w:rsidR="00F73B20" w:rsidRPr="008A20DF" w:rsidRDefault="00192178" w:rsidP="00F73B20">
            <w:pPr>
              <w:pStyle w:val="Tabletext10"/>
              <w:jc w:val="center"/>
            </w:pPr>
            <w:r>
              <w:t>3-</w:t>
            </w:r>
            <w:r w:rsidR="00F73B20">
              <w:t>2</w:t>
            </w:r>
          </w:p>
        </w:tc>
        <w:tc>
          <w:tcPr>
            <w:tcW w:w="1334" w:type="dxa"/>
            <w:tcBorders>
              <w:top w:val="nil"/>
              <w:left w:val="single" w:sz="4" w:space="0" w:color="auto"/>
              <w:bottom w:val="single" w:sz="4" w:space="0" w:color="auto"/>
              <w:right w:val="single" w:sz="4" w:space="0" w:color="auto"/>
            </w:tcBorders>
            <w:shd w:val="clear" w:color="auto" w:fill="auto"/>
            <w:noWrap/>
            <w:tcMar>
              <w:left w:w="85" w:type="dxa"/>
              <w:right w:w="85" w:type="dxa"/>
            </w:tcMar>
            <w:hideMark/>
          </w:tcPr>
          <w:p w14:paraId="4FC8A798" w14:textId="62AF28E6" w:rsidR="00F73B20" w:rsidRPr="008A20DF" w:rsidRDefault="00F73B20" w:rsidP="008D1D08">
            <w:pPr>
              <w:pStyle w:val="Tabletext10"/>
            </w:pPr>
            <w:r w:rsidRPr="008A20DF">
              <w:t>UN00000027</w:t>
            </w:r>
          </w:p>
        </w:tc>
        <w:tc>
          <w:tcPr>
            <w:tcW w:w="532" w:type="dxa"/>
            <w:tcBorders>
              <w:top w:val="nil"/>
              <w:left w:val="nil"/>
              <w:bottom w:val="single" w:sz="4" w:space="0" w:color="auto"/>
              <w:right w:val="single" w:sz="4" w:space="0" w:color="auto"/>
            </w:tcBorders>
            <w:shd w:val="clear" w:color="auto" w:fill="auto"/>
            <w:noWrap/>
            <w:tcMar>
              <w:left w:w="85" w:type="dxa"/>
              <w:right w:w="85" w:type="dxa"/>
            </w:tcMar>
            <w:hideMark/>
          </w:tcPr>
          <w:p w14:paraId="5FD263B9" w14:textId="77777777" w:rsidR="00F73B20" w:rsidRPr="008A20DF" w:rsidRDefault="00F73B20" w:rsidP="008B4441">
            <w:pPr>
              <w:pStyle w:val="Tabletext10"/>
              <w:jc w:val="center"/>
              <w:rPr>
                <w:b/>
                <w:bCs/>
              </w:rPr>
            </w:pPr>
            <w:r w:rsidRPr="008A20DF">
              <w:rPr>
                <w:b/>
                <w:bCs/>
              </w:rPr>
              <w:t>BCC</w:t>
            </w:r>
          </w:p>
        </w:tc>
        <w:tc>
          <w:tcPr>
            <w:tcW w:w="2960" w:type="dxa"/>
            <w:tcBorders>
              <w:top w:val="nil"/>
              <w:left w:val="nil"/>
              <w:bottom w:val="single" w:sz="4" w:space="0" w:color="auto"/>
              <w:right w:val="single" w:sz="4" w:space="0" w:color="auto"/>
            </w:tcBorders>
            <w:shd w:val="clear" w:color="auto" w:fill="auto"/>
            <w:noWrap/>
            <w:tcMar>
              <w:left w:w="85" w:type="dxa"/>
              <w:right w:w="85" w:type="dxa"/>
            </w:tcMar>
            <w:hideMark/>
          </w:tcPr>
          <w:p w14:paraId="2548913E" w14:textId="77777777" w:rsidR="00F73B20" w:rsidRPr="008A20DF" w:rsidRDefault="00F73B20" w:rsidP="008D1D08">
            <w:pPr>
              <w:pStyle w:val="Tabletext10"/>
            </w:pPr>
            <w:r w:rsidRPr="008A20DF">
              <w:t>Address. Line Two. Text</w:t>
            </w:r>
          </w:p>
        </w:tc>
        <w:tc>
          <w:tcPr>
            <w:tcW w:w="4452" w:type="dxa"/>
            <w:tcBorders>
              <w:top w:val="nil"/>
              <w:left w:val="nil"/>
              <w:bottom w:val="single" w:sz="4" w:space="0" w:color="auto"/>
              <w:right w:val="single" w:sz="4" w:space="0" w:color="auto"/>
            </w:tcBorders>
            <w:shd w:val="clear" w:color="auto" w:fill="auto"/>
            <w:tcMar>
              <w:left w:w="85" w:type="dxa"/>
              <w:right w:w="85" w:type="dxa"/>
            </w:tcMar>
            <w:hideMark/>
          </w:tcPr>
          <w:p w14:paraId="6BF8B39D" w14:textId="77777777" w:rsidR="00F73B20" w:rsidRPr="008A20DF" w:rsidRDefault="00F73B20" w:rsidP="008D1D08">
            <w:pPr>
              <w:pStyle w:val="Tabletext10"/>
              <w:jc w:val="both"/>
              <w:rPr>
                <w:color w:val="000000"/>
              </w:rPr>
            </w:pPr>
            <w:r w:rsidRPr="008A20DF">
              <w:rPr>
                <w:color w:val="000000"/>
              </w:rPr>
              <w:t>The second free form line, expressed as text, of an address.</w:t>
            </w:r>
          </w:p>
        </w:tc>
      </w:tr>
      <w:tr w:rsidR="00F73B20" w:rsidRPr="008A20DF" w14:paraId="69FEE460" w14:textId="77777777" w:rsidTr="00192178">
        <w:trPr>
          <w:trHeight w:val="20"/>
        </w:trPr>
        <w:tc>
          <w:tcPr>
            <w:tcW w:w="503" w:type="dxa"/>
            <w:tcBorders>
              <w:top w:val="nil"/>
              <w:left w:val="single" w:sz="4" w:space="0" w:color="auto"/>
              <w:bottom w:val="single" w:sz="4" w:space="0" w:color="auto"/>
              <w:right w:val="single" w:sz="4" w:space="0" w:color="auto"/>
            </w:tcBorders>
            <w:tcMar>
              <w:left w:w="85" w:type="dxa"/>
              <w:right w:w="85" w:type="dxa"/>
            </w:tcMar>
          </w:tcPr>
          <w:p w14:paraId="517DB116" w14:textId="19D1D48A" w:rsidR="00F73B20" w:rsidRPr="008A20DF" w:rsidRDefault="00192178" w:rsidP="00F73B20">
            <w:pPr>
              <w:pStyle w:val="Tabletext10"/>
              <w:jc w:val="center"/>
            </w:pPr>
            <w:r>
              <w:t>3-</w:t>
            </w:r>
            <w:r w:rsidR="00F73B20">
              <w:t>3</w:t>
            </w:r>
          </w:p>
        </w:tc>
        <w:tc>
          <w:tcPr>
            <w:tcW w:w="1334" w:type="dxa"/>
            <w:tcBorders>
              <w:top w:val="nil"/>
              <w:left w:val="single" w:sz="4" w:space="0" w:color="auto"/>
              <w:bottom w:val="single" w:sz="4" w:space="0" w:color="auto"/>
              <w:right w:val="single" w:sz="4" w:space="0" w:color="auto"/>
            </w:tcBorders>
            <w:shd w:val="clear" w:color="auto" w:fill="auto"/>
            <w:noWrap/>
            <w:tcMar>
              <w:left w:w="85" w:type="dxa"/>
              <w:right w:w="85" w:type="dxa"/>
            </w:tcMar>
            <w:hideMark/>
          </w:tcPr>
          <w:p w14:paraId="50F36160" w14:textId="28940482" w:rsidR="00F73B20" w:rsidRPr="008A20DF" w:rsidRDefault="00F73B20" w:rsidP="008D1D08">
            <w:pPr>
              <w:pStyle w:val="Tabletext10"/>
            </w:pPr>
            <w:r w:rsidRPr="008A20DF">
              <w:t>UN00000013</w:t>
            </w:r>
          </w:p>
        </w:tc>
        <w:tc>
          <w:tcPr>
            <w:tcW w:w="532" w:type="dxa"/>
            <w:tcBorders>
              <w:top w:val="nil"/>
              <w:left w:val="nil"/>
              <w:bottom w:val="single" w:sz="4" w:space="0" w:color="auto"/>
              <w:right w:val="single" w:sz="4" w:space="0" w:color="auto"/>
            </w:tcBorders>
            <w:shd w:val="clear" w:color="auto" w:fill="auto"/>
            <w:noWrap/>
            <w:tcMar>
              <w:left w:w="85" w:type="dxa"/>
              <w:right w:w="85" w:type="dxa"/>
            </w:tcMar>
            <w:hideMark/>
          </w:tcPr>
          <w:p w14:paraId="23EB79CA" w14:textId="77777777" w:rsidR="00F73B20" w:rsidRPr="008A20DF" w:rsidRDefault="00F73B20" w:rsidP="008B4441">
            <w:pPr>
              <w:pStyle w:val="Tabletext10"/>
              <w:jc w:val="center"/>
              <w:rPr>
                <w:b/>
                <w:bCs/>
              </w:rPr>
            </w:pPr>
            <w:r w:rsidRPr="008A20DF">
              <w:rPr>
                <w:b/>
                <w:bCs/>
              </w:rPr>
              <w:t>BCC</w:t>
            </w:r>
          </w:p>
        </w:tc>
        <w:tc>
          <w:tcPr>
            <w:tcW w:w="2960" w:type="dxa"/>
            <w:tcBorders>
              <w:top w:val="nil"/>
              <w:left w:val="nil"/>
              <w:bottom w:val="single" w:sz="4" w:space="0" w:color="auto"/>
              <w:right w:val="single" w:sz="4" w:space="0" w:color="auto"/>
            </w:tcBorders>
            <w:shd w:val="clear" w:color="auto" w:fill="auto"/>
            <w:noWrap/>
            <w:tcMar>
              <w:left w:w="85" w:type="dxa"/>
              <w:right w:w="85" w:type="dxa"/>
            </w:tcMar>
            <w:hideMark/>
          </w:tcPr>
          <w:p w14:paraId="1BAC1307" w14:textId="77777777" w:rsidR="00F73B20" w:rsidRPr="008A20DF" w:rsidRDefault="00F73B20" w:rsidP="008D1D08">
            <w:pPr>
              <w:pStyle w:val="Tabletext10"/>
            </w:pPr>
            <w:r w:rsidRPr="008A20DF">
              <w:t>Address. City Name. Text</w:t>
            </w:r>
          </w:p>
        </w:tc>
        <w:tc>
          <w:tcPr>
            <w:tcW w:w="4452" w:type="dxa"/>
            <w:tcBorders>
              <w:top w:val="nil"/>
              <w:left w:val="nil"/>
              <w:bottom w:val="single" w:sz="4" w:space="0" w:color="auto"/>
              <w:right w:val="single" w:sz="4" w:space="0" w:color="auto"/>
            </w:tcBorders>
            <w:shd w:val="clear" w:color="auto" w:fill="auto"/>
            <w:tcMar>
              <w:left w:w="85" w:type="dxa"/>
              <w:right w:w="85" w:type="dxa"/>
            </w:tcMar>
            <w:hideMark/>
          </w:tcPr>
          <w:p w14:paraId="3362A273" w14:textId="24775502" w:rsidR="00F73B20" w:rsidRPr="008A20DF" w:rsidRDefault="00F73B20" w:rsidP="008D1D08">
            <w:pPr>
              <w:pStyle w:val="Tabletext10"/>
              <w:jc w:val="both"/>
              <w:rPr>
                <w:color w:val="000000"/>
              </w:rPr>
            </w:pPr>
            <w:r w:rsidRPr="008A20DF">
              <w:rPr>
                <w:color w:val="000000"/>
              </w:rPr>
              <w:t>The name, expressed as text, of the city, town, or village of this address.</w:t>
            </w:r>
          </w:p>
        </w:tc>
      </w:tr>
      <w:tr w:rsidR="00F73B20" w:rsidRPr="008A20DF" w14:paraId="34170834" w14:textId="77777777" w:rsidTr="00192178">
        <w:trPr>
          <w:trHeight w:val="20"/>
        </w:trPr>
        <w:tc>
          <w:tcPr>
            <w:tcW w:w="503" w:type="dxa"/>
            <w:tcBorders>
              <w:top w:val="nil"/>
              <w:left w:val="single" w:sz="4" w:space="0" w:color="auto"/>
              <w:bottom w:val="single" w:sz="4" w:space="0" w:color="auto"/>
              <w:right w:val="single" w:sz="4" w:space="0" w:color="auto"/>
            </w:tcBorders>
            <w:tcMar>
              <w:left w:w="85" w:type="dxa"/>
              <w:right w:w="85" w:type="dxa"/>
            </w:tcMar>
          </w:tcPr>
          <w:p w14:paraId="2FB39B36" w14:textId="4871C660" w:rsidR="00F73B20" w:rsidRPr="008A20DF" w:rsidRDefault="00192178" w:rsidP="00F73B20">
            <w:pPr>
              <w:pStyle w:val="Tabletext10"/>
              <w:jc w:val="center"/>
            </w:pPr>
            <w:r>
              <w:t>3-</w:t>
            </w:r>
            <w:r w:rsidR="00F73B20">
              <w:t>4</w:t>
            </w:r>
          </w:p>
        </w:tc>
        <w:tc>
          <w:tcPr>
            <w:tcW w:w="1334" w:type="dxa"/>
            <w:tcBorders>
              <w:top w:val="nil"/>
              <w:left w:val="single" w:sz="4" w:space="0" w:color="auto"/>
              <w:bottom w:val="single" w:sz="4" w:space="0" w:color="auto"/>
              <w:right w:val="single" w:sz="4" w:space="0" w:color="auto"/>
            </w:tcBorders>
            <w:shd w:val="clear" w:color="auto" w:fill="auto"/>
            <w:noWrap/>
            <w:tcMar>
              <w:left w:w="85" w:type="dxa"/>
              <w:right w:w="85" w:type="dxa"/>
            </w:tcMar>
            <w:hideMark/>
          </w:tcPr>
          <w:p w14:paraId="728C2577" w14:textId="5DFF8C3B" w:rsidR="00F73B20" w:rsidRPr="008A20DF" w:rsidRDefault="00F73B20" w:rsidP="008D1D08">
            <w:pPr>
              <w:pStyle w:val="Tabletext10"/>
            </w:pPr>
            <w:r w:rsidRPr="008A20DF">
              <w:t>UN00000936</w:t>
            </w:r>
          </w:p>
        </w:tc>
        <w:tc>
          <w:tcPr>
            <w:tcW w:w="532" w:type="dxa"/>
            <w:tcBorders>
              <w:top w:val="nil"/>
              <w:left w:val="nil"/>
              <w:bottom w:val="single" w:sz="4" w:space="0" w:color="auto"/>
              <w:right w:val="single" w:sz="4" w:space="0" w:color="auto"/>
            </w:tcBorders>
            <w:shd w:val="clear" w:color="auto" w:fill="auto"/>
            <w:noWrap/>
            <w:tcMar>
              <w:left w:w="85" w:type="dxa"/>
              <w:right w:w="85" w:type="dxa"/>
            </w:tcMar>
            <w:hideMark/>
          </w:tcPr>
          <w:p w14:paraId="05864A55" w14:textId="77777777" w:rsidR="00F73B20" w:rsidRPr="008A20DF" w:rsidRDefault="00F73B20" w:rsidP="008B4441">
            <w:pPr>
              <w:pStyle w:val="Tabletext10"/>
              <w:jc w:val="center"/>
              <w:rPr>
                <w:b/>
                <w:bCs/>
              </w:rPr>
            </w:pPr>
            <w:r w:rsidRPr="008A20DF">
              <w:rPr>
                <w:b/>
                <w:bCs/>
              </w:rPr>
              <w:t>BCC</w:t>
            </w:r>
          </w:p>
        </w:tc>
        <w:tc>
          <w:tcPr>
            <w:tcW w:w="2960" w:type="dxa"/>
            <w:tcBorders>
              <w:top w:val="nil"/>
              <w:left w:val="nil"/>
              <w:bottom w:val="single" w:sz="4" w:space="0" w:color="auto"/>
              <w:right w:val="single" w:sz="4" w:space="0" w:color="auto"/>
            </w:tcBorders>
            <w:shd w:val="clear" w:color="auto" w:fill="auto"/>
            <w:noWrap/>
            <w:tcMar>
              <w:left w:w="85" w:type="dxa"/>
              <w:right w:w="85" w:type="dxa"/>
            </w:tcMar>
            <w:hideMark/>
          </w:tcPr>
          <w:p w14:paraId="0BDE5B59" w14:textId="77777777" w:rsidR="00F73B20" w:rsidRPr="008A20DF" w:rsidRDefault="00F73B20" w:rsidP="008D1D08">
            <w:pPr>
              <w:pStyle w:val="Tabletext10"/>
            </w:pPr>
            <w:r w:rsidRPr="008A20DF">
              <w:t>Address. Country Sub-Division. Identifier</w:t>
            </w:r>
          </w:p>
        </w:tc>
        <w:tc>
          <w:tcPr>
            <w:tcW w:w="4452" w:type="dxa"/>
            <w:tcBorders>
              <w:top w:val="nil"/>
              <w:left w:val="nil"/>
              <w:bottom w:val="single" w:sz="4" w:space="0" w:color="auto"/>
              <w:right w:val="single" w:sz="4" w:space="0" w:color="auto"/>
            </w:tcBorders>
            <w:shd w:val="clear" w:color="auto" w:fill="auto"/>
            <w:tcMar>
              <w:left w:w="85" w:type="dxa"/>
              <w:right w:w="85" w:type="dxa"/>
            </w:tcMar>
            <w:hideMark/>
          </w:tcPr>
          <w:p w14:paraId="6C632F35" w14:textId="77777777" w:rsidR="00F73B20" w:rsidRPr="008A20DF" w:rsidRDefault="00F73B20" w:rsidP="008D1D08">
            <w:pPr>
              <w:pStyle w:val="Tabletext10"/>
              <w:jc w:val="both"/>
              <w:rPr>
                <w:color w:val="000000"/>
              </w:rPr>
            </w:pPr>
            <w:r w:rsidRPr="008A20DF">
              <w:rPr>
                <w:color w:val="000000"/>
              </w:rPr>
              <w:t>A unique identifier of the country sub-division for this address.</w:t>
            </w:r>
          </w:p>
        </w:tc>
      </w:tr>
      <w:tr w:rsidR="00F73B20" w:rsidRPr="008A20DF" w14:paraId="6E89F3B8" w14:textId="77777777" w:rsidTr="00192178">
        <w:trPr>
          <w:trHeight w:val="20"/>
        </w:trPr>
        <w:tc>
          <w:tcPr>
            <w:tcW w:w="503" w:type="dxa"/>
            <w:tcBorders>
              <w:top w:val="nil"/>
              <w:left w:val="single" w:sz="4" w:space="0" w:color="auto"/>
              <w:bottom w:val="single" w:sz="4" w:space="0" w:color="auto"/>
              <w:right w:val="single" w:sz="4" w:space="0" w:color="auto"/>
            </w:tcBorders>
            <w:tcMar>
              <w:left w:w="85" w:type="dxa"/>
              <w:right w:w="85" w:type="dxa"/>
            </w:tcMar>
          </w:tcPr>
          <w:p w14:paraId="3D7E1680" w14:textId="190A4512" w:rsidR="00F73B20" w:rsidRPr="008A20DF" w:rsidRDefault="00192178" w:rsidP="00F73B20">
            <w:pPr>
              <w:pStyle w:val="Tabletext10"/>
              <w:jc w:val="center"/>
            </w:pPr>
            <w:r>
              <w:t>3-</w:t>
            </w:r>
            <w:r w:rsidR="00F73B20">
              <w:t>5</w:t>
            </w:r>
          </w:p>
        </w:tc>
        <w:tc>
          <w:tcPr>
            <w:tcW w:w="1334" w:type="dxa"/>
            <w:tcBorders>
              <w:top w:val="nil"/>
              <w:left w:val="single" w:sz="4" w:space="0" w:color="auto"/>
              <w:bottom w:val="single" w:sz="4" w:space="0" w:color="auto"/>
              <w:right w:val="single" w:sz="4" w:space="0" w:color="auto"/>
            </w:tcBorders>
            <w:shd w:val="clear" w:color="auto" w:fill="auto"/>
            <w:noWrap/>
            <w:tcMar>
              <w:left w:w="85" w:type="dxa"/>
              <w:right w:w="85" w:type="dxa"/>
            </w:tcMar>
            <w:hideMark/>
          </w:tcPr>
          <w:p w14:paraId="31FA7667" w14:textId="1856300D" w:rsidR="00F73B20" w:rsidRPr="008A20DF" w:rsidRDefault="00F73B20" w:rsidP="008D1D08">
            <w:pPr>
              <w:pStyle w:val="Tabletext10"/>
            </w:pPr>
            <w:r w:rsidRPr="008A20DF">
              <w:t>UN00000014</w:t>
            </w:r>
          </w:p>
        </w:tc>
        <w:tc>
          <w:tcPr>
            <w:tcW w:w="532" w:type="dxa"/>
            <w:tcBorders>
              <w:top w:val="nil"/>
              <w:left w:val="nil"/>
              <w:bottom w:val="single" w:sz="4" w:space="0" w:color="auto"/>
              <w:right w:val="single" w:sz="4" w:space="0" w:color="auto"/>
            </w:tcBorders>
            <w:shd w:val="clear" w:color="auto" w:fill="auto"/>
            <w:noWrap/>
            <w:tcMar>
              <w:left w:w="85" w:type="dxa"/>
              <w:right w:w="85" w:type="dxa"/>
            </w:tcMar>
            <w:hideMark/>
          </w:tcPr>
          <w:p w14:paraId="709D0B28" w14:textId="77777777" w:rsidR="00F73B20" w:rsidRPr="008A20DF" w:rsidRDefault="00F73B20" w:rsidP="008B4441">
            <w:pPr>
              <w:pStyle w:val="Tabletext10"/>
              <w:jc w:val="center"/>
              <w:rPr>
                <w:b/>
                <w:bCs/>
              </w:rPr>
            </w:pPr>
            <w:r w:rsidRPr="008A20DF">
              <w:rPr>
                <w:b/>
                <w:bCs/>
              </w:rPr>
              <w:t>BCC</w:t>
            </w:r>
          </w:p>
        </w:tc>
        <w:tc>
          <w:tcPr>
            <w:tcW w:w="2960" w:type="dxa"/>
            <w:tcBorders>
              <w:top w:val="nil"/>
              <w:left w:val="nil"/>
              <w:bottom w:val="single" w:sz="4" w:space="0" w:color="auto"/>
              <w:right w:val="single" w:sz="4" w:space="0" w:color="auto"/>
            </w:tcBorders>
            <w:shd w:val="clear" w:color="auto" w:fill="auto"/>
            <w:noWrap/>
            <w:tcMar>
              <w:left w:w="85" w:type="dxa"/>
              <w:right w:w="85" w:type="dxa"/>
            </w:tcMar>
            <w:hideMark/>
          </w:tcPr>
          <w:p w14:paraId="53C1F125" w14:textId="77777777" w:rsidR="00F73B20" w:rsidRPr="008A20DF" w:rsidRDefault="00F73B20" w:rsidP="008D1D08">
            <w:pPr>
              <w:pStyle w:val="Tabletext10"/>
            </w:pPr>
            <w:r w:rsidRPr="008A20DF">
              <w:t>Address. Postcode. Code</w:t>
            </w:r>
          </w:p>
        </w:tc>
        <w:tc>
          <w:tcPr>
            <w:tcW w:w="4452" w:type="dxa"/>
            <w:tcBorders>
              <w:top w:val="nil"/>
              <w:left w:val="nil"/>
              <w:bottom w:val="single" w:sz="4" w:space="0" w:color="auto"/>
              <w:right w:val="single" w:sz="4" w:space="0" w:color="auto"/>
            </w:tcBorders>
            <w:shd w:val="clear" w:color="auto" w:fill="auto"/>
            <w:tcMar>
              <w:left w:w="85" w:type="dxa"/>
              <w:right w:w="85" w:type="dxa"/>
            </w:tcMar>
            <w:hideMark/>
          </w:tcPr>
          <w:p w14:paraId="524CFCC5" w14:textId="77777777" w:rsidR="00F73B20" w:rsidRPr="008A20DF" w:rsidRDefault="00F73B20" w:rsidP="008D1D08">
            <w:pPr>
              <w:pStyle w:val="Tabletext10"/>
              <w:jc w:val="both"/>
              <w:rPr>
                <w:color w:val="000000"/>
              </w:rPr>
            </w:pPr>
            <w:r w:rsidRPr="008A20DF">
              <w:rPr>
                <w:color w:val="000000"/>
              </w:rPr>
              <w:t>A code specifying the postcode of the address.</w:t>
            </w:r>
          </w:p>
        </w:tc>
      </w:tr>
      <w:tr w:rsidR="00F73B20" w:rsidRPr="008A20DF" w14:paraId="6510EA03" w14:textId="77777777" w:rsidTr="00192178">
        <w:trPr>
          <w:trHeight w:val="20"/>
        </w:trPr>
        <w:tc>
          <w:tcPr>
            <w:tcW w:w="503" w:type="dxa"/>
            <w:tcBorders>
              <w:top w:val="single" w:sz="4" w:space="0" w:color="auto"/>
              <w:left w:val="single" w:sz="4" w:space="0" w:color="auto"/>
              <w:bottom w:val="single" w:sz="4" w:space="0" w:color="auto"/>
              <w:right w:val="single" w:sz="4" w:space="0" w:color="auto"/>
            </w:tcBorders>
            <w:tcMar>
              <w:left w:w="85" w:type="dxa"/>
              <w:right w:w="85" w:type="dxa"/>
            </w:tcMar>
          </w:tcPr>
          <w:p w14:paraId="7C5E497A" w14:textId="72322177" w:rsidR="00F73B20" w:rsidRPr="008A20DF" w:rsidRDefault="00192178" w:rsidP="00F73B20">
            <w:pPr>
              <w:pStyle w:val="Tabletext10"/>
              <w:jc w:val="center"/>
            </w:pPr>
            <w:r>
              <w:t>3-</w:t>
            </w:r>
            <w:r w:rsidR="00F73B20">
              <w:t>6</w:t>
            </w:r>
          </w:p>
        </w:tc>
        <w:tc>
          <w:tcPr>
            <w:tcW w:w="1334" w:type="dxa"/>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hideMark/>
          </w:tcPr>
          <w:p w14:paraId="72A287C8" w14:textId="2931F3AF" w:rsidR="00F73B20" w:rsidRPr="008A20DF" w:rsidRDefault="00F73B20" w:rsidP="008D1D08">
            <w:pPr>
              <w:pStyle w:val="Tabletext10"/>
            </w:pPr>
            <w:r w:rsidRPr="008A20DF">
              <w:t>UN00000203</w:t>
            </w:r>
          </w:p>
        </w:tc>
        <w:tc>
          <w:tcPr>
            <w:tcW w:w="532"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603FFC24" w14:textId="77777777" w:rsidR="00F73B20" w:rsidRPr="008A20DF" w:rsidRDefault="00F73B20" w:rsidP="008B4441">
            <w:pPr>
              <w:pStyle w:val="Tabletext10"/>
              <w:jc w:val="center"/>
              <w:rPr>
                <w:b/>
                <w:bCs/>
              </w:rPr>
            </w:pPr>
            <w:r w:rsidRPr="008A20DF">
              <w:rPr>
                <w:b/>
                <w:bCs/>
              </w:rPr>
              <w:t>BCC</w:t>
            </w:r>
          </w:p>
        </w:tc>
        <w:tc>
          <w:tcPr>
            <w:tcW w:w="2960"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11B8CDEB" w14:textId="77777777" w:rsidR="00F73B20" w:rsidRPr="008A20DF" w:rsidRDefault="00F73B20" w:rsidP="008D1D08">
            <w:pPr>
              <w:pStyle w:val="Tabletext10"/>
            </w:pPr>
            <w:r w:rsidRPr="008A20DF">
              <w:t>Address. Country. Identifier</w:t>
            </w:r>
          </w:p>
        </w:tc>
        <w:tc>
          <w:tcPr>
            <w:tcW w:w="4452" w:type="dxa"/>
            <w:tcBorders>
              <w:top w:val="single" w:sz="4" w:space="0" w:color="auto"/>
              <w:left w:val="nil"/>
              <w:bottom w:val="single" w:sz="4" w:space="0" w:color="auto"/>
              <w:right w:val="single" w:sz="4" w:space="0" w:color="auto"/>
            </w:tcBorders>
            <w:shd w:val="clear" w:color="auto" w:fill="auto"/>
            <w:tcMar>
              <w:left w:w="85" w:type="dxa"/>
              <w:right w:w="85" w:type="dxa"/>
            </w:tcMar>
            <w:hideMark/>
          </w:tcPr>
          <w:p w14:paraId="79C065DE" w14:textId="77777777" w:rsidR="00F73B20" w:rsidRPr="008A20DF" w:rsidRDefault="00F73B20" w:rsidP="008D1D08">
            <w:pPr>
              <w:pStyle w:val="Tabletext10"/>
              <w:jc w:val="both"/>
              <w:rPr>
                <w:color w:val="000000"/>
              </w:rPr>
            </w:pPr>
            <w:r w:rsidRPr="008A20DF">
              <w:rPr>
                <w:color w:val="000000"/>
              </w:rPr>
              <w:t>The unique identifier of a country for this address (Reference ISO 3166 and UN/ECE Rec 3).</w:t>
            </w:r>
          </w:p>
        </w:tc>
      </w:tr>
      <w:tr w:rsidR="00192178" w:rsidRPr="008A20DF" w14:paraId="63E433E2" w14:textId="77777777" w:rsidTr="00192178">
        <w:trPr>
          <w:trHeight w:val="20"/>
        </w:trPr>
        <w:tc>
          <w:tcPr>
            <w:tcW w:w="9781" w:type="dxa"/>
            <w:gridSpan w:val="5"/>
            <w:tcBorders>
              <w:top w:val="single" w:sz="4" w:space="0" w:color="auto"/>
              <w:left w:val="single" w:sz="4" w:space="0" w:color="auto"/>
              <w:bottom w:val="single" w:sz="4" w:space="0" w:color="auto"/>
              <w:right w:val="single" w:sz="4" w:space="0" w:color="auto"/>
            </w:tcBorders>
            <w:tcMar>
              <w:left w:w="85" w:type="dxa"/>
              <w:right w:w="85" w:type="dxa"/>
            </w:tcMar>
          </w:tcPr>
          <w:p w14:paraId="574A9934" w14:textId="1AFC5880" w:rsidR="00192178" w:rsidRPr="008A20DF" w:rsidRDefault="00192178" w:rsidP="008D1D08">
            <w:pPr>
              <w:pStyle w:val="Tabletext10"/>
              <w:jc w:val="both"/>
              <w:rPr>
                <w:color w:val="000000"/>
              </w:rPr>
            </w:pPr>
            <w:r w:rsidRPr="002C73F1">
              <w:rPr>
                <w:b/>
                <w:bCs/>
              </w:rPr>
              <w:t>Key</w:t>
            </w:r>
            <w:r>
              <w:rPr>
                <w:b/>
                <w:bCs/>
              </w:rPr>
              <w:t xml:space="preserve"> </w:t>
            </w:r>
            <w:r>
              <w:t>CC: Core Component</w:t>
            </w:r>
          </w:p>
        </w:tc>
      </w:tr>
    </w:tbl>
    <w:p w14:paraId="17272CA5" w14:textId="77777777" w:rsidR="00C1535F" w:rsidRPr="008A20DF" w:rsidRDefault="00C1535F" w:rsidP="000D7B3E">
      <w:pPr>
        <w:pStyle w:val="51"/>
      </w:pPr>
      <w:r w:rsidRPr="008A20DF">
        <w:lastRenderedPageBreak/>
        <w:t>Data elements</w:t>
      </w:r>
    </w:p>
    <w:p w14:paraId="54E86632" w14:textId="348F8360" w:rsidR="00C1535F" w:rsidRPr="008A20DF" w:rsidRDefault="00C1535F" w:rsidP="00C1535F">
      <w:r w:rsidRPr="008A20DF">
        <w:rPr>
          <w:rFonts w:hint="eastAsia"/>
        </w:rPr>
        <w:t>D</w:t>
      </w:r>
      <w:r w:rsidRPr="008A20DF">
        <w:t xml:space="preserve">ata elements of "Address" are listed in </w:t>
      </w:r>
      <w:r w:rsidRPr="008A20DF">
        <w:rPr>
          <w:b/>
          <w:bCs/>
        </w:rPr>
        <w:t xml:space="preserve">Table </w:t>
      </w:r>
      <w:r w:rsidR="00063025" w:rsidRPr="008A20DF">
        <w:rPr>
          <w:b/>
          <w:bCs/>
        </w:rPr>
        <w:t>4</w:t>
      </w:r>
      <w:r w:rsidRPr="008A20DF">
        <w:t>.</w:t>
      </w:r>
    </w:p>
    <w:p w14:paraId="72A5651A" w14:textId="2000F4EB" w:rsidR="00C1535F" w:rsidRPr="008A20DF" w:rsidRDefault="0014087E" w:rsidP="0014087E">
      <w:pPr>
        <w:pStyle w:val="Tabletitle"/>
      </w:pPr>
      <w:r w:rsidRPr="008A20DF">
        <w:t>Table </w:t>
      </w:r>
      <w:r w:rsidRPr="008A20DF">
        <w:fldChar w:fldCharType="begin"/>
      </w:r>
      <w:r w:rsidRPr="008A20DF">
        <w:instrText xml:space="preserve"> IF </w:instrText>
      </w:r>
      <w:r w:rsidRPr="008A20DF">
        <w:fldChar w:fldCharType="begin"/>
      </w:r>
      <w:r w:rsidRPr="008A20DF">
        <w:instrText xml:space="preserve">SEQ aaa \c </w:instrText>
      </w:r>
      <w:r w:rsidRPr="008A20DF">
        <w:fldChar w:fldCharType="separate"/>
      </w:r>
      <w:r w:rsidR="008A20DF">
        <w:rPr>
          <w:noProof/>
        </w:rPr>
        <w:instrText>0</w:instrText>
      </w:r>
      <w:r w:rsidRPr="008A20DF">
        <w:fldChar w:fldCharType="end"/>
      </w:r>
      <w:r w:rsidRPr="008A20DF">
        <w:instrText xml:space="preserve"> &gt;= 1 "</w:instrText>
      </w:r>
      <w:r w:rsidRPr="008A20DF">
        <w:fldChar w:fldCharType="begin"/>
      </w:r>
      <w:r w:rsidRPr="008A20DF">
        <w:instrText xml:space="preserve">SEQ aaa \c \* ALPHABETIC </w:instrText>
      </w:r>
      <w:r w:rsidRPr="008A20DF">
        <w:fldChar w:fldCharType="separate"/>
      </w:r>
      <w:r w:rsidRPr="008A20DF">
        <w:instrText>A</w:instrText>
      </w:r>
      <w:r w:rsidRPr="008A20DF">
        <w:fldChar w:fldCharType="end"/>
      </w:r>
      <w:r w:rsidRPr="008A20DF">
        <w:instrText xml:space="preserve">." "" </w:instrText>
      </w:r>
      <w:r w:rsidRPr="008A20DF">
        <w:fldChar w:fldCharType="end"/>
      </w:r>
      <w:r w:rsidRPr="008A20DF">
        <w:fldChar w:fldCharType="begin"/>
      </w:r>
      <w:r w:rsidRPr="008A20DF">
        <w:instrText xml:space="preserve">SEQ Table </w:instrText>
      </w:r>
      <w:r w:rsidRPr="008A20DF">
        <w:fldChar w:fldCharType="separate"/>
      </w:r>
      <w:r w:rsidR="008A20DF">
        <w:rPr>
          <w:noProof/>
        </w:rPr>
        <w:t>4</w:t>
      </w:r>
      <w:r w:rsidRPr="008A20DF">
        <w:fldChar w:fldCharType="end"/>
      </w:r>
      <w:r w:rsidRPr="008A20DF">
        <w:t> —</w:t>
      </w:r>
      <w:r w:rsidR="00C1535F" w:rsidRPr="008A20DF">
        <w:fldChar w:fldCharType="begin"/>
      </w:r>
      <w:r w:rsidR="00C1535F" w:rsidRPr="008A20DF">
        <w:instrText xml:space="preserve"> IF </w:instrText>
      </w:r>
      <w:r w:rsidR="00C1535F" w:rsidRPr="008A20DF">
        <w:fldChar w:fldCharType="begin"/>
      </w:r>
      <w:r w:rsidR="00C1535F" w:rsidRPr="008A20DF">
        <w:instrText xml:space="preserve">SEQ aaa \c </w:instrText>
      </w:r>
      <w:r w:rsidR="00C1535F" w:rsidRPr="008A20DF">
        <w:fldChar w:fldCharType="separate"/>
      </w:r>
      <w:r w:rsidR="008A20DF">
        <w:rPr>
          <w:noProof/>
        </w:rPr>
        <w:instrText>0</w:instrText>
      </w:r>
      <w:r w:rsidR="00C1535F" w:rsidRPr="008A20DF">
        <w:fldChar w:fldCharType="end"/>
      </w:r>
      <w:r w:rsidR="00C1535F" w:rsidRPr="008A20DF">
        <w:instrText xml:space="preserve"> &gt;= 1 "</w:instrText>
      </w:r>
      <w:r w:rsidR="00C1535F" w:rsidRPr="008A20DF">
        <w:fldChar w:fldCharType="begin"/>
      </w:r>
      <w:r w:rsidR="00C1535F" w:rsidRPr="008A20DF">
        <w:instrText xml:space="preserve">SEQ aaa \c \* ALPHABETIC </w:instrText>
      </w:r>
      <w:r w:rsidR="00C1535F" w:rsidRPr="008A20DF">
        <w:fldChar w:fldCharType="separate"/>
      </w:r>
      <w:r w:rsidR="00C1535F" w:rsidRPr="008A20DF">
        <w:instrText>A</w:instrText>
      </w:r>
      <w:r w:rsidR="00C1535F" w:rsidRPr="008A20DF">
        <w:fldChar w:fldCharType="end"/>
      </w:r>
      <w:r w:rsidR="00C1535F" w:rsidRPr="008A20DF">
        <w:instrText xml:space="preserve">." "" </w:instrText>
      </w:r>
      <w:r w:rsidR="00C1535F" w:rsidRPr="008A20DF">
        <w:fldChar w:fldCharType="end"/>
      </w:r>
      <w:r w:rsidR="00C1535F" w:rsidRPr="008A20DF">
        <w:t xml:space="preserve"> Data elements of Address</w:t>
      </w:r>
    </w:p>
    <w:tbl>
      <w:tblPr>
        <w:tblW w:w="495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4"/>
        <w:gridCol w:w="504"/>
        <w:gridCol w:w="1656"/>
        <w:gridCol w:w="928"/>
        <w:gridCol w:w="5746"/>
        <w:gridCol w:w="422"/>
      </w:tblGrid>
      <w:tr w:rsidR="00EB53B2" w:rsidRPr="008A20DF" w14:paraId="53A87B3A" w14:textId="77777777" w:rsidTr="00752317">
        <w:trPr>
          <w:cantSplit/>
          <w:tblHeader/>
        </w:trPr>
        <w:tc>
          <w:tcPr>
            <w:tcW w:w="444" w:type="dxa"/>
            <w:shd w:val="clear" w:color="auto" w:fill="D9D9D9" w:themeFill="background1" w:themeFillShade="D9"/>
            <w:tcMar>
              <w:left w:w="28" w:type="dxa"/>
              <w:right w:w="28" w:type="dxa"/>
            </w:tcMar>
            <w:vAlign w:val="center"/>
          </w:tcPr>
          <w:p w14:paraId="2EC2FBCA" w14:textId="19EBDB4B" w:rsidR="009D202F" w:rsidRDefault="009D202F" w:rsidP="009D202F">
            <w:pPr>
              <w:pStyle w:val="Tabletext10"/>
              <w:jc w:val="center"/>
              <w:rPr>
                <w:b/>
                <w:bCs/>
              </w:rPr>
            </w:pPr>
            <w:r>
              <w:rPr>
                <w:rFonts w:hint="eastAsia"/>
                <w:b/>
                <w:bCs/>
              </w:rPr>
              <w:t>N</w:t>
            </w:r>
            <w:r>
              <w:rPr>
                <w:b/>
                <w:bCs/>
              </w:rPr>
              <w:t>o</w:t>
            </w:r>
          </w:p>
        </w:tc>
        <w:tc>
          <w:tcPr>
            <w:tcW w:w="504" w:type="dxa"/>
            <w:shd w:val="clear" w:color="auto" w:fill="D9D9D9" w:themeFill="background1" w:themeFillShade="D9"/>
            <w:tcMar>
              <w:left w:w="0" w:type="dxa"/>
              <w:right w:w="0" w:type="dxa"/>
            </w:tcMar>
            <w:vAlign w:val="center"/>
          </w:tcPr>
          <w:p w14:paraId="4E248796" w14:textId="05A890AD" w:rsidR="009D202F" w:rsidRPr="008A20DF" w:rsidRDefault="009D202F" w:rsidP="009D202F">
            <w:pPr>
              <w:pStyle w:val="Tabletext10"/>
              <w:jc w:val="center"/>
              <w:rPr>
                <w:b/>
                <w:bCs/>
              </w:rPr>
            </w:pPr>
            <w:r>
              <w:rPr>
                <w:b/>
                <w:bCs/>
              </w:rPr>
              <w:t>#</w:t>
            </w:r>
          </w:p>
        </w:tc>
        <w:tc>
          <w:tcPr>
            <w:tcW w:w="1656" w:type="dxa"/>
            <w:shd w:val="clear" w:color="auto" w:fill="D9D9D9" w:themeFill="background1" w:themeFillShade="D9"/>
            <w:tcMar>
              <w:left w:w="28" w:type="dxa"/>
              <w:right w:w="28" w:type="dxa"/>
            </w:tcMar>
            <w:vAlign w:val="center"/>
          </w:tcPr>
          <w:p w14:paraId="6A726A1E" w14:textId="77777777" w:rsidR="009D202F" w:rsidRPr="008A20DF" w:rsidRDefault="009D202F" w:rsidP="009D202F">
            <w:pPr>
              <w:pStyle w:val="Tabletext10"/>
              <w:jc w:val="center"/>
              <w:rPr>
                <w:b/>
                <w:bCs/>
              </w:rPr>
            </w:pPr>
            <w:r w:rsidRPr="008A20DF">
              <w:rPr>
                <w:b/>
                <w:bCs/>
              </w:rPr>
              <w:t>Data element name</w:t>
            </w:r>
          </w:p>
        </w:tc>
        <w:tc>
          <w:tcPr>
            <w:tcW w:w="928" w:type="dxa"/>
            <w:shd w:val="clear" w:color="auto" w:fill="D9D9D9" w:themeFill="background1" w:themeFillShade="D9"/>
            <w:tcMar>
              <w:left w:w="28" w:type="dxa"/>
              <w:right w:w="28" w:type="dxa"/>
            </w:tcMar>
            <w:vAlign w:val="center"/>
          </w:tcPr>
          <w:p w14:paraId="425DFEEE" w14:textId="77777777" w:rsidR="009D202F" w:rsidRPr="008A20DF" w:rsidRDefault="009D202F" w:rsidP="009D202F">
            <w:pPr>
              <w:pStyle w:val="Tabletext10"/>
              <w:jc w:val="center"/>
              <w:rPr>
                <w:b/>
                <w:bCs/>
                <w:sz w:val="18"/>
                <w:szCs w:val="18"/>
              </w:rPr>
            </w:pPr>
            <w:r w:rsidRPr="008A20DF">
              <w:rPr>
                <w:b/>
                <w:bCs/>
              </w:rPr>
              <w:t>Semantic data type</w:t>
            </w:r>
          </w:p>
        </w:tc>
        <w:tc>
          <w:tcPr>
            <w:tcW w:w="5746" w:type="dxa"/>
            <w:shd w:val="clear" w:color="auto" w:fill="D9D9D9" w:themeFill="background1" w:themeFillShade="D9"/>
            <w:tcMar>
              <w:left w:w="0" w:type="dxa"/>
              <w:right w:w="0" w:type="dxa"/>
            </w:tcMar>
            <w:vAlign w:val="center"/>
          </w:tcPr>
          <w:p w14:paraId="2B09B7DF" w14:textId="77777777" w:rsidR="009D202F" w:rsidRPr="008A20DF" w:rsidRDefault="009D202F" w:rsidP="009D202F">
            <w:pPr>
              <w:pStyle w:val="Tabletext10"/>
              <w:jc w:val="center"/>
              <w:rPr>
                <w:b/>
                <w:bCs/>
                <w:sz w:val="18"/>
                <w:szCs w:val="18"/>
              </w:rPr>
            </w:pPr>
            <w:r w:rsidRPr="008A20DF">
              <w:rPr>
                <w:b/>
                <w:bCs/>
              </w:rPr>
              <w:t>Description</w:t>
            </w:r>
          </w:p>
        </w:tc>
        <w:tc>
          <w:tcPr>
            <w:tcW w:w="422" w:type="dxa"/>
            <w:shd w:val="clear" w:color="auto" w:fill="D9D9D9" w:themeFill="background1" w:themeFillShade="D9"/>
            <w:tcMar>
              <w:left w:w="0" w:type="dxa"/>
              <w:right w:w="0" w:type="dxa"/>
            </w:tcMar>
            <w:vAlign w:val="center"/>
          </w:tcPr>
          <w:p w14:paraId="2EDF9D76" w14:textId="6013A9D2" w:rsidR="009D202F" w:rsidRPr="008A20DF" w:rsidRDefault="009D202F" w:rsidP="009D202F">
            <w:pPr>
              <w:pStyle w:val="Tabletext10"/>
              <w:jc w:val="center"/>
              <w:rPr>
                <w:b/>
                <w:bCs/>
              </w:rPr>
            </w:pPr>
            <w:r>
              <w:rPr>
                <w:b/>
                <w:bCs/>
              </w:rPr>
              <w:t>Use</w:t>
            </w:r>
          </w:p>
        </w:tc>
      </w:tr>
      <w:tr w:rsidR="00EB53B2" w:rsidRPr="008A20DF" w14:paraId="56BFD7BF" w14:textId="77777777" w:rsidTr="0075231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blHeader/>
        </w:trPr>
        <w:tc>
          <w:tcPr>
            <w:tcW w:w="444" w:type="dxa"/>
            <w:tcBorders>
              <w:top w:val="nil"/>
              <w:left w:val="single" w:sz="4" w:space="0" w:color="auto"/>
              <w:bottom w:val="single" w:sz="4" w:space="0" w:color="auto"/>
              <w:right w:val="single" w:sz="4" w:space="0" w:color="auto"/>
            </w:tcBorders>
          </w:tcPr>
          <w:p w14:paraId="4D52CE50" w14:textId="41ADD428" w:rsidR="009D202F" w:rsidRPr="008A20DF" w:rsidRDefault="006A0E09" w:rsidP="008B4441">
            <w:pPr>
              <w:pStyle w:val="Tabletext10"/>
              <w:jc w:val="center"/>
            </w:pPr>
            <w:r>
              <w:rPr>
                <w:rFonts w:hint="eastAsia"/>
              </w:rPr>
              <w:t>1</w:t>
            </w:r>
          </w:p>
        </w:tc>
        <w:tc>
          <w:tcPr>
            <w:tcW w:w="504" w:type="dxa"/>
            <w:tcBorders>
              <w:top w:val="nil"/>
              <w:left w:val="single" w:sz="4" w:space="0" w:color="auto"/>
              <w:bottom w:val="single" w:sz="4" w:space="0" w:color="auto"/>
              <w:right w:val="single" w:sz="4" w:space="0" w:color="auto"/>
            </w:tcBorders>
          </w:tcPr>
          <w:p w14:paraId="018C453A" w14:textId="7352ECF7" w:rsidR="009D202F" w:rsidRPr="008A20DF" w:rsidRDefault="00752317" w:rsidP="008B4441">
            <w:pPr>
              <w:pStyle w:val="Tabletext10"/>
              <w:jc w:val="center"/>
            </w:pPr>
            <w:r>
              <w:t>3-</w:t>
            </w:r>
            <w:r w:rsidR="009D202F" w:rsidRPr="008A20DF">
              <w:t>1</w:t>
            </w:r>
          </w:p>
        </w:tc>
        <w:tc>
          <w:tcPr>
            <w:tcW w:w="1656" w:type="dxa"/>
            <w:tcBorders>
              <w:top w:val="nil"/>
              <w:left w:val="nil"/>
              <w:bottom w:val="single" w:sz="4" w:space="0" w:color="auto"/>
              <w:right w:val="single" w:sz="4" w:space="0" w:color="auto"/>
            </w:tcBorders>
          </w:tcPr>
          <w:p w14:paraId="7D487DC9" w14:textId="77777777" w:rsidR="009D202F" w:rsidRPr="008A20DF" w:rsidRDefault="009D202F" w:rsidP="00C1535F">
            <w:pPr>
              <w:pStyle w:val="Tabletext10"/>
            </w:pPr>
            <w:r w:rsidRPr="008A20DF">
              <w:t>Street Address1</w:t>
            </w:r>
          </w:p>
        </w:tc>
        <w:tc>
          <w:tcPr>
            <w:tcW w:w="928" w:type="dxa"/>
            <w:tcBorders>
              <w:top w:val="single" w:sz="4" w:space="0" w:color="auto"/>
              <w:left w:val="nil"/>
              <w:bottom w:val="single" w:sz="4" w:space="0" w:color="auto"/>
              <w:right w:val="single" w:sz="4" w:space="0" w:color="auto"/>
            </w:tcBorders>
          </w:tcPr>
          <w:p w14:paraId="610E7F4E" w14:textId="77777777" w:rsidR="009D202F" w:rsidRPr="008A20DF" w:rsidRDefault="009D202F" w:rsidP="008B4441">
            <w:pPr>
              <w:pStyle w:val="Tabletext10"/>
              <w:jc w:val="center"/>
            </w:pPr>
            <w:r w:rsidRPr="008A20DF">
              <w:rPr>
                <w:rFonts w:hint="eastAsia"/>
              </w:rPr>
              <w:t>T</w:t>
            </w:r>
            <w:r w:rsidRPr="008A20DF">
              <w:t>ext</w:t>
            </w:r>
          </w:p>
        </w:tc>
        <w:tc>
          <w:tcPr>
            <w:tcW w:w="5746" w:type="dxa"/>
            <w:tcBorders>
              <w:top w:val="single" w:sz="4" w:space="0" w:color="auto"/>
              <w:left w:val="single" w:sz="4" w:space="0" w:color="auto"/>
              <w:bottom w:val="single" w:sz="4" w:space="0" w:color="auto"/>
              <w:right w:val="single" w:sz="4" w:space="0" w:color="auto"/>
            </w:tcBorders>
            <w:vAlign w:val="center"/>
          </w:tcPr>
          <w:p w14:paraId="0436BF50" w14:textId="77777777" w:rsidR="009D202F" w:rsidRPr="008A20DF" w:rsidRDefault="009D202F" w:rsidP="008D1D08">
            <w:pPr>
              <w:pStyle w:val="Tabletext10"/>
              <w:jc w:val="both"/>
              <w:rPr>
                <w:color w:val="000000"/>
              </w:rPr>
            </w:pPr>
            <w:r w:rsidRPr="008A20DF">
              <w:rPr>
                <w:color w:val="000000"/>
              </w:rPr>
              <w:t>Line 1 of the party's street address.</w:t>
            </w:r>
          </w:p>
        </w:tc>
        <w:tc>
          <w:tcPr>
            <w:tcW w:w="422" w:type="dxa"/>
            <w:tcBorders>
              <w:top w:val="single" w:sz="4" w:space="0" w:color="auto"/>
              <w:left w:val="single" w:sz="4" w:space="0" w:color="auto"/>
              <w:bottom w:val="single" w:sz="4" w:space="0" w:color="auto"/>
              <w:right w:val="single" w:sz="4" w:space="0" w:color="auto"/>
            </w:tcBorders>
            <w:vAlign w:val="center"/>
          </w:tcPr>
          <w:p w14:paraId="435609B9" w14:textId="77777777" w:rsidR="009D202F" w:rsidRPr="008A20DF" w:rsidRDefault="009D202F" w:rsidP="008B4441">
            <w:pPr>
              <w:pStyle w:val="Tabletext10"/>
              <w:jc w:val="center"/>
            </w:pPr>
            <w:r w:rsidRPr="008A20DF">
              <w:t>M</w:t>
            </w:r>
          </w:p>
        </w:tc>
      </w:tr>
      <w:tr w:rsidR="00EB53B2" w:rsidRPr="008A20DF" w14:paraId="6604C0AB" w14:textId="77777777" w:rsidTr="0075231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blHeader/>
        </w:trPr>
        <w:tc>
          <w:tcPr>
            <w:tcW w:w="444" w:type="dxa"/>
            <w:tcBorders>
              <w:top w:val="nil"/>
              <w:left w:val="single" w:sz="4" w:space="0" w:color="auto"/>
              <w:bottom w:val="single" w:sz="4" w:space="0" w:color="auto"/>
              <w:right w:val="single" w:sz="4" w:space="0" w:color="auto"/>
            </w:tcBorders>
          </w:tcPr>
          <w:p w14:paraId="2E2C9EEB" w14:textId="44B0C90A" w:rsidR="009D202F" w:rsidRPr="008A20DF" w:rsidRDefault="006A0E09" w:rsidP="008B4441">
            <w:pPr>
              <w:pStyle w:val="Tabletext10"/>
              <w:jc w:val="center"/>
            </w:pPr>
            <w:r>
              <w:rPr>
                <w:rFonts w:hint="eastAsia"/>
              </w:rPr>
              <w:t>2</w:t>
            </w:r>
          </w:p>
        </w:tc>
        <w:tc>
          <w:tcPr>
            <w:tcW w:w="504" w:type="dxa"/>
            <w:tcBorders>
              <w:top w:val="nil"/>
              <w:left w:val="single" w:sz="4" w:space="0" w:color="auto"/>
              <w:bottom w:val="single" w:sz="4" w:space="0" w:color="auto"/>
              <w:right w:val="single" w:sz="4" w:space="0" w:color="auto"/>
            </w:tcBorders>
          </w:tcPr>
          <w:p w14:paraId="18C4968D" w14:textId="0EDA101A" w:rsidR="009D202F" w:rsidRPr="008A20DF" w:rsidRDefault="00752317" w:rsidP="008B4441">
            <w:pPr>
              <w:pStyle w:val="Tabletext10"/>
              <w:jc w:val="center"/>
            </w:pPr>
            <w:r>
              <w:t>3-</w:t>
            </w:r>
            <w:r w:rsidR="009D202F" w:rsidRPr="008A20DF">
              <w:rPr>
                <w:rFonts w:hint="eastAsia"/>
              </w:rPr>
              <w:t>2</w:t>
            </w:r>
          </w:p>
        </w:tc>
        <w:tc>
          <w:tcPr>
            <w:tcW w:w="1656" w:type="dxa"/>
            <w:tcBorders>
              <w:top w:val="nil"/>
              <w:left w:val="nil"/>
              <w:bottom w:val="single" w:sz="4" w:space="0" w:color="auto"/>
              <w:right w:val="single" w:sz="4" w:space="0" w:color="auto"/>
            </w:tcBorders>
          </w:tcPr>
          <w:p w14:paraId="48D062BC" w14:textId="77777777" w:rsidR="009D202F" w:rsidRPr="008A20DF" w:rsidRDefault="009D202F" w:rsidP="00C1535F">
            <w:pPr>
              <w:pStyle w:val="Tabletext10"/>
            </w:pPr>
            <w:r w:rsidRPr="008A20DF">
              <w:t>Street Address2</w:t>
            </w:r>
          </w:p>
        </w:tc>
        <w:tc>
          <w:tcPr>
            <w:tcW w:w="928" w:type="dxa"/>
            <w:tcBorders>
              <w:top w:val="single" w:sz="4" w:space="0" w:color="auto"/>
              <w:left w:val="nil"/>
              <w:bottom w:val="single" w:sz="4" w:space="0" w:color="auto"/>
              <w:right w:val="single" w:sz="4" w:space="0" w:color="auto"/>
            </w:tcBorders>
          </w:tcPr>
          <w:p w14:paraId="7D689305" w14:textId="77777777" w:rsidR="009D202F" w:rsidRPr="008A20DF" w:rsidRDefault="009D202F" w:rsidP="008B4441">
            <w:pPr>
              <w:pStyle w:val="Tabletext10"/>
              <w:jc w:val="center"/>
            </w:pPr>
            <w:r w:rsidRPr="008A20DF">
              <w:rPr>
                <w:rFonts w:hint="eastAsia"/>
              </w:rPr>
              <w:t>T</w:t>
            </w:r>
            <w:r w:rsidRPr="008A20DF">
              <w:t>ext</w:t>
            </w:r>
          </w:p>
        </w:tc>
        <w:tc>
          <w:tcPr>
            <w:tcW w:w="5746" w:type="dxa"/>
            <w:tcBorders>
              <w:top w:val="single" w:sz="4" w:space="0" w:color="auto"/>
              <w:left w:val="single" w:sz="4" w:space="0" w:color="auto"/>
              <w:bottom w:val="single" w:sz="4" w:space="0" w:color="auto"/>
              <w:right w:val="single" w:sz="4" w:space="0" w:color="auto"/>
            </w:tcBorders>
            <w:vAlign w:val="center"/>
          </w:tcPr>
          <w:p w14:paraId="2FDD2705" w14:textId="77777777" w:rsidR="009D202F" w:rsidRPr="008A20DF" w:rsidRDefault="009D202F" w:rsidP="008D1D08">
            <w:pPr>
              <w:pStyle w:val="Tabletext10"/>
              <w:jc w:val="both"/>
              <w:rPr>
                <w:color w:val="000000"/>
              </w:rPr>
            </w:pPr>
            <w:r w:rsidRPr="008A20DF">
              <w:rPr>
                <w:color w:val="000000"/>
              </w:rPr>
              <w:t>Line 2 of the party’s street address.</w:t>
            </w:r>
          </w:p>
        </w:tc>
        <w:tc>
          <w:tcPr>
            <w:tcW w:w="422" w:type="dxa"/>
            <w:tcBorders>
              <w:top w:val="single" w:sz="4" w:space="0" w:color="auto"/>
              <w:left w:val="single" w:sz="4" w:space="0" w:color="auto"/>
              <w:bottom w:val="single" w:sz="4" w:space="0" w:color="auto"/>
              <w:right w:val="single" w:sz="4" w:space="0" w:color="auto"/>
            </w:tcBorders>
            <w:vAlign w:val="center"/>
          </w:tcPr>
          <w:p w14:paraId="522EBC90" w14:textId="77777777" w:rsidR="009D202F" w:rsidRPr="008A20DF" w:rsidRDefault="009D202F" w:rsidP="008B4441">
            <w:pPr>
              <w:pStyle w:val="Tabletext10"/>
              <w:jc w:val="center"/>
            </w:pPr>
            <w:r w:rsidRPr="008A20DF">
              <w:rPr>
                <w:rFonts w:hint="eastAsia"/>
              </w:rPr>
              <w:t>M</w:t>
            </w:r>
          </w:p>
        </w:tc>
      </w:tr>
      <w:tr w:rsidR="00EB53B2" w:rsidRPr="008A20DF" w14:paraId="17D9337F" w14:textId="77777777" w:rsidTr="0075231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blHeader/>
        </w:trPr>
        <w:tc>
          <w:tcPr>
            <w:tcW w:w="444" w:type="dxa"/>
            <w:tcBorders>
              <w:top w:val="nil"/>
              <w:left w:val="single" w:sz="4" w:space="0" w:color="auto"/>
              <w:bottom w:val="single" w:sz="4" w:space="0" w:color="auto"/>
              <w:right w:val="single" w:sz="4" w:space="0" w:color="auto"/>
            </w:tcBorders>
          </w:tcPr>
          <w:p w14:paraId="2EA5C7FC" w14:textId="4D1D5B8D" w:rsidR="009D202F" w:rsidRPr="008A20DF" w:rsidRDefault="006A0E09" w:rsidP="008B4441">
            <w:pPr>
              <w:pStyle w:val="Tabletext10"/>
              <w:jc w:val="center"/>
            </w:pPr>
            <w:r>
              <w:rPr>
                <w:rFonts w:hint="eastAsia"/>
              </w:rPr>
              <w:t>3</w:t>
            </w:r>
          </w:p>
        </w:tc>
        <w:tc>
          <w:tcPr>
            <w:tcW w:w="504" w:type="dxa"/>
            <w:tcBorders>
              <w:top w:val="nil"/>
              <w:left w:val="single" w:sz="4" w:space="0" w:color="auto"/>
              <w:bottom w:val="single" w:sz="4" w:space="0" w:color="auto"/>
              <w:right w:val="single" w:sz="4" w:space="0" w:color="auto"/>
            </w:tcBorders>
          </w:tcPr>
          <w:p w14:paraId="5F605096" w14:textId="0096D756" w:rsidR="009D202F" w:rsidRPr="008A20DF" w:rsidRDefault="00752317" w:rsidP="008B4441">
            <w:pPr>
              <w:pStyle w:val="Tabletext10"/>
              <w:jc w:val="center"/>
            </w:pPr>
            <w:r>
              <w:t>3-</w:t>
            </w:r>
            <w:r w:rsidR="009D202F" w:rsidRPr="008A20DF">
              <w:rPr>
                <w:rFonts w:hint="eastAsia"/>
              </w:rPr>
              <w:t>3</w:t>
            </w:r>
          </w:p>
        </w:tc>
        <w:tc>
          <w:tcPr>
            <w:tcW w:w="1656" w:type="dxa"/>
            <w:tcBorders>
              <w:top w:val="nil"/>
              <w:left w:val="nil"/>
              <w:bottom w:val="single" w:sz="4" w:space="0" w:color="auto"/>
              <w:right w:val="single" w:sz="4" w:space="0" w:color="auto"/>
            </w:tcBorders>
          </w:tcPr>
          <w:p w14:paraId="0D007CFC" w14:textId="77777777" w:rsidR="009D202F" w:rsidRPr="008A20DF" w:rsidRDefault="009D202F" w:rsidP="00C1535F">
            <w:pPr>
              <w:pStyle w:val="Tabletext10"/>
            </w:pPr>
            <w:r w:rsidRPr="008A20DF">
              <w:t>City</w:t>
            </w:r>
          </w:p>
        </w:tc>
        <w:tc>
          <w:tcPr>
            <w:tcW w:w="928" w:type="dxa"/>
            <w:tcBorders>
              <w:top w:val="single" w:sz="4" w:space="0" w:color="auto"/>
              <w:left w:val="nil"/>
              <w:bottom w:val="single" w:sz="4" w:space="0" w:color="auto"/>
              <w:right w:val="single" w:sz="4" w:space="0" w:color="auto"/>
            </w:tcBorders>
          </w:tcPr>
          <w:p w14:paraId="66C79800" w14:textId="77777777" w:rsidR="009D202F" w:rsidRPr="008A20DF" w:rsidRDefault="009D202F" w:rsidP="008B4441">
            <w:pPr>
              <w:pStyle w:val="Tabletext10"/>
              <w:jc w:val="center"/>
            </w:pPr>
            <w:r w:rsidRPr="008A20DF">
              <w:rPr>
                <w:rFonts w:hint="eastAsia"/>
              </w:rPr>
              <w:t>T</w:t>
            </w:r>
            <w:r w:rsidRPr="008A20DF">
              <w:t>ext</w:t>
            </w:r>
          </w:p>
        </w:tc>
        <w:tc>
          <w:tcPr>
            <w:tcW w:w="5746" w:type="dxa"/>
            <w:tcBorders>
              <w:top w:val="single" w:sz="4" w:space="0" w:color="auto"/>
              <w:left w:val="single" w:sz="4" w:space="0" w:color="auto"/>
              <w:bottom w:val="single" w:sz="4" w:space="0" w:color="auto"/>
              <w:right w:val="single" w:sz="4" w:space="0" w:color="auto"/>
            </w:tcBorders>
            <w:vAlign w:val="center"/>
          </w:tcPr>
          <w:p w14:paraId="121F2AA5" w14:textId="77777777" w:rsidR="009D202F" w:rsidRPr="008A20DF" w:rsidRDefault="009D202F" w:rsidP="008D1D08">
            <w:pPr>
              <w:pStyle w:val="Tabletext10"/>
              <w:jc w:val="both"/>
              <w:rPr>
                <w:color w:val="000000"/>
              </w:rPr>
            </w:pPr>
            <w:r w:rsidRPr="008A20DF">
              <w:rPr>
                <w:color w:val="000000"/>
              </w:rPr>
              <w:t>The city where the party is located.</w:t>
            </w:r>
          </w:p>
        </w:tc>
        <w:tc>
          <w:tcPr>
            <w:tcW w:w="422" w:type="dxa"/>
            <w:tcBorders>
              <w:top w:val="single" w:sz="4" w:space="0" w:color="auto"/>
              <w:left w:val="single" w:sz="4" w:space="0" w:color="auto"/>
              <w:bottom w:val="single" w:sz="4" w:space="0" w:color="auto"/>
              <w:right w:val="single" w:sz="4" w:space="0" w:color="auto"/>
            </w:tcBorders>
          </w:tcPr>
          <w:p w14:paraId="50B3ABF8" w14:textId="77777777" w:rsidR="009D202F" w:rsidRPr="008A20DF" w:rsidRDefault="009D202F" w:rsidP="008B4441">
            <w:pPr>
              <w:pStyle w:val="Tabletext10"/>
              <w:jc w:val="center"/>
              <w:rPr>
                <w:sz w:val="18"/>
                <w:szCs w:val="18"/>
              </w:rPr>
            </w:pPr>
            <w:r w:rsidRPr="008A20DF">
              <w:t>M</w:t>
            </w:r>
          </w:p>
        </w:tc>
      </w:tr>
      <w:tr w:rsidR="00EB53B2" w:rsidRPr="008A20DF" w14:paraId="05EF804F" w14:textId="77777777" w:rsidTr="0075231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blHeader/>
        </w:trPr>
        <w:tc>
          <w:tcPr>
            <w:tcW w:w="444" w:type="dxa"/>
            <w:tcBorders>
              <w:top w:val="nil"/>
              <w:left w:val="single" w:sz="4" w:space="0" w:color="auto"/>
              <w:bottom w:val="single" w:sz="4" w:space="0" w:color="auto"/>
              <w:right w:val="single" w:sz="4" w:space="0" w:color="auto"/>
            </w:tcBorders>
          </w:tcPr>
          <w:p w14:paraId="7ACA5331" w14:textId="7A4DFEAB" w:rsidR="009D202F" w:rsidRPr="008A20DF" w:rsidRDefault="006A0E09" w:rsidP="008B4441">
            <w:pPr>
              <w:pStyle w:val="Tabletext10"/>
              <w:jc w:val="center"/>
            </w:pPr>
            <w:r>
              <w:rPr>
                <w:rFonts w:hint="eastAsia"/>
              </w:rPr>
              <w:t>4</w:t>
            </w:r>
          </w:p>
        </w:tc>
        <w:tc>
          <w:tcPr>
            <w:tcW w:w="504" w:type="dxa"/>
            <w:tcBorders>
              <w:top w:val="nil"/>
              <w:left w:val="single" w:sz="4" w:space="0" w:color="auto"/>
              <w:bottom w:val="single" w:sz="4" w:space="0" w:color="auto"/>
              <w:right w:val="single" w:sz="4" w:space="0" w:color="auto"/>
            </w:tcBorders>
          </w:tcPr>
          <w:p w14:paraId="02993FEB" w14:textId="7DE15A7E" w:rsidR="009D202F" w:rsidRPr="008A20DF" w:rsidRDefault="00752317" w:rsidP="008B4441">
            <w:pPr>
              <w:pStyle w:val="Tabletext10"/>
              <w:jc w:val="center"/>
            </w:pPr>
            <w:r>
              <w:t>3-</w:t>
            </w:r>
            <w:r w:rsidR="009D202F" w:rsidRPr="008A20DF">
              <w:rPr>
                <w:rFonts w:hint="eastAsia"/>
              </w:rPr>
              <w:t>4</w:t>
            </w:r>
          </w:p>
        </w:tc>
        <w:tc>
          <w:tcPr>
            <w:tcW w:w="1656" w:type="dxa"/>
            <w:tcBorders>
              <w:top w:val="nil"/>
              <w:left w:val="nil"/>
              <w:bottom w:val="single" w:sz="4" w:space="0" w:color="auto"/>
              <w:right w:val="single" w:sz="4" w:space="0" w:color="auto"/>
            </w:tcBorders>
          </w:tcPr>
          <w:p w14:paraId="4C35D75D" w14:textId="77777777" w:rsidR="009D202F" w:rsidRPr="008A20DF" w:rsidRDefault="009D202F" w:rsidP="00C1535F">
            <w:pPr>
              <w:pStyle w:val="Tabletext10"/>
            </w:pPr>
            <w:r w:rsidRPr="008A20DF">
              <w:t>State Province</w:t>
            </w:r>
          </w:p>
        </w:tc>
        <w:tc>
          <w:tcPr>
            <w:tcW w:w="928" w:type="dxa"/>
            <w:tcBorders>
              <w:top w:val="single" w:sz="4" w:space="0" w:color="auto"/>
              <w:left w:val="nil"/>
              <w:bottom w:val="single" w:sz="4" w:space="0" w:color="auto"/>
              <w:right w:val="single" w:sz="4" w:space="0" w:color="auto"/>
            </w:tcBorders>
          </w:tcPr>
          <w:p w14:paraId="4893DF15" w14:textId="77777777" w:rsidR="009D202F" w:rsidRPr="008A20DF" w:rsidRDefault="009D202F" w:rsidP="008B4441">
            <w:pPr>
              <w:pStyle w:val="Tabletext10"/>
              <w:jc w:val="center"/>
            </w:pPr>
            <w:r w:rsidRPr="008A20DF">
              <w:rPr>
                <w:rFonts w:hint="eastAsia"/>
              </w:rPr>
              <w:t>C</w:t>
            </w:r>
            <w:r w:rsidRPr="008A20DF">
              <w:t>ode</w:t>
            </w:r>
          </w:p>
        </w:tc>
        <w:tc>
          <w:tcPr>
            <w:tcW w:w="5746" w:type="dxa"/>
            <w:tcBorders>
              <w:top w:val="single" w:sz="4" w:space="0" w:color="auto"/>
              <w:left w:val="single" w:sz="4" w:space="0" w:color="auto"/>
              <w:bottom w:val="single" w:sz="4" w:space="0" w:color="auto"/>
              <w:right w:val="single" w:sz="4" w:space="0" w:color="auto"/>
            </w:tcBorders>
            <w:vAlign w:val="center"/>
          </w:tcPr>
          <w:p w14:paraId="6BE2005E" w14:textId="77777777" w:rsidR="009D202F" w:rsidRPr="008A20DF" w:rsidRDefault="009D202F" w:rsidP="008D1D08">
            <w:pPr>
              <w:pStyle w:val="Tabletext10"/>
              <w:jc w:val="both"/>
              <w:rPr>
                <w:color w:val="000000"/>
              </w:rPr>
            </w:pPr>
            <w:r w:rsidRPr="008A20DF">
              <w:rPr>
                <w:color w:val="000000"/>
              </w:rPr>
              <w:t>The state or province where the customer is located. "State Province" may not be reported when "Postal Code" is reported. Recommend ISO 3166-2.</w:t>
            </w:r>
          </w:p>
        </w:tc>
        <w:tc>
          <w:tcPr>
            <w:tcW w:w="422" w:type="dxa"/>
            <w:tcBorders>
              <w:top w:val="single" w:sz="4" w:space="0" w:color="auto"/>
              <w:left w:val="single" w:sz="4" w:space="0" w:color="auto"/>
              <w:bottom w:val="single" w:sz="4" w:space="0" w:color="auto"/>
              <w:right w:val="single" w:sz="4" w:space="0" w:color="auto"/>
            </w:tcBorders>
          </w:tcPr>
          <w:p w14:paraId="58350AE3" w14:textId="77777777" w:rsidR="009D202F" w:rsidRPr="008A20DF" w:rsidRDefault="009D202F" w:rsidP="008B4441">
            <w:pPr>
              <w:pStyle w:val="Tabletext10"/>
              <w:jc w:val="center"/>
              <w:rPr>
                <w:sz w:val="18"/>
                <w:szCs w:val="18"/>
              </w:rPr>
            </w:pPr>
            <w:r w:rsidRPr="008A20DF">
              <w:t>C</w:t>
            </w:r>
          </w:p>
        </w:tc>
      </w:tr>
      <w:tr w:rsidR="00EB53B2" w:rsidRPr="008A20DF" w14:paraId="28FECFBC" w14:textId="77777777" w:rsidTr="0075231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blHeader/>
        </w:trPr>
        <w:tc>
          <w:tcPr>
            <w:tcW w:w="444" w:type="dxa"/>
            <w:tcBorders>
              <w:top w:val="nil"/>
              <w:left w:val="single" w:sz="4" w:space="0" w:color="auto"/>
              <w:bottom w:val="single" w:sz="4" w:space="0" w:color="auto"/>
              <w:right w:val="single" w:sz="4" w:space="0" w:color="auto"/>
            </w:tcBorders>
          </w:tcPr>
          <w:p w14:paraId="27E75626" w14:textId="37C43FB9" w:rsidR="009D202F" w:rsidRPr="008A20DF" w:rsidRDefault="006A0E09" w:rsidP="008B4441">
            <w:pPr>
              <w:pStyle w:val="Tabletext10"/>
              <w:jc w:val="center"/>
            </w:pPr>
            <w:r>
              <w:rPr>
                <w:rFonts w:hint="eastAsia"/>
              </w:rPr>
              <w:t>5</w:t>
            </w:r>
          </w:p>
        </w:tc>
        <w:tc>
          <w:tcPr>
            <w:tcW w:w="504" w:type="dxa"/>
            <w:tcBorders>
              <w:top w:val="nil"/>
              <w:left w:val="single" w:sz="4" w:space="0" w:color="auto"/>
              <w:bottom w:val="single" w:sz="4" w:space="0" w:color="auto"/>
              <w:right w:val="single" w:sz="4" w:space="0" w:color="auto"/>
            </w:tcBorders>
          </w:tcPr>
          <w:p w14:paraId="501A0202" w14:textId="0D830481" w:rsidR="009D202F" w:rsidRPr="008A20DF" w:rsidRDefault="00752317" w:rsidP="008B4441">
            <w:pPr>
              <w:pStyle w:val="Tabletext10"/>
              <w:jc w:val="center"/>
            </w:pPr>
            <w:r>
              <w:t>3-</w:t>
            </w:r>
            <w:r w:rsidR="009D202F" w:rsidRPr="008A20DF">
              <w:rPr>
                <w:rFonts w:hint="eastAsia"/>
              </w:rPr>
              <w:t>5</w:t>
            </w:r>
          </w:p>
        </w:tc>
        <w:tc>
          <w:tcPr>
            <w:tcW w:w="1656" w:type="dxa"/>
            <w:tcBorders>
              <w:top w:val="nil"/>
              <w:left w:val="nil"/>
              <w:bottom w:val="single" w:sz="4" w:space="0" w:color="auto"/>
              <w:right w:val="single" w:sz="4" w:space="0" w:color="auto"/>
            </w:tcBorders>
          </w:tcPr>
          <w:p w14:paraId="10CBE01F" w14:textId="77777777" w:rsidR="009D202F" w:rsidRPr="008A20DF" w:rsidRDefault="009D202F" w:rsidP="00C1535F">
            <w:pPr>
              <w:pStyle w:val="Tabletext10"/>
            </w:pPr>
            <w:r w:rsidRPr="008A20DF">
              <w:t>Postal Code</w:t>
            </w:r>
          </w:p>
        </w:tc>
        <w:tc>
          <w:tcPr>
            <w:tcW w:w="928" w:type="dxa"/>
            <w:tcBorders>
              <w:top w:val="single" w:sz="4" w:space="0" w:color="auto"/>
              <w:left w:val="nil"/>
              <w:bottom w:val="single" w:sz="4" w:space="0" w:color="auto"/>
              <w:right w:val="single" w:sz="4" w:space="0" w:color="auto"/>
            </w:tcBorders>
          </w:tcPr>
          <w:p w14:paraId="7861AD1F" w14:textId="77777777" w:rsidR="009D202F" w:rsidRPr="008A20DF" w:rsidRDefault="009D202F" w:rsidP="008B4441">
            <w:pPr>
              <w:pStyle w:val="Tabletext10"/>
              <w:jc w:val="center"/>
            </w:pPr>
            <w:r w:rsidRPr="008A20DF">
              <w:rPr>
                <w:rFonts w:hint="eastAsia"/>
              </w:rPr>
              <w:t>C</w:t>
            </w:r>
            <w:r w:rsidRPr="008A20DF">
              <w:t>ode</w:t>
            </w:r>
          </w:p>
        </w:tc>
        <w:tc>
          <w:tcPr>
            <w:tcW w:w="5746" w:type="dxa"/>
            <w:tcBorders>
              <w:top w:val="single" w:sz="4" w:space="0" w:color="auto"/>
              <w:left w:val="single" w:sz="4" w:space="0" w:color="auto"/>
              <w:bottom w:val="single" w:sz="4" w:space="0" w:color="auto"/>
              <w:right w:val="single" w:sz="4" w:space="0" w:color="auto"/>
            </w:tcBorders>
            <w:vAlign w:val="center"/>
          </w:tcPr>
          <w:p w14:paraId="563B7060" w14:textId="77777777" w:rsidR="009D202F" w:rsidRPr="008A20DF" w:rsidRDefault="009D202F" w:rsidP="008D1D08">
            <w:pPr>
              <w:pStyle w:val="Tabletext10"/>
              <w:jc w:val="both"/>
              <w:rPr>
                <w:color w:val="000000"/>
              </w:rPr>
            </w:pPr>
            <w:r w:rsidRPr="008A20DF">
              <w:rPr>
                <w:color w:val="000000"/>
              </w:rPr>
              <w:t>The postal code where the customer is located.</w:t>
            </w:r>
          </w:p>
        </w:tc>
        <w:tc>
          <w:tcPr>
            <w:tcW w:w="422" w:type="dxa"/>
            <w:tcBorders>
              <w:top w:val="single" w:sz="4" w:space="0" w:color="auto"/>
              <w:left w:val="single" w:sz="4" w:space="0" w:color="auto"/>
              <w:bottom w:val="single" w:sz="4" w:space="0" w:color="auto"/>
              <w:right w:val="single" w:sz="4" w:space="0" w:color="auto"/>
            </w:tcBorders>
          </w:tcPr>
          <w:p w14:paraId="4153054A" w14:textId="77777777" w:rsidR="009D202F" w:rsidRPr="008A20DF" w:rsidRDefault="009D202F" w:rsidP="008B4441">
            <w:pPr>
              <w:pStyle w:val="Tabletext10"/>
              <w:jc w:val="center"/>
              <w:rPr>
                <w:sz w:val="18"/>
                <w:szCs w:val="18"/>
              </w:rPr>
            </w:pPr>
            <w:r w:rsidRPr="008A20DF">
              <w:t>M</w:t>
            </w:r>
          </w:p>
        </w:tc>
      </w:tr>
      <w:tr w:rsidR="00EB53B2" w:rsidRPr="008A20DF" w14:paraId="235FA033" w14:textId="77777777" w:rsidTr="0075231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blHeader/>
        </w:trPr>
        <w:tc>
          <w:tcPr>
            <w:tcW w:w="444" w:type="dxa"/>
            <w:tcBorders>
              <w:top w:val="nil"/>
              <w:left w:val="single" w:sz="4" w:space="0" w:color="auto"/>
              <w:bottom w:val="single" w:sz="4" w:space="0" w:color="auto"/>
              <w:right w:val="single" w:sz="4" w:space="0" w:color="auto"/>
            </w:tcBorders>
          </w:tcPr>
          <w:p w14:paraId="7A84F208" w14:textId="52A96434" w:rsidR="009D202F" w:rsidRPr="008A20DF" w:rsidRDefault="006A0E09" w:rsidP="008B4441">
            <w:pPr>
              <w:pStyle w:val="Tabletext10"/>
              <w:jc w:val="center"/>
            </w:pPr>
            <w:r>
              <w:rPr>
                <w:rFonts w:hint="eastAsia"/>
              </w:rPr>
              <w:t>6</w:t>
            </w:r>
          </w:p>
        </w:tc>
        <w:tc>
          <w:tcPr>
            <w:tcW w:w="504" w:type="dxa"/>
            <w:tcBorders>
              <w:top w:val="nil"/>
              <w:left w:val="single" w:sz="4" w:space="0" w:color="auto"/>
              <w:bottom w:val="single" w:sz="4" w:space="0" w:color="auto"/>
              <w:right w:val="single" w:sz="4" w:space="0" w:color="auto"/>
            </w:tcBorders>
          </w:tcPr>
          <w:p w14:paraId="52742FB2" w14:textId="07ED10B9" w:rsidR="009D202F" w:rsidRPr="008A20DF" w:rsidRDefault="00752317" w:rsidP="008B4441">
            <w:pPr>
              <w:pStyle w:val="Tabletext10"/>
              <w:jc w:val="center"/>
            </w:pPr>
            <w:r>
              <w:t>3-</w:t>
            </w:r>
            <w:r w:rsidR="009D202F" w:rsidRPr="008A20DF">
              <w:rPr>
                <w:rFonts w:hint="eastAsia"/>
              </w:rPr>
              <w:t>6</w:t>
            </w:r>
          </w:p>
        </w:tc>
        <w:tc>
          <w:tcPr>
            <w:tcW w:w="1656" w:type="dxa"/>
            <w:tcBorders>
              <w:top w:val="nil"/>
              <w:left w:val="nil"/>
              <w:bottom w:val="single" w:sz="4" w:space="0" w:color="auto"/>
              <w:right w:val="single" w:sz="4" w:space="0" w:color="auto"/>
            </w:tcBorders>
          </w:tcPr>
          <w:p w14:paraId="4E5695AE" w14:textId="77777777" w:rsidR="009D202F" w:rsidRPr="008A20DF" w:rsidRDefault="009D202F" w:rsidP="00C1535F">
            <w:pPr>
              <w:pStyle w:val="Tabletext10"/>
            </w:pPr>
            <w:r w:rsidRPr="008A20DF">
              <w:t>Country</w:t>
            </w:r>
          </w:p>
        </w:tc>
        <w:tc>
          <w:tcPr>
            <w:tcW w:w="928" w:type="dxa"/>
            <w:tcBorders>
              <w:top w:val="single" w:sz="4" w:space="0" w:color="auto"/>
              <w:left w:val="nil"/>
              <w:bottom w:val="single" w:sz="4" w:space="0" w:color="auto"/>
              <w:right w:val="single" w:sz="4" w:space="0" w:color="auto"/>
            </w:tcBorders>
          </w:tcPr>
          <w:p w14:paraId="6AB92221" w14:textId="77777777" w:rsidR="009D202F" w:rsidRPr="008A20DF" w:rsidRDefault="009D202F" w:rsidP="008B4441">
            <w:pPr>
              <w:pStyle w:val="Tabletext10"/>
              <w:jc w:val="center"/>
            </w:pPr>
            <w:r w:rsidRPr="008A20DF">
              <w:rPr>
                <w:rFonts w:hint="eastAsia"/>
              </w:rPr>
              <w:t>C</w:t>
            </w:r>
            <w:r w:rsidRPr="008A20DF">
              <w:t>ode</w:t>
            </w:r>
          </w:p>
        </w:tc>
        <w:tc>
          <w:tcPr>
            <w:tcW w:w="5746" w:type="dxa"/>
            <w:tcBorders>
              <w:top w:val="single" w:sz="4" w:space="0" w:color="auto"/>
              <w:left w:val="single" w:sz="4" w:space="0" w:color="auto"/>
              <w:bottom w:val="single" w:sz="4" w:space="0" w:color="auto"/>
              <w:right w:val="single" w:sz="4" w:space="0" w:color="auto"/>
            </w:tcBorders>
            <w:vAlign w:val="center"/>
          </w:tcPr>
          <w:p w14:paraId="5B5F37BC" w14:textId="77777777" w:rsidR="009D202F" w:rsidRPr="008A20DF" w:rsidRDefault="009D202F" w:rsidP="008D1D08">
            <w:pPr>
              <w:pStyle w:val="Tabletext10"/>
              <w:jc w:val="both"/>
              <w:rPr>
                <w:color w:val="000000"/>
              </w:rPr>
            </w:pPr>
            <w:r w:rsidRPr="008A20DF">
              <w:rPr>
                <w:color w:val="000000"/>
              </w:rPr>
              <w:t>The country code where the customer is located.</w:t>
            </w:r>
          </w:p>
        </w:tc>
        <w:tc>
          <w:tcPr>
            <w:tcW w:w="422" w:type="dxa"/>
            <w:tcBorders>
              <w:top w:val="single" w:sz="4" w:space="0" w:color="auto"/>
              <w:left w:val="single" w:sz="4" w:space="0" w:color="auto"/>
              <w:bottom w:val="single" w:sz="4" w:space="0" w:color="auto"/>
              <w:right w:val="single" w:sz="4" w:space="0" w:color="auto"/>
            </w:tcBorders>
          </w:tcPr>
          <w:p w14:paraId="6EEA08C7" w14:textId="77777777" w:rsidR="009D202F" w:rsidRPr="008A20DF" w:rsidRDefault="009D202F" w:rsidP="008B4441">
            <w:pPr>
              <w:pStyle w:val="Tabletext10"/>
              <w:jc w:val="center"/>
              <w:rPr>
                <w:sz w:val="18"/>
                <w:szCs w:val="18"/>
              </w:rPr>
            </w:pPr>
            <w:r w:rsidRPr="008A20DF">
              <w:t>M</w:t>
            </w:r>
          </w:p>
        </w:tc>
      </w:tr>
      <w:tr w:rsidR="009D202F" w:rsidRPr="008A20DF" w14:paraId="75CA20E8" w14:textId="77777777" w:rsidTr="00EB53B2">
        <w:trPr>
          <w:cantSplit/>
        </w:trPr>
        <w:tc>
          <w:tcPr>
            <w:tcW w:w="9700" w:type="dxa"/>
            <w:gridSpan w:val="6"/>
          </w:tcPr>
          <w:p w14:paraId="35E38DF8" w14:textId="646CC1BD" w:rsidR="009D202F" w:rsidRPr="008A20DF" w:rsidRDefault="005524FF" w:rsidP="002C73F1">
            <w:pPr>
              <w:pStyle w:val="Tabletext10"/>
            </w:pPr>
            <w:r w:rsidRPr="002C73F1">
              <w:rPr>
                <w:b/>
                <w:bCs/>
              </w:rPr>
              <w:t>Key</w:t>
            </w:r>
            <w:r>
              <w:rPr>
                <w:b/>
                <w:bCs/>
              </w:rPr>
              <w:t xml:space="preserve"> </w:t>
            </w:r>
            <w:r w:rsidRPr="008A20DF">
              <w:t xml:space="preserve">M: </w:t>
            </w:r>
            <w:r>
              <w:t>M</w:t>
            </w:r>
            <w:r w:rsidRPr="008A20DF">
              <w:t>andatory</w:t>
            </w:r>
            <w:r>
              <w:t>, O: O</w:t>
            </w:r>
            <w:r w:rsidRPr="008A20DF">
              <w:t>ptional</w:t>
            </w:r>
            <w:r>
              <w:t>, C: C</w:t>
            </w:r>
            <w:r w:rsidRPr="008A20DF">
              <w:t>onditional</w:t>
            </w:r>
          </w:p>
        </w:tc>
      </w:tr>
    </w:tbl>
    <w:p w14:paraId="67692553" w14:textId="36B471C3" w:rsidR="00A350B5" w:rsidRPr="008A20DF" w:rsidRDefault="00A350B5" w:rsidP="00A350B5"/>
    <w:p w14:paraId="248320B5" w14:textId="1BC541CF" w:rsidR="00245421" w:rsidRPr="008A20DF" w:rsidRDefault="00245421" w:rsidP="000D7B3E">
      <w:pPr>
        <w:pStyle w:val="40"/>
      </w:pPr>
      <w:r w:rsidRPr="008A20DF">
        <w:t>Period</w:t>
      </w:r>
    </w:p>
    <w:p w14:paraId="2ADD3B1B" w14:textId="7BAFCF78" w:rsidR="00063025" w:rsidRPr="008A20DF" w:rsidRDefault="00063025" w:rsidP="000D7B3E">
      <w:pPr>
        <w:pStyle w:val="51"/>
      </w:pPr>
      <w:r w:rsidRPr="008A20DF">
        <w:t>Core Component</w:t>
      </w:r>
      <w:r w:rsidR="006C7622" w:rsidRPr="008A20DF">
        <w:t>s</w:t>
      </w:r>
    </w:p>
    <w:p w14:paraId="640DD58C" w14:textId="729393CA" w:rsidR="00063025" w:rsidRPr="008A20DF" w:rsidRDefault="00A73A83" w:rsidP="00063025">
      <w:r w:rsidRPr="008A20DF">
        <w:t xml:space="preserve">Core Components of </w:t>
      </w:r>
      <w:r w:rsidR="00063025" w:rsidRPr="008A20DF">
        <w:rPr>
          <w:rFonts w:hint="eastAsia"/>
        </w:rPr>
        <w:t>"</w:t>
      </w:r>
      <w:r w:rsidR="00063025" w:rsidRPr="008A20DF">
        <w:t xml:space="preserve">Period" </w:t>
      </w:r>
      <w:r w:rsidRPr="008A20DF">
        <w:t>are</w:t>
      </w:r>
      <w:r w:rsidR="00063025" w:rsidRPr="008A20DF">
        <w:t xml:space="preserve"> listed in </w:t>
      </w:r>
      <w:r w:rsidR="00063025" w:rsidRPr="008A20DF">
        <w:rPr>
          <w:b/>
          <w:bCs/>
        </w:rPr>
        <w:t>Table 5</w:t>
      </w:r>
      <w:r w:rsidR="00063025" w:rsidRPr="008A20DF">
        <w:t>.</w:t>
      </w:r>
      <w:r w:rsidR="000D7B3E" w:rsidRPr="008A20DF">
        <w:t xml:space="preserve"> "Accounting Line Monetary" should be reported with "Perio</w:t>
      </w:r>
      <w:r w:rsidRPr="008A20DF">
        <w:t>d</w:t>
      </w:r>
      <w:r w:rsidR="000D7B3E" w:rsidRPr="008A20DF">
        <w:t xml:space="preserve">" as shown in </w:t>
      </w:r>
      <w:r w:rsidR="000D7B3E" w:rsidRPr="008A20DF">
        <w:rPr>
          <w:b/>
          <w:bCs/>
        </w:rPr>
        <w:t xml:space="preserve">Table </w:t>
      </w:r>
      <w:r w:rsidR="00330FB2">
        <w:rPr>
          <w:b/>
          <w:bCs/>
        </w:rPr>
        <w:t>7</w:t>
      </w:r>
      <w:r w:rsidR="000D7B3E" w:rsidRPr="008A20DF">
        <w:t>.</w:t>
      </w:r>
    </w:p>
    <w:p w14:paraId="797A5A78" w14:textId="45F51182" w:rsidR="00063025" w:rsidRPr="008A20DF" w:rsidRDefault="0014087E" w:rsidP="0014087E">
      <w:pPr>
        <w:pStyle w:val="Tabletitle"/>
      </w:pPr>
      <w:r w:rsidRPr="008A20DF">
        <w:t>Table </w:t>
      </w:r>
      <w:r w:rsidRPr="008A20DF">
        <w:fldChar w:fldCharType="begin"/>
      </w:r>
      <w:r w:rsidRPr="008A20DF">
        <w:instrText xml:space="preserve"> IF </w:instrText>
      </w:r>
      <w:r w:rsidRPr="008A20DF">
        <w:fldChar w:fldCharType="begin"/>
      </w:r>
      <w:r w:rsidRPr="008A20DF">
        <w:instrText xml:space="preserve">SEQ aaa \c </w:instrText>
      </w:r>
      <w:r w:rsidRPr="008A20DF">
        <w:fldChar w:fldCharType="separate"/>
      </w:r>
      <w:r w:rsidR="008A20DF">
        <w:rPr>
          <w:noProof/>
        </w:rPr>
        <w:instrText>0</w:instrText>
      </w:r>
      <w:r w:rsidRPr="008A20DF">
        <w:fldChar w:fldCharType="end"/>
      </w:r>
      <w:r w:rsidRPr="008A20DF">
        <w:instrText xml:space="preserve"> &gt;= 1 "</w:instrText>
      </w:r>
      <w:r w:rsidRPr="008A20DF">
        <w:fldChar w:fldCharType="begin"/>
      </w:r>
      <w:r w:rsidRPr="008A20DF">
        <w:instrText xml:space="preserve">SEQ aaa \c \* ALPHABETIC </w:instrText>
      </w:r>
      <w:r w:rsidRPr="008A20DF">
        <w:fldChar w:fldCharType="separate"/>
      </w:r>
      <w:r w:rsidRPr="008A20DF">
        <w:instrText>A</w:instrText>
      </w:r>
      <w:r w:rsidRPr="008A20DF">
        <w:fldChar w:fldCharType="end"/>
      </w:r>
      <w:r w:rsidRPr="008A20DF">
        <w:instrText xml:space="preserve">." "" </w:instrText>
      </w:r>
      <w:r w:rsidRPr="008A20DF">
        <w:fldChar w:fldCharType="end"/>
      </w:r>
      <w:r w:rsidRPr="008A20DF">
        <w:fldChar w:fldCharType="begin"/>
      </w:r>
      <w:r w:rsidRPr="008A20DF">
        <w:instrText xml:space="preserve">SEQ Table </w:instrText>
      </w:r>
      <w:r w:rsidRPr="008A20DF">
        <w:fldChar w:fldCharType="separate"/>
      </w:r>
      <w:r w:rsidR="008A20DF">
        <w:rPr>
          <w:noProof/>
        </w:rPr>
        <w:t>5</w:t>
      </w:r>
      <w:r w:rsidRPr="008A20DF">
        <w:fldChar w:fldCharType="end"/>
      </w:r>
      <w:r w:rsidRPr="008A20DF">
        <w:t> —</w:t>
      </w:r>
      <w:r w:rsidR="00063025" w:rsidRPr="008A20DF">
        <w:fldChar w:fldCharType="begin"/>
      </w:r>
      <w:r w:rsidR="00063025" w:rsidRPr="008A20DF">
        <w:instrText xml:space="preserve"> IF </w:instrText>
      </w:r>
      <w:r w:rsidR="00063025" w:rsidRPr="008A20DF">
        <w:fldChar w:fldCharType="begin"/>
      </w:r>
      <w:r w:rsidR="00063025" w:rsidRPr="008A20DF">
        <w:instrText xml:space="preserve">SEQ aaa \c </w:instrText>
      </w:r>
      <w:r w:rsidR="00063025" w:rsidRPr="008A20DF">
        <w:fldChar w:fldCharType="separate"/>
      </w:r>
      <w:r w:rsidR="008A20DF">
        <w:rPr>
          <w:noProof/>
        </w:rPr>
        <w:instrText>0</w:instrText>
      </w:r>
      <w:r w:rsidR="00063025" w:rsidRPr="008A20DF">
        <w:fldChar w:fldCharType="end"/>
      </w:r>
      <w:r w:rsidR="00063025" w:rsidRPr="008A20DF">
        <w:instrText xml:space="preserve"> &gt;= 1 "</w:instrText>
      </w:r>
      <w:r w:rsidR="00063025" w:rsidRPr="008A20DF">
        <w:fldChar w:fldCharType="begin"/>
      </w:r>
      <w:r w:rsidR="00063025" w:rsidRPr="008A20DF">
        <w:instrText xml:space="preserve">SEQ aaa \c \* ALPHABETIC </w:instrText>
      </w:r>
      <w:r w:rsidR="00063025" w:rsidRPr="008A20DF">
        <w:fldChar w:fldCharType="separate"/>
      </w:r>
      <w:r w:rsidR="00063025" w:rsidRPr="008A20DF">
        <w:instrText>A</w:instrText>
      </w:r>
      <w:r w:rsidR="00063025" w:rsidRPr="008A20DF">
        <w:fldChar w:fldCharType="end"/>
      </w:r>
      <w:r w:rsidR="00063025" w:rsidRPr="008A20DF">
        <w:instrText xml:space="preserve">." "" </w:instrText>
      </w:r>
      <w:r w:rsidR="00063025" w:rsidRPr="008A20DF">
        <w:fldChar w:fldCharType="end"/>
      </w:r>
      <w:r w:rsidR="00063025" w:rsidRPr="008A20DF">
        <w:t xml:space="preserve"> Period</w:t>
      </w:r>
    </w:p>
    <w:tbl>
      <w:tblPr>
        <w:tblW w:w="9781" w:type="dxa"/>
        <w:tblInd w:w="99" w:type="dxa"/>
        <w:tblLayout w:type="fixed"/>
        <w:tblCellMar>
          <w:left w:w="99" w:type="dxa"/>
          <w:right w:w="99" w:type="dxa"/>
        </w:tblCellMar>
        <w:tblLook w:val="04A0" w:firstRow="1" w:lastRow="0" w:firstColumn="1" w:lastColumn="0" w:noHBand="0" w:noVBand="1"/>
      </w:tblPr>
      <w:tblGrid>
        <w:gridCol w:w="480"/>
        <w:gridCol w:w="1349"/>
        <w:gridCol w:w="557"/>
        <w:gridCol w:w="2717"/>
        <w:gridCol w:w="4678"/>
      </w:tblGrid>
      <w:tr w:rsidR="00633469" w:rsidRPr="008A20DF" w14:paraId="29355BB5" w14:textId="77777777" w:rsidTr="00752317">
        <w:trPr>
          <w:trHeight w:val="20"/>
          <w:tblHeader/>
        </w:trPr>
        <w:tc>
          <w:tcPr>
            <w:tcW w:w="48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85" w:type="dxa"/>
              <w:right w:w="85" w:type="dxa"/>
            </w:tcMar>
            <w:vAlign w:val="center"/>
          </w:tcPr>
          <w:p w14:paraId="23AFBCC2" w14:textId="7CF6A68B" w:rsidR="00633469" w:rsidRPr="008A20DF" w:rsidRDefault="001B11FE" w:rsidP="00FA759D">
            <w:pPr>
              <w:pStyle w:val="Tabletext10"/>
              <w:jc w:val="center"/>
              <w:rPr>
                <w:rFonts w:asciiTheme="majorHAnsi" w:hAnsiTheme="majorHAnsi"/>
                <w:b/>
                <w:bCs/>
              </w:rPr>
            </w:pPr>
            <w:r>
              <w:rPr>
                <w:rFonts w:asciiTheme="majorHAnsi" w:hAnsiTheme="majorHAnsi"/>
                <w:b/>
                <w:bCs/>
              </w:rPr>
              <w:t>#</w:t>
            </w:r>
          </w:p>
        </w:tc>
        <w:tc>
          <w:tcPr>
            <w:tcW w:w="13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85" w:type="dxa"/>
              <w:right w:w="85" w:type="dxa"/>
            </w:tcMar>
            <w:vAlign w:val="center"/>
            <w:hideMark/>
          </w:tcPr>
          <w:p w14:paraId="79F832EA" w14:textId="743B5819" w:rsidR="00633469" w:rsidRPr="008A20DF" w:rsidRDefault="00633469" w:rsidP="00C43EB1">
            <w:pPr>
              <w:pStyle w:val="Tabletext10"/>
              <w:jc w:val="center"/>
              <w:rPr>
                <w:rFonts w:asciiTheme="majorHAnsi" w:hAnsiTheme="majorHAnsi"/>
                <w:b/>
                <w:bCs/>
              </w:rPr>
            </w:pPr>
            <w:r w:rsidRPr="008A20DF">
              <w:rPr>
                <w:rFonts w:asciiTheme="majorHAnsi" w:hAnsiTheme="majorHAnsi"/>
                <w:b/>
                <w:bCs/>
              </w:rPr>
              <w:t>Unique UN Assigned ID</w:t>
            </w:r>
          </w:p>
        </w:tc>
        <w:tc>
          <w:tcPr>
            <w:tcW w:w="557" w:type="dxa"/>
            <w:tcBorders>
              <w:top w:val="single" w:sz="4" w:space="0" w:color="auto"/>
              <w:left w:val="nil"/>
              <w:bottom w:val="single" w:sz="4" w:space="0" w:color="auto"/>
              <w:right w:val="single" w:sz="4" w:space="0" w:color="auto"/>
            </w:tcBorders>
            <w:shd w:val="clear" w:color="auto" w:fill="D9D9D9" w:themeFill="background1" w:themeFillShade="D9"/>
            <w:tcMar>
              <w:left w:w="85" w:type="dxa"/>
              <w:right w:w="85" w:type="dxa"/>
            </w:tcMar>
            <w:vAlign w:val="center"/>
            <w:hideMark/>
          </w:tcPr>
          <w:p w14:paraId="41C6464D" w14:textId="6D252734" w:rsidR="00633469" w:rsidRPr="008A20DF" w:rsidRDefault="00633469" w:rsidP="00DF0E98">
            <w:pPr>
              <w:pStyle w:val="Tabletext10"/>
              <w:spacing w:before="0" w:after="0"/>
              <w:jc w:val="center"/>
              <w:rPr>
                <w:rFonts w:asciiTheme="majorHAnsi" w:hAnsiTheme="majorHAnsi"/>
                <w:b/>
                <w:bCs/>
              </w:rPr>
            </w:pPr>
            <w:r w:rsidRPr="008A20DF">
              <w:rPr>
                <w:rFonts w:asciiTheme="majorHAnsi" w:hAnsiTheme="majorHAnsi"/>
                <w:b/>
                <w:bCs/>
              </w:rPr>
              <w:t>CC</w:t>
            </w:r>
          </w:p>
        </w:tc>
        <w:tc>
          <w:tcPr>
            <w:tcW w:w="2717" w:type="dxa"/>
            <w:tcBorders>
              <w:top w:val="single" w:sz="4" w:space="0" w:color="auto"/>
              <w:left w:val="nil"/>
              <w:bottom w:val="single" w:sz="4" w:space="0" w:color="auto"/>
              <w:right w:val="single" w:sz="4" w:space="0" w:color="auto"/>
            </w:tcBorders>
            <w:shd w:val="clear" w:color="auto" w:fill="D9D9D9" w:themeFill="background1" w:themeFillShade="D9"/>
            <w:tcMar>
              <w:left w:w="85" w:type="dxa"/>
              <w:right w:w="85" w:type="dxa"/>
            </w:tcMar>
            <w:vAlign w:val="center"/>
            <w:hideMark/>
          </w:tcPr>
          <w:p w14:paraId="6E83C539" w14:textId="77777777" w:rsidR="00633469" w:rsidRPr="008A20DF" w:rsidRDefault="00633469" w:rsidP="00C43EB1">
            <w:pPr>
              <w:pStyle w:val="Tabletext10"/>
              <w:jc w:val="center"/>
              <w:rPr>
                <w:rFonts w:asciiTheme="majorHAnsi" w:hAnsiTheme="majorHAnsi"/>
                <w:b/>
                <w:bCs/>
              </w:rPr>
            </w:pPr>
            <w:r w:rsidRPr="008A20DF">
              <w:rPr>
                <w:rFonts w:asciiTheme="majorHAnsi" w:hAnsiTheme="majorHAnsi"/>
                <w:b/>
                <w:bCs/>
              </w:rPr>
              <w:t>Dictionary Entry Name</w:t>
            </w:r>
            <w:r w:rsidRPr="008A20DF">
              <w:rPr>
                <w:rFonts w:asciiTheme="majorHAnsi" w:hAnsiTheme="majorHAnsi"/>
                <w:b/>
                <w:bCs/>
              </w:rPr>
              <w:br/>
            </w:r>
          </w:p>
        </w:tc>
        <w:tc>
          <w:tcPr>
            <w:tcW w:w="4678" w:type="dxa"/>
            <w:tcBorders>
              <w:top w:val="single" w:sz="4" w:space="0" w:color="auto"/>
              <w:left w:val="nil"/>
              <w:bottom w:val="single" w:sz="4" w:space="0" w:color="auto"/>
              <w:right w:val="single" w:sz="4" w:space="0" w:color="auto"/>
            </w:tcBorders>
            <w:shd w:val="clear" w:color="auto" w:fill="D9D9D9" w:themeFill="background1" w:themeFillShade="D9"/>
            <w:tcMar>
              <w:left w:w="85" w:type="dxa"/>
              <w:right w:w="85" w:type="dxa"/>
            </w:tcMar>
            <w:vAlign w:val="center"/>
            <w:hideMark/>
          </w:tcPr>
          <w:p w14:paraId="5031FFF6" w14:textId="77777777" w:rsidR="00633469" w:rsidRPr="008A20DF" w:rsidRDefault="00633469" w:rsidP="00C43EB1">
            <w:pPr>
              <w:pStyle w:val="Tabletext10"/>
              <w:jc w:val="center"/>
              <w:rPr>
                <w:rFonts w:asciiTheme="majorHAnsi" w:hAnsiTheme="majorHAnsi"/>
                <w:b/>
                <w:bCs/>
              </w:rPr>
            </w:pPr>
            <w:r w:rsidRPr="008A20DF">
              <w:rPr>
                <w:rFonts w:asciiTheme="majorHAnsi" w:hAnsiTheme="majorHAnsi"/>
                <w:b/>
                <w:bCs/>
              </w:rPr>
              <w:t>Definition</w:t>
            </w:r>
            <w:r w:rsidRPr="008A20DF">
              <w:rPr>
                <w:rFonts w:asciiTheme="majorHAnsi" w:hAnsiTheme="majorHAnsi"/>
                <w:b/>
                <w:bCs/>
              </w:rPr>
              <w:br/>
            </w:r>
          </w:p>
        </w:tc>
      </w:tr>
      <w:tr w:rsidR="00633469" w:rsidRPr="008A20DF" w14:paraId="5DB1381A" w14:textId="77777777" w:rsidTr="007523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10"/>
        </w:trPr>
        <w:tc>
          <w:tcPr>
            <w:tcW w:w="480" w:type="dxa"/>
            <w:shd w:val="clear" w:color="auto" w:fill="F2F2F2" w:themeFill="background1" w:themeFillShade="F2"/>
            <w:tcMar>
              <w:left w:w="85" w:type="dxa"/>
              <w:right w:w="85" w:type="dxa"/>
            </w:tcMar>
          </w:tcPr>
          <w:p w14:paraId="33A78C36" w14:textId="25D8A25F" w:rsidR="00633469" w:rsidRPr="008A20DF" w:rsidRDefault="00752317" w:rsidP="00FA759D">
            <w:pPr>
              <w:spacing w:before="60" w:after="60"/>
              <w:jc w:val="center"/>
              <w:rPr>
                <w:rFonts w:asciiTheme="majorHAnsi" w:eastAsia="游ゴシック" w:hAnsiTheme="majorHAnsi" w:cs="Arial"/>
                <w:color w:val="000000"/>
                <w:sz w:val="20"/>
                <w:szCs w:val="20"/>
              </w:rPr>
            </w:pPr>
            <w:r>
              <w:rPr>
                <w:rFonts w:asciiTheme="majorHAnsi" w:eastAsia="游ゴシック" w:hAnsiTheme="majorHAnsi" w:cs="Arial"/>
                <w:color w:val="000000"/>
                <w:sz w:val="20"/>
                <w:szCs w:val="20"/>
              </w:rPr>
              <w:t>5-</w:t>
            </w:r>
            <w:r w:rsidR="00FA759D">
              <w:rPr>
                <w:rFonts w:asciiTheme="majorHAnsi" w:eastAsia="游ゴシック" w:hAnsiTheme="majorHAnsi" w:cs="Arial" w:hint="eastAsia"/>
                <w:color w:val="000000"/>
                <w:sz w:val="20"/>
                <w:szCs w:val="20"/>
              </w:rPr>
              <w:t>0</w:t>
            </w:r>
          </w:p>
        </w:tc>
        <w:tc>
          <w:tcPr>
            <w:tcW w:w="1349" w:type="dxa"/>
            <w:shd w:val="clear" w:color="auto" w:fill="F2F2F2" w:themeFill="background1" w:themeFillShade="F2"/>
            <w:noWrap/>
            <w:tcMar>
              <w:left w:w="85" w:type="dxa"/>
              <w:right w:w="85" w:type="dxa"/>
            </w:tcMar>
            <w:hideMark/>
          </w:tcPr>
          <w:p w14:paraId="14857E44" w14:textId="27E913C1" w:rsidR="00633469" w:rsidRPr="008A20DF" w:rsidRDefault="00633469" w:rsidP="00DF0E98">
            <w:pPr>
              <w:spacing w:before="60" w:after="60"/>
              <w:jc w:val="both"/>
              <w:rPr>
                <w:rFonts w:asciiTheme="majorHAnsi" w:eastAsia="游ゴシック" w:hAnsiTheme="majorHAnsi" w:cs="Arial"/>
                <w:color w:val="000000"/>
                <w:sz w:val="20"/>
                <w:szCs w:val="20"/>
              </w:rPr>
            </w:pPr>
            <w:r w:rsidRPr="008A20DF">
              <w:rPr>
                <w:rFonts w:asciiTheme="majorHAnsi" w:eastAsia="游ゴシック" w:hAnsiTheme="majorHAnsi" w:cs="Arial"/>
                <w:color w:val="000000"/>
                <w:sz w:val="20"/>
                <w:szCs w:val="20"/>
              </w:rPr>
              <w:t>UN00000116</w:t>
            </w:r>
          </w:p>
        </w:tc>
        <w:tc>
          <w:tcPr>
            <w:tcW w:w="557" w:type="dxa"/>
            <w:shd w:val="clear" w:color="auto" w:fill="F2F2F2" w:themeFill="background1" w:themeFillShade="F2"/>
            <w:tcMar>
              <w:left w:w="85" w:type="dxa"/>
              <w:right w:w="85" w:type="dxa"/>
            </w:tcMar>
            <w:hideMark/>
          </w:tcPr>
          <w:p w14:paraId="6049C560" w14:textId="77777777" w:rsidR="00633469" w:rsidRPr="008A20DF" w:rsidRDefault="00633469" w:rsidP="008B4441">
            <w:pPr>
              <w:spacing w:before="60" w:after="60"/>
              <w:jc w:val="center"/>
              <w:rPr>
                <w:rFonts w:asciiTheme="majorHAnsi" w:eastAsia="游ゴシック" w:hAnsiTheme="majorHAnsi" w:cs="Arial"/>
                <w:b/>
                <w:bCs/>
                <w:color w:val="000000"/>
                <w:sz w:val="20"/>
                <w:szCs w:val="20"/>
              </w:rPr>
            </w:pPr>
            <w:r w:rsidRPr="008A20DF">
              <w:rPr>
                <w:rFonts w:asciiTheme="majorHAnsi" w:eastAsia="游ゴシック" w:hAnsiTheme="majorHAnsi" w:cs="Arial"/>
                <w:b/>
                <w:bCs/>
                <w:color w:val="000000"/>
                <w:sz w:val="20"/>
                <w:szCs w:val="20"/>
              </w:rPr>
              <w:t>ACC</w:t>
            </w:r>
          </w:p>
        </w:tc>
        <w:tc>
          <w:tcPr>
            <w:tcW w:w="2717" w:type="dxa"/>
            <w:shd w:val="clear" w:color="auto" w:fill="F2F2F2" w:themeFill="background1" w:themeFillShade="F2"/>
            <w:tcMar>
              <w:left w:w="85" w:type="dxa"/>
              <w:right w:w="85" w:type="dxa"/>
            </w:tcMar>
            <w:hideMark/>
          </w:tcPr>
          <w:p w14:paraId="0925E971" w14:textId="77777777" w:rsidR="00633469" w:rsidRPr="008A20DF" w:rsidRDefault="00633469" w:rsidP="00DF0E98">
            <w:pPr>
              <w:spacing w:before="60" w:after="60"/>
              <w:jc w:val="both"/>
              <w:rPr>
                <w:rFonts w:asciiTheme="majorHAnsi" w:eastAsia="游ゴシック" w:hAnsiTheme="majorHAnsi" w:cs="Arial"/>
                <w:color w:val="000000"/>
                <w:sz w:val="20"/>
                <w:szCs w:val="20"/>
              </w:rPr>
            </w:pPr>
            <w:r w:rsidRPr="008A20DF">
              <w:rPr>
                <w:rFonts w:asciiTheme="majorHAnsi" w:eastAsia="游ゴシック" w:hAnsiTheme="majorHAnsi" w:cs="Arial"/>
                <w:color w:val="000000"/>
                <w:sz w:val="20"/>
                <w:szCs w:val="20"/>
              </w:rPr>
              <w:t>Period. Details</w:t>
            </w:r>
          </w:p>
        </w:tc>
        <w:tc>
          <w:tcPr>
            <w:tcW w:w="4678" w:type="dxa"/>
            <w:shd w:val="clear" w:color="auto" w:fill="F2F2F2" w:themeFill="background1" w:themeFillShade="F2"/>
            <w:tcMar>
              <w:left w:w="85" w:type="dxa"/>
              <w:right w:w="85" w:type="dxa"/>
            </w:tcMar>
            <w:hideMark/>
          </w:tcPr>
          <w:p w14:paraId="0E79474E" w14:textId="77777777" w:rsidR="00633469" w:rsidRPr="008A20DF" w:rsidRDefault="00633469" w:rsidP="008D1D08">
            <w:pPr>
              <w:pStyle w:val="Tabletext10"/>
              <w:rPr>
                <w:rFonts w:asciiTheme="majorHAnsi" w:eastAsia="游ゴシック" w:hAnsiTheme="majorHAnsi" w:cs="Arial"/>
                <w:color w:val="000000"/>
                <w:szCs w:val="20"/>
              </w:rPr>
            </w:pPr>
            <w:r w:rsidRPr="008A20DF">
              <w:rPr>
                <w:rFonts w:asciiTheme="majorHAnsi" w:eastAsia="游ゴシック" w:hAnsiTheme="majorHAnsi" w:cs="Arial"/>
                <w:color w:val="000000"/>
                <w:szCs w:val="20"/>
              </w:rPr>
              <w:t>A specific period of time such as the length of time between two known date/time points, from a start date onwards, or up to an end date.</w:t>
            </w:r>
          </w:p>
        </w:tc>
      </w:tr>
      <w:tr w:rsidR="00633469" w:rsidRPr="008A20DF" w14:paraId="59F3DDDB" w14:textId="77777777" w:rsidTr="007523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10"/>
        </w:trPr>
        <w:tc>
          <w:tcPr>
            <w:tcW w:w="480" w:type="dxa"/>
            <w:tcMar>
              <w:left w:w="85" w:type="dxa"/>
              <w:right w:w="85" w:type="dxa"/>
            </w:tcMar>
          </w:tcPr>
          <w:p w14:paraId="3F04BA3C" w14:textId="0511EDAF" w:rsidR="00633469" w:rsidRPr="008A20DF" w:rsidRDefault="00752317" w:rsidP="00FA759D">
            <w:pPr>
              <w:spacing w:before="60" w:after="60"/>
              <w:jc w:val="center"/>
              <w:rPr>
                <w:rFonts w:asciiTheme="majorHAnsi" w:eastAsia="游ゴシック" w:hAnsiTheme="majorHAnsi" w:cs="Arial"/>
                <w:color w:val="000000"/>
                <w:sz w:val="20"/>
                <w:szCs w:val="20"/>
              </w:rPr>
            </w:pPr>
            <w:r>
              <w:rPr>
                <w:rFonts w:asciiTheme="majorHAnsi" w:eastAsia="游ゴシック" w:hAnsiTheme="majorHAnsi" w:cs="Arial"/>
                <w:color w:val="000000"/>
                <w:sz w:val="20"/>
                <w:szCs w:val="20"/>
              </w:rPr>
              <w:t>5-</w:t>
            </w:r>
            <w:r w:rsidR="00FA759D">
              <w:rPr>
                <w:rFonts w:asciiTheme="majorHAnsi" w:eastAsia="游ゴシック" w:hAnsiTheme="majorHAnsi" w:cs="Arial" w:hint="eastAsia"/>
                <w:color w:val="000000"/>
                <w:sz w:val="20"/>
                <w:szCs w:val="20"/>
              </w:rPr>
              <w:t>1</w:t>
            </w:r>
          </w:p>
        </w:tc>
        <w:tc>
          <w:tcPr>
            <w:tcW w:w="1349" w:type="dxa"/>
            <w:shd w:val="clear" w:color="auto" w:fill="auto"/>
            <w:noWrap/>
            <w:tcMar>
              <w:left w:w="85" w:type="dxa"/>
              <w:right w:w="85" w:type="dxa"/>
            </w:tcMar>
            <w:hideMark/>
          </w:tcPr>
          <w:p w14:paraId="72C22332" w14:textId="3DBAB6D4" w:rsidR="00633469" w:rsidRPr="008A20DF" w:rsidRDefault="00633469" w:rsidP="00DF0E98">
            <w:pPr>
              <w:spacing w:before="60" w:after="60"/>
              <w:jc w:val="both"/>
              <w:rPr>
                <w:rFonts w:asciiTheme="majorHAnsi" w:eastAsia="游ゴシック" w:hAnsiTheme="majorHAnsi" w:cs="Arial"/>
                <w:color w:val="000000"/>
                <w:sz w:val="20"/>
                <w:szCs w:val="20"/>
              </w:rPr>
            </w:pPr>
            <w:r w:rsidRPr="008A20DF">
              <w:rPr>
                <w:rFonts w:asciiTheme="majorHAnsi" w:eastAsia="游ゴシック" w:hAnsiTheme="majorHAnsi" w:cs="Arial"/>
                <w:color w:val="000000"/>
                <w:sz w:val="20"/>
                <w:szCs w:val="20"/>
              </w:rPr>
              <w:t>UN00000120</w:t>
            </w:r>
          </w:p>
        </w:tc>
        <w:tc>
          <w:tcPr>
            <w:tcW w:w="557" w:type="dxa"/>
            <w:shd w:val="clear" w:color="auto" w:fill="auto"/>
            <w:tcMar>
              <w:left w:w="85" w:type="dxa"/>
              <w:right w:w="85" w:type="dxa"/>
            </w:tcMar>
            <w:hideMark/>
          </w:tcPr>
          <w:p w14:paraId="1CCD28A2" w14:textId="77777777" w:rsidR="00633469" w:rsidRPr="008A20DF" w:rsidRDefault="00633469" w:rsidP="008B4441">
            <w:pPr>
              <w:spacing w:before="60" w:after="60"/>
              <w:jc w:val="center"/>
              <w:rPr>
                <w:rFonts w:asciiTheme="majorHAnsi" w:eastAsia="游ゴシック" w:hAnsiTheme="majorHAnsi" w:cs="Arial"/>
                <w:b/>
                <w:bCs/>
                <w:color w:val="000000"/>
                <w:sz w:val="20"/>
                <w:szCs w:val="20"/>
              </w:rPr>
            </w:pPr>
            <w:r w:rsidRPr="008A20DF">
              <w:rPr>
                <w:rFonts w:asciiTheme="majorHAnsi" w:eastAsia="游ゴシック" w:hAnsiTheme="majorHAnsi" w:cs="Arial"/>
                <w:b/>
                <w:bCs/>
                <w:color w:val="000000"/>
                <w:sz w:val="20"/>
                <w:szCs w:val="20"/>
              </w:rPr>
              <w:t>BCC</w:t>
            </w:r>
          </w:p>
        </w:tc>
        <w:tc>
          <w:tcPr>
            <w:tcW w:w="2717" w:type="dxa"/>
            <w:shd w:val="clear" w:color="auto" w:fill="auto"/>
            <w:tcMar>
              <w:left w:w="85" w:type="dxa"/>
              <w:right w:w="85" w:type="dxa"/>
            </w:tcMar>
            <w:hideMark/>
          </w:tcPr>
          <w:p w14:paraId="059C7EE2" w14:textId="77777777" w:rsidR="00633469" w:rsidRPr="008A20DF" w:rsidRDefault="00633469" w:rsidP="00DF0E98">
            <w:pPr>
              <w:spacing w:before="60" w:after="60"/>
              <w:jc w:val="both"/>
              <w:rPr>
                <w:rFonts w:asciiTheme="majorHAnsi" w:eastAsia="游ゴシック" w:hAnsiTheme="majorHAnsi" w:cs="Arial"/>
                <w:color w:val="000000"/>
                <w:sz w:val="20"/>
                <w:szCs w:val="20"/>
              </w:rPr>
            </w:pPr>
            <w:r w:rsidRPr="008A20DF">
              <w:rPr>
                <w:rFonts w:asciiTheme="majorHAnsi" w:eastAsia="游ゴシック" w:hAnsiTheme="majorHAnsi" w:cs="Arial"/>
                <w:color w:val="000000"/>
                <w:sz w:val="20"/>
                <w:szCs w:val="20"/>
              </w:rPr>
              <w:t>Period. Start. Date Time</w:t>
            </w:r>
          </w:p>
        </w:tc>
        <w:tc>
          <w:tcPr>
            <w:tcW w:w="4678" w:type="dxa"/>
            <w:shd w:val="clear" w:color="auto" w:fill="auto"/>
            <w:tcMar>
              <w:left w:w="85" w:type="dxa"/>
              <w:right w:w="85" w:type="dxa"/>
            </w:tcMar>
            <w:hideMark/>
          </w:tcPr>
          <w:p w14:paraId="5FBC6823" w14:textId="77777777" w:rsidR="00633469" w:rsidRPr="008A20DF" w:rsidRDefault="00633469" w:rsidP="008D1D08">
            <w:pPr>
              <w:pStyle w:val="Tabletext10"/>
              <w:rPr>
                <w:rFonts w:asciiTheme="majorHAnsi" w:eastAsia="游ゴシック" w:hAnsiTheme="majorHAnsi" w:cs="Arial"/>
                <w:color w:val="000000"/>
                <w:szCs w:val="20"/>
              </w:rPr>
            </w:pPr>
            <w:r w:rsidRPr="008A20DF">
              <w:rPr>
                <w:rFonts w:asciiTheme="majorHAnsi" w:eastAsia="游ゴシック" w:hAnsiTheme="majorHAnsi" w:cs="Arial"/>
                <w:color w:val="000000"/>
                <w:szCs w:val="20"/>
              </w:rPr>
              <w:t>The date, time, date time or other date time value for the start of this period of time.</w:t>
            </w:r>
          </w:p>
        </w:tc>
      </w:tr>
      <w:tr w:rsidR="00633469" w:rsidRPr="008A20DF" w14:paraId="2B7421BA" w14:textId="77777777" w:rsidTr="007523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10"/>
        </w:trPr>
        <w:tc>
          <w:tcPr>
            <w:tcW w:w="480" w:type="dxa"/>
            <w:tcMar>
              <w:left w:w="85" w:type="dxa"/>
              <w:right w:w="85" w:type="dxa"/>
            </w:tcMar>
          </w:tcPr>
          <w:p w14:paraId="6ABF09A6" w14:textId="47EBC3B9" w:rsidR="00633469" w:rsidRPr="008A20DF" w:rsidRDefault="00752317" w:rsidP="00FA759D">
            <w:pPr>
              <w:spacing w:before="60" w:after="60"/>
              <w:jc w:val="center"/>
              <w:rPr>
                <w:rFonts w:asciiTheme="majorHAnsi" w:eastAsia="游ゴシック" w:hAnsiTheme="majorHAnsi" w:cs="Arial"/>
                <w:color w:val="000000"/>
                <w:sz w:val="20"/>
                <w:szCs w:val="20"/>
              </w:rPr>
            </w:pPr>
            <w:r>
              <w:rPr>
                <w:rFonts w:asciiTheme="majorHAnsi" w:eastAsia="游ゴシック" w:hAnsiTheme="majorHAnsi" w:cs="Arial"/>
                <w:color w:val="000000"/>
                <w:sz w:val="20"/>
                <w:szCs w:val="20"/>
              </w:rPr>
              <w:t>5-</w:t>
            </w:r>
            <w:r w:rsidR="00FA759D">
              <w:rPr>
                <w:rFonts w:asciiTheme="majorHAnsi" w:eastAsia="游ゴシック" w:hAnsiTheme="majorHAnsi" w:cs="Arial" w:hint="eastAsia"/>
                <w:color w:val="000000"/>
                <w:sz w:val="20"/>
                <w:szCs w:val="20"/>
              </w:rPr>
              <w:t>2</w:t>
            </w:r>
          </w:p>
        </w:tc>
        <w:tc>
          <w:tcPr>
            <w:tcW w:w="1349" w:type="dxa"/>
            <w:shd w:val="clear" w:color="auto" w:fill="auto"/>
            <w:noWrap/>
            <w:tcMar>
              <w:left w:w="85" w:type="dxa"/>
              <w:right w:w="85" w:type="dxa"/>
            </w:tcMar>
            <w:hideMark/>
          </w:tcPr>
          <w:p w14:paraId="7B92FDE9" w14:textId="336953C2" w:rsidR="00633469" w:rsidRPr="008A20DF" w:rsidRDefault="00633469" w:rsidP="00DF0E98">
            <w:pPr>
              <w:spacing w:before="60" w:after="60"/>
              <w:jc w:val="both"/>
              <w:rPr>
                <w:rFonts w:asciiTheme="majorHAnsi" w:eastAsia="游ゴシック" w:hAnsiTheme="majorHAnsi" w:cs="Arial"/>
                <w:color w:val="000000"/>
                <w:sz w:val="20"/>
                <w:szCs w:val="20"/>
              </w:rPr>
            </w:pPr>
            <w:r w:rsidRPr="008A20DF">
              <w:rPr>
                <w:rFonts w:asciiTheme="majorHAnsi" w:eastAsia="游ゴシック" w:hAnsiTheme="majorHAnsi" w:cs="Arial"/>
                <w:color w:val="000000"/>
                <w:sz w:val="20"/>
                <w:szCs w:val="20"/>
              </w:rPr>
              <w:t>UN00000121</w:t>
            </w:r>
          </w:p>
        </w:tc>
        <w:tc>
          <w:tcPr>
            <w:tcW w:w="557" w:type="dxa"/>
            <w:shd w:val="clear" w:color="auto" w:fill="auto"/>
            <w:tcMar>
              <w:left w:w="85" w:type="dxa"/>
              <w:right w:w="85" w:type="dxa"/>
            </w:tcMar>
            <w:hideMark/>
          </w:tcPr>
          <w:p w14:paraId="5123CE4D" w14:textId="77777777" w:rsidR="00633469" w:rsidRPr="008A20DF" w:rsidRDefault="00633469" w:rsidP="008B4441">
            <w:pPr>
              <w:spacing w:before="60" w:after="60"/>
              <w:jc w:val="center"/>
              <w:rPr>
                <w:rFonts w:asciiTheme="majorHAnsi" w:eastAsia="游ゴシック" w:hAnsiTheme="majorHAnsi" w:cs="Arial"/>
                <w:b/>
                <w:bCs/>
                <w:color w:val="000000"/>
                <w:sz w:val="20"/>
                <w:szCs w:val="20"/>
              </w:rPr>
            </w:pPr>
            <w:r w:rsidRPr="008A20DF">
              <w:rPr>
                <w:rFonts w:asciiTheme="majorHAnsi" w:eastAsia="游ゴシック" w:hAnsiTheme="majorHAnsi" w:cs="Arial"/>
                <w:b/>
                <w:bCs/>
                <w:color w:val="000000"/>
                <w:sz w:val="20"/>
                <w:szCs w:val="20"/>
              </w:rPr>
              <w:t>BCC</w:t>
            </w:r>
          </w:p>
        </w:tc>
        <w:tc>
          <w:tcPr>
            <w:tcW w:w="2717" w:type="dxa"/>
            <w:shd w:val="clear" w:color="auto" w:fill="auto"/>
            <w:tcMar>
              <w:left w:w="85" w:type="dxa"/>
              <w:right w:w="85" w:type="dxa"/>
            </w:tcMar>
            <w:hideMark/>
          </w:tcPr>
          <w:p w14:paraId="65AE4726" w14:textId="77777777" w:rsidR="00633469" w:rsidRPr="008A20DF" w:rsidRDefault="00633469" w:rsidP="00DF0E98">
            <w:pPr>
              <w:spacing w:before="60" w:after="60"/>
              <w:jc w:val="both"/>
              <w:rPr>
                <w:rFonts w:asciiTheme="majorHAnsi" w:eastAsia="游ゴシック" w:hAnsiTheme="majorHAnsi" w:cs="Arial"/>
                <w:color w:val="000000"/>
                <w:sz w:val="20"/>
                <w:szCs w:val="20"/>
              </w:rPr>
            </w:pPr>
            <w:r w:rsidRPr="008A20DF">
              <w:rPr>
                <w:rFonts w:asciiTheme="majorHAnsi" w:eastAsia="游ゴシック" w:hAnsiTheme="majorHAnsi" w:cs="Arial"/>
                <w:color w:val="000000"/>
                <w:sz w:val="20"/>
                <w:szCs w:val="20"/>
              </w:rPr>
              <w:t>Period. End. Date Time</w:t>
            </w:r>
          </w:p>
        </w:tc>
        <w:tc>
          <w:tcPr>
            <w:tcW w:w="4678" w:type="dxa"/>
            <w:shd w:val="clear" w:color="auto" w:fill="auto"/>
            <w:tcMar>
              <w:left w:w="85" w:type="dxa"/>
              <w:right w:w="85" w:type="dxa"/>
            </w:tcMar>
            <w:hideMark/>
          </w:tcPr>
          <w:p w14:paraId="69EC5B36" w14:textId="77777777" w:rsidR="00633469" w:rsidRPr="008A20DF" w:rsidRDefault="00633469" w:rsidP="008D1D08">
            <w:pPr>
              <w:pStyle w:val="Tabletext10"/>
              <w:rPr>
                <w:rFonts w:asciiTheme="majorHAnsi" w:eastAsia="游ゴシック" w:hAnsiTheme="majorHAnsi" w:cs="Arial"/>
                <w:color w:val="000000"/>
                <w:szCs w:val="20"/>
              </w:rPr>
            </w:pPr>
            <w:r w:rsidRPr="008A20DF">
              <w:rPr>
                <w:rFonts w:asciiTheme="majorHAnsi" w:eastAsia="游ゴシック" w:hAnsiTheme="majorHAnsi" w:cs="Arial"/>
                <w:color w:val="000000"/>
                <w:szCs w:val="20"/>
              </w:rPr>
              <w:t>The date, time, date time or other date time value which specifies the end of this period of time.</w:t>
            </w:r>
          </w:p>
        </w:tc>
      </w:tr>
      <w:tr w:rsidR="007103B4" w:rsidRPr="008A20DF" w14:paraId="0671C3CE" w14:textId="77777777" w:rsidTr="007103B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29"/>
        </w:trPr>
        <w:tc>
          <w:tcPr>
            <w:tcW w:w="9781" w:type="dxa"/>
            <w:gridSpan w:val="5"/>
            <w:tcMar>
              <w:left w:w="85" w:type="dxa"/>
              <w:right w:w="85" w:type="dxa"/>
            </w:tcMar>
          </w:tcPr>
          <w:p w14:paraId="41878122" w14:textId="4B903916" w:rsidR="007103B4" w:rsidRPr="008A20DF" w:rsidRDefault="007103B4" w:rsidP="003B3A0D">
            <w:pPr>
              <w:pStyle w:val="Tabletext10"/>
              <w:snapToGrid w:val="0"/>
              <w:rPr>
                <w:rFonts w:asciiTheme="majorHAnsi" w:eastAsia="游ゴシック" w:hAnsiTheme="majorHAnsi" w:cs="Arial"/>
                <w:color w:val="000000"/>
                <w:szCs w:val="20"/>
              </w:rPr>
            </w:pPr>
            <w:r w:rsidRPr="002C73F1">
              <w:rPr>
                <w:b/>
                <w:bCs/>
              </w:rPr>
              <w:t>Key</w:t>
            </w:r>
            <w:r w:rsidR="003B3A0D">
              <w:rPr>
                <w:b/>
                <w:bCs/>
              </w:rPr>
              <w:t xml:space="preserve"> </w:t>
            </w:r>
            <w:r>
              <w:t>CC: Core Component</w:t>
            </w:r>
          </w:p>
        </w:tc>
      </w:tr>
    </w:tbl>
    <w:p w14:paraId="14B4C065" w14:textId="78181634" w:rsidR="009E13AF" w:rsidRPr="007103B4" w:rsidRDefault="009E13AF" w:rsidP="009E13AF"/>
    <w:p w14:paraId="1904F221" w14:textId="22B71B04" w:rsidR="00063025" w:rsidRPr="008A20DF" w:rsidRDefault="00063025" w:rsidP="000D7B3E">
      <w:pPr>
        <w:pStyle w:val="51"/>
      </w:pPr>
      <w:r w:rsidRPr="008A20DF">
        <w:t>Data element</w:t>
      </w:r>
      <w:r w:rsidR="006C7622" w:rsidRPr="008A20DF">
        <w:t>s</w:t>
      </w:r>
    </w:p>
    <w:p w14:paraId="6DC99B73" w14:textId="6AC0BA29" w:rsidR="00063025" w:rsidRPr="008A20DF" w:rsidRDefault="00063025" w:rsidP="00063025">
      <w:r w:rsidRPr="008A20DF">
        <w:rPr>
          <w:rFonts w:hint="eastAsia"/>
        </w:rPr>
        <w:t>D</w:t>
      </w:r>
      <w:r w:rsidRPr="008A20DF">
        <w:t xml:space="preserve">ata elements of "Period" are listed in </w:t>
      </w:r>
      <w:r w:rsidRPr="008A20DF">
        <w:rPr>
          <w:b/>
          <w:bCs/>
        </w:rPr>
        <w:t xml:space="preserve">Table </w:t>
      </w:r>
      <w:r w:rsidR="00330FB2">
        <w:rPr>
          <w:b/>
          <w:bCs/>
        </w:rPr>
        <w:t>6</w:t>
      </w:r>
      <w:r w:rsidRPr="008A20DF">
        <w:t>.</w:t>
      </w:r>
    </w:p>
    <w:p w14:paraId="6A5D8535" w14:textId="49574EC1" w:rsidR="00063025" w:rsidRPr="008A20DF" w:rsidRDefault="00063025" w:rsidP="00063025">
      <w:pPr>
        <w:pStyle w:val="Tabletitle"/>
      </w:pPr>
      <w:r w:rsidRPr="008A20DF">
        <w:t>Table </w:t>
      </w:r>
      <w:r w:rsidRPr="008A20DF">
        <w:fldChar w:fldCharType="begin"/>
      </w:r>
      <w:r w:rsidRPr="008A20DF">
        <w:instrText xml:space="preserve"> IF </w:instrText>
      </w:r>
      <w:r w:rsidRPr="008A20DF">
        <w:fldChar w:fldCharType="begin"/>
      </w:r>
      <w:r w:rsidRPr="008A20DF">
        <w:instrText xml:space="preserve">SEQ aaa \c </w:instrText>
      </w:r>
      <w:r w:rsidRPr="008A20DF">
        <w:fldChar w:fldCharType="separate"/>
      </w:r>
      <w:r w:rsidR="00330FB2">
        <w:rPr>
          <w:noProof/>
        </w:rPr>
        <w:instrText>0</w:instrText>
      </w:r>
      <w:r w:rsidRPr="008A20DF">
        <w:fldChar w:fldCharType="end"/>
      </w:r>
      <w:r w:rsidRPr="008A20DF">
        <w:instrText xml:space="preserve"> &gt;= 1 "</w:instrText>
      </w:r>
      <w:r w:rsidRPr="008A20DF">
        <w:fldChar w:fldCharType="begin"/>
      </w:r>
      <w:r w:rsidRPr="008A20DF">
        <w:instrText xml:space="preserve">SEQ aaa \c \* ALPHABETIC </w:instrText>
      </w:r>
      <w:r w:rsidRPr="008A20DF">
        <w:fldChar w:fldCharType="separate"/>
      </w:r>
      <w:r w:rsidRPr="008A20DF">
        <w:instrText>A</w:instrText>
      </w:r>
      <w:r w:rsidRPr="008A20DF">
        <w:fldChar w:fldCharType="end"/>
      </w:r>
      <w:r w:rsidRPr="008A20DF">
        <w:instrText xml:space="preserve">." "" </w:instrText>
      </w:r>
      <w:r w:rsidRPr="008A20DF">
        <w:fldChar w:fldCharType="end"/>
      </w:r>
      <w:r w:rsidRPr="008A20DF">
        <w:fldChar w:fldCharType="begin"/>
      </w:r>
      <w:r w:rsidRPr="008A20DF">
        <w:instrText xml:space="preserve">SEQ Table </w:instrText>
      </w:r>
      <w:r w:rsidRPr="008A20DF">
        <w:fldChar w:fldCharType="separate"/>
      </w:r>
      <w:r w:rsidR="00330FB2">
        <w:rPr>
          <w:noProof/>
        </w:rPr>
        <w:t>6</w:t>
      </w:r>
      <w:r w:rsidRPr="008A20DF">
        <w:fldChar w:fldCharType="end"/>
      </w:r>
      <w:r w:rsidRPr="008A20DF">
        <w:t> — Data elements of Period</w:t>
      </w:r>
    </w:p>
    <w:tbl>
      <w:tblPr>
        <w:tblW w:w="4976"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9"/>
        <w:gridCol w:w="521"/>
        <w:gridCol w:w="1767"/>
        <w:gridCol w:w="982"/>
        <w:gridCol w:w="5649"/>
        <w:gridCol w:w="402"/>
      </w:tblGrid>
      <w:tr w:rsidR="00702979" w:rsidRPr="008A20DF" w14:paraId="53D744AD" w14:textId="77777777" w:rsidTr="00752317">
        <w:trPr>
          <w:cantSplit/>
          <w:tblHeader/>
        </w:trPr>
        <w:tc>
          <w:tcPr>
            <w:tcW w:w="225" w:type="pct"/>
            <w:shd w:val="clear" w:color="auto" w:fill="D9D9D9" w:themeFill="background1" w:themeFillShade="D9"/>
            <w:tcMar>
              <w:left w:w="28" w:type="dxa"/>
              <w:right w:w="28" w:type="dxa"/>
            </w:tcMar>
            <w:vAlign w:val="center"/>
          </w:tcPr>
          <w:p w14:paraId="6777BD40" w14:textId="0B20A415" w:rsidR="003B3A0D" w:rsidRPr="008A20DF" w:rsidRDefault="00702979" w:rsidP="00702979">
            <w:pPr>
              <w:pStyle w:val="Tabletext10"/>
              <w:jc w:val="center"/>
              <w:rPr>
                <w:b/>
                <w:bCs/>
              </w:rPr>
            </w:pPr>
            <w:r>
              <w:rPr>
                <w:rFonts w:hint="eastAsia"/>
                <w:b/>
                <w:bCs/>
              </w:rPr>
              <w:t>N</w:t>
            </w:r>
            <w:r>
              <w:rPr>
                <w:b/>
                <w:bCs/>
              </w:rPr>
              <w:t>o</w:t>
            </w:r>
          </w:p>
        </w:tc>
        <w:tc>
          <w:tcPr>
            <w:tcW w:w="267" w:type="pct"/>
            <w:shd w:val="clear" w:color="auto" w:fill="D9D9D9" w:themeFill="background1" w:themeFillShade="D9"/>
            <w:tcMar>
              <w:left w:w="28" w:type="dxa"/>
              <w:right w:w="28" w:type="dxa"/>
            </w:tcMar>
            <w:vAlign w:val="center"/>
          </w:tcPr>
          <w:p w14:paraId="20CC3AF7" w14:textId="79D7AC55" w:rsidR="003B3A0D" w:rsidRPr="008A20DF" w:rsidRDefault="00702979" w:rsidP="00702979">
            <w:pPr>
              <w:pStyle w:val="Tabletext10"/>
              <w:jc w:val="center"/>
              <w:rPr>
                <w:b/>
                <w:bCs/>
              </w:rPr>
            </w:pPr>
            <w:r>
              <w:rPr>
                <w:b/>
                <w:bCs/>
              </w:rPr>
              <w:t>#</w:t>
            </w:r>
          </w:p>
        </w:tc>
        <w:tc>
          <w:tcPr>
            <w:tcW w:w="905" w:type="pct"/>
            <w:shd w:val="clear" w:color="auto" w:fill="D9D9D9" w:themeFill="background1" w:themeFillShade="D9"/>
            <w:tcMar>
              <w:left w:w="28" w:type="dxa"/>
              <w:right w:w="28" w:type="dxa"/>
            </w:tcMar>
            <w:vAlign w:val="center"/>
          </w:tcPr>
          <w:p w14:paraId="55FEE11B" w14:textId="77777777" w:rsidR="003B3A0D" w:rsidRPr="008A20DF" w:rsidRDefault="003B3A0D" w:rsidP="00702979">
            <w:pPr>
              <w:pStyle w:val="Tabletext10"/>
              <w:jc w:val="center"/>
              <w:rPr>
                <w:b/>
                <w:bCs/>
              </w:rPr>
            </w:pPr>
            <w:r w:rsidRPr="008A20DF">
              <w:rPr>
                <w:b/>
                <w:bCs/>
              </w:rPr>
              <w:t>Data element name</w:t>
            </w:r>
          </w:p>
        </w:tc>
        <w:tc>
          <w:tcPr>
            <w:tcW w:w="503" w:type="pct"/>
            <w:shd w:val="clear" w:color="auto" w:fill="D9D9D9" w:themeFill="background1" w:themeFillShade="D9"/>
            <w:tcMar>
              <w:left w:w="28" w:type="dxa"/>
              <w:right w:w="28" w:type="dxa"/>
            </w:tcMar>
            <w:vAlign w:val="center"/>
          </w:tcPr>
          <w:p w14:paraId="2E0EBEAC" w14:textId="77777777" w:rsidR="003B3A0D" w:rsidRPr="008A20DF" w:rsidRDefault="003B3A0D" w:rsidP="00702979">
            <w:pPr>
              <w:pStyle w:val="Tabletext10"/>
              <w:jc w:val="center"/>
              <w:rPr>
                <w:b/>
                <w:bCs/>
                <w:sz w:val="18"/>
                <w:szCs w:val="18"/>
              </w:rPr>
            </w:pPr>
            <w:r w:rsidRPr="008A20DF">
              <w:rPr>
                <w:b/>
                <w:bCs/>
              </w:rPr>
              <w:t>Semantic data type</w:t>
            </w:r>
          </w:p>
        </w:tc>
        <w:tc>
          <w:tcPr>
            <w:tcW w:w="2894" w:type="pct"/>
            <w:shd w:val="clear" w:color="auto" w:fill="D9D9D9" w:themeFill="background1" w:themeFillShade="D9"/>
            <w:tcMar>
              <w:left w:w="28" w:type="dxa"/>
              <w:right w:w="28" w:type="dxa"/>
            </w:tcMar>
            <w:vAlign w:val="center"/>
          </w:tcPr>
          <w:p w14:paraId="06B59B9D" w14:textId="77777777" w:rsidR="003B3A0D" w:rsidRPr="008A20DF" w:rsidRDefault="003B3A0D" w:rsidP="00702979">
            <w:pPr>
              <w:pStyle w:val="Tabletext10"/>
              <w:jc w:val="center"/>
              <w:rPr>
                <w:b/>
                <w:bCs/>
                <w:sz w:val="18"/>
                <w:szCs w:val="18"/>
              </w:rPr>
            </w:pPr>
            <w:r w:rsidRPr="008A20DF">
              <w:rPr>
                <w:b/>
                <w:bCs/>
              </w:rPr>
              <w:t>Description</w:t>
            </w:r>
          </w:p>
        </w:tc>
        <w:tc>
          <w:tcPr>
            <w:tcW w:w="206" w:type="pct"/>
            <w:shd w:val="clear" w:color="auto" w:fill="D9D9D9" w:themeFill="background1" w:themeFillShade="D9"/>
            <w:tcMar>
              <w:left w:w="28" w:type="dxa"/>
              <w:right w:w="28" w:type="dxa"/>
            </w:tcMar>
            <w:vAlign w:val="center"/>
          </w:tcPr>
          <w:p w14:paraId="001F8252" w14:textId="160D2CFD" w:rsidR="003B3A0D" w:rsidRPr="008A20DF" w:rsidRDefault="003B3A0D" w:rsidP="00702979">
            <w:pPr>
              <w:pStyle w:val="Tabletext10"/>
              <w:jc w:val="center"/>
              <w:rPr>
                <w:b/>
                <w:bCs/>
              </w:rPr>
            </w:pPr>
            <w:r>
              <w:rPr>
                <w:b/>
                <w:bCs/>
              </w:rPr>
              <w:t>Use</w:t>
            </w:r>
          </w:p>
        </w:tc>
      </w:tr>
      <w:tr w:rsidR="00702979" w:rsidRPr="008A20DF" w14:paraId="27369075" w14:textId="77777777" w:rsidTr="0075231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25" w:type="pct"/>
            <w:tcBorders>
              <w:top w:val="nil"/>
              <w:left w:val="single" w:sz="4" w:space="0" w:color="auto"/>
              <w:bottom w:val="single" w:sz="4" w:space="0" w:color="auto"/>
              <w:right w:val="single" w:sz="4" w:space="0" w:color="auto"/>
            </w:tcBorders>
          </w:tcPr>
          <w:p w14:paraId="704156BA" w14:textId="61FB3EA0" w:rsidR="003B3A0D" w:rsidRPr="008A20DF" w:rsidRDefault="00702979" w:rsidP="008B4441">
            <w:pPr>
              <w:pStyle w:val="Tabletext10"/>
              <w:jc w:val="center"/>
            </w:pPr>
            <w:r>
              <w:rPr>
                <w:rFonts w:hint="eastAsia"/>
              </w:rPr>
              <w:t>1</w:t>
            </w:r>
          </w:p>
        </w:tc>
        <w:tc>
          <w:tcPr>
            <w:tcW w:w="267" w:type="pct"/>
            <w:tcBorders>
              <w:top w:val="nil"/>
              <w:left w:val="single" w:sz="4" w:space="0" w:color="auto"/>
              <w:bottom w:val="single" w:sz="4" w:space="0" w:color="auto"/>
              <w:right w:val="single" w:sz="4" w:space="0" w:color="auto"/>
            </w:tcBorders>
          </w:tcPr>
          <w:p w14:paraId="0472863B" w14:textId="04E486B0" w:rsidR="003B3A0D" w:rsidRPr="008A20DF" w:rsidRDefault="00752317" w:rsidP="008B4441">
            <w:pPr>
              <w:pStyle w:val="Tabletext10"/>
              <w:jc w:val="center"/>
            </w:pPr>
            <w:r>
              <w:t>5-</w:t>
            </w:r>
            <w:r w:rsidR="003B3A0D" w:rsidRPr="008A20DF">
              <w:t>1</w:t>
            </w:r>
          </w:p>
        </w:tc>
        <w:tc>
          <w:tcPr>
            <w:tcW w:w="905" w:type="pct"/>
            <w:tcBorders>
              <w:top w:val="nil"/>
              <w:left w:val="nil"/>
              <w:bottom w:val="single" w:sz="4" w:space="0" w:color="auto"/>
              <w:right w:val="single" w:sz="4" w:space="0" w:color="auto"/>
            </w:tcBorders>
          </w:tcPr>
          <w:p w14:paraId="38943E15" w14:textId="77777777" w:rsidR="003B3A0D" w:rsidRPr="008A20DF" w:rsidRDefault="003B3A0D" w:rsidP="004C6642">
            <w:pPr>
              <w:pStyle w:val="Tabletext10"/>
            </w:pPr>
            <w:r w:rsidRPr="008A20DF">
              <w:t>Fiscal Year</w:t>
            </w:r>
          </w:p>
        </w:tc>
        <w:tc>
          <w:tcPr>
            <w:tcW w:w="503" w:type="pct"/>
            <w:tcBorders>
              <w:top w:val="single" w:sz="4" w:space="0" w:color="auto"/>
              <w:left w:val="nil"/>
              <w:bottom w:val="single" w:sz="4" w:space="0" w:color="auto"/>
              <w:right w:val="single" w:sz="4" w:space="0" w:color="auto"/>
            </w:tcBorders>
          </w:tcPr>
          <w:p w14:paraId="2A1E6B65" w14:textId="77777777" w:rsidR="003B3A0D" w:rsidRPr="008A20DF" w:rsidRDefault="003B3A0D" w:rsidP="008B4441">
            <w:pPr>
              <w:pStyle w:val="Tabletext10"/>
              <w:jc w:val="center"/>
            </w:pPr>
            <w:r w:rsidRPr="008A20DF">
              <w:rPr>
                <w:rFonts w:hint="eastAsia"/>
              </w:rPr>
              <w:t>C</w:t>
            </w:r>
            <w:r w:rsidRPr="008A20DF">
              <w:t>ode</w:t>
            </w:r>
          </w:p>
        </w:tc>
        <w:tc>
          <w:tcPr>
            <w:tcW w:w="2894" w:type="pct"/>
            <w:tcBorders>
              <w:top w:val="single" w:sz="4" w:space="0" w:color="auto"/>
              <w:left w:val="single" w:sz="4" w:space="0" w:color="auto"/>
              <w:bottom w:val="single" w:sz="4" w:space="0" w:color="auto"/>
              <w:right w:val="single" w:sz="4" w:space="0" w:color="auto"/>
            </w:tcBorders>
          </w:tcPr>
          <w:p w14:paraId="6C0ACB45" w14:textId="77777777" w:rsidR="003B3A0D" w:rsidRPr="008A20DF" w:rsidRDefault="003B3A0D" w:rsidP="008D1D08">
            <w:pPr>
              <w:pStyle w:val="Tabletext10"/>
              <w:jc w:val="both"/>
              <w:rPr>
                <w:color w:val="000000"/>
                <w:sz w:val="18"/>
                <w:szCs w:val="18"/>
              </w:rPr>
            </w:pPr>
            <w:r w:rsidRPr="008A20DF">
              <w:rPr>
                <w:color w:val="000000"/>
                <w:sz w:val="18"/>
                <w:szCs w:val="18"/>
              </w:rPr>
              <w:t xml:space="preserve">The fiscal year in which the calendar date occurs. </w:t>
            </w:r>
            <w:r w:rsidRPr="008A20DF">
              <w:rPr>
                <w:color w:val="000000"/>
              </w:rPr>
              <w:t>The fiscal year in which the calendar date occurs. The fiscal year shall be expressed with basic format as specified in ISO 8601.</w:t>
            </w:r>
          </w:p>
        </w:tc>
        <w:tc>
          <w:tcPr>
            <w:tcW w:w="206" w:type="pct"/>
            <w:tcBorders>
              <w:top w:val="single" w:sz="4" w:space="0" w:color="auto"/>
              <w:left w:val="single" w:sz="4" w:space="0" w:color="auto"/>
              <w:bottom w:val="single" w:sz="4" w:space="0" w:color="auto"/>
              <w:right w:val="single" w:sz="4" w:space="0" w:color="auto"/>
            </w:tcBorders>
          </w:tcPr>
          <w:p w14:paraId="7524FE24" w14:textId="77777777" w:rsidR="003B3A0D" w:rsidRPr="008A20DF" w:rsidRDefault="003B3A0D" w:rsidP="008B4441">
            <w:pPr>
              <w:pStyle w:val="Tabletext10"/>
              <w:jc w:val="center"/>
            </w:pPr>
            <w:r w:rsidRPr="008A20DF">
              <w:t>M</w:t>
            </w:r>
          </w:p>
        </w:tc>
      </w:tr>
      <w:tr w:rsidR="00702979" w:rsidRPr="008A20DF" w14:paraId="5F6437C7" w14:textId="77777777" w:rsidTr="0075231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25" w:type="pct"/>
            <w:tcBorders>
              <w:top w:val="nil"/>
              <w:left w:val="single" w:sz="4" w:space="0" w:color="auto"/>
              <w:bottom w:val="single" w:sz="4" w:space="0" w:color="auto"/>
              <w:right w:val="single" w:sz="4" w:space="0" w:color="auto"/>
            </w:tcBorders>
          </w:tcPr>
          <w:p w14:paraId="13DC8732" w14:textId="3FDA0EDA" w:rsidR="003B3A0D" w:rsidRPr="008A20DF" w:rsidRDefault="00702979" w:rsidP="008B4441">
            <w:pPr>
              <w:pStyle w:val="Tabletext10"/>
              <w:jc w:val="center"/>
            </w:pPr>
            <w:r>
              <w:rPr>
                <w:rFonts w:hint="eastAsia"/>
              </w:rPr>
              <w:t>2</w:t>
            </w:r>
          </w:p>
        </w:tc>
        <w:tc>
          <w:tcPr>
            <w:tcW w:w="267" w:type="pct"/>
            <w:tcBorders>
              <w:top w:val="nil"/>
              <w:left w:val="single" w:sz="4" w:space="0" w:color="auto"/>
              <w:bottom w:val="single" w:sz="4" w:space="0" w:color="auto"/>
              <w:right w:val="single" w:sz="4" w:space="0" w:color="auto"/>
            </w:tcBorders>
          </w:tcPr>
          <w:p w14:paraId="7350A933" w14:textId="61BAEB0D" w:rsidR="003B3A0D" w:rsidRPr="008A20DF" w:rsidRDefault="00752317" w:rsidP="008B4441">
            <w:pPr>
              <w:pStyle w:val="Tabletext10"/>
              <w:jc w:val="center"/>
            </w:pPr>
            <w:r>
              <w:t>5-</w:t>
            </w:r>
            <w:r w:rsidR="003B3A0D" w:rsidRPr="008A20DF">
              <w:rPr>
                <w:rFonts w:hint="eastAsia"/>
              </w:rPr>
              <w:t>2</w:t>
            </w:r>
          </w:p>
        </w:tc>
        <w:tc>
          <w:tcPr>
            <w:tcW w:w="905" w:type="pct"/>
            <w:tcBorders>
              <w:top w:val="nil"/>
              <w:left w:val="nil"/>
              <w:bottom w:val="single" w:sz="4" w:space="0" w:color="auto"/>
              <w:right w:val="single" w:sz="4" w:space="0" w:color="auto"/>
            </w:tcBorders>
          </w:tcPr>
          <w:p w14:paraId="7877FB6A" w14:textId="77777777" w:rsidR="003B3A0D" w:rsidRPr="008A20DF" w:rsidRDefault="003B3A0D" w:rsidP="004C6642">
            <w:pPr>
              <w:pStyle w:val="Tabletext10"/>
            </w:pPr>
            <w:r w:rsidRPr="008A20DF">
              <w:t>Accounting Period</w:t>
            </w:r>
          </w:p>
        </w:tc>
        <w:tc>
          <w:tcPr>
            <w:tcW w:w="503" w:type="pct"/>
            <w:tcBorders>
              <w:top w:val="single" w:sz="4" w:space="0" w:color="auto"/>
              <w:left w:val="nil"/>
              <w:bottom w:val="single" w:sz="4" w:space="0" w:color="auto"/>
              <w:right w:val="single" w:sz="4" w:space="0" w:color="auto"/>
            </w:tcBorders>
          </w:tcPr>
          <w:p w14:paraId="2DF5154F" w14:textId="77777777" w:rsidR="003B3A0D" w:rsidRPr="008A20DF" w:rsidRDefault="003B3A0D" w:rsidP="008B4441">
            <w:pPr>
              <w:pStyle w:val="Tabletext10"/>
              <w:jc w:val="center"/>
            </w:pPr>
            <w:r w:rsidRPr="008A20DF">
              <w:rPr>
                <w:rFonts w:hint="eastAsia"/>
              </w:rPr>
              <w:t>C</w:t>
            </w:r>
            <w:r w:rsidRPr="008A20DF">
              <w:t>ode</w:t>
            </w:r>
          </w:p>
        </w:tc>
        <w:tc>
          <w:tcPr>
            <w:tcW w:w="2894" w:type="pct"/>
            <w:tcBorders>
              <w:top w:val="single" w:sz="4" w:space="0" w:color="auto"/>
              <w:left w:val="single" w:sz="4" w:space="0" w:color="auto"/>
              <w:bottom w:val="single" w:sz="4" w:space="0" w:color="auto"/>
              <w:right w:val="single" w:sz="4" w:space="0" w:color="auto"/>
            </w:tcBorders>
          </w:tcPr>
          <w:p w14:paraId="2E3F3EA8" w14:textId="77777777" w:rsidR="003B3A0D" w:rsidRPr="008A20DF" w:rsidRDefault="003B3A0D" w:rsidP="008D1D08">
            <w:pPr>
              <w:pStyle w:val="Tabletext10"/>
              <w:jc w:val="both"/>
              <w:rPr>
                <w:color w:val="000000"/>
              </w:rPr>
            </w:pPr>
            <w:r w:rsidRPr="008A20DF">
              <w:rPr>
                <w:color w:val="000000"/>
              </w:rPr>
              <w:t>The accounting period in which the calendar date occurs.</w:t>
            </w:r>
          </w:p>
        </w:tc>
        <w:tc>
          <w:tcPr>
            <w:tcW w:w="206" w:type="pct"/>
            <w:tcBorders>
              <w:top w:val="single" w:sz="4" w:space="0" w:color="auto"/>
              <w:left w:val="single" w:sz="4" w:space="0" w:color="auto"/>
              <w:bottom w:val="single" w:sz="4" w:space="0" w:color="auto"/>
              <w:right w:val="single" w:sz="4" w:space="0" w:color="auto"/>
            </w:tcBorders>
          </w:tcPr>
          <w:p w14:paraId="4B538D65" w14:textId="77777777" w:rsidR="003B3A0D" w:rsidRPr="008A20DF" w:rsidRDefault="003B3A0D" w:rsidP="008B4441">
            <w:pPr>
              <w:pStyle w:val="Tabletext10"/>
              <w:jc w:val="center"/>
            </w:pPr>
            <w:r w:rsidRPr="008A20DF">
              <w:rPr>
                <w:rFonts w:hint="eastAsia"/>
              </w:rPr>
              <w:t>M</w:t>
            </w:r>
          </w:p>
        </w:tc>
      </w:tr>
      <w:tr w:rsidR="003B3A0D" w:rsidRPr="008A20DF" w14:paraId="5EFDED56" w14:textId="77777777" w:rsidTr="00702979">
        <w:trPr>
          <w:cantSplit/>
        </w:trPr>
        <w:tc>
          <w:tcPr>
            <w:tcW w:w="5000" w:type="pct"/>
            <w:gridSpan w:val="6"/>
          </w:tcPr>
          <w:p w14:paraId="3BC06560" w14:textId="0E3B53A5" w:rsidR="003B3A0D" w:rsidRPr="008A20DF" w:rsidRDefault="003B3A0D" w:rsidP="006A0E09">
            <w:pPr>
              <w:pStyle w:val="Tabletext10"/>
              <w:jc w:val="both"/>
            </w:pPr>
            <w:r w:rsidRPr="002C73F1">
              <w:rPr>
                <w:b/>
                <w:bCs/>
              </w:rPr>
              <w:t>Key</w:t>
            </w:r>
            <w:r>
              <w:rPr>
                <w:b/>
                <w:bCs/>
              </w:rPr>
              <w:t xml:space="preserve"> </w:t>
            </w:r>
            <w:r w:rsidRPr="008A20DF">
              <w:t xml:space="preserve">M: </w:t>
            </w:r>
            <w:r>
              <w:t>M</w:t>
            </w:r>
            <w:r w:rsidRPr="008A20DF">
              <w:t>andatory</w:t>
            </w:r>
            <w:r>
              <w:t>, O: O</w:t>
            </w:r>
            <w:r w:rsidRPr="008A20DF">
              <w:t>ptional</w:t>
            </w:r>
            <w:r>
              <w:t>, C: C</w:t>
            </w:r>
            <w:r w:rsidRPr="008A20DF">
              <w:t>onditional</w:t>
            </w:r>
          </w:p>
        </w:tc>
      </w:tr>
    </w:tbl>
    <w:p w14:paraId="50B43440" w14:textId="3FAD4652" w:rsidR="0053485C" w:rsidRPr="008A20DF" w:rsidRDefault="0053485C" w:rsidP="002F47D7">
      <w:pPr>
        <w:spacing w:after="240"/>
      </w:pPr>
    </w:p>
    <w:p w14:paraId="527DB2D1" w14:textId="3C859143" w:rsidR="00245421" w:rsidRPr="008A20DF" w:rsidRDefault="00245421" w:rsidP="000D7B3E">
      <w:pPr>
        <w:pStyle w:val="40"/>
      </w:pPr>
      <w:r w:rsidRPr="008A20DF">
        <w:lastRenderedPageBreak/>
        <w:t>Monetary Amount</w:t>
      </w:r>
    </w:p>
    <w:p w14:paraId="6B2278FA" w14:textId="65943BFF" w:rsidR="0014087E" w:rsidRPr="008A20DF" w:rsidRDefault="0014087E" w:rsidP="000D7B3E">
      <w:pPr>
        <w:pStyle w:val="51"/>
      </w:pPr>
      <w:r w:rsidRPr="008A20DF">
        <w:rPr>
          <w:rFonts w:hint="eastAsia"/>
        </w:rPr>
        <w:t>C</w:t>
      </w:r>
      <w:r w:rsidRPr="008A20DF">
        <w:t>ore Component</w:t>
      </w:r>
      <w:r w:rsidR="006C7622" w:rsidRPr="008A20DF">
        <w:t>s</w:t>
      </w:r>
    </w:p>
    <w:p w14:paraId="3E857350" w14:textId="18C160A9" w:rsidR="00470109" w:rsidRPr="008A20DF" w:rsidRDefault="004D7046" w:rsidP="00470109">
      <w:r w:rsidRPr="008A20DF">
        <w:t xml:space="preserve">Core Components </w:t>
      </w:r>
      <w:proofErr w:type="gramStart"/>
      <w:r w:rsidRPr="008A20DF">
        <w:t xml:space="preserve">of </w:t>
      </w:r>
      <w:r w:rsidR="00330FB2">
        <w:rPr>
          <w:rFonts w:hint="eastAsia"/>
        </w:rPr>
        <w:t xml:space="preserve"> "</w:t>
      </w:r>
      <w:proofErr w:type="gramEnd"/>
      <w:r w:rsidRPr="004D7046">
        <w:t>Accounting Line Monetary Value</w:t>
      </w:r>
      <w:r w:rsidR="00330FB2">
        <w:rPr>
          <w:rFonts w:hint="eastAsia"/>
        </w:rPr>
        <w:t>"</w:t>
      </w:r>
      <w:r w:rsidR="00330FB2">
        <w:t xml:space="preserve"> is listed in </w:t>
      </w:r>
      <w:r w:rsidR="00330FB2" w:rsidRPr="00330FB2">
        <w:rPr>
          <w:b/>
          <w:bCs/>
        </w:rPr>
        <w:t xml:space="preserve">Table </w:t>
      </w:r>
      <w:r w:rsidR="00330FB2">
        <w:rPr>
          <w:b/>
          <w:bCs/>
        </w:rPr>
        <w:t>7</w:t>
      </w:r>
      <w:r w:rsidR="00330FB2">
        <w:t xml:space="preserve">. </w:t>
      </w:r>
    </w:p>
    <w:p w14:paraId="227333D4" w14:textId="05A0793C" w:rsidR="00EE4C89" w:rsidRPr="00EE4C89" w:rsidRDefault="0014087E" w:rsidP="00EE4C89">
      <w:pPr>
        <w:pStyle w:val="Tabletitle"/>
      </w:pPr>
      <w:r w:rsidRPr="008A20DF">
        <w:t>Table </w:t>
      </w:r>
      <w:r w:rsidRPr="008A20DF">
        <w:fldChar w:fldCharType="begin"/>
      </w:r>
      <w:r w:rsidRPr="008A20DF">
        <w:instrText xml:space="preserve"> IF </w:instrText>
      </w:r>
      <w:r w:rsidRPr="008A20DF">
        <w:fldChar w:fldCharType="begin"/>
      </w:r>
      <w:r w:rsidRPr="008A20DF">
        <w:instrText xml:space="preserve">SEQ aaa \c </w:instrText>
      </w:r>
      <w:r w:rsidRPr="008A20DF">
        <w:fldChar w:fldCharType="separate"/>
      </w:r>
      <w:r w:rsidR="00330FB2">
        <w:rPr>
          <w:noProof/>
        </w:rPr>
        <w:instrText>0</w:instrText>
      </w:r>
      <w:r w:rsidRPr="008A20DF">
        <w:fldChar w:fldCharType="end"/>
      </w:r>
      <w:r w:rsidRPr="008A20DF">
        <w:instrText xml:space="preserve"> &gt;= 1 "</w:instrText>
      </w:r>
      <w:r w:rsidRPr="008A20DF">
        <w:fldChar w:fldCharType="begin"/>
      </w:r>
      <w:r w:rsidRPr="008A20DF">
        <w:instrText xml:space="preserve">SEQ aaa \c \* ALPHABETIC </w:instrText>
      </w:r>
      <w:r w:rsidRPr="008A20DF">
        <w:fldChar w:fldCharType="separate"/>
      </w:r>
      <w:r w:rsidRPr="008A20DF">
        <w:instrText>A</w:instrText>
      </w:r>
      <w:r w:rsidRPr="008A20DF">
        <w:fldChar w:fldCharType="end"/>
      </w:r>
      <w:r w:rsidRPr="008A20DF">
        <w:instrText xml:space="preserve">." "" </w:instrText>
      </w:r>
      <w:r w:rsidRPr="008A20DF">
        <w:fldChar w:fldCharType="end"/>
      </w:r>
      <w:r w:rsidRPr="008A20DF">
        <w:fldChar w:fldCharType="begin"/>
      </w:r>
      <w:r w:rsidRPr="008A20DF">
        <w:instrText xml:space="preserve">SEQ Table </w:instrText>
      </w:r>
      <w:r w:rsidRPr="008A20DF">
        <w:fldChar w:fldCharType="separate"/>
      </w:r>
      <w:r w:rsidR="00330FB2">
        <w:rPr>
          <w:noProof/>
        </w:rPr>
        <w:t>7</w:t>
      </w:r>
      <w:r w:rsidRPr="008A20DF">
        <w:fldChar w:fldCharType="end"/>
      </w:r>
      <w:r w:rsidRPr="008A20DF">
        <w:t> — Accounting Line Monetary Value</w:t>
      </w:r>
    </w:p>
    <w:tbl>
      <w:tblPr>
        <w:tblW w:w="9812" w:type="dxa"/>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80"/>
        <w:gridCol w:w="1374"/>
        <w:gridCol w:w="640"/>
        <w:gridCol w:w="2746"/>
        <w:gridCol w:w="4572"/>
      </w:tblGrid>
      <w:tr w:rsidR="00633469" w:rsidRPr="008A20DF" w14:paraId="3DD5AA3A" w14:textId="77777777" w:rsidTr="00752317">
        <w:trPr>
          <w:cantSplit/>
          <w:trHeight w:val="20"/>
          <w:tblHeader/>
        </w:trPr>
        <w:tc>
          <w:tcPr>
            <w:tcW w:w="480" w:type="dxa"/>
            <w:shd w:val="clear" w:color="auto" w:fill="D9D9D9" w:themeFill="background1" w:themeFillShade="D9"/>
            <w:tcMar>
              <w:left w:w="28" w:type="dxa"/>
              <w:right w:w="28" w:type="dxa"/>
            </w:tcMar>
            <w:vAlign w:val="center"/>
          </w:tcPr>
          <w:p w14:paraId="7274CDD7" w14:textId="2605D0F3" w:rsidR="00633469" w:rsidRPr="008A20DF" w:rsidRDefault="001B11FE" w:rsidP="00633469">
            <w:pPr>
              <w:pStyle w:val="Tabletext10"/>
              <w:jc w:val="center"/>
              <w:rPr>
                <w:b/>
                <w:bCs/>
              </w:rPr>
            </w:pPr>
            <w:r>
              <w:rPr>
                <w:b/>
                <w:bCs/>
              </w:rPr>
              <w:t>#</w:t>
            </w:r>
          </w:p>
        </w:tc>
        <w:tc>
          <w:tcPr>
            <w:tcW w:w="1374" w:type="dxa"/>
            <w:shd w:val="clear" w:color="auto" w:fill="D9D9D9" w:themeFill="background1" w:themeFillShade="D9"/>
            <w:tcMar>
              <w:left w:w="28" w:type="dxa"/>
              <w:right w:w="28" w:type="dxa"/>
            </w:tcMar>
            <w:vAlign w:val="center"/>
            <w:hideMark/>
          </w:tcPr>
          <w:p w14:paraId="2F72FC37" w14:textId="5C1A27C6" w:rsidR="00633469" w:rsidRPr="008A20DF" w:rsidRDefault="00633469" w:rsidP="004C6642">
            <w:pPr>
              <w:pStyle w:val="Tabletext10"/>
              <w:jc w:val="center"/>
              <w:rPr>
                <w:b/>
                <w:bCs/>
              </w:rPr>
            </w:pPr>
            <w:r w:rsidRPr="008A20DF">
              <w:rPr>
                <w:b/>
                <w:bCs/>
              </w:rPr>
              <w:t>Unique UN Assigned ID</w:t>
            </w:r>
          </w:p>
          <w:p w14:paraId="6942A504" w14:textId="77777777" w:rsidR="00633469" w:rsidRPr="008A20DF" w:rsidRDefault="00633469" w:rsidP="004C6642">
            <w:pPr>
              <w:pStyle w:val="Tabletext10"/>
              <w:jc w:val="center"/>
              <w:rPr>
                <w:b/>
                <w:bCs/>
              </w:rPr>
            </w:pPr>
          </w:p>
        </w:tc>
        <w:tc>
          <w:tcPr>
            <w:tcW w:w="640" w:type="dxa"/>
            <w:shd w:val="clear" w:color="auto" w:fill="D9D9D9" w:themeFill="background1" w:themeFillShade="D9"/>
            <w:tcMar>
              <w:left w:w="28" w:type="dxa"/>
              <w:right w:w="28" w:type="dxa"/>
            </w:tcMar>
            <w:vAlign w:val="center"/>
            <w:hideMark/>
          </w:tcPr>
          <w:p w14:paraId="075181F3" w14:textId="45B1A298" w:rsidR="00633469" w:rsidRPr="008A20DF" w:rsidRDefault="00633469" w:rsidP="004C6642">
            <w:pPr>
              <w:pStyle w:val="Tabletext10"/>
              <w:spacing w:before="0" w:after="0"/>
              <w:jc w:val="center"/>
              <w:rPr>
                <w:b/>
                <w:bCs/>
              </w:rPr>
            </w:pPr>
            <w:r w:rsidRPr="008A20DF">
              <w:rPr>
                <w:rFonts w:asciiTheme="majorHAnsi" w:hAnsiTheme="majorHAnsi"/>
                <w:b/>
                <w:bCs/>
              </w:rPr>
              <w:t>CC</w:t>
            </w:r>
          </w:p>
        </w:tc>
        <w:tc>
          <w:tcPr>
            <w:tcW w:w="2746" w:type="dxa"/>
            <w:shd w:val="clear" w:color="auto" w:fill="D9D9D9" w:themeFill="background1" w:themeFillShade="D9"/>
            <w:tcMar>
              <w:left w:w="28" w:type="dxa"/>
              <w:right w:w="28" w:type="dxa"/>
            </w:tcMar>
            <w:vAlign w:val="center"/>
            <w:hideMark/>
          </w:tcPr>
          <w:p w14:paraId="5CF3010C" w14:textId="77777777" w:rsidR="00633469" w:rsidRPr="008A20DF" w:rsidRDefault="00633469" w:rsidP="004C6642">
            <w:pPr>
              <w:pStyle w:val="Tabletext10"/>
              <w:jc w:val="center"/>
              <w:rPr>
                <w:b/>
                <w:bCs/>
              </w:rPr>
            </w:pPr>
            <w:r w:rsidRPr="008A20DF">
              <w:rPr>
                <w:b/>
                <w:bCs/>
              </w:rPr>
              <w:t>Dictionary Entry Name</w:t>
            </w:r>
            <w:r w:rsidRPr="008A20DF">
              <w:rPr>
                <w:b/>
                <w:bCs/>
              </w:rPr>
              <w:br/>
            </w:r>
          </w:p>
        </w:tc>
        <w:tc>
          <w:tcPr>
            <w:tcW w:w="4572" w:type="dxa"/>
            <w:shd w:val="clear" w:color="auto" w:fill="D9D9D9" w:themeFill="background1" w:themeFillShade="D9"/>
            <w:tcMar>
              <w:left w:w="28" w:type="dxa"/>
              <w:right w:w="28" w:type="dxa"/>
            </w:tcMar>
            <w:vAlign w:val="center"/>
            <w:hideMark/>
          </w:tcPr>
          <w:p w14:paraId="717C04EB" w14:textId="77777777" w:rsidR="00633469" w:rsidRPr="008A20DF" w:rsidRDefault="00633469" w:rsidP="004C6642">
            <w:pPr>
              <w:pStyle w:val="Tabletext10"/>
              <w:jc w:val="center"/>
              <w:rPr>
                <w:b/>
                <w:bCs/>
              </w:rPr>
            </w:pPr>
            <w:r w:rsidRPr="008A20DF">
              <w:rPr>
                <w:b/>
                <w:bCs/>
              </w:rPr>
              <w:t>Definition</w:t>
            </w:r>
            <w:r w:rsidRPr="008A20DF">
              <w:rPr>
                <w:b/>
                <w:bCs/>
              </w:rPr>
              <w:br/>
            </w:r>
          </w:p>
        </w:tc>
      </w:tr>
      <w:tr w:rsidR="00633469" w:rsidRPr="008A20DF" w14:paraId="6685E34C" w14:textId="77777777" w:rsidTr="00752317">
        <w:trPr>
          <w:cantSplit/>
          <w:trHeight w:val="20"/>
        </w:trPr>
        <w:tc>
          <w:tcPr>
            <w:tcW w:w="480" w:type="dxa"/>
            <w:shd w:val="clear" w:color="auto" w:fill="F2F2F2" w:themeFill="background1" w:themeFillShade="F2"/>
            <w:tcMar>
              <w:left w:w="85" w:type="dxa"/>
              <w:right w:w="85" w:type="dxa"/>
            </w:tcMar>
          </w:tcPr>
          <w:p w14:paraId="38A84647" w14:textId="32ACFDBE" w:rsidR="00633469" w:rsidRPr="008A20DF" w:rsidRDefault="00752317" w:rsidP="00633469">
            <w:pPr>
              <w:pStyle w:val="Tabletext10"/>
              <w:jc w:val="center"/>
            </w:pPr>
            <w:r>
              <w:t>7-</w:t>
            </w:r>
            <w:r w:rsidR="00633469">
              <w:rPr>
                <w:rFonts w:hint="eastAsia"/>
              </w:rPr>
              <w:t>0</w:t>
            </w:r>
          </w:p>
        </w:tc>
        <w:tc>
          <w:tcPr>
            <w:tcW w:w="1374" w:type="dxa"/>
            <w:shd w:val="clear" w:color="auto" w:fill="F2F2F2" w:themeFill="background1" w:themeFillShade="F2"/>
            <w:tcMar>
              <w:left w:w="85" w:type="dxa"/>
              <w:right w:w="85" w:type="dxa"/>
            </w:tcMar>
            <w:hideMark/>
          </w:tcPr>
          <w:p w14:paraId="48F03A7A" w14:textId="06099510" w:rsidR="00633469" w:rsidRPr="008A20DF" w:rsidRDefault="00633469" w:rsidP="004C6642">
            <w:pPr>
              <w:pStyle w:val="Tabletext10"/>
              <w:jc w:val="both"/>
            </w:pPr>
            <w:r w:rsidRPr="008A20DF">
              <w:t>UN00002190</w:t>
            </w:r>
          </w:p>
        </w:tc>
        <w:tc>
          <w:tcPr>
            <w:tcW w:w="640" w:type="dxa"/>
            <w:shd w:val="clear" w:color="auto" w:fill="F2F2F2" w:themeFill="background1" w:themeFillShade="F2"/>
            <w:tcMar>
              <w:left w:w="85" w:type="dxa"/>
              <w:right w:w="85" w:type="dxa"/>
            </w:tcMar>
            <w:hideMark/>
          </w:tcPr>
          <w:p w14:paraId="43003821" w14:textId="77777777" w:rsidR="00633469" w:rsidRPr="008A20DF" w:rsidRDefault="00633469" w:rsidP="008B4441">
            <w:pPr>
              <w:pStyle w:val="Tabletext10"/>
              <w:jc w:val="center"/>
              <w:rPr>
                <w:rFonts w:asciiTheme="majorHAnsi" w:hAnsiTheme="majorHAnsi"/>
                <w:b/>
                <w:bCs/>
              </w:rPr>
            </w:pPr>
            <w:r w:rsidRPr="008A20DF">
              <w:rPr>
                <w:rFonts w:asciiTheme="majorHAnsi" w:hAnsiTheme="majorHAnsi"/>
                <w:b/>
                <w:bCs/>
              </w:rPr>
              <w:t>ACC</w:t>
            </w:r>
          </w:p>
        </w:tc>
        <w:tc>
          <w:tcPr>
            <w:tcW w:w="2746" w:type="dxa"/>
            <w:shd w:val="clear" w:color="auto" w:fill="F2F2F2" w:themeFill="background1" w:themeFillShade="F2"/>
            <w:tcMar>
              <w:left w:w="85" w:type="dxa"/>
              <w:right w:w="85" w:type="dxa"/>
            </w:tcMar>
            <w:hideMark/>
          </w:tcPr>
          <w:p w14:paraId="7A7633B5" w14:textId="77777777" w:rsidR="00633469" w:rsidRPr="008A20DF" w:rsidRDefault="00633469" w:rsidP="004C6642">
            <w:pPr>
              <w:pStyle w:val="Tabletext10"/>
            </w:pPr>
            <w:r w:rsidRPr="008A20DF">
              <w:t>Accounting Line Monetary Value. Details</w:t>
            </w:r>
          </w:p>
        </w:tc>
        <w:tc>
          <w:tcPr>
            <w:tcW w:w="4572" w:type="dxa"/>
            <w:shd w:val="clear" w:color="auto" w:fill="F2F2F2" w:themeFill="background1" w:themeFillShade="F2"/>
            <w:tcMar>
              <w:left w:w="85" w:type="dxa"/>
              <w:right w:w="85" w:type="dxa"/>
            </w:tcMar>
            <w:hideMark/>
          </w:tcPr>
          <w:p w14:paraId="23AAB246" w14:textId="77777777" w:rsidR="00633469" w:rsidRPr="008A20DF" w:rsidRDefault="00633469" w:rsidP="004C6642">
            <w:pPr>
              <w:pStyle w:val="Tabletext10"/>
              <w:jc w:val="both"/>
            </w:pPr>
            <w:r w:rsidRPr="008A20DF">
              <w:t>The material or monetary worth of a thing that is associated with a line that is a part of an accounting entry.</w:t>
            </w:r>
          </w:p>
        </w:tc>
      </w:tr>
      <w:tr w:rsidR="00633469" w:rsidRPr="008A20DF" w14:paraId="7277434E" w14:textId="77777777" w:rsidTr="00752317">
        <w:trPr>
          <w:cantSplit/>
          <w:trHeight w:val="777"/>
        </w:trPr>
        <w:tc>
          <w:tcPr>
            <w:tcW w:w="480" w:type="dxa"/>
            <w:tcMar>
              <w:left w:w="85" w:type="dxa"/>
              <w:right w:w="85" w:type="dxa"/>
            </w:tcMar>
          </w:tcPr>
          <w:p w14:paraId="602B217B" w14:textId="3B38BF26" w:rsidR="00633469" w:rsidRPr="008A20DF" w:rsidRDefault="00752317" w:rsidP="00633469">
            <w:pPr>
              <w:pStyle w:val="Tabletext10"/>
              <w:jc w:val="center"/>
            </w:pPr>
            <w:r>
              <w:t>7-</w:t>
            </w:r>
            <w:r w:rsidR="00633469">
              <w:rPr>
                <w:rFonts w:hint="eastAsia"/>
              </w:rPr>
              <w:t>1</w:t>
            </w:r>
          </w:p>
        </w:tc>
        <w:tc>
          <w:tcPr>
            <w:tcW w:w="1374" w:type="dxa"/>
            <w:shd w:val="clear" w:color="auto" w:fill="auto"/>
            <w:tcMar>
              <w:left w:w="85" w:type="dxa"/>
              <w:right w:w="85" w:type="dxa"/>
            </w:tcMar>
            <w:hideMark/>
          </w:tcPr>
          <w:p w14:paraId="396DB978" w14:textId="2A9CE5DD" w:rsidR="00633469" w:rsidRPr="008A20DF" w:rsidRDefault="00633469" w:rsidP="004C6642">
            <w:pPr>
              <w:pStyle w:val="Tabletext10"/>
              <w:jc w:val="both"/>
            </w:pPr>
            <w:r w:rsidRPr="008A20DF">
              <w:t>UN00002191</w:t>
            </w:r>
          </w:p>
        </w:tc>
        <w:tc>
          <w:tcPr>
            <w:tcW w:w="640" w:type="dxa"/>
            <w:shd w:val="clear" w:color="auto" w:fill="auto"/>
            <w:tcMar>
              <w:left w:w="85" w:type="dxa"/>
              <w:right w:w="85" w:type="dxa"/>
            </w:tcMar>
            <w:hideMark/>
          </w:tcPr>
          <w:p w14:paraId="417108C9" w14:textId="77777777" w:rsidR="00633469" w:rsidRPr="008A20DF" w:rsidRDefault="00633469" w:rsidP="008B4441">
            <w:pPr>
              <w:pStyle w:val="Tabletext10"/>
              <w:jc w:val="center"/>
              <w:rPr>
                <w:rFonts w:asciiTheme="majorHAnsi" w:hAnsiTheme="majorHAnsi"/>
                <w:b/>
                <w:bCs/>
              </w:rPr>
            </w:pPr>
            <w:r w:rsidRPr="008A20DF">
              <w:rPr>
                <w:rFonts w:asciiTheme="majorHAnsi" w:hAnsiTheme="majorHAnsi"/>
                <w:b/>
                <w:bCs/>
              </w:rPr>
              <w:t>BCC</w:t>
            </w:r>
          </w:p>
        </w:tc>
        <w:tc>
          <w:tcPr>
            <w:tcW w:w="2746" w:type="dxa"/>
            <w:shd w:val="clear" w:color="auto" w:fill="auto"/>
            <w:tcMar>
              <w:left w:w="85" w:type="dxa"/>
              <w:right w:w="85" w:type="dxa"/>
            </w:tcMar>
            <w:hideMark/>
          </w:tcPr>
          <w:p w14:paraId="286AD8D8" w14:textId="77777777" w:rsidR="00633469" w:rsidRPr="008A20DF" w:rsidRDefault="00633469" w:rsidP="004C6642">
            <w:pPr>
              <w:pStyle w:val="Tabletext10"/>
            </w:pPr>
            <w:r w:rsidRPr="008A20DF">
              <w:t>Accounting Line Monetary Value. Local Accounting Currency. Amount</w:t>
            </w:r>
          </w:p>
        </w:tc>
        <w:tc>
          <w:tcPr>
            <w:tcW w:w="4572" w:type="dxa"/>
            <w:shd w:val="clear" w:color="auto" w:fill="auto"/>
            <w:tcMar>
              <w:left w:w="85" w:type="dxa"/>
              <w:right w:w="85" w:type="dxa"/>
            </w:tcMar>
            <w:hideMark/>
          </w:tcPr>
          <w:p w14:paraId="260D976F" w14:textId="77777777" w:rsidR="00633469" w:rsidRPr="008A20DF" w:rsidRDefault="00633469" w:rsidP="004C6642">
            <w:pPr>
              <w:pStyle w:val="Tabletext10"/>
              <w:jc w:val="both"/>
            </w:pPr>
            <w:r w:rsidRPr="008A20DF">
              <w:t>The monetary value of the accounting line in the accounting currency local to where the accounting records are required.</w:t>
            </w:r>
          </w:p>
        </w:tc>
      </w:tr>
      <w:tr w:rsidR="00633469" w:rsidRPr="008A20DF" w14:paraId="73D78CE1" w14:textId="77777777" w:rsidTr="00752317">
        <w:trPr>
          <w:cantSplit/>
          <w:trHeight w:val="20"/>
        </w:trPr>
        <w:tc>
          <w:tcPr>
            <w:tcW w:w="480" w:type="dxa"/>
            <w:tcMar>
              <w:left w:w="85" w:type="dxa"/>
              <w:right w:w="85" w:type="dxa"/>
            </w:tcMar>
          </w:tcPr>
          <w:p w14:paraId="13E64627" w14:textId="1759FE83" w:rsidR="00633469" w:rsidRPr="008A20DF" w:rsidRDefault="00752317" w:rsidP="00633469">
            <w:pPr>
              <w:pStyle w:val="Tabletext10"/>
              <w:jc w:val="center"/>
            </w:pPr>
            <w:r>
              <w:t>7-</w:t>
            </w:r>
            <w:r w:rsidR="00633469">
              <w:rPr>
                <w:rFonts w:hint="eastAsia"/>
              </w:rPr>
              <w:t>2</w:t>
            </w:r>
          </w:p>
        </w:tc>
        <w:tc>
          <w:tcPr>
            <w:tcW w:w="1374" w:type="dxa"/>
            <w:shd w:val="clear" w:color="auto" w:fill="auto"/>
            <w:tcMar>
              <w:left w:w="85" w:type="dxa"/>
              <w:right w:w="85" w:type="dxa"/>
            </w:tcMar>
            <w:hideMark/>
          </w:tcPr>
          <w:p w14:paraId="645DFA33" w14:textId="71B04F7C" w:rsidR="00633469" w:rsidRPr="008A20DF" w:rsidRDefault="00633469" w:rsidP="004C6642">
            <w:pPr>
              <w:pStyle w:val="Tabletext10"/>
              <w:jc w:val="both"/>
            </w:pPr>
            <w:r w:rsidRPr="008A20DF">
              <w:t>UN00002192</w:t>
            </w:r>
          </w:p>
        </w:tc>
        <w:tc>
          <w:tcPr>
            <w:tcW w:w="640" w:type="dxa"/>
            <w:shd w:val="clear" w:color="auto" w:fill="auto"/>
            <w:tcMar>
              <w:left w:w="85" w:type="dxa"/>
              <w:right w:w="85" w:type="dxa"/>
            </w:tcMar>
            <w:hideMark/>
          </w:tcPr>
          <w:p w14:paraId="045461E7" w14:textId="77777777" w:rsidR="00633469" w:rsidRPr="008A20DF" w:rsidRDefault="00633469" w:rsidP="008B4441">
            <w:pPr>
              <w:pStyle w:val="Tabletext10"/>
              <w:jc w:val="center"/>
              <w:rPr>
                <w:rFonts w:asciiTheme="majorHAnsi" w:hAnsiTheme="majorHAnsi"/>
                <w:b/>
                <w:bCs/>
              </w:rPr>
            </w:pPr>
            <w:r w:rsidRPr="008A20DF">
              <w:rPr>
                <w:rFonts w:asciiTheme="majorHAnsi" w:hAnsiTheme="majorHAnsi"/>
                <w:b/>
                <w:bCs/>
              </w:rPr>
              <w:t>BCC</w:t>
            </w:r>
          </w:p>
        </w:tc>
        <w:tc>
          <w:tcPr>
            <w:tcW w:w="2746" w:type="dxa"/>
            <w:shd w:val="clear" w:color="auto" w:fill="auto"/>
            <w:tcMar>
              <w:left w:w="85" w:type="dxa"/>
              <w:right w:w="85" w:type="dxa"/>
            </w:tcMar>
            <w:hideMark/>
          </w:tcPr>
          <w:p w14:paraId="343C998F" w14:textId="77777777" w:rsidR="00633469" w:rsidRPr="008A20DF" w:rsidRDefault="00633469" w:rsidP="004C6642">
            <w:pPr>
              <w:pStyle w:val="Tabletext10"/>
            </w:pPr>
            <w:r w:rsidRPr="008A20DF">
              <w:t>Accounting Line Monetary Value. Voucher Currency. Amount</w:t>
            </w:r>
          </w:p>
        </w:tc>
        <w:tc>
          <w:tcPr>
            <w:tcW w:w="4572" w:type="dxa"/>
            <w:shd w:val="clear" w:color="auto" w:fill="auto"/>
            <w:tcMar>
              <w:left w:w="85" w:type="dxa"/>
              <w:right w:w="85" w:type="dxa"/>
            </w:tcMar>
            <w:hideMark/>
          </w:tcPr>
          <w:p w14:paraId="13DBD719" w14:textId="77777777" w:rsidR="00633469" w:rsidRPr="008A20DF" w:rsidRDefault="00633469" w:rsidP="004C6642">
            <w:pPr>
              <w:pStyle w:val="Tabletext10"/>
              <w:jc w:val="both"/>
            </w:pPr>
            <w:r w:rsidRPr="008A20DF">
              <w:t>The monetary value of the accounting line in the voucher currency.</w:t>
            </w:r>
          </w:p>
        </w:tc>
      </w:tr>
      <w:tr w:rsidR="00633469" w:rsidRPr="008A20DF" w14:paraId="65C4FC6F" w14:textId="77777777" w:rsidTr="00752317">
        <w:trPr>
          <w:cantSplit/>
          <w:trHeight w:val="20"/>
        </w:trPr>
        <w:tc>
          <w:tcPr>
            <w:tcW w:w="480" w:type="dxa"/>
            <w:tcMar>
              <w:left w:w="85" w:type="dxa"/>
              <w:right w:w="85" w:type="dxa"/>
            </w:tcMar>
          </w:tcPr>
          <w:p w14:paraId="1109D20F" w14:textId="0CF651B1" w:rsidR="00633469" w:rsidRPr="008A20DF" w:rsidRDefault="00752317" w:rsidP="00633469">
            <w:pPr>
              <w:pStyle w:val="Tabletext10"/>
              <w:jc w:val="center"/>
            </w:pPr>
            <w:r>
              <w:t>7-</w:t>
            </w:r>
            <w:r w:rsidR="00633469">
              <w:rPr>
                <w:rFonts w:hint="eastAsia"/>
              </w:rPr>
              <w:t>3</w:t>
            </w:r>
          </w:p>
        </w:tc>
        <w:tc>
          <w:tcPr>
            <w:tcW w:w="1374" w:type="dxa"/>
            <w:shd w:val="clear" w:color="auto" w:fill="auto"/>
            <w:tcMar>
              <w:left w:w="85" w:type="dxa"/>
              <w:right w:w="85" w:type="dxa"/>
            </w:tcMar>
            <w:hideMark/>
          </w:tcPr>
          <w:p w14:paraId="2F4499C9" w14:textId="041E149F" w:rsidR="00633469" w:rsidRPr="008A20DF" w:rsidRDefault="00633469" w:rsidP="004C6642">
            <w:pPr>
              <w:pStyle w:val="Tabletext10"/>
              <w:jc w:val="both"/>
            </w:pPr>
            <w:r w:rsidRPr="008A20DF">
              <w:t>UN00002193</w:t>
            </w:r>
          </w:p>
        </w:tc>
        <w:tc>
          <w:tcPr>
            <w:tcW w:w="640" w:type="dxa"/>
            <w:shd w:val="clear" w:color="auto" w:fill="auto"/>
            <w:tcMar>
              <w:left w:w="85" w:type="dxa"/>
              <w:right w:w="85" w:type="dxa"/>
            </w:tcMar>
            <w:hideMark/>
          </w:tcPr>
          <w:p w14:paraId="75CC8C35" w14:textId="77777777" w:rsidR="00633469" w:rsidRPr="008A20DF" w:rsidRDefault="00633469" w:rsidP="008B4441">
            <w:pPr>
              <w:pStyle w:val="Tabletext10"/>
              <w:jc w:val="center"/>
              <w:rPr>
                <w:rFonts w:asciiTheme="majorHAnsi" w:hAnsiTheme="majorHAnsi"/>
                <w:b/>
                <w:bCs/>
              </w:rPr>
            </w:pPr>
            <w:r w:rsidRPr="008A20DF">
              <w:rPr>
                <w:rFonts w:asciiTheme="majorHAnsi" w:hAnsiTheme="majorHAnsi"/>
                <w:b/>
                <w:bCs/>
              </w:rPr>
              <w:t>BCC</w:t>
            </w:r>
          </w:p>
        </w:tc>
        <w:tc>
          <w:tcPr>
            <w:tcW w:w="2746" w:type="dxa"/>
            <w:shd w:val="clear" w:color="auto" w:fill="auto"/>
            <w:tcMar>
              <w:left w:w="85" w:type="dxa"/>
              <w:right w:w="85" w:type="dxa"/>
            </w:tcMar>
            <w:hideMark/>
          </w:tcPr>
          <w:p w14:paraId="432BC570" w14:textId="77777777" w:rsidR="00633469" w:rsidRPr="008A20DF" w:rsidRDefault="00633469" w:rsidP="004C6642">
            <w:pPr>
              <w:pStyle w:val="Tabletext10"/>
            </w:pPr>
            <w:r w:rsidRPr="008A20DF">
              <w:t>Accounting Line Monetary Value. Alternate Currency. Amount</w:t>
            </w:r>
          </w:p>
        </w:tc>
        <w:tc>
          <w:tcPr>
            <w:tcW w:w="4572" w:type="dxa"/>
            <w:shd w:val="clear" w:color="auto" w:fill="auto"/>
            <w:tcMar>
              <w:left w:w="85" w:type="dxa"/>
              <w:right w:w="85" w:type="dxa"/>
            </w:tcMar>
            <w:hideMark/>
          </w:tcPr>
          <w:p w14:paraId="01424105" w14:textId="77777777" w:rsidR="00633469" w:rsidRPr="008A20DF" w:rsidRDefault="00633469" w:rsidP="004C6642">
            <w:pPr>
              <w:pStyle w:val="Tabletext10"/>
              <w:jc w:val="both"/>
            </w:pPr>
            <w:r w:rsidRPr="008A20DF">
              <w:t>The monetary value of the accounting line in another currency, such as a reporting currency, a consolidation currency, or the euro transition period.</w:t>
            </w:r>
          </w:p>
        </w:tc>
      </w:tr>
      <w:tr w:rsidR="00633469" w:rsidRPr="008A20DF" w14:paraId="717DCB41" w14:textId="77777777" w:rsidTr="00752317">
        <w:trPr>
          <w:cantSplit/>
          <w:trHeight w:val="20"/>
        </w:trPr>
        <w:tc>
          <w:tcPr>
            <w:tcW w:w="480" w:type="dxa"/>
            <w:tcMar>
              <w:left w:w="85" w:type="dxa"/>
              <w:right w:w="85" w:type="dxa"/>
            </w:tcMar>
          </w:tcPr>
          <w:p w14:paraId="781BCCD1" w14:textId="438B5583" w:rsidR="00633469" w:rsidRPr="008A20DF" w:rsidRDefault="00752317" w:rsidP="00633469">
            <w:pPr>
              <w:pStyle w:val="Tabletext10"/>
              <w:jc w:val="center"/>
            </w:pPr>
            <w:r>
              <w:t>7-</w:t>
            </w:r>
            <w:r w:rsidR="00633469">
              <w:rPr>
                <w:rFonts w:hint="eastAsia"/>
              </w:rPr>
              <w:t>4</w:t>
            </w:r>
          </w:p>
        </w:tc>
        <w:tc>
          <w:tcPr>
            <w:tcW w:w="1374" w:type="dxa"/>
            <w:shd w:val="clear" w:color="auto" w:fill="auto"/>
            <w:tcMar>
              <w:left w:w="85" w:type="dxa"/>
              <w:right w:w="85" w:type="dxa"/>
            </w:tcMar>
            <w:hideMark/>
          </w:tcPr>
          <w:p w14:paraId="51152131" w14:textId="40CC4910" w:rsidR="00633469" w:rsidRPr="008A20DF" w:rsidRDefault="00633469" w:rsidP="004C6642">
            <w:pPr>
              <w:pStyle w:val="Tabletext10"/>
              <w:jc w:val="both"/>
            </w:pPr>
            <w:r w:rsidRPr="008A20DF">
              <w:t>UN00002194</w:t>
            </w:r>
          </w:p>
        </w:tc>
        <w:tc>
          <w:tcPr>
            <w:tcW w:w="640" w:type="dxa"/>
            <w:shd w:val="clear" w:color="auto" w:fill="auto"/>
            <w:tcMar>
              <w:left w:w="85" w:type="dxa"/>
              <w:right w:w="85" w:type="dxa"/>
            </w:tcMar>
            <w:hideMark/>
          </w:tcPr>
          <w:p w14:paraId="32A72533" w14:textId="77777777" w:rsidR="00633469" w:rsidRPr="008A20DF" w:rsidRDefault="00633469" w:rsidP="008B4441">
            <w:pPr>
              <w:pStyle w:val="Tabletext10"/>
              <w:jc w:val="center"/>
              <w:rPr>
                <w:rFonts w:asciiTheme="majorHAnsi" w:hAnsiTheme="majorHAnsi"/>
                <w:b/>
                <w:bCs/>
              </w:rPr>
            </w:pPr>
            <w:r w:rsidRPr="008A20DF">
              <w:rPr>
                <w:rFonts w:asciiTheme="majorHAnsi" w:hAnsiTheme="majorHAnsi"/>
                <w:b/>
                <w:bCs/>
              </w:rPr>
              <w:t>BCC</w:t>
            </w:r>
          </w:p>
        </w:tc>
        <w:tc>
          <w:tcPr>
            <w:tcW w:w="2746" w:type="dxa"/>
            <w:shd w:val="clear" w:color="auto" w:fill="auto"/>
            <w:tcMar>
              <w:left w:w="85" w:type="dxa"/>
              <w:right w:w="85" w:type="dxa"/>
            </w:tcMar>
            <w:hideMark/>
          </w:tcPr>
          <w:p w14:paraId="514AEB8B" w14:textId="77777777" w:rsidR="00633469" w:rsidRPr="008A20DF" w:rsidRDefault="00633469" w:rsidP="004C6642">
            <w:pPr>
              <w:pStyle w:val="Tabletext10"/>
            </w:pPr>
            <w:r w:rsidRPr="008A20DF">
              <w:t>Accounting Line Monetary Value. Alternate Currency Amount Type. Code</w:t>
            </w:r>
          </w:p>
        </w:tc>
        <w:tc>
          <w:tcPr>
            <w:tcW w:w="4572" w:type="dxa"/>
            <w:shd w:val="clear" w:color="auto" w:fill="auto"/>
            <w:tcMar>
              <w:left w:w="85" w:type="dxa"/>
              <w:right w:w="85" w:type="dxa"/>
            </w:tcMar>
            <w:hideMark/>
          </w:tcPr>
          <w:p w14:paraId="423B216B" w14:textId="77777777" w:rsidR="00633469" w:rsidRPr="008A20DF" w:rsidRDefault="00633469" w:rsidP="004C6642">
            <w:pPr>
              <w:pStyle w:val="Tabletext10"/>
              <w:jc w:val="both"/>
            </w:pPr>
            <w:r w:rsidRPr="008A20DF">
              <w:t>The code specifying the type of the alternate currency amount, such as payment amount or Euro transition conversion amount, for this accounting line monetary value.</w:t>
            </w:r>
          </w:p>
        </w:tc>
      </w:tr>
      <w:tr w:rsidR="00633469" w:rsidRPr="008A20DF" w14:paraId="74932789" w14:textId="77777777" w:rsidTr="00752317">
        <w:trPr>
          <w:cantSplit/>
          <w:trHeight w:val="20"/>
        </w:trPr>
        <w:tc>
          <w:tcPr>
            <w:tcW w:w="480" w:type="dxa"/>
            <w:tcMar>
              <w:left w:w="85" w:type="dxa"/>
              <w:right w:w="85" w:type="dxa"/>
            </w:tcMar>
          </w:tcPr>
          <w:p w14:paraId="13655528" w14:textId="1B5DE219" w:rsidR="00633469" w:rsidRPr="008A20DF" w:rsidRDefault="00752317" w:rsidP="00633469">
            <w:pPr>
              <w:pStyle w:val="Tabletext10"/>
              <w:jc w:val="center"/>
            </w:pPr>
            <w:r>
              <w:t>7-</w:t>
            </w:r>
            <w:r w:rsidR="00633469">
              <w:rPr>
                <w:rFonts w:hint="eastAsia"/>
              </w:rPr>
              <w:t>5</w:t>
            </w:r>
          </w:p>
        </w:tc>
        <w:tc>
          <w:tcPr>
            <w:tcW w:w="1374" w:type="dxa"/>
            <w:shd w:val="clear" w:color="auto" w:fill="auto"/>
            <w:tcMar>
              <w:left w:w="85" w:type="dxa"/>
              <w:right w:w="85" w:type="dxa"/>
            </w:tcMar>
            <w:hideMark/>
          </w:tcPr>
          <w:p w14:paraId="01EB5E19" w14:textId="5D8D5E3E" w:rsidR="00633469" w:rsidRPr="008A20DF" w:rsidRDefault="00633469" w:rsidP="004C6642">
            <w:pPr>
              <w:pStyle w:val="Tabletext10"/>
              <w:jc w:val="both"/>
            </w:pPr>
            <w:r w:rsidRPr="008A20DF">
              <w:t>UN00002195</w:t>
            </w:r>
          </w:p>
        </w:tc>
        <w:tc>
          <w:tcPr>
            <w:tcW w:w="640" w:type="dxa"/>
            <w:shd w:val="clear" w:color="auto" w:fill="auto"/>
            <w:tcMar>
              <w:left w:w="85" w:type="dxa"/>
              <w:right w:w="85" w:type="dxa"/>
            </w:tcMar>
            <w:hideMark/>
          </w:tcPr>
          <w:p w14:paraId="3D85A4B2" w14:textId="77777777" w:rsidR="00633469" w:rsidRPr="008A20DF" w:rsidRDefault="00633469" w:rsidP="008B4441">
            <w:pPr>
              <w:pStyle w:val="Tabletext10"/>
              <w:jc w:val="center"/>
              <w:rPr>
                <w:rFonts w:asciiTheme="majorHAnsi" w:hAnsiTheme="majorHAnsi"/>
                <w:b/>
                <w:bCs/>
              </w:rPr>
            </w:pPr>
            <w:r w:rsidRPr="008A20DF">
              <w:rPr>
                <w:rFonts w:asciiTheme="majorHAnsi" w:hAnsiTheme="majorHAnsi"/>
                <w:b/>
                <w:bCs/>
              </w:rPr>
              <w:t>BCC</w:t>
            </w:r>
          </w:p>
        </w:tc>
        <w:tc>
          <w:tcPr>
            <w:tcW w:w="2746" w:type="dxa"/>
            <w:shd w:val="clear" w:color="auto" w:fill="auto"/>
            <w:tcMar>
              <w:left w:w="85" w:type="dxa"/>
              <w:right w:w="85" w:type="dxa"/>
            </w:tcMar>
            <w:hideMark/>
          </w:tcPr>
          <w:p w14:paraId="4B0C22AC" w14:textId="77777777" w:rsidR="00633469" w:rsidRPr="008A20DF" w:rsidRDefault="00633469" w:rsidP="004C6642">
            <w:pPr>
              <w:pStyle w:val="Tabletext10"/>
            </w:pPr>
            <w:r w:rsidRPr="008A20DF">
              <w:t>Accounting Line Monetary Value. Debit Credit. Code</w:t>
            </w:r>
          </w:p>
        </w:tc>
        <w:tc>
          <w:tcPr>
            <w:tcW w:w="4572" w:type="dxa"/>
            <w:shd w:val="clear" w:color="auto" w:fill="auto"/>
            <w:tcMar>
              <w:left w:w="85" w:type="dxa"/>
              <w:right w:w="85" w:type="dxa"/>
            </w:tcMar>
            <w:hideMark/>
          </w:tcPr>
          <w:p w14:paraId="2B9B0171" w14:textId="77777777" w:rsidR="00633469" w:rsidRPr="008A20DF" w:rsidRDefault="00633469" w:rsidP="004C6642">
            <w:pPr>
              <w:pStyle w:val="Tabletext10"/>
              <w:jc w:val="both"/>
            </w:pPr>
            <w:r w:rsidRPr="008A20DF">
              <w:t>The code specifying the accounting sign of the accounting line monetary value (Reference United Nations Code List (UNCL) 4405 code list).</w:t>
            </w:r>
          </w:p>
        </w:tc>
      </w:tr>
      <w:tr w:rsidR="00633469" w:rsidRPr="008A20DF" w14:paraId="372B3906" w14:textId="77777777" w:rsidTr="00752317">
        <w:trPr>
          <w:cantSplit/>
          <w:trHeight w:val="20"/>
        </w:trPr>
        <w:tc>
          <w:tcPr>
            <w:tcW w:w="480" w:type="dxa"/>
            <w:tcMar>
              <w:left w:w="85" w:type="dxa"/>
              <w:right w:w="85" w:type="dxa"/>
            </w:tcMar>
          </w:tcPr>
          <w:p w14:paraId="2C412926" w14:textId="4E1BFEA7" w:rsidR="00633469" w:rsidRPr="008A20DF" w:rsidRDefault="00752317" w:rsidP="00633469">
            <w:pPr>
              <w:pStyle w:val="Tabletext10"/>
              <w:jc w:val="center"/>
            </w:pPr>
            <w:r>
              <w:t>7-</w:t>
            </w:r>
            <w:r w:rsidR="00633469">
              <w:rPr>
                <w:rFonts w:hint="eastAsia"/>
              </w:rPr>
              <w:t>6</w:t>
            </w:r>
          </w:p>
        </w:tc>
        <w:tc>
          <w:tcPr>
            <w:tcW w:w="1374" w:type="dxa"/>
            <w:shd w:val="clear" w:color="auto" w:fill="auto"/>
            <w:tcMar>
              <w:left w:w="85" w:type="dxa"/>
              <w:right w:w="85" w:type="dxa"/>
            </w:tcMar>
            <w:hideMark/>
          </w:tcPr>
          <w:p w14:paraId="4C60AAA8" w14:textId="318090D6" w:rsidR="00633469" w:rsidRPr="008A20DF" w:rsidRDefault="00633469" w:rsidP="004C6642">
            <w:pPr>
              <w:pStyle w:val="Tabletext10"/>
              <w:jc w:val="both"/>
            </w:pPr>
            <w:r w:rsidRPr="008A20DF">
              <w:t>UN00006624</w:t>
            </w:r>
          </w:p>
        </w:tc>
        <w:tc>
          <w:tcPr>
            <w:tcW w:w="640" w:type="dxa"/>
            <w:shd w:val="clear" w:color="auto" w:fill="auto"/>
            <w:tcMar>
              <w:left w:w="85" w:type="dxa"/>
              <w:right w:w="85" w:type="dxa"/>
            </w:tcMar>
            <w:hideMark/>
          </w:tcPr>
          <w:p w14:paraId="337FBA7C" w14:textId="77777777" w:rsidR="00633469" w:rsidRPr="008A20DF" w:rsidRDefault="00633469" w:rsidP="008B4441">
            <w:pPr>
              <w:pStyle w:val="Tabletext10"/>
              <w:jc w:val="center"/>
              <w:rPr>
                <w:rFonts w:asciiTheme="majorHAnsi" w:hAnsiTheme="majorHAnsi"/>
                <w:b/>
                <w:bCs/>
              </w:rPr>
            </w:pPr>
            <w:r w:rsidRPr="008A20DF">
              <w:rPr>
                <w:rFonts w:asciiTheme="majorHAnsi" w:hAnsiTheme="majorHAnsi"/>
                <w:b/>
                <w:bCs/>
              </w:rPr>
              <w:t>BCC</w:t>
            </w:r>
          </w:p>
        </w:tc>
        <w:tc>
          <w:tcPr>
            <w:tcW w:w="2746" w:type="dxa"/>
            <w:shd w:val="clear" w:color="auto" w:fill="auto"/>
            <w:tcMar>
              <w:left w:w="85" w:type="dxa"/>
              <w:right w:w="85" w:type="dxa"/>
            </w:tcMar>
            <w:hideMark/>
          </w:tcPr>
          <w:p w14:paraId="4621FD84" w14:textId="77777777" w:rsidR="00633469" w:rsidRPr="008A20DF" w:rsidRDefault="00633469" w:rsidP="004C6642">
            <w:pPr>
              <w:pStyle w:val="Tabletext10"/>
            </w:pPr>
            <w:r w:rsidRPr="008A20DF">
              <w:t>Accounting Line Monetary Value. Amount Qualifier. Code</w:t>
            </w:r>
          </w:p>
        </w:tc>
        <w:tc>
          <w:tcPr>
            <w:tcW w:w="4572" w:type="dxa"/>
            <w:shd w:val="clear" w:color="auto" w:fill="auto"/>
            <w:tcMar>
              <w:left w:w="85" w:type="dxa"/>
              <w:right w:w="85" w:type="dxa"/>
            </w:tcMar>
            <w:hideMark/>
          </w:tcPr>
          <w:p w14:paraId="21077BF5" w14:textId="77777777" w:rsidR="00633469" w:rsidRPr="008A20DF" w:rsidRDefault="00633469" w:rsidP="004C6642">
            <w:pPr>
              <w:pStyle w:val="Tabletext10"/>
              <w:jc w:val="both"/>
            </w:pPr>
            <w:r w:rsidRPr="008A20DF">
              <w:t>The code qualifying the amount of the accounting line monetary value such as balance, total of entries amount.</w:t>
            </w:r>
          </w:p>
        </w:tc>
      </w:tr>
      <w:tr w:rsidR="00633469" w:rsidRPr="008A20DF" w14:paraId="33BEE77D" w14:textId="77777777" w:rsidTr="00752317">
        <w:trPr>
          <w:cantSplit/>
          <w:trHeight w:val="20"/>
        </w:trPr>
        <w:tc>
          <w:tcPr>
            <w:tcW w:w="480" w:type="dxa"/>
            <w:tcMar>
              <w:left w:w="85" w:type="dxa"/>
              <w:right w:w="85" w:type="dxa"/>
            </w:tcMar>
          </w:tcPr>
          <w:p w14:paraId="238A94C3" w14:textId="173B9F8F" w:rsidR="00633469" w:rsidRPr="008A20DF" w:rsidRDefault="00752317" w:rsidP="00633469">
            <w:pPr>
              <w:pStyle w:val="Tabletext10"/>
              <w:jc w:val="center"/>
            </w:pPr>
            <w:r>
              <w:t>7-</w:t>
            </w:r>
            <w:r w:rsidR="00633469">
              <w:rPr>
                <w:rFonts w:hint="eastAsia"/>
              </w:rPr>
              <w:t>7</w:t>
            </w:r>
          </w:p>
        </w:tc>
        <w:tc>
          <w:tcPr>
            <w:tcW w:w="1374" w:type="dxa"/>
            <w:shd w:val="clear" w:color="auto" w:fill="auto"/>
            <w:tcMar>
              <w:left w:w="85" w:type="dxa"/>
              <w:right w:w="85" w:type="dxa"/>
            </w:tcMar>
            <w:hideMark/>
          </w:tcPr>
          <w:p w14:paraId="10377EEA" w14:textId="5AD4749D" w:rsidR="00633469" w:rsidRPr="008A20DF" w:rsidRDefault="00633469" w:rsidP="004C6642">
            <w:pPr>
              <w:pStyle w:val="Tabletext10"/>
              <w:jc w:val="both"/>
            </w:pPr>
            <w:r w:rsidRPr="008A20DF">
              <w:t>UN00006625</w:t>
            </w:r>
          </w:p>
        </w:tc>
        <w:tc>
          <w:tcPr>
            <w:tcW w:w="640" w:type="dxa"/>
            <w:shd w:val="clear" w:color="auto" w:fill="auto"/>
            <w:tcMar>
              <w:left w:w="85" w:type="dxa"/>
              <w:right w:w="85" w:type="dxa"/>
            </w:tcMar>
            <w:hideMark/>
          </w:tcPr>
          <w:p w14:paraId="3C0C816B" w14:textId="77777777" w:rsidR="00633469" w:rsidRPr="008A20DF" w:rsidRDefault="00633469" w:rsidP="008B4441">
            <w:pPr>
              <w:pStyle w:val="Tabletext10"/>
              <w:jc w:val="center"/>
              <w:rPr>
                <w:rFonts w:asciiTheme="majorHAnsi" w:hAnsiTheme="majorHAnsi"/>
                <w:b/>
                <w:bCs/>
              </w:rPr>
            </w:pPr>
            <w:r w:rsidRPr="008A20DF">
              <w:rPr>
                <w:rFonts w:asciiTheme="majorHAnsi" w:hAnsiTheme="majorHAnsi"/>
                <w:b/>
                <w:bCs/>
              </w:rPr>
              <w:t>BCC</w:t>
            </w:r>
          </w:p>
        </w:tc>
        <w:tc>
          <w:tcPr>
            <w:tcW w:w="2746" w:type="dxa"/>
            <w:shd w:val="clear" w:color="auto" w:fill="auto"/>
            <w:tcMar>
              <w:left w:w="85" w:type="dxa"/>
              <w:right w:w="85" w:type="dxa"/>
            </w:tcMar>
            <w:hideMark/>
          </w:tcPr>
          <w:p w14:paraId="46CDB85E" w14:textId="77777777" w:rsidR="00633469" w:rsidRPr="008A20DF" w:rsidRDefault="00633469" w:rsidP="004C6642">
            <w:pPr>
              <w:pStyle w:val="Tabletext10"/>
            </w:pPr>
            <w:r w:rsidRPr="008A20DF">
              <w:t>Accounting Line Monetary Value. Balance. Quantity</w:t>
            </w:r>
          </w:p>
        </w:tc>
        <w:tc>
          <w:tcPr>
            <w:tcW w:w="4572" w:type="dxa"/>
            <w:shd w:val="clear" w:color="auto" w:fill="auto"/>
            <w:tcMar>
              <w:left w:w="85" w:type="dxa"/>
              <w:right w:w="85" w:type="dxa"/>
            </w:tcMar>
            <w:hideMark/>
          </w:tcPr>
          <w:p w14:paraId="5D26C776" w14:textId="77777777" w:rsidR="00633469" w:rsidRPr="008A20DF" w:rsidRDefault="00633469" w:rsidP="004C6642">
            <w:pPr>
              <w:pStyle w:val="Tabletext10"/>
              <w:jc w:val="both"/>
            </w:pPr>
            <w:r w:rsidRPr="008A20DF">
              <w:t>The balance quantity for this accounting line monetary value.</w:t>
            </w:r>
          </w:p>
        </w:tc>
      </w:tr>
      <w:tr w:rsidR="00633469" w:rsidRPr="008A20DF" w14:paraId="6BF9DEDE" w14:textId="77777777" w:rsidTr="00752317">
        <w:trPr>
          <w:cantSplit/>
          <w:trHeight w:val="20"/>
        </w:trPr>
        <w:tc>
          <w:tcPr>
            <w:tcW w:w="480" w:type="dxa"/>
            <w:shd w:val="clear" w:color="auto" w:fill="F2F2F2" w:themeFill="background1" w:themeFillShade="F2"/>
            <w:tcMar>
              <w:left w:w="85" w:type="dxa"/>
              <w:right w:w="85" w:type="dxa"/>
            </w:tcMar>
          </w:tcPr>
          <w:p w14:paraId="571FF191" w14:textId="69C744D6" w:rsidR="00633469" w:rsidRPr="008A20DF" w:rsidRDefault="00752317" w:rsidP="00633469">
            <w:pPr>
              <w:pStyle w:val="Tabletext10"/>
              <w:jc w:val="center"/>
            </w:pPr>
            <w:r>
              <w:t>7-</w:t>
            </w:r>
            <w:r w:rsidR="00633469">
              <w:rPr>
                <w:rFonts w:hint="eastAsia"/>
              </w:rPr>
              <w:t>8</w:t>
            </w:r>
          </w:p>
        </w:tc>
        <w:tc>
          <w:tcPr>
            <w:tcW w:w="1374" w:type="dxa"/>
            <w:shd w:val="clear" w:color="auto" w:fill="F2F2F2" w:themeFill="background1" w:themeFillShade="F2"/>
            <w:tcMar>
              <w:left w:w="85" w:type="dxa"/>
              <w:right w:w="85" w:type="dxa"/>
            </w:tcMar>
            <w:hideMark/>
          </w:tcPr>
          <w:p w14:paraId="3DC37649" w14:textId="1679BBA2" w:rsidR="00633469" w:rsidRPr="008A20DF" w:rsidRDefault="00633469" w:rsidP="004C6642">
            <w:pPr>
              <w:pStyle w:val="Tabletext10"/>
              <w:jc w:val="both"/>
            </w:pPr>
            <w:r w:rsidRPr="008A20DF">
              <w:t>UN00002201</w:t>
            </w:r>
          </w:p>
        </w:tc>
        <w:tc>
          <w:tcPr>
            <w:tcW w:w="640" w:type="dxa"/>
            <w:shd w:val="clear" w:color="auto" w:fill="F2F2F2" w:themeFill="background1" w:themeFillShade="F2"/>
            <w:tcMar>
              <w:left w:w="85" w:type="dxa"/>
              <w:right w:w="85" w:type="dxa"/>
            </w:tcMar>
            <w:hideMark/>
          </w:tcPr>
          <w:p w14:paraId="0E9D9A20" w14:textId="77777777" w:rsidR="00633469" w:rsidRPr="008A20DF" w:rsidRDefault="00633469" w:rsidP="008B4441">
            <w:pPr>
              <w:pStyle w:val="Tabletext10"/>
              <w:jc w:val="center"/>
              <w:rPr>
                <w:rFonts w:asciiTheme="majorHAnsi" w:hAnsiTheme="majorHAnsi"/>
                <w:b/>
                <w:bCs/>
              </w:rPr>
            </w:pPr>
            <w:r w:rsidRPr="008A20DF">
              <w:rPr>
                <w:rFonts w:asciiTheme="majorHAnsi" w:hAnsiTheme="majorHAnsi"/>
                <w:b/>
                <w:bCs/>
              </w:rPr>
              <w:t>ASCC</w:t>
            </w:r>
          </w:p>
        </w:tc>
        <w:tc>
          <w:tcPr>
            <w:tcW w:w="2746" w:type="dxa"/>
            <w:shd w:val="clear" w:color="auto" w:fill="F2F2F2" w:themeFill="background1" w:themeFillShade="F2"/>
            <w:tcMar>
              <w:left w:w="85" w:type="dxa"/>
              <w:right w:w="85" w:type="dxa"/>
            </w:tcMar>
            <w:hideMark/>
          </w:tcPr>
          <w:p w14:paraId="4F2E7BAA" w14:textId="77777777" w:rsidR="00633469" w:rsidRPr="008A20DF" w:rsidRDefault="00633469" w:rsidP="004C6642">
            <w:pPr>
              <w:pStyle w:val="Tabletext10"/>
            </w:pPr>
            <w:r w:rsidRPr="008A20DF">
              <w:t>Accounting Line Monetary Value. Booking. Accounting Account</w:t>
            </w:r>
          </w:p>
        </w:tc>
        <w:tc>
          <w:tcPr>
            <w:tcW w:w="4572" w:type="dxa"/>
            <w:shd w:val="clear" w:color="auto" w:fill="F2F2F2" w:themeFill="background1" w:themeFillShade="F2"/>
            <w:tcMar>
              <w:left w:w="85" w:type="dxa"/>
              <w:right w:w="85" w:type="dxa"/>
            </w:tcMar>
            <w:hideMark/>
          </w:tcPr>
          <w:p w14:paraId="454B11E2" w14:textId="77777777" w:rsidR="00633469" w:rsidRPr="008A20DF" w:rsidRDefault="00633469" w:rsidP="004C6642">
            <w:pPr>
              <w:pStyle w:val="Tabletext10"/>
              <w:jc w:val="both"/>
            </w:pPr>
            <w:r w:rsidRPr="008A20DF">
              <w:t>An accounting account to which this accounting line monetary value is booked.</w:t>
            </w:r>
          </w:p>
        </w:tc>
      </w:tr>
      <w:tr w:rsidR="00633469" w:rsidRPr="008A20DF" w14:paraId="2DDB72CB" w14:textId="77777777" w:rsidTr="00752317">
        <w:trPr>
          <w:cantSplit/>
          <w:trHeight w:val="60"/>
        </w:trPr>
        <w:tc>
          <w:tcPr>
            <w:tcW w:w="480" w:type="dxa"/>
            <w:shd w:val="clear" w:color="auto" w:fill="F2F2F2" w:themeFill="background1" w:themeFillShade="F2"/>
            <w:tcMar>
              <w:left w:w="85" w:type="dxa"/>
              <w:right w:w="85" w:type="dxa"/>
            </w:tcMar>
          </w:tcPr>
          <w:p w14:paraId="691343CC" w14:textId="21E8862F" w:rsidR="00633469" w:rsidRPr="008A20DF" w:rsidRDefault="00752317" w:rsidP="00633469">
            <w:pPr>
              <w:pStyle w:val="Tabletext10"/>
              <w:jc w:val="center"/>
            </w:pPr>
            <w:r>
              <w:t>7-</w:t>
            </w:r>
            <w:r w:rsidR="00633469">
              <w:rPr>
                <w:rFonts w:hint="eastAsia"/>
              </w:rPr>
              <w:t>9</w:t>
            </w:r>
          </w:p>
        </w:tc>
        <w:tc>
          <w:tcPr>
            <w:tcW w:w="1374" w:type="dxa"/>
            <w:shd w:val="clear" w:color="auto" w:fill="F2F2F2" w:themeFill="background1" w:themeFillShade="F2"/>
            <w:tcMar>
              <w:left w:w="85" w:type="dxa"/>
              <w:right w:w="85" w:type="dxa"/>
            </w:tcMar>
            <w:hideMark/>
          </w:tcPr>
          <w:p w14:paraId="6BE7EDB2" w14:textId="7F833EF5" w:rsidR="00633469" w:rsidRPr="008A20DF" w:rsidRDefault="00633469" w:rsidP="004C6642">
            <w:pPr>
              <w:pStyle w:val="Tabletext10"/>
              <w:jc w:val="both"/>
            </w:pPr>
            <w:r w:rsidRPr="008A20DF">
              <w:t>UN00006630</w:t>
            </w:r>
          </w:p>
        </w:tc>
        <w:tc>
          <w:tcPr>
            <w:tcW w:w="640" w:type="dxa"/>
            <w:shd w:val="clear" w:color="auto" w:fill="F2F2F2" w:themeFill="background1" w:themeFillShade="F2"/>
            <w:tcMar>
              <w:left w:w="85" w:type="dxa"/>
              <w:right w:w="85" w:type="dxa"/>
            </w:tcMar>
            <w:hideMark/>
          </w:tcPr>
          <w:p w14:paraId="3B96BA07" w14:textId="77777777" w:rsidR="00633469" w:rsidRPr="008A20DF" w:rsidRDefault="00633469" w:rsidP="008B4441">
            <w:pPr>
              <w:pStyle w:val="Tabletext10"/>
              <w:jc w:val="center"/>
              <w:rPr>
                <w:rFonts w:asciiTheme="majorHAnsi" w:hAnsiTheme="majorHAnsi"/>
                <w:b/>
                <w:bCs/>
              </w:rPr>
            </w:pPr>
            <w:r w:rsidRPr="008A20DF">
              <w:rPr>
                <w:rFonts w:asciiTheme="majorHAnsi" w:hAnsiTheme="majorHAnsi"/>
                <w:b/>
                <w:bCs/>
              </w:rPr>
              <w:t>ASCC</w:t>
            </w:r>
          </w:p>
        </w:tc>
        <w:tc>
          <w:tcPr>
            <w:tcW w:w="2746" w:type="dxa"/>
            <w:shd w:val="clear" w:color="auto" w:fill="F2F2F2" w:themeFill="background1" w:themeFillShade="F2"/>
            <w:tcMar>
              <w:left w:w="85" w:type="dxa"/>
              <w:right w:w="85" w:type="dxa"/>
            </w:tcMar>
            <w:hideMark/>
          </w:tcPr>
          <w:p w14:paraId="206B7BD5" w14:textId="77777777" w:rsidR="00633469" w:rsidRPr="008A20DF" w:rsidRDefault="00633469" w:rsidP="004C6642">
            <w:pPr>
              <w:pStyle w:val="Tabletext10"/>
            </w:pPr>
            <w:r w:rsidRPr="008A20DF">
              <w:t>Accounting Line Monetary Value. Specified. Period</w:t>
            </w:r>
          </w:p>
        </w:tc>
        <w:tc>
          <w:tcPr>
            <w:tcW w:w="4572" w:type="dxa"/>
            <w:shd w:val="clear" w:color="auto" w:fill="F2F2F2" w:themeFill="background1" w:themeFillShade="F2"/>
            <w:tcMar>
              <w:left w:w="85" w:type="dxa"/>
              <w:right w:w="85" w:type="dxa"/>
            </w:tcMar>
            <w:hideMark/>
          </w:tcPr>
          <w:p w14:paraId="567A5353" w14:textId="77777777" w:rsidR="00633469" w:rsidRPr="008A20DF" w:rsidRDefault="00633469" w:rsidP="004C6642">
            <w:pPr>
              <w:pStyle w:val="Tabletext10"/>
              <w:jc w:val="both"/>
            </w:pPr>
            <w:r w:rsidRPr="008A20DF">
              <w:t>The period specified for this accounting line monetary value.</w:t>
            </w:r>
          </w:p>
        </w:tc>
      </w:tr>
      <w:tr w:rsidR="00192178" w:rsidRPr="008A20DF" w14:paraId="5E08D412" w14:textId="77777777" w:rsidTr="00192178">
        <w:trPr>
          <w:cantSplit/>
          <w:trHeight w:val="60"/>
        </w:trPr>
        <w:tc>
          <w:tcPr>
            <w:tcW w:w="9812" w:type="dxa"/>
            <w:gridSpan w:val="5"/>
            <w:shd w:val="clear" w:color="auto" w:fill="auto"/>
            <w:tcMar>
              <w:left w:w="85" w:type="dxa"/>
              <w:right w:w="85" w:type="dxa"/>
            </w:tcMar>
          </w:tcPr>
          <w:p w14:paraId="41BF2C07" w14:textId="2107DCE3" w:rsidR="00192178" w:rsidRPr="008A20DF" w:rsidRDefault="00192178" w:rsidP="004C6642">
            <w:pPr>
              <w:pStyle w:val="Tabletext10"/>
              <w:jc w:val="both"/>
            </w:pPr>
            <w:r w:rsidRPr="002C73F1">
              <w:rPr>
                <w:b/>
                <w:bCs/>
              </w:rPr>
              <w:t>Key</w:t>
            </w:r>
            <w:r>
              <w:rPr>
                <w:b/>
                <w:bCs/>
              </w:rPr>
              <w:t xml:space="preserve"> </w:t>
            </w:r>
            <w:r>
              <w:t>CC: Core Component</w:t>
            </w:r>
          </w:p>
        </w:tc>
      </w:tr>
    </w:tbl>
    <w:p w14:paraId="11F2A623" w14:textId="24DC521A" w:rsidR="00470109" w:rsidRPr="008A20DF" w:rsidRDefault="00470109" w:rsidP="00470109"/>
    <w:p w14:paraId="55D542DA" w14:textId="77777777" w:rsidR="005B1713" w:rsidRPr="008A20DF" w:rsidRDefault="005B1713" w:rsidP="005B1713"/>
    <w:p w14:paraId="717294C3" w14:textId="02CE93C9" w:rsidR="005B1713" w:rsidRPr="008A20DF" w:rsidRDefault="005B1713" w:rsidP="000D7B3E">
      <w:pPr>
        <w:pStyle w:val="51"/>
      </w:pPr>
      <w:r w:rsidRPr="008A20DF">
        <w:rPr>
          <w:rFonts w:hint="eastAsia"/>
        </w:rPr>
        <w:t>D</w:t>
      </w:r>
      <w:r w:rsidRPr="008A20DF">
        <w:t>ata element</w:t>
      </w:r>
      <w:r w:rsidR="006C7622" w:rsidRPr="008A20DF">
        <w:t>s</w:t>
      </w:r>
    </w:p>
    <w:p w14:paraId="53C1E870" w14:textId="216D06C2" w:rsidR="005B1713" w:rsidRPr="008A20DF" w:rsidRDefault="005B1713" w:rsidP="005B1713">
      <w:r w:rsidRPr="008A20DF">
        <w:rPr>
          <w:rFonts w:hint="eastAsia"/>
        </w:rPr>
        <w:t>D</w:t>
      </w:r>
      <w:r w:rsidRPr="008A20DF">
        <w:t xml:space="preserve">ata elements of Monetary Amount are listed in </w:t>
      </w:r>
      <w:r w:rsidRPr="008A20DF">
        <w:rPr>
          <w:b/>
          <w:bCs/>
        </w:rPr>
        <w:t xml:space="preserve">Table </w:t>
      </w:r>
      <w:r w:rsidR="00330FB2">
        <w:rPr>
          <w:b/>
          <w:bCs/>
        </w:rPr>
        <w:t>8</w:t>
      </w:r>
      <w:r w:rsidRPr="008A20DF">
        <w:t>.</w:t>
      </w:r>
    </w:p>
    <w:p w14:paraId="50FEE43B" w14:textId="60F0009B" w:rsidR="005B1713" w:rsidRPr="008A20DF" w:rsidRDefault="005B1713" w:rsidP="005B1713">
      <w:pPr>
        <w:pStyle w:val="Tabletitle"/>
      </w:pPr>
      <w:r w:rsidRPr="008A20DF">
        <w:t>Table </w:t>
      </w:r>
      <w:r w:rsidRPr="008A20DF">
        <w:fldChar w:fldCharType="begin"/>
      </w:r>
      <w:r w:rsidRPr="008A20DF">
        <w:instrText xml:space="preserve"> IF </w:instrText>
      </w:r>
      <w:r w:rsidRPr="008A20DF">
        <w:fldChar w:fldCharType="begin"/>
      </w:r>
      <w:r w:rsidRPr="008A20DF">
        <w:instrText xml:space="preserve">SEQ aaa \c </w:instrText>
      </w:r>
      <w:r w:rsidRPr="008A20DF">
        <w:fldChar w:fldCharType="separate"/>
      </w:r>
      <w:r w:rsidR="00330FB2">
        <w:rPr>
          <w:noProof/>
        </w:rPr>
        <w:instrText>0</w:instrText>
      </w:r>
      <w:r w:rsidRPr="008A20DF">
        <w:fldChar w:fldCharType="end"/>
      </w:r>
      <w:r w:rsidRPr="008A20DF">
        <w:instrText xml:space="preserve"> &gt;= 1 "</w:instrText>
      </w:r>
      <w:r w:rsidRPr="008A20DF">
        <w:fldChar w:fldCharType="begin"/>
      </w:r>
      <w:r w:rsidRPr="008A20DF">
        <w:instrText xml:space="preserve">SEQ aaa \c \* ALPHABETIC </w:instrText>
      </w:r>
      <w:r w:rsidRPr="008A20DF">
        <w:fldChar w:fldCharType="separate"/>
      </w:r>
      <w:r w:rsidRPr="008A20DF">
        <w:instrText>A</w:instrText>
      </w:r>
      <w:r w:rsidRPr="008A20DF">
        <w:fldChar w:fldCharType="end"/>
      </w:r>
      <w:r w:rsidRPr="008A20DF">
        <w:instrText xml:space="preserve">." "" </w:instrText>
      </w:r>
      <w:r w:rsidRPr="008A20DF">
        <w:fldChar w:fldCharType="end"/>
      </w:r>
      <w:r w:rsidRPr="008A20DF">
        <w:fldChar w:fldCharType="begin"/>
      </w:r>
      <w:r w:rsidRPr="008A20DF">
        <w:instrText xml:space="preserve">SEQ Table </w:instrText>
      </w:r>
      <w:r w:rsidRPr="008A20DF">
        <w:fldChar w:fldCharType="separate"/>
      </w:r>
      <w:r w:rsidR="00330FB2">
        <w:rPr>
          <w:noProof/>
        </w:rPr>
        <w:t>8</w:t>
      </w:r>
      <w:r w:rsidRPr="008A20DF">
        <w:fldChar w:fldCharType="end"/>
      </w:r>
      <w:r w:rsidRPr="008A20DF">
        <w:t> — Data element of Monetary Amount</w:t>
      </w:r>
    </w:p>
    <w:tbl>
      <w:tblPr>
        <w:tblW w:w="4979"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5"/>
        <w:gridCol w:w="533"/>
        <w:gridCol w:w="2000"/>
        <w:gridCol w:w="1106"/>
        <w:gridCol w:w="5177"/>
        <w:gridCol w:w="369"/>
      </w:tblGrid>
      <w:tr w:rsidR="009253EF" w:rsidRPr="008A20DF" w14:paraId="3C999275" w14:textId="77777777" w:rsidTr="009253EF">
        <w:trPr>
          <w:cantSplit/>
          <w:tblHeader/>
        </w:trPr>
        <w:tc>
          <w:tcPr>
            <w:tcW w:w="275" w:type="pct"/>
            <w:shd w:val="clear" w:color="auto" w:fill="D9D9D9" w:themeFill="background1" w:themeFillShade="D9"/>
            <w:tcMar>
              <w:left w:w="0" w:type="dxa"/>
              <w:right w:w="0" w:type="dxa"/>
            </w:tcMar>
            <w:vAlign w:val="center"/>
          </w:tcPr>
          <w:p w14:paraId="5D869994" w14:textId="30E91092" w:rsidR="004C4943" w:rsidRPr="008A20DF" w:rsidRDefault="004C4943" w:rsidP="00752317">
            <w:pPr>
              <w:pStyle w:val="Tabletext10"/>
              <w:jc w:val="center"/>
              <w:rPr>
                <w:b/>
                <w:bCs/>
              </w:rPr>
            </w:pPr>
            <w:r w:rsidRPr="008A20DF">
              <w:rPr>
                <w:b/>
                <w:bCs/>
              </w:rPr>
              <w:t>No</w:t>
            </w:r>
          </w:p>
        </w:tc>
        <w:tc>
          <w:tcPr>
            <w:tcW w:w="274" w:type="pct"/>
            <w:shd w:val="clear" w:color="auto" w:fill="D9D9D9" w:themeFill="background1" w:themeFillShade="D9"/>
            <w:vAlign w:val="center"/>
          </w:tcPr>
          <w:p w14:paraId="36FC9CA9" w14:textId="6D677185" w:rsidR="004C4943" w:rsidRPr="008A20DF" w:rsidRDefault="004C4943" w:rsidP="004C4943">
            <w:pPr>
              <w:pStyle w:val="Tabletext10"/>
              <w:jc w:val="center"/>
              <w:rPr>
                <w:b/>
                <w:bCs/>
              </w:rPr>
            </w:pPr>
            <w:r>
              <w:rPr>
                <w:rFonts w:hint="eastAsia"/>
                <w:b/>
                <w:bCs/>
              </w:rPr>
              <w:t>#</w:t>
            </w:r>
          </w:p>
        </w:tc>
        <w:tc>
          <w:tcPr>
            <w:tcW w:w="1029" w:type="pct"/>
            <w:shd w:val="clear" w:color="auto" w:fill="D9D9D9" w:themeFill="background1" w:themeFillShade="D9"/>
            <w:vAlign w:val="center"/>
          </w:tcPr>
          <w:p w14:paraId="0FBE9D0F" w14:textId="55AF0917" w:rsidR="004C4943" w:rsidRPr="008A20DF" w:rsidRDefault="004C4943" w:rsidP="00752317">
            <w:pPr>
              <w:pStyle w:val="Tabletext10"/>
              <w:jc w:val="center"/>
              <w:rPr>
                <w:b/>
                <w:bCs/>
              </w:rPr>
            </w:pPr>
            <w:r w:rsidRPr="008A20DF">
              <w:rPr>
                <w:b/>
                <w:bCs/>
              </w:rPr>
              <w:t>Data element name</w:t>
            </w:r>
          </w:p>
        </w:tc>
        <w:tc>
          <w:tcPr>
            <w:tcW w:w="569" w:type="pct"/>
            <w:shd w:val="clear" w:color="auto" w:fill="D9D9D9" w:themeFill="background1" w:themeFillShade="D9"/>
            <w:vAlign w:val="center"/>
          </w:tcPr>
          <w:p w14:paraId="1E9BF735" w14:textId="77777777" w:rsidR="004C4943" w:rsidRPr="008A20DF" w:rsidRDefault="004C4943" w:rsidP="00752317">
            <w:pPr>
              <w:pStyle w:val="Tabletext10"/>
              <w:jc w:val="center"/>
              <w:rPr>
                <w:b/>
                <w:bCs/>
              </w:rPr>
            </w:pPr>
            <w:r w:rsidRPr="008A20DF">
              <w:rPr>
                <w:rFonts w:hint="eastAsia"/>
                <w:b/>
                <w:bCs/>
              </w:rPr>
              <w:t>S</w:t>
            </w:r>
            <w:r w:rsidRPr="008A20DF">
              <w:rPr>
                <w:b/>
                <w:bCs/>
              </w:rPr>
              <w:t>emantic data type</w:t>
            </w:r>
          </w:p>
        </w:tc>
        <w:tc>
          <w:tcPr>
            <w:tcW w:w="2663" w:type="pct"/>
            <w:shd w:val="clear" w:color="auto" w:fill="D9D9D9" w:themeFill="background1" w:themeFillShade="D9"/>
            <w:tcMar>
              <w:left w:w="0" w:type="dxa"/>
              <w:right w:w="0" w:type="dxa"/>
            </w:tcMar>
            <w:vAlign w:val="center"/>
          </w:tcPr>
          <w:p w14:paraId="60676CEA" w14:textId="77777777" w:rsidR="004C4943" w:rsidRPr="008A20DF" w:rsidRDefault="004C4943" w:rsidP="00752317">
            <w:pPr>
              <w:pStyle w:val="Tabletext10"/>
              <w:jc w:val="center"/>
              <w:rPr>
                <w:b/>
                <w:bCs/>
              </w:rPr>
            </w:pPr>
            <w:r w:rsidRPr="008A20DF">
              <w:rPr>
                <w:b/>
                <w:bCs/>
              </w:rPr>
              <w:t>Description</w:t>
            </w:r>
          </w:p>
        </w:tc>
        <w:tc>
          <w:tcPr>
            <w:tcW w:w="190" w:type="pct"/>
            <w:shd w:val="clear" w:color="auto" w:fill="D9D9D9" w:themeFill="background1" w:themeFillShade="D9"/>
            <w:tcMar>
              <w:left w:w="0" w:type="dxa"/>
              <w:right w:w="0" w:type="dxa"/>
            </w:tcMar>
            <w:vAlign w:val="center"/>
          </w:tcPr>
          <w:p w14:paraId="7ACA43D7" w14:textId="1A104D34" w:rsidR="004C4943" w:rsidRPr="008A20DF" w:rsidRDefault="004C4943" w:rsidP="00752317">
            <w:pPr>
              <w:pStyle w:val="Tabletext10"/>
              <w:jc w:val="center"/>
              <w:rPr>
                <w:b/>
                <w:bCs/>
              </w:rPr>
            </w:pPr>
            <w:r>
              <w:rPr>
                <w:b/>
                <w:bCs/>
              </w:rPr>
              <w:t>Use</w:t>
            </w:r>
          </w:p>
        </w:tc>
      </w:tr>
      <w:tr w:rsidR="004C4943" w:rsidRPr="00011459" w14:paraId="57B4A42E" w14:textId="77777777" w:rsidTr="007062F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75" w:type="pct"/>
            <w:tcBorders>
              <w:top w:val="nil"/>
              <w:left w:val="single" w:sz="4" w:space="0" w:color="auto"/>
              <w:bottom w:val="single" w:sz="4" w:space="0" w:color="auto"/>
              <w:right w:val="single" w:sz="4" w:space="0" w:color="auto"/>
            </w:tcBorders>
            <w:shd w:val="clear" w:color="auto" w:fill="F2F2F2" w:themeFill="background1" w:themeFillShade="F2"/>
          </w:tcPr>
          <w:p w14:paraId="7F20BB92" w14:textId="2DB133D4" w:rsidR="004C4943" w:rsidRPr="00752317" w:rsidRDefault="004C4943" w:rsidP="004C6642">
            <w:pPr>
              <w:pStyle w:val="Tabletext10"/>
            </w:pPr>
          </w:p>
        </w:tc>
        <w:tc>
          <w:tcPr>
            <w:tcW w:w="274" w:type="pct"/>
            <w:tcBorders>
              <w:top w:val="nil"/>
              <w:left w:val="single" w:sz="4" w:space="0" w:color="auto"/>
              <w:bottom w:val="single" w:sz="4" w:space="0" w:color="auto"/>
              <w:right w:val="single" w:sz="4" w:space="0" w:color="auto"/>
            </w:tcBorders>
            <w:shd w:val="clear" w:color="auto" w:fill="F2F2F2" w:themeFill="background1" w:themeFillShade="F2"/>
          </w:tcPr>
          <w:p w14:paraId="2FB7C068" w14:textId="4D666CC4" w:rsidR="004C4943" w:rsidRPr="00752317" w:rsidRDefault="004C4943" w:rsidP="004C6642">
            <w:pPr>
              <w:pStyle w:val="Tabletext10"/>
            </w:pPr>
            <w:r>
              <w:rPr>
                <w:rFonts w:hint="eastAsia"/>
              </w:rPr>
              <w:t>7</w:t>
            </w:r>
            <w:r>
              <w:t>-1</w:t>
            </w:r>
          </w:p>
        </w:tc>
        <w:tc>
          <w:tcPr>
            <w:tcW w:w="4451" w:type="pct"/>
            <w:gridSpan w:val="4"/>
            <w:tcBorders>
              <w:top w:val="nil"/>
              <w:left w:val="single" w:sz="4" w:space="0" w:color="auto"/>
              <w:bottom w:val="single" w:sz="4" w:space="0" w:color="auto"/>
              <w:right w:val="single" w:sz="4" w:space="0" w:color="auto"/>
            </w:tcBorders>
            <w:shd w:val="clear" w:color="auto" w:fill="F2F2F2" w:themeFill="background1" w:themeFillShade="F2"/>
          </w:tcPr>
          <w:p w14:paraId="6A945603" w14:textId="1412C90D" w:rsidR="004C4943" w:rsidRPr="00011459" w:rsidRDefault="004C4943" w:rsidP="004C6642">
            <w:pPr>
              <w:pStyle w:val="Tabletext10"/>
              <w:rPr>
                <w:b/>
                <w:bCs/>
                <w:i/>
                <w:iCs/>
              </w:rPr>
            </w:pPr>
            <w:r w:rsidRPr="00011459">
              <w:rPr>
                <w:b/>
                <w:bCs/>
                <w:i/>
                <w:iCs/>
              </w:rPr>
              <w:t>Amount</w:t>
            </w:r>
          </w:p>
        </w:tc>
      </w:tr>
      <w:tr w:rsidR="009253EF" w:rsidRPr="008A20DF" w14:paraId="3793576E" w14:textId="77777777" w:rsidTr="009253E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75" w:type="pct"/>
            <w:tcBorders>
              <w:top w:val="single" w:sz="4" w:space="0" w:color="auto"/>
              <w:left w:val="single" w:sz="4" w:space="0" w:color="auto"/>
              <w:bottom w:val="single" w:sz="4" w:space="0" w:color="auto"/>
              <w:right w:val="single" w:sz="4" w:space="0" w:color="auto"/>
            </w:tcBorders>
          </w:tcPr>
          <w:p w14:paraId="480B528D" w14:textId="750BC4D3" w:rsidR="004C4943" w:rsidRPr="008A20DF" w:rsidRDefault="004C4943" w:rsidP="008B4441">
            <w:pPr>
              <w:pStyle w:val="Tabletext10"/>
              <w:jc w:val="center"/>
            </w:pPr>
            <w:r>
              <w:rPr>
                <w:rFonts w:hint="eastAsia"/>
              </w:rPr>
              <w:lastRenderedPageBreak/>
              <w:t>1</w:t>
            </w:r>
          </w:p>
        </w:tc>
        <w:tc>
          <w:tcPr>
            <w:tcW w:w="274" w:type="pct"/>
            <w:tcBorders>
              <w:top w:val="nil"/>
              <w:left w:val="nil"/>
              <w:bottom w:val="single" w:sz="4" w:space="0" w:color="auto"/>
              <w:right w:val="single" w:sz="4" w:space="0" w:color="auto"/>
            </w:tcBorders>
          </w:tcPr>
          <w:p w14:paraId="0852ADFA" w14:textId="77777777" w:rsidR="004C4943" w:rsidRPr="008A20DF" w:rsidRDefault="004C4943" w:rsidP="004C6642">
            <w:pPr>
              <w:pStyle w:val="Tabletext10"/>
            </w:pPr>
          </w:p>
        </w:tc>
        <w:tc>
          <w:tcPr>
            <w:tcW w:w="1029" w:type="pct"/>
            <w:tcBorders>
              <w:top w:val="nil"/>
              <w:left w:val="single" w:sz="4" w:space="0" w:color="auto"/>
              <w:bottom w:val="single" w:sz="4" w:space="0" w:color="auto"/>
              <w:right w:val="single" w:sz="4" w:space="0" w:color="auto"/>
            </w:tcBorders>
          </w:tcPr>
          <w:p w14:paraId="756ABCE4" w14:textId="375D109A" w:rsidR="004C4943" w:rsidRPr="008A20DF" w:rsidRDefault="004C4943" w:rsidP="004C6642">
            <w:pPr>
              <w:pStyle w:val="Tabletext10"/>
            </w:pPr>
            <w:r w:rsidRPr="008A20DF">
              <w:t>Amount</w:t>
            </w:r>
          </w:p>
        </w:tc>
        <w:tc>
          <w:tcPr>
            <w:tcW w:w="569" w:type="pct"/>
            <w:tcBorders>
              <w:top w:val="single" w:sz="4" w:space="0" w:color="auto"/>
              <w:left w:val="nil"/>
              <w:bottom w:val="single" w:sz="4" w:space="0" w:color="auto"/>
              <w:right w:val="single" w:sz="4" w:space="0" w:color="auto"/>
            </w:tcBorders>
          </w:tcPr>
          <w:p w14:paraId="1ADD7695" w14:textId="77777777" w:rsidR="004C4943" w:rsidRPr="008A20DF" w:rsidRDefault="004C4943" w:rsidP="008B4441">
            <w:pPr>
              <w:pStyle w:val="Tabletext10"/>
              <w:jc w:val="center"/>
            </w:pPr>
            <w:r w:rsidRPr="008A20DF">
              <w:t>Amount</w:t>
            </w:r>
          </w:p>
        </w:tc>
        <w:tc>
          <w:tcPr>
            <w:tcW w:w="2663" w:type="pct"/>
            <w:tcBorders>
              <w:top w:val="single" w:sz="4" w:space="0" w:color="auto"/>
              <w:left w:val="single" w:sz="4" w:space="0" w:color="auto"/>
              <w:bottom w:val="single" w:sz="4" w:space="0" w:color="auto"/>
              <w:right w:val="single" w:sz="4" w:space="0" w:color="auto"/>
            </w:tcBorders>
          </w:tcPr>
          <w:p w14:paraId="3D1B006E" w14:textId="77777777" w:rsidR="004C4943" w:rsidRPr="008A20DF" w:rsidRDefault="004C4943" w:rsidP="008D1D08">
            <w:pPr>
              <w:pStyle w:val="Tabletext10"/>
              <w:jc w:val="both"/>
              <w:rPr>
                <w:color w:val="000000"/>
                <w:sz w:val="18"/>
                <w:szCs w:val="18"/>
              </w:rPr>
            </w:pPr>
            <w:r w:rsidRPr="008A20DF">
              <w:rPr>
                <w:color w:val="000000"/>
              </w:rPr>
              <w:t>The monetary amount recorded in the functional currency. No multicurrency translation shall be performed on this amount because all transactions are recorded in a single currency.</w:t>
            </w:r>
          </w:p>
        </w:tc>
        <w:tc>
          <w:tcPr>
            <w:tcW w:w="190" w:type="pct"/>
            <w:tcBorders>
              <w:top w:val="single" w:sz="4" w:space="0" w:color="auto"/>
              <w:left w:val="single" w:sz="4" w:space="0" w:color="auto"/>
              <w:bottom w:val="single" w:sz="4" w:space="0" w:color="auto"/>
              <w:right w:val="single" w:sz="4" w:space="0" w:color="auto"/>
            </w:tcBorders>
          </w:tcPr>
          <w:p w14:paraId="4FEC4EAE" w14:textId="77777777" w:rsidR="004C4943" w:rsidRPr="008A20DF" w:rsidRDefault="004C4943" w:rsidP="008B4441">
            <w:pPr>
              <w:pStyle w:val="Tabletext10"/>
              <w:jc w:val="center"/>
            </w:pPr>
            <w:r w:rsidRPr="008A20DF">
              <w:t>M</w:t>
            </w:r>
          </w:p>
        </w:tc>
      </w:tr>
      <w:tr w:rsidR="009253EF" w:rsidRPr="008A20DF" w14:paraId="377C4E87" w14:textId="77777777" w:rsidTr="009253E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75" w:type="pct"/>
            <w:tcBorders>
              <w:top w:val="single" w:sz="4" w:space="0" w:color="auto"/>
              <w:left w:val="single" w:sz="4" w:space="0" w:color="auto"/>
              <w:bottom w:val="single" w:sz="4" w:space="0" w:color="auto"/>
              <w:right w:val="single" w:sz="4" w:space="0" w:color="auto"/>
            </w:tcBorders>
          </w:tcPr>
          <w:p w14:paraId="2A8DF838" w14:textId="5F8ACA9C" w:rsidR="004C4943" w:rsidRPr="008A20DF" w:rsidRDefault="004C4943" w:rsidP="001B11FE">
            <w:pPr>
              <w:pStyle w:val="Tabletext10"/>
              <w:jc w:val="center"/>
            </w:pPr>
            <w:r>
              <w:rPr>
                <w:rFonts w:hint="eastAsia"/>
              </w:rPr>
              <w:t>2</w:t>
            </w:r>
          </w:p>
        </w:tc>
        <w:tc>
          <w:tcPr>
            <w:tcW w:w="274" w:type="pct"/>
            <w:tcBorders>
              <w:top w:val="single" w:sz="4" w:space="0" w:color="auto"/>
              <w:left w:val="nil"/>
              <w:bottom w:val="single" w:sz="4" w:space="0" w:color="auto"/>
              <w:right w:val="single" w:sz="4" w:space="0" w:color="auto"/>
            </w:tcBorders>
          </w:tcPr>
          <w:p w14:paraId="16D6ADC3" w14:textId="77777777" w:rsidR="004C4943" w:rsidRPr="008A20DF" w:rsidRDefault="004C4943" w:rsidP="004C6642">
            <w:pPr>
              <w:pStyle w:val="Tabletext10"/>
            </w:pPr>
          </w:p>
        </w:tc>
        <w:tc>
          <w:tcPr>
            <w:tcW w:w="1029" w:type="pct"/>
            <w:tcBorders>
              <w:top w:val="single" w:sz="4" w:space="0" w:color="auto"/>
              <w:left w:val="single" w:sz="4" w:space="0" w:color="auto"/>
              <w:bottom w:val="single" w:sz="4" w:space="0" w:color="auto"/>
              <w:right w:val="single" w:sz="4" w:space="0" w:color="auto"/>
            </w:tcBorders>
          </w:tcPr>
          <w:p w14:paraId="23784D58" w14:textId="66E914FA" w:rsidR="004C4943" w:rsidRPr="008A20DF" w:rsidRDefault="004C4943" w:rsidP="004C6642">
            <w:pPr>
              <w:pStyle w:val="Tabletext10"/>
            </w:pPr>
            <w:r w:rsidRPr="008A20DF">
              <w:t>Currency Code</w:t>
            </w:r>
          </w:p>
        </w:tc>
        <w:tc>
          <w:tcPr>
            <w:tcW w:w="569" w:type="pct"/>
            <w:tcBorders>
              <w:top w:val="single" w:sz="4" w:space="0" w:color="auto"/>
              <w:left w:val="nil"/>
              <w:bottom w:val="single" w:sz="4" w:space="0" w:color="auto"/>
              <w:right w:val="single" w:sz="4" w:space="0" w:color="auto"/>
            </w:tcBorders>
          </w:tcPr>
          <w:p w14:paraId="593BEA01" w14:textId="77777777" w:rsidR="004C4943" w:rsidRPr="008A20DF" w:rsidRDefault="004C4943" w:rsidP="008B4441">
            <w:pPr>
              <w:pStyle w:val="Tabletext10"/>
              <w:jc w:val="center"/>
            </w:pPr>
            <w:r w:rsidRPr="008A20DF">
              <w:rPr>
                <w:rFonts w:hint="eastAsia"/>
              </w:rPr>
              <w:t>C</w:t>
            </w:r>
            <w:r w:rsidRPr="008A20DF">
              <w:t>ode</w:t>
            </w:r>
          </w:p>
        </w:tc>
        <w:tc>
          <w:tcPr>
            <w:tcW w:w="2663" w:type="pct"/>
            <w:tcBorders>
              <w:top w:val="single" w:sz="4" w:space="0" w:color="auto"/>
              <w:left w:val="single" w:sz="4" w:space="0" w:color="auto"/>
              <w:bottom w:val="single" w:sz="4" w:space="0" w:color="auto"/>
              <w:right w:val="single" w:sz="4" w:space="0" w:color="auto"/>
            </w:tcBorders>
          </w:tcPr>
          <w:p w14:paraId="6A8D1BAD" w14:textId="77777777" w:rsidR="004C4943" w:rsidRPr="008A20DF" w:rsidRDefault="004C4943" w:rsidP="008D1D08">
            <w:pPr>
              <w:pStyle w:val="Tabletext10"/>
              <w:jc w:val="both"/>
              <w:rPr>
                <w:color w:val="000000"/>
              </w:rPr>
            </w:pPr>
            <w:r w:rsidRPr="008A20DF">
              <w:rPr>
                <w:color w:val="000000"/>
              </w:rPr>
              <w:t>The reference identifier for the "Currency". The code of functional currency related to the monetary amount.</w:t>
            </w:r>
          </w:p>
        </w:tc>
        <w:tc>
          <w:tcPr>
            <w:tcW w:w="190" w:type="pct"/>
            <w:tcBorders>
              <w:top w:val="single" w:sz="4" w:space="0" w:color="auto"/>
              <w:left w:val="single" w:sz="4" w:space="0" w:color="auto"/>
              <w:bottom w:val="single" w:sz="4" w:space="0" w:color="auto"/>
              <w:right w:val="single" w:sz="4" w:space="0" w:color="auto"/>
            </w:tcBorders>
          </w:tcPr>
          <w:p w14:paraId="426BAA98" w14:textId="77777777" w:rsidR="004C4943" w:rsidRPr="008A20DF" w:rsidRDefault="004C4943" w:rsidP="008B4441">
            <w:pPr>
              <w:pStyle w:val="Tabletext10"/>
              <w:jc w:val="center"/>
            </w:pPr>
            <w:r w:rsidRPr="008A20DF">
              <w:rPr>
                <w:rFonts w:hint="eastAsia"/>
              </w:rPr>
              <w:t>M</w:t>
            </w:r>
          </w:p>
        </w:tc>
      </w:tr>
      <w:tr w:rsidR="004C4943" w:rsidRPr="00011459" w14:paraId="6774109B" w14:textId="77777777" w:rsidTr="007062F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75" w:type="pct"/>
            <w:tcBorders>
              <w:top w:val="nil"/>
              <w:left w:val="single" w:sz="4" w:space="0" w:color="auto"/>
              <w:bottom w:val="single" w:sz="4" w:space="0" w:color="auto"/>
              <w:right w:val="single" w:sz="4" w:space="0" w:color="auto"/>
            </w:tcBorders>
            <w:shd w:val="clear" w:color="auto" w:fill="F2F2F2" w:themeFill="background1" w:themeFillShade="F2"/>
          </w:tcPr>
          <w:p w14:paraId="6A8EF66D" w14:textId="77777777" w:rsidR="004C4943" w:rsidRPr="00011459" w:rsidRDefault="004C4943" w:rsidP="004C6642">
            <w:pPr>
              <w:pStyle w:val="Tabletext10"/>
              <w:rPr>
                <w:b/>
                <w:bCs/>
                <w:i/>
                <w:iCs/>
              </w:rPr>
            </w:pPr>
          </w:p>
        </w:tc>
        <w:tc>
          <w:tcPr>
            <w:tcW w:w="274" w:type="pct"/>
            <w:tcBorders>
              <w:top w:val="nil"/>
              <w:left w:val="single" w:sz="4" w:space="0" w:color="auto"/>
              <w:bottom w:val="single" w:sz="4" w:space="0" w:color="auto"/>
              <w:right w:val="single" w:sz="4" w:space="0" w:color="auto"/>
            </w:tcBorders>
            <w:shd w:val="clear" w:color="auto" w:fill="F2F2F2" w:themeFill="background1" w:themeFillShade="F2"/>
          </w:tcPr>
          <w:p w14:paraId="354B9BF0" w14:textId="25884BA2" w:rsidR="004C4943" w:rsidRPr="004C4943" w:rsidRDefault="004C4943" w:rsidP="004C6642">
            <w:pPr>
              <w:pStyle w:val="Tabletext10"/>
            </w:pPr>
            <w:r>
              <w:rPr>
                <w:rFonts w:hint="eastAsia"/>
              </w:rPr>
              <w:t>7</w:t>
            </w:r>
            <w:r>
              <w:t>-3</w:t>
            </w:r>
          </w:p>
        </w:tc>
        <w:tc>
          <w:tcPr>
            <w:tcW w:w="4451" w:type="pct"/>
            <w:gridSpan w:val="4"/>
            <w:tcBorders>
              <w:top w:val="nil"/>
              <w:left w:val="single" w:sz="4" w:space="0" w:color="auto"/>
              <w:bottom w:val="single" w:sz="4" w:space="0" w:color="auto"/>
              <w:right w:val="single" w:sz="4" w:space="0" w:color="auto"/>
            </w:tcBorders>
            <w:shd w:val="clear" w:color="auto" w:fill="F2F2F2" w:themeFill="background1" w:themeFillShade="F2"/>
            <w:vAlign w:val="center"/>
          </w:tcPr>
          <w:p w14:paraId="36DD6B8F" w14:textId="44D4DDBE" w:rsidR="004C4943" w:rsidRPr="00011459" w:rsidRDefault="004C4943" w:rsidP="004C6642">
            <w:pPr>
              <w:pStyle w:val="Tabletext10"/>
              <w:rPr>
                <w:b/>
                <w:bCs/>
                <w:i/>
                <w:iCs/>
              </w:rPr>
            </w:pPr>
            <w:r w:rsidRPr="00011459">
              <w:rPr>
                <w:b/>
                <w:bCs/>
                <w:i/>
                <w:iCs/>
              </w:rPr>
              <w:t>Reporting Amount</w:t>
            </w:r>
          </w:p>
        </w:tc>
      </w:tr>
      <w:tr w:rsidR="009253EF" w:rsidRPr="008A20DF" w14:paraId="74A2C440" w14:textId="77777777" w:rsidTr="009253E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75" w:type="pct"/>
            <w:tcBorders>
              <w:top w:val="single" w:sz="4" w:space="0" w:color="auto"/>
              <w:left w:val="single" w:sz="4" w:space="0" w:color="auto"/>
              <w:bottom w:val="single" w:sz="4" w:space="0" w:color="auto"/>
              <w:right w:val="single" w:sz="4" w:space="0" w:color="auto"/>
            </w:tcBorders>
          </w:tcPr>
          <w:p w14:paraId="6AAE0B55" w14:textId="6A8BBB87" w:rsidR="004C4943" w:rsidRPr="008A20DF" w:rsidRDefault="004C4943" w:rsidP="008B4441">
            <w:pPr>
              <w:pStyle w:val="Tabletext10"/>
              <w:jc w:val="center"/>
            </w:pPr>
            <w:r>
              <w:rPr>
                <w:rFonts w:hint="eastAsia"/>
              </w:rPr>
              <w:t>3</w:t>
            </w:r>
          </w:p>
        </w:tc>
        <w:tc>
          <w:tcPr>
            <w:tcW w:w="274" w:type="pct"/>
            <w:tcBorders>
              <w:top w:val="nil"/>
              <w:left w:val="nil"/>
              <w:bottom w:val="single" w:sz="4" w:space="0" w:color="auto"/>
              <w:right w:val="single" w:sz="4" w:space="0" w:color="auto"/>
            </w:tcBorders>
          </w:tcPr>
          <w:p w14:paraId="096D804A" w14:textId="77777777" w:rsidR="004C4943" w:rsidRPr="008A20DF" w:rsidRDefault="004C4943" w:rsidP="004C6642">
            <w:pPr>
              <w:pStyle w:val="Tabletext10"/>
            </w:pPr>
          </w:p>
        </w:tc>
        <w:tc>
          <w:tcPr>
            <w:tcW w:w="1029" w:type="pct"/>
            <w:tcBorders>
              <w:top w:val="nil"/>
              <w:left w:val="single" w:sz="4" w:space="0" w:color="auto"/>
              <w:bottom w:val="single" w:sz="4" w:space="0" w:color="auto"/>
              <w:right w:val="single" w:sz="4" w:space="0" w:color="auto"/>
            </w:tcBorders>
          </w:tcPr>
          <w:p w14:paraId="31F5B3D7" w14:textId="30AA1ED4" w:rsidR="004C4943" w:rsidRPr="008A20DF" w:rsidRDefault="004C4943" w:rsidP="004C6642">
            <w:pPr>
              <w:pStyle w:val="Tabletext10"/>
            </w:pPr>
            <w:r w:rsidRPr="008A20DF">
              <w:t>Reporting Amount</w:t>
            </w:r>
          </w:p>
        </w:tc>
        <w:tc>
          <w:tcPr>
            <w:tcW w:w="569" w:type="pct"/>
            <w:tcBorders>
              <w:top w:val="single" w:sz="4" w:space="0" w:color="auto"/>
              <w:left w:val="nil"/>
              <w:bottom w:val="single" w:sz="4" w:space="0" w:color="auto"/>
              <w:right w:val="single" w:sz="4" w:space="0" w:color="auto"/>
            </w:tcBorders>
          </w:tcPr>
          <w:p w14:paraId="3A011187" w14:textId="77777777" w:rsidR="004C4943" w:rsidRPr="008A20DF" w:rsidRDefault="004C4943" w:rsidP="008B4441">
            <w:pPr>
              <w:pStyle w:val="Tabletext10"/>
              <w:jc w:val="center"/>
            </w:pPr>
            <w:r w:rsidRPr="008A20DF">
              <w:t>Amount</w:t>
            </w:r>
          </w:p>
        </w:tc>
        <w:tc>
          <w:tcPr>
            <w:tcW w:w="2663" w:type="pct"/>
            <w:tcBorders>
              <w:top w:val="single" w:sz="4" w:space="0" w:color="auto"/>
              <w:left w:val="single" w:sz="4" w:space="0" w:color="auto"/>
              <w:bottom w:val="single" w:sz="4" w:space="0" w:color="auto"/>
              <w:right w:val="single" w:sz="4" w:space="0" w:color="auto"/>
            </w:tcBorders>
          </w:tcPr>
          <w:p w14:paraId="560A3A63" w14:textId="77777777" w:rsidR="004C4943" w:rsidRPr="008A20DF" w:rsidRDefault="004C4943" w:rsidP="008D1D08">
            <w:pPr>
              <w:pStyle w:val="Tabletext10"/>
              <w:jc w:val="both"/>
              <w:rPr>
                <w:color w:val="000000"/>
                <w:sz w:val="18"/>
                <w:szCs w:val="18"/>
              </w:rPr>
            </w:pPr>
            <w:r w:rsidRPr="008A20DF">
              <w:rPr>
                <w:color w:val="000000"/>
              </w:rPr>
              <w:t>The transaction monetary amount recorded in the reporting currency. This monetary amount shall be reported if and only if reporting currency is used.</w:t>
            </w:r>
          </w:p>
        </w:tc>
        <w:tc>
          <w:tcPr>
            <w:tcW w:w="190" w:type="pct"/>
            <w:tcBorders>
              <w:top w:val="single" w:sz="4" w:space="0" w:color="auto"/>
              <w:left w:val="single" w:sz="4" w:space="0" w:color="auto"/>
              <w:bottom w:val="single" w:sz="4" w:space="0" w:color="auto"/>
              <w:right w:val="single" w:sz="4" w:space="0" w:color="auto"/>
            </w:tcBorders>
          </w:tcPr>
          <w:p w14:paraId="616ED9B4" w14:textId="77777777" w:rsidR="004C4943" w:rsidRPr="008A20DF" w:rsidRDefault="004C4943" w:rsidP="008B4441">
            <w:pPr>
              <w:pStyle w:val="Tabletext10"/>
              <w:jc w:val="center"/>
            </w:pPr>
            <w:r w:rsidRPr="008A20DF">
              <w:t>O</w:t>
            </w:r>
          </w:p>
        </w:tc>
      </w:tr>
      <w:tr w:rsidR="009253EF" w:rsidRPr="008A20DF" w14:paraId="735FFFA4" w14:textId="77777777" w:rsidTr="009253E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75" w:type="pct"/>
            <w:tcBorders>
              <w:top w:val="single" w:sz="4" w:space="0" w:color="auto"/>
              <w:left w:val="single" w:sz="4" w:space="0" w:color="auto"/>
              <w:bottom w:val="single" w:sz="4" w:space="0" w:color="auto"/>
              <w:right w:val="single" w:sz="4" w:space="0" w:color="auto"/>
            </w:tcBorders>
          </w:tcPr>
          <w:p w14:paraId="234FC0BD" w14:textId="0DA629B9" w:rsidR="004C4943" w:rsidRPr="008A20DF" w:rsidRDefault="004C4943" w:rsidP="008B4441">
            <w:pPr>
              <w:pStyle w:val="Tabletext10"/>
              <w:jc w:val="center"/>
            </w:pPr>
            <w:r>
              <w:rPr>
                <w:rFonts w:hint="eastAsia"/>
              </w:rPr>
              <w:t>4</w:t>
            </w:r>
          </w:p>
        </w:tc>
        <w:tc>
          <w:tcPr>
            <w:tcW w:w="274" w:type="pct"/>
            <w:tcBorders>
              <w:top w:val="single" w:sz="4" w:space="0" w:color="auto"/>
              <w:left w:val="nil"/>
              <w:bottom w:val="single" w:sz="4" w:space="0" w:color="auto"/>
              <w:right w:val="single" w:sz="4" w:space="0" w:color="auto"/>
            </w:tcBorders>
          </w:tcPr>
          <w:p w14:paraId="3785507E" w14:textId="77777777" w:rsidR="004C4943" w:rsidRPr="008A20DF" w:rsidRDefault="004C4943" w:rsidP="004C6642">
            <w:pPr>
              <w:pStyle w:val="Tabletext10"/>
            </w:pPr>
          </w:p>
        </w:tc>
        <w:tc>
          <w:tcPr>
            <w:tcW w:w="1029" w:type="pct"/>
            <w:tcBorders>
              <w:top w:val="single" w:sz="4" w:space="0" w:color="auto"/>
              <w:left w:val="single" w:sz="4" w:space="0" w:color="auto"/>
              <w:bottom w:val="single" w:sz="4" w:space="0" w:color="auto"/>
              <w:right w:val="single" w:sz="4" w:space="0" w:color="auto"/>
            </w:tcBorders>
          </w:tcPr>
          <w:p w14:paraId="45A1E54E" w14:textId="48DF3F1E" w:rsidR="004C4943" w:rsidRPr="008A20DF" w:rsidRDefault="004C4943" w:rsidP="004C6642">
            <w:pPr>
              <w:pStyle w:val="Tabletext10"/>
            </w:pPr>
            <w:r w:rsidRPr="008A20DF">
              <w:t>Reporting Currency Code</w:t>
            </w:r>
          </w:p>
        </w:tc>
        <w:tc>
          <w:tcPr>
            <w:tcW w:w="569" w:type="pct"/>
            <w:tcBorders>
              <w:top w:val="single" w:sz="4" w:space="0" w:color="auto"/>
              <w:left w:val="nil"/>
              <w:bottom w:val="single" w:sz="4" w:space="0" w:color="auto"/>
              <w:right w:val="single" w:sz="4" w:space="0" w:color="auto"/>
            </w:tcBorders>
          </w:tcPr>
          <w:p w14:paraId="6EE6C896" w14:textId="77777777" w:rsidR="004C4943" w:rsidRPr="008A20DF" w:rsidRDefault="004C4943" w:rsidP="008B4441">
            <w:pPr>
              <w:pStyle w:val="Tabletext10"/>
              <w:jc w:val="center"/>
            </w:pPr>
            <w:r w:rsidRPr="008A20DF">
              <w:rPr>
                <w:rFonts w:hint="eastAsia"/>
              </w:rPr>
              <w:t>C</w:t>
            </w:r>
            <w:r w:rsidRPr="008A20DF">
              <w:t>ode</w:t>
            </w:r>
          </w:p>
        </w:tc>
        <w:tc>
          <w:tcPr>
            <w:tcW w:w="2663" w:type="pct"/>
            <w:tcBorders>
              <w:top w:val="single" w:sz="4" w:space="0" w:color="auto"/>
              <w:left w:val="single" w:sz="4" w:space="0" w:color="auto"/>
              <w:bottom w:val="single" w:sz="4" w:space="0" w:color="auto"/>
              <w:right w:val="single" w:sz="4" w:space="0" w:color="auto"/>
            </w:tcBorders>
          </w:tcPr>
          <w:p w14:paraId="26AA07DF" w14:textId="52888FD9" w:rsidR="004C4943" w:rsidRPr="008A20DF" w:rsidRDefault="004C4943" w:rsidP="008D1D08">
            <w:pPr>
              <w:pStyle w:val="Tabletext10"/>
              <w:jc w:val="both"/>
              <w:rPr>
                <w:color w:val="000000"/>
              </w:rPr>
            </w:pPr>
            <w:r w:rsidRPr="008A20DF">
              <w:rPr>
                <w:color w:val="000000"/>
              </w:rPr>
              <w:t xml:space="preserve">The </w:t>
            </w:r>
            <w:r>
              <w:rPr>
                <w:color w:val="000000"/>
              </w:rPr>
              <w:t>Reference identifier</w:t>
            </w:r>
            <w:r w:rsidRPr="008A20DF">
              <w:rPr>
                <w:color w:val="000000"/>
              </w:rPr>
              <w:t xml:space="preserve"> for the "Currency". The code of currency used for non-consolidated reporting as opposed to functional, consolidated reporting, local or actual amounts. This data element shall be reported when “Reporting Amount” is reported. Otherwise, this data element shall not be reported.</w:t>
            </w:r>
          </w:p>
        </w:tc>
        <w:tc>
          <w:tcPr>
            <w:tcW w:w="190" w:type="pct"/>
            <w:tcBorders>
              <w:top w:val="single" w:sz="4" w:space="0" w:color="auto"/>
              <w:left w:val="single" w:sz="4" w:space="0" w:color="auto"/>
              <w:bottom w:val="single" w:sz="4" w:space="0" w:color="auto"/>
              <w:right w:val="single" w:sz="4" w:space="0" w:color="auto"/>
            </w:tcBorders>
          </w:tcPr>
          <w:p w14:paraId="63FCC6B5" w14:textId="77777777" w:rsidR="004C4943" w:rsidRPr="008A20DF" w:rsidRDefault="004C4943" w:rsidP="008B4441">
            <w:pPr>
              <w:pStyle w:val="Tabletext10"/>
              <w:jc w:val="center"/>
            </w:pPr>
            <w:r w:rsidRPr="008A20DF">
              <w:t>C</w:t>
            </w:r>
          </w:p>
        </w:tc>
      </w:tr>
      <w:tr w:rsidR="004C4943" w:rsidRPr="00011459" w14:paraId="42CF6232" w14:textId="77777777" w:rsidTr="007062F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75" w:type="pct"/>
            <w:tcBorders>
              <w:top w:val="nil"/>
              <w:left w:val="single" w:sz="4" w:space="0" w:color="auto"/>
              <w:bottom w:val="single" w:sz="4" w:space="0" w:color="auto"/>
              <w:right w:val="single" w:sz="4" w:space="0" w:color="auto"/>
            </w:tcBorders>
            <w:shd w:val="clear" w:color="auto" w:fill="F2F2F2" w:themeFill="background1" w:themeFillShade="F2"/>
          </w:tcPr>
          <w:p w14:paraId="2E28E77E" w14:textId="77777777" w:rsidR="004C4943" w:rsidRPr="004C4943" w:rsidRDefault="004C4943" w:rsidP="004C6642">
            <w:pPr>
              <w:pStyle w:val="Tabletext10"/>
              <w:rPr>
                <w:iCs/>
              </w:rPr>
            </w:pPr>
          </w:p>
        </w:tc>
        <w:tc>
          <w:tcPr>
            <w:tcW w:w="274" w:type="pct"/>
            <w:tcBorders>
              <w:top w:val="nil"/>
              <w:left w:val="single" w:sz="4" w:space="0" w:color="auto"/>
              <w:bottom w:val="single" w:sz="4" w:space="0" w:color="auto"/>
              <w:right w:val="single" w:sz="4" w:space="0" w:color="auto"/>
            </w:tcBorders>
            <w:shd w:val="clear" w:color="auto" w:fill="F2F2F2" w:themeFill="background1" w:themeFillShade="F2"/>
          </w:tcPr>
          <w:p w14:paraId="5FBE90FB" w14:textId="195A0103" w:rsidR="004C4943" w:rsidRPr="004C4943" w:rsidRDefault="004C4943" w:rsidP="004C6642">
            <w:pPr>
              <w:pStyle w:val="Tabletext10"/>
              <w:rPr>
                <w:iCs/>
              </w:rPr>
            </w:pPr>
            <w:r>
              <w:rPr>
                <w:rFonts w:hint="eastAsia"/>
                <w:iCs/>
              </w:rPr>
              <w:t>7</w:t>
            </w:r>
            <w:r>
              <w:rPr>
                <w:iCs/>
              </w:rPr>
              <w:t>-1</w:t>
            </w:r>
          </w:p>
        </w:tc>
        <w:tc>
          <w:tcPr>
            <w:tcW w:w="4451" w:type="pct"/>
            <w:gridSpan w:val="4"/>
            <w:tcBorders>
              <w:top w:val="nil"/>
              <w:left w:val="single" w:sz="4" w:space="0" w:color="auto"/>
              <w:bottom w:val="single" w:sz="4" w:space="0" w:color="auto"/>
              <w:right w:val="single" w:sz="4" w:space="0" w:color="auto"/>
            </w:tcBorders>
            <w:shd w:val="clear" w:color="auto" w:fill="F2F2F2" w:themeFill="background1" w:themeFillShade="F2"/>
          </w:tcPr>
          <w:p w14:paraId="44DF3A61" w14:textId="106DCF83" w:rsidR="004C4943" w:rsidRPr="00011459" w:rsidRDefault="004C4943" w:rsidP="004C6642">
            <w:pPr>
              <w:pStyle w:val="Tabletext10"/>
              <w:rPr>
                <w:b/>
                <w:bCs/>
                <w:i/>
              </w:rPr>
            </w:pPr>
            <w:r w:rsidRPr="00011459">
              <w:rPr>
                <w:b/>
                <w:bCs/>
                <w:i/>
              </w:rPr>
              <w:t>Local Amount</w:t>
            </w:r>
          </w:p>
        </w:tc>
      </w:tr>
      <w:tr w:rsidR="009253EF" w:rsidRPr="008A20DF" w14:paraId="5C2C9046" w14:textId="77777777" w:rsidTr="009253E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75" w:type="pct"/>
            <w:tcBorders>
              <w:top w:val="single" w:sz="4" w:space="0" w:color="auto"/>
              <w:left w:val="single" w:sz="4" w:space="0" w:color="auto"/>
              <w:bottom w:val="single" w:sz="4" w:space="0" w:color="auto"/>
              <w:right w:val="single" w:sz="4" w:space="0" w:color="auto"/>
            </w:tcBorders>
          </w:tcPr>
          <w:p w14:paraId="28F6F288" w14:textId="3A9B6577" w:rsidR="004C4943" w:rsidRPr="008A20DF" w:rsidRDefault="004C4943" w:rsidP="008B4441">
            <w:pPr>
              <w:pStyle w:val="Tabletext10"/>
              <w:jc w:val="center"/>
            </w:pPr>
            <w:r>
              <w:rPr>
                <w:rFonts w:hint="eastAsia"/>
              </w:rPr>
              <w:t>5</w:t>
            </w:r>
          </w:p>
        </w:tc>
        <w:tc>
          <w:tcPr>
            <w:tcW w:w="274" w:type="pct"/>
            <w:tcBorders>
              <w:top w:val="nil"/>
              <w:left w:val="nil"/>
              <w:bottom w:val="single" w:sz="4" w:space="0" w:color="auto"/>
              <w:right w:val="single" w:sz="4" w:space="0" w:color="auto"/>
            </w:tcBorders>
          </w:tcPr>
          <w:p w14:paraId="494C2836" w14:textId="77777777" w:rsidR="004C4943" w:rsidRPr="008A20DF" w:rsidRDefault="004C4943" w:rsidP="004C6642">
            <w:pPr>
              <w:pStyle w:val="Tabletext10"/>
            </w:pPr>
          </w:p>
        </w:tc>
        <w:tc>
          <w:tcPr>
            <w:tcW w:w="1029" w:type="pct"/>
            <w:tcBorders>
              <w:top w:val="nil"/>
              <w:left w:val="single" w:sz="4" w:space="0" w:color="auto"/>
              <w:bottom w:val="single" w:sz="4" w:space="0" w:color="auto"/>
              <w:right w:val="single" w:sz="4" w:space="0" w:color="auto"/>
            </w:tcBorders>
          </w:tcPr>
          <w:p w14:paraId="24C30122" w14:textId="2CCCD676" w:rsidR="004C4943" w:rsidRPr="008A20DF" w:rsidRDefault="004C4943" w:rsidP="004C6642">
            <w:pPr>
              <w:pStyle w:val="Tabletext10"/>
            </w:pPr>
            <w:r w:rsidRPr="008A20DF">
              <w:t>Local Amount</w:t>
            </w:r>
          </w:p>
        </w:tc>
        <w:tc>
          <w:tcPr>
            <w:tcW w:w="569" w:type="pct"/>
            <w:tcBorders>
              <w:top w:val="single" w:sz="4" w:space="0" w:color="auto"/>
              <w:left w:val="nil"/>
              <w:bottom w:val="single" w:sz="4" w:space="0" w:color="auto"/>
              <w:right w:val="single" w:sz="4" w:space="0" w:color="auto"/>
            </w:tcBorders>
          </w:tcPr>
          <w:p w14:paraId="680F31E4" w14:textId="77777777" w:rsidR="004C4943" w:rsidRPr="008A20DF" w:rsidRDefault="004C4943" w:rsidP="008B4441">
            <w:pPr>
              <w:pStyle w:val="Tabletext10"/>
              <w:jc w:val="center"/>
            </w:pPr>
            <w:r w:rsidRPr="008A20DF">
              <w:t>Amount</w:t>
            </w:r>
          </w:p>
        </w:tc>
        <w:tc>
          <w:tcPr>
            <w:tcW w:w="2663" w:type="pct"/>
            <w:tcBorders>
              <w:top w:val="single" w:sz="4" w:space="0" w:color="auto"/>
              <w:left w:val="single" w:sz="4" w:space="0" w:color="auto"/>
              <w:bottom w:val="single" w:sz="4" w:space="0" w:color="auto"/>
              <w:right w:val="single" w:sz="4" w:space="0" w:color="auto"/>
            </w:tcBorders>
          </w:tcPr>
          <w:p w14:paraId="29F9EF0A" w14:textId="77777777" w:rsidR="004C4943" w:rsidRPr="008A20DF" w:rsidRDefault="004C4943" w:rsidP="008D1D08">
            <w:pPr>
              <w:pStyle w:val="Tabletext10"/>
              <w:jc w:val="both"/>
              <w:rPr>
                <w:color w:val="000000"/>
              </w:rPr>
            </w:pPr>
            <w:r w:rsidRPr="008A20DF">
              <w:rPr>
                <w:color w:val="000000"/>
              </w:rPr>
              <w:t>The monetary amount in the local country currency where the transaction originated. This monetary amount shall be reported if and only if local currency is used.</w:t>
            </w:r>
          </w:p>
        </w:tc>
        <w:tc>
          <w:tcPr>
            <w:tcW w:w="190" w:type="pct"/>
            <w:tcBorders>
              <w:top w:val="single" w:sz="4" w:space="0" w:color="auto"/>
              <w:left w:val="single" w:sz="4" w:space="0" w:color="auto"/>
              <w:bottom w:val="single" w:sz="4" w:space="0" w:color="auto"/>
              <w:right w:val="single" w:sz="4" w:space="0" w:color="auto"/>
            </w:tcBorders>
          </w:tcPr>
          <w:p w14:paraId="74542C18" w14:textId="77777777" w:rsidR="004C4943" w:rsidRPr="008A20DF" w:rsidRDefault="004C4943" w:rsidP="008B4441">
            <w:pPr>
              <w:pStyle w:val="Tabletext10"/>
              <w:jc w:val="center"/>
            </w:pPr>
            <w:r w:rsidRPr="008A20DF">
              <w:rPr>
                <w:rFonts w:hint="eastAsia"/>
              </w:rPr>
              <w:t>O</w:t>
            </w:r>
          </w:p>
        </w:tc>
      </w:tr>
      <w:tr w:rsidR="009253EF" w:rsidRPr="008A20DF" w14:paraId="4D290CB2" w14:textId="77777777" w:rsidTr="009253E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75" w:type="pct"/>
            <w:tcBorders>
              <w:top w:val="single" w:sz="4" w:space="0" w:color="auto"/>
              <w:left w:val="single" w:sz="4" w:space="0" w:color="auto"/>
              <w:bottom w:val="single" w:sz="4" w:space="0" w:color="auto"/>
              <w:right w:val="single" w:sz="4" w:space="0" w:color="auto"/>
            </w:tcBorders>
          </w:tcPr>
          <w:p w14:paraId="34A7BB80" w14:textId="7690561A" w:rsidR="004C4943" w:rsidRPr="008A20DF" w:rsidRDefault="004C4943" w:rsidP="008B4441">
            <w:pPr>
              <w:pStyle w:val="Tabletext10"/>
              <w:jc w:val="center"/>
            </w:pPr>
            <w:r>
              <w:rPr>
                <w:rFonts w:hint="eastAsia"/>
              </w:rPr>
              <w:t>6</w:t>
            </w:r>
          </w:p>
        </w:tc>
        <w:tc>
          <w:tcPr>
            <w:tcW w:w="274" w:type="pct"/>
            <w:tcBorders>
              <w:top w:val="single" w:sz="4" w:space="0" w:color="auto"/>
              <w:left w:val="nil"/>
              <w:bottom w:val="single" w:sz="4" w:space="0" w:color="auto"/>
              <w:right w:val="single" w:sz="4" w:space="0" w:color="auto"/>
            </w:tcBorders>
          </w:tcPr>
          <w:p w14:paraId="2B04587D" w14:textId="77777777" w:rsidR="004C4943" w:rsidRPr="008A20DF" w:rsidRDefault="004C4943" w:rsidP="004C6642">
            <w:pPr>
              <w:pStyle w:val="Tabletext10"/>
            </w:pPr>
          </w:p>
        </w:tc>
        <w:tc>
          <w:tcPr>
            <w:tcW w:w="1029" w:type="pct"/>
            <w:tcBorders>
              <w:top w:val="single" w:sz="4" w:space="0" w:color="auto"/>
              <w:left w:val="single" w:sz="4" w:space="0" w:color="auto"/>
              <w:bottom w:val="single" w:sz="4" w:space="0" w:color="auto"/>
              <w:right w:val="single" w:sz="4" w:space="0" w:color="auto"/>
            </w:tcBorders>
          </w:tcPr>
          <w:p w14:paraId="21D0F0D3" w14:textId="09AF7411" w:rsidR="004C4943" w:rsidRPr="008A20DF" w:rsidRDefault="004C4943" w:rsidP="004C6642">
            <w:pPr>
              <w:pStyle w:val="Tabletext10"/>
            </w:pPr>
            <w:r w:rsidRPr="008A20DF">
              <w:t>Local Currency Code</w:t>
            </w:r>
          </w:p>
        </w:tc>
        <w:tc>
          <w:tcPr>
            <w:tcW w:w="569" w:type="pct"/>
            <w:tcBorders>
              <w:top w:val="single" w:sz="4" w:space="0" w:color="auto"/>
              <w:left w:val="nil"/>
              <w:bottom w:val="single" w:sz="4" w:space="0" w:color="auto"/>
              <w:right w:val="single" w:sz="4" w:space="0" w:color="auto"/>
            </w:tcBorders>
          </w:tcPr>
          <w:p w14:paraId="67B38187" w14:textId="77777777" w:rsidR="004C4943" w:rsidRPr="008A20DF" w:rsidRDefault="004C4943" w:rsidP="008B4441">
            <w:pPr>
              <w:pStyle w:val="Tabletext10"/>
              <w:jc w:val="center"/>
            </w:pPr>
            <w:r w:rsidRPr="008A20DF">
              <w:rPr>
                <w:rFonts w:hint="eastAsia"/>
              </w:rPr>
              <w:t>C</w:t>
            </w:r>
            <w:r w:rsidRPr="008A20DF">
              <w:t>ode</w:t>
            </w:r>
          </w:p>
        </w:tc>
        <w:tc>
          <w:tcPr>
            <w:tcW w:w="2663" w:type="pct"/>
            <w:tcBorders>
              <w:top w:val="single" w:sz="4" w:space="0" w:color="auto"/>
              <w:left w:val="single" w:sz="4" w:space="0" w:color="auto"/>
              <w:bottom w:val="single" w:sz="4" w:space="0" w:color="auto"/>
              <w:right w:val="single" w:sz="4" w:space="0" w:color="auto"/>
            </w:tcBorders>
          </w:tcPr>
          <w:p w14:paraId="6C7CFEB1" w14:textId="05C5CC25" w:rsidR="004C4943" w:rsidRPr="008A20DF" w:rsidRDefault="004C4943" w:rsidP="008D1D08">
            <w:pPr>
              <w:pStyle w:val="Tabletext10"/>
              <w:jc w:val="both"/>
              <w:rPr>
                <w:color w:val="000000"/>
              </w:rPr>
            </w:pPr>
            <w:r w:rsidRPr="008A20DF">
              <w:rPr>
                <w:color w:val="000000"/>
              </w:rPr>
              <w:t xml:space="preserve">The </w:t>
            </w:r>
            <w:r>
              <w:rPr>
                <w:color w:val="000000"/>
              </w:rPr>
              <w:t>Reference identifier</w:t>
            </w:r>
            <w:r w:rsidRPr="008A20DF">
              <w:rPr>
                <w:color w:val="000000"/>
              </w:rPr>
              <w:t xml:space="preserve"> for the "Currency". The code of currency used for local country reporting requirements. This data element shall be reported when “Local Amount” is reported. Otherwise, this data element shall not be reported.</w:t>
            </w:r>
          </w:p>
        </w:tc>
        <w:tc>
          <w:tcPr>
            <w:tcW w:w="190" w:type="pct"/>
            <w:tcBorders>
              <w:top w:val="single" w:sz="4" w:space="0" w:color="auto"/>
              <w:left w:val="single" w:sz="4" w:space="0" w:color="auto"/>
              <w:bottom w:val="single" w:sz="4" w:space="0" w:color="auto"/>
              <w:right w:val="single" w:sz="4" w:space="0" w:color="auto"/>
            </w:tcBorders>
          </w:tcPr>
          <w:p w14:paraId="1243C6A9" w14:textId="77777777" w:rsidR="004C4943" w:rsidRPr="008A20DF" w:rsidRDefault="004C4943" w:rsidP="008B4441">
            <w:pPr>
              <w:pStyle w:val="Tabletext10"/>
              <w:jc w:val="center"/>
            </w:pPr>
            <w:r w:rsidRPr="008A20DF">
              <w:rPr>
                <w:rFonts w:hint="eastAsia"/>
              </w:rPr>
              <w:t>C</w:t>
            </w:r>
          </w:p>
        </w:tc>
      </w:tr>
      <w:tr w:rsidR="004C4943" w:rsidRPr="00011459" w14:paraId="309DFC32" w14:textId="77777777" w:rsidTr="007062F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75" w:type="pct"/>
            <w:tcBorders>
              <w:top w:val="nil"/>
              <w:left w:val="single" w:sz="4" w:space="0" w:color="auto"/>
              <w:bottom w:val="single" w:sz="4" w:space="0" w:color="auto"/>
              <w:right w:val="single" w:sz="4" w:space="0" w:color="auto"/>
            </w:tcBorders>
            <w:shd w:val="clear" w:color="auto" w:fill="F2F2F2" w:themeFill="background1" w:themeFillShade="F2"/>
          </w:tcPr>
          <w:p w14:paraId="163904E9" w14:textId="77777777" w:rsidR="004C4943" w:rsidRPr="004C4943" w:rsidRDefault="004C4943" w:rsidP="004C6642">
            <w:pPr>
              <w:pStyle w:val="Tabletext10"/>
            </w:pPr>
          </w:p>
        </w:tc>
        <w:tc>
          <w:tcPr>
            <w:tcW w:w="274" w:type="pct"/>
            <w:tcBorders>
              <w:top w:val="nil"/>
              <w:left w:val="single" w:sz="4" w:space="0" w:color="auto"/>
              <w:bottom w:val="single" w:sz="4" w:space="0" w:color="auto"/>
              <w:right w:val="single" w:sz="4" w:space="0" w:color="auto"/>
            </w:tcBorders>
            <w:shd w:val="clear" w:color="auto" w:fill="F2F2F2" w:themeFill="background1" w:themeFillShade="F2"/>
          </w:tcPr>
          <w:p w14:paraId="47767449" w14:textId="0046D2A2" w:rsidR="004C4943" w:rsidRPr="004C4943" w:rsidRDefault="004C4943" w:rsidP="004C6642">
            <w:pPr>
              <w:pStyle w:val="Tabletext10"/>
            </w:pPr>
            <w:r>
              <w:rPr>
                <w:rFonts w:hint="eastAsia"/>
              </w:rPr>
              <w:t>7</w:t>
            </w:r>
            <w:r>
              <w:t>-2</w:t>
            </w:r>
          </w:p>
        </w:tc>
        <w:tc>
          <w:tcPr>
            <w:tcW w:w="4451" w:type="pct"/>
            <w:gridSpan w:val="4"/>
            <w:tcBorders>
              <w:top w:val="nil"/>
              <w:left w:val="single" w:sz="4" w:space="0" w:color="auto"/>
              <w:bottom w:val="single" w:sz="4" w:space="0" w:color="auto"/>
              <w:right w:val="single" w:sz="4" w:space="0" w:color="auto"/>
            </w:tcBorders>
            <w:shd w:val="clear" w:color="auto" w:fill="F2F2F2" w:themeFill="background1" w:themeFillShade="F2"/>
          </w:tcPr>
          <w:p w14:paraId="3AD8F78F" w14:textId="60C3829C" w:rsidR="004C4943" w:rsidRPr="00011459" w:rsidRDefault="004C4943" w:rsidP="004C6642">
            <w:pPr>
              <w:pStyle w:val="Tabletext10"/>
              <w:rPr>
                <w:b/>
                <w:bCs/>
                <w:i/>
                <w:iCs/>
              </w:rPr>
            </w:pPr>
            <w:r w:rsidRPr="00011459">
              <w:rPr>
                <w:b/>
                <w:bCs/>
                <w:i/>
                <w:iCs/>
              </w:rPr>
              <w:t>Transaction Amount</w:t>
            </w:r>
          </w:p>
        </w:tc>
      </w:tr>
      <w:tr w:rsidR="009253EF" w:rsidRPr="008A20DF" w14:paraId="69556061" w14:textId="77777777" w:rsidTr="009253E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75" w:type="pct"/>
            <w:tcBorders>
              <w:top w:val="single" w:sz="4" w:space="0" w:color="auto"/>
              <w:left w:val="single" w:sz="4" w:space="0" w:color="auto"/>
              <w:bottom w:val="single" w:sz="4" w:space="0" w:color="auto"/>
              <w:right w:val="single" w:sz="4" w:space="0" w:color="auto"/>
            </w:tcBorders>
          </w:tcPr>
          <w:p w14:paraId="37E0DC70" w14:textId="1A44156A" w:rsidR="004C4943" w:rsidRPr="008A20DF" w:rsidRDefault="004C4943" w:rsidP="008B4441">
            <w:pPr>
              <w:pStyle w:val="Tabletext10"/>
              <w:jc w:val="center"/>
            </w:pPr>
            <w:r>
              <w:rPr>
                <w:rFonts w:hint="eastAsia"/>
              </w:rPr>
              <w:t>7</w:t>
            </w:r>
          </w:p>
        </w:tc>
        <w:tc>
          <w:tcPr>
            <w:tcW w:w="274" w:type="pct"/>
            <w:tcBorders>
              <w:top w:val="nil"/>
              <w:left w:val="nil"/>
              <w:bottom w:val="single" w:sz="4" w:space="0" w:color="auto"/>
              <w:right w:val="single" w:sz="4" w:space="0" w:color="auto"/>
            </w:tcBorders>
          </w:tcPr>
          <w:p w14:paraId="17C4810F" w14:textId="77777777" w:rsidR="004C4943" w:rsidRPr="008A20DF" w:rsidRDefault="004C4943" w:rsidP="004C6642">
            <w:pPr>
              <w:pStyle w:val="Tabletext10"/>
            </w:pPr>
          </w:p>
        </w:tc>
        <w:tc>
          <w:tcPr>
            <w:tcW w:w="1029" w:type="pct"/>
            <w:tcBorders>
              <w:top w:val="nil"/>
              <w:left w:val="single" w:sz="4" w:space="0" w:color="auto"/>
              <w:bottom w:val="single" w:sz="4" w:space="0" w:color="auto"/>
              <w:right w:val="single" w:sz="4" w:space="0" w:color="auto"/>
            </w:tcBorders>
          </w:tcPr>
          <w:p w14:paraId="48757919" w14:textId="2657F7A7" w:rsidR="004C4943" w:rsidRPr="008A20DF" w:rsidRDefault="004C4943" w:rsidP="004C6642">
            <w:pPr>
              <w:pStyle w:val="Tabletext10"/>
            </w:pPr>
            <w:r w:rsidRPr="008A20DF">
              <w:t>Transaction Amount</w:t>
            </w:r>
          </w:p>
        </w:tc>
        <w:tc>
          <w:tcPr>
            <w:tcW w:w="569" w:type="pct"/>
            <w:tcBorders>
              <w:top w:val="single" w:sz="4" w:space="0" w:color="auto"/>
              <w:left w:val="nil"/>
              <w:bottom w:val="single" w:sz="4" w:space="0" w:color="auto"/>
              <w:right w:val="single" w:sz="4" w:space="0" w:color="auto"/>
            </w:tcBorders>
          </w:tcPr>
          <w:p w14:paraId="5DB387B3" w14:textId="77777777" w:rsidR="004C4943" w:rsidRPr="008A20DF" w:rsidRDefault="004C4943" w:rsidP="008B4441">
            <w:pPr>
              <w:pStyle w:val="Tabletext10"/>
              <w:jc w:val="center"/>
            </w:pPr>
            <w:r w:rsidRPr="008A20DF">
              <w:t>Amount</w:t>
            </w:r>
          </w:p>
        </w:tc>
        <w:tc>
          <w:tcPr>
            <w:tcW w:w="2663" w:type="pct"/>
            <w:tcBorders>
              <w:top w:val="single" w:sz="4" w:space="0" w:color="auto"/>
              <w:left w:val="single" w:sz="4" w:space="0" w:color="auto"/>
              <w:bottom w:val="single" w:sz="4" w:space="0" w:color="auto"/>
              <w:right w:val="single" w:sz="4" w:space="0" w:color="auto"/>
            </w:tcBorders>
          </w:tcPr>
          <w:p w14:paraId="4B69D324" w14:textId="77777777" w:rsidR="004C4943" w:rsidRPr="008A20DF" w:rsidRDefault="004C4943" w:rsidP="008D1D08">
            <w:pPr>
              <w:pStyle w:val="Tabletext10"/>
              <w:jc w:val="both"/>
              <w:rPr>
                <w:color w:val="000000"/>
              </w:rPr>
            </w:pPr>
            <w:r w:rsidRPr="008A20DF">
              <w:rPr>
                <w:color w:val="000000"/>
              </w:rPr>
              <w:t>The monetary amount in the transaction currency where the transaction originated. This monetary amount shall be reported if and only if transaction currency is used.</w:t>
            </w:r>
          </w:p>
        </w:tc>
        <w:tc>
          <w:tcPr>
            <w:tcW w:w="190" w:type="pct"/>
            <w:tcBorders>
              <w:top w:val="single" w:sz="4" w:space="0" w:color="auto"/>
              <w:left w:val="single" w:sz="4" w:space="0" w:color="auto"/>
              <w:bottom w:val="single" w:sz="4" w:space="0" w:color="auto"/>
              <w:right w:val="single" w:sz="4" w:space="0" w:color="auto"/>
            </w:tcBorders>
          </w:tcPr>
          <w:p w14:paraId="35D5E23F" w14:textId="77777777" w:rsidR="004C4943" w:rsidRPr="008A20DF" w:rsidRDefault="004C4943" w:rsidP="008B4441">
            <w:pPr>
              <w:pStyle w:val="Tabletext10"/>
              <w:jc w:val="center"/>
            </w:pPr>
            <w:r w:rsidRPr="008A20DF">
              <w:rPr>
                <w:rFonts w:hint="eastAsia"/>
              </w:rPr>
              <w:t>O</w:t>
            </w:r>
          </w:p>
        </w:tc>
      </w:tr>
      <w:tr w:rsidR="009253EF" w:rsidRPr="008A20DF" w14:paraId="00EF7575" w14:textId="77777777" w:rsidTr="009253E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75" w:type="pct"/>
            <w:tcBorders>
              <w:top w:val="single" w:sz="4" w:space="0" w:color="auto"/>
              <w:left w:val="single" w:sz="4" w:space="0" w:color="auto"/>
              <w:bottom w:val="single" w:sz="4" w:space="0" w:color="auto"/>
              <w:right w:val="single" w:sz="4" w:space="0" w:color="auto"/>
            </w:tcBorders>
          </w:tcPr>
          <w:p w14:paraId="0B5F4CBF" w14:textId="40F641A0" w:rsidR="004C4943" w:rsidRPr="008A20DF" w:rsidRDefault="004C4943" w:rsidP="008B4441">
            <w:pPr>
              <w:pStyle w:val="Tabletext10"/>
              <w:jc w:val="center"/>
            </w:pPr>
            <w:r>
              <w:rPr>
                <w:rFonts w:hint="eastAsia"/>
              </w:rPr>
              <w:t>8</w:t>
            </w:r>
          </w:p>
        </w:tc>
        <w:tc>
          <w:tcPr>
            <w:tcW w:w="274" w:type="pct"/>
            <w:tcBorders>
              <w:top w:val="single" w:sz="4" w:space="0" w:color="auto"/>
              <w:left w:val="nil"/>
              <w:bottom w:val="single" w:sz="4" w:space="0" w:color="auto"/>
              <w:right w:val="single" w:sz="4" w:space="0" w:color="auto"/>
            </w:tcBorders>
          </w:tcPr>
          <w:p w14:paraId="26E79C8B" w14:textId="77777777" w:rsidR="004C4943" w:rsidRPr="008A20DF" w:rsidRDefault="004C4943" w:rsidP="004C6642">
            <w:pPr>
              <w:pStyle w:val="Tabletext10"/>
            </w:pPr>
          </w:p>
        </w:tc>
        <w:tc>
          <w:tcPr>
            <w:tcW w:w="1029" w:type="pct"/>
            <w:tcBorders>
              <w:top w:val="single" w:sz="4" w:space="0" w:color="auto"/>
              <w:left w:val="single" w:sz="4" w:space="0" w:color="auto"/>
              <w:bottom w:val="single" w:sz="4" w:space="0" w:color="auto"/>
              <w:right w:val="single" w:sz="4" w:space="0" w:color="auto"/>
            </w:tcBorders>
          </w:tcPr>
          <w:p w14:paraId="620FF741" w14:textId="6897E98C" w:rsidR="004C4943" w:rsidRPr="008A20DF" w:rsidRDefault="004C4943" w:rsidP="004C6642">
            <w:pPr>
              <w:pStyle w:val="Tabletext10"/>
            </w:pPr>
            <w:r w:rsidRPr="008A20DF">
              <w:t>Transaction Currency Code</w:t>
            </w:r>
          </w:p>
        </w:tc>
        <w:tc>
          <w:tcPr>
            <w:tcW w:w="569" w:type="pct"/>
            <w:tcBorders>
              <w:top w:val="single" w:sz="4" w:space="0" w:color="auto"/>
              <w:left w:val="nil"/>
              <w:bottom w:val="single" w:sz="4" w:space="0" w:color="auto"/>
              <w:right w:val="single" w:sz="4" w:space="0" w:color="auto"/>
            </w:tcBorders>
          </w:tcPr>
          <w:p w14:paraId="198D577A" w14:textId="77777777" w:rsidR="004C4943" w:rsidRPr="008A20DF" w:rsidRDefault="004C4943" w:rsidP="008B4441">
            <w:pPr>
              <w:pStyle w:val="Tabletext10"/>
              <w:jc w:val="center"/>
            </w:pPr>
            <w:r w:rsidRPr="008A20DF">
              <w:rPr>
                <w:rFonts w:hint="eastAsia"/>
              </w:rPr>
              <w:t>C</w:t>
            </w:r>
            <w:r w:rsidRPr="008A20DF">
              <w:t>ode</w:t>
            </w:r>
          </w:p>
        </w:tc>
        <w:tc>
          <w:tcPr>
            <w:tcW w:w="2663" w:type="pct"/>
            <w:tcBorders>
              <w:top w:val="single" w:sz="4" w:space="0" w:color="auto"/>
              <w:left w:val="single" w:sz="4" w:space="0" w:color="auto"/>
              <w:bottom w:val="single" w:sz="4" w:space="0" w:color="auto"/>
              <w:right w:val="single" w:sz="4" w:space="0" w:color="auto"/>
            </w:tcBorders>
          </w:tcPr>
          <w:p w14:paraId="5E619525" w14:textId="68B74902" w:rsidR="004C4943" w:rsidRPr="008A20DF" w:rsidRDefault="004C4943" w:rsidP="008D1D08">
            <w:pPr>
              <w:pStyle w:val="Tabletext10"/>
              <w:jc w:val="both"/>
              <w:rPr>
                <w:color w:val="000000"/>
              </w:rPr>
            </w:pPr>
            <w:r w:rsidRPr="008A20DF">
              <w:rPr>
                <w:color w:val="000000"/>
              </w:rPr>
              <w:t xml:space="preserve">The </w:t>
            </w:r>
            <w:r>
              <w:rPr>
                <w:color w:val="000000"/>
              </w:rPr>
              <w:t>Reference identifier</w:t>
            </w:r>
            <w:r w:rsidRPr="008A20DF">
              <w:rPr>
                <w:color w:val="000000"/>
              </w:rPr>
              <w:t xml:space="preserve"> for the "Currency". The code of currency used in the transaction. This data element shall be reported when “Transaction Amount” is reported. Otherwise, this data element shall not be reported.</w:t>
            </w:r>
          </w:p>
        </w:tc>
        <w:tc>
          <w:tcPr>
            <w:tcW w:w="190" w:type="pct"/>
            <w:tcBorders>
              <w:top w:val="single" w:sz="4" w:space="0" w:color="auto"/>
              <w:left w:val="single" w:sz="4" w:space="0" w:color="auto"/>
              <w:bottom w:val="single" w:sz="4" w:space="0" w:color="auto"/>
              <w:right w:val="single" w:sz="4" w:space="0" w:color="auto"/>
            </w:tcBorders>
          </w:tcPr>
          <w:p w14:paraId="60A3A4A0" w14:textId="77777777" w:rsidR="004C4943" w:rsidRPr="008A20DF" w:rsidRDefault="004C4943" w:rsidP="008B4441">
            <w:pPr>
              <w:pStyle w:val="Tabletext10"/>
              <w:jc w:val="center"/>
            </w:pPr>
            <w:r w:rsidRPr="008A20DF">
              <w:rPr>
                <w:rFonts w:hint="eastAsia"/>
              </w:rPr>
              <w:t>C</w:t>
            </w:r>
          </w:p>
        </w:tc>
      </w:tr>
      <w:tr w:rsidR="004C4943" w:rsidRPr="008A20DF" w14:paraId="7A50AB88" w14:textId="77777777" w:rsidTr="004C4943">
        <w:trPr>
          <w:cantSplit/>
        </w:trPr>
        <w:tc>
          <w:tcPr>
            <w:tcW w:w="5000" w:type="pct"/>
            <w:gridSpan w:val="6"/>
          </w:tcPr>
          <w:p w14:paraId="3F59FD21" w14:textId="1E6D3D91" w:rsidR="004C4943" w:rsidRPr="008A20DF" w:rsidRDefault="004C4943" w:rsidP="006A0E09">
            <w:pPr>
              <w:pStyle w:val="Tabletext10"/>
            </w:pPr>
            <w:r w:rsidRPr="002C73F1">
              <w:rPr>
                <w:b/>
                <w:bCs/>
              </w:rPr>
              <w:t>Key</w:t>
            </w:r>
            <w:r>
              <w:rPr>
                <w:b/>
                <w:bCs/>
              </w:rPr>
              <w:t xml:space="preserve"> </w:t>
            </w:r>
            <w:r w:rsidRPr="008A20DF">
              <w:t xml:space="preserve">M: </w:t>
            </w:r>
            <w:r>
              <w:t>M</w:t>
            </w:r>
            <w:r w:rsidRPr="008A20DF">
              <w:t>andatory</w:t>
            </w:r>
            <w:r>
              <w:t>, O: O</w:t>
            </w:r>
            <w:r w:rsidRPr="008A20DF">
              <w:t>ptional</w:t>
            </w:r>
            <w:r>
              <w:t>, C: C</w:t>
            </w:r>
            <w:r w:rsidRPr="008A20DF">
              <w:t>onditional</w:t>
            </w:r>
          </w:p>
        </w:tc>
      </w:tr>
    </w:tbl>
    <w:p w14:paraId="5AF1D932" w14:textId="590C5A05" w:rsidR="00DF0E98" w:rsidRPr="008A20DF" w:rsidRDefault="00DF0E98" w:rsidP="002F47D7">
      <w:pPr>
        <w:spacing w:after="240"/>
      </w:pPr>
    </w:p>
    <w:p w14:paraId="49E648BC" w14:textId="46B27E4E" w:rsidR="005B1713" w:rsidRPr="008A20DF" w:rsidRDefault="005B1713" w:rsidP="002F47D7">
      <w:pPr>
        <w:spacing w:after="240"/>
      </w:pPr>
    </w:p>
    <w:p w14:paraId="45FE1A13" w14:textId="77777777" w:rsidR="005B1713" w:rsidRPr="008A20DF" w:rsidRDefault="005B1713" w:rsidP="000D7B3E">
      <w:pPr>
        <w:pStyle w:val="40"/>
      </w:pPr>
      <w:r w:rsidRPr="008A20DF">
        <w:rPr>
          <w:rFonts w:hint="eastAsia"/>
        </w:rPr>
        <w:t>U</w:t>
      </w:r>
      <w:r w:rsidRPr="008A20DF">
        <w:t>ser Activity</w:t>
      </w:r>
      <w:bookmarkStart w:id="51" w:name="_Hlk62914074"/>
    </w:p>
    <w:bookmarkEnd w:id="51"/>
    <w:p w14:paraId="403B24F7" w14:textId="4A0839F2" w:rsidR="005B1713" w:rsidRPr="008A20DF" w:rsidRDefault="009E13AF" w:rsidP="000D7B3E">
      <w:pPr>
        <w:pStyle w:val="51"/>
      </w:pPr>
      <w:r w:rsidRPr="008A20DF">
        <w:rPr>
          <w:rFonts w:hint="eastAsia"/>
        </w:rPr>
        <w:t>C</w:t>
      </w:r>
      <w:r w:rsidRPr="008A20DF">
        <w:t>ore Component</w:t>
      </w:r>
      <w:r w:rsidR="006C7622" w:rsidRPr="008A20DF">
        <w:t>s</w:t>
      </w:r>
    </w:p>
    <w:p w14:paraId="517245DD" w14:textId="785796D6" w:rsidR="009E13AF" w:rsidRDefault="009E13AF" w:rsidP="009E13AF">
      <w:r w:rsidRPr="008A20DF">
        <w:rPr>
          <w:rFonts w:hint="eastAsia"/>
        </w:rPr>
        <w:t>A</w:t>
      </w:r>
      <w:r w:rsidRPr="008A20DF">
        <w:t xml:space="preserve">ctivity is listed in </w:t>
      </w:r>
      <w:r w:rsidRPr="008A20DF">
        <w:rPr>
          <w:b/>
          <w:bCs/>
        </w:rPr>
        <w:t xml:space="preserve">Table </w:t>
      </w:r>
      <w:r w:rsidR="00330FB2">
        <w:rPr>
          <w:b/>
          <w:bCs/>
        </w:rPr>
        <w:t>9</w:t>
      </w:r>
      <w:r w:rsidRPr="008A20DF">
        <w:t xml:space="preserve">. </w:t>
      </w:r>
    </w:p>
    <w:tbl>
      <w:tblPr>
        <w:tblW w:w="9781" w:type="dxa"/>
        <w:tblInd w:w="99" w:type="dxa"/>
        <w:tblLayout w:type="fixed"/>
        <w:tblCellMar>
          <w:left w:w="99" w:type="dxa"/>
          <w:right w:w="99" w:type="dxa"/>
        </w:tblCellMar>
        <w:tblLook w:val="04A0" w:firstRow="1" w:lastRow="0" w:firstColumn="1" w:lastColumn="0" w:noHBand="0" w:noVBand="1"/>
      </w:tblPr>
      <w:tblGrid>
        <w:gridCol w:w="414"/>
        <w:gridCol w:w="1354"/>
        <w:gridCol w:w="658"/>
        <w:gridCol w:w="2808"/>
        <w:gridCol w:w="4547"/>
      </w:tblGrid>
      <w:tr w:rsidR="00EE4C89" w:rsidRPr="008A20DF" w14:paraId="10478AED" w14:textId="77777777" w:rsidTr="00192178">
        <w:trPr>
          <w:trHeight w:val="20"/>
          <w:tblHeader/>
        </w:trPr>
        <w:tc>
          <w:tcPr>
            <w:tcW w:w="414" w:type="dxa"/>
            <w:tcBorders>
              <w:top w:val="single" w:sz="4" w:space="0" w:color="auto"/>
              <w:left w:val="single" w:sz="4" w:space="0" w:color="auto"/>
              <w:bottom w:val="single" w:sz="8" w:space="0" w:color="auto"/>
              <w:right w:val="single" w:sz="4" w:space="0" w:color="auto"/>
            </w:tcBorders>
            <w:shd w:val="clear" w:color="auto" w:fill="D9D9D9" w:themeFill="background1" w:themeFillShade="D9"/>
            <w:tcMar>
              <w:left w:w="85" w:type="dxa"/>
              <w:right w:w="85" w:type="dxa"/>
            </w:tcMar>
            <w:vAlign w:val="center"/>
          </w:tcPr>
          <w:p w14:paraId="37F8925C" w14:textId="77777777" w:rsidR="00EE4C89" w:rsidRPr="00F73B20" w:rsidRDefault="00EE4C89" w:rsidP="00192178">
            <w:pPr>
              <w:pStyle w:val="Tabletext10"/>
              <w:spacing w:before="0" w:after="0"/>
              <w:jc w:val="center"/>
              <w:rPr>
                <w:b/>
                <w:bCs/>
                <w:lang w:val="en-US"/>
              </w:rPr>
            </w:pPr>
            <w:r>
              <w:rPr>
                <w:b/>
                <w:bCs/>
                <w:lang w:val="en-US"/>
              </w:rPr>
              <w:t>#</w:t>
            </w:r>
          </w:p>
        </w:tc>
        <w:tc>
          <w:tcPr>
            <w:tcW w:w="1354" w:type="dxa"/>
            <w:tcBorders>
              <w:top w:val="single" w:sz="4" w:space="0" w:color="auto"/>
              <w:left w:val="single" w:sz="4" w:space="0" w:color="auto"/>
              <w:bottom w:val="single" w:sz="8" w:space="0" w:color="auto"/>
              <w:right w:val="single" w:sz="4" w:space="0" w:color="auto"/>
            </w:tcBorders>
            <w:shd w:val="clear" w:color="auto" w:fill="D9D9D9" w:themeFill="background1" w:themeFillShade="D9"/>
            <w:tcMar>
              <w:left w:w="85" w:type="dxa"/>
              <w:right w:w="85" w:type="dxa"/>
            </w:tcMar>
            <w:vAlign w:val="center"/>
            <w:hideMark/>
          </w:tcPr>
          <w:p w14:paraId="5613A132" w14:textId="77777777" w:rsidR="00EE4C89" w:rsidRPr="008A20DF" w:rsidRDefault="00EE4C89" w:rsidP="00192178">
            <w:pPr>
              <w:pStyle w:val="Tabletext10"/>
              <w:spacing w:before="0" w:after="0"/>
              <w:jc w:val="center"/>
              <w:rPr>
                <w:b/>
                <w:bCs/>
              </w:rPr>
            </w:pPr>
            <w:r w:rsidRPr="008A20DF">
              <w:rPr>
                <w:b/>
                <w:bCs/>
              </w:rPr>
              <w:t>Unique UN Assigned ID</w:t>
            </w:r>
          </w:p>
        </w:tc>
        <w:tc>
          <w:tcPr>
            <w:tcW w:w="658" w:type="dxa"/>
            <w:tcBorders>
              <w:top w:val="single" w:sz="4" w:space="0" w:color="auto"/>
              <w:left w:val="nil"/>
              <w:bottom w:val="single" w:sz="8" w:space="0" w:color="auto"/>
              <w:right w:val="single" w:sz="4" w:space="0" w:color="auto"/>
            </w:tcBorders>
            <w:shd w:val="clear" w:color="auto" w:fill="D9D9D9" w:themeFill="background1" w:themeFillShade="D9"/>
            <w:tcMar>
              <w:left w:w="28" w:type="dxa"/>
              <w:right w:w="28" w:type="dxa"/>
            </w:tcMar>
            <w:vAlign w:val="center"/>
            <w:hideMark/>
          </w:tcPr>
          <w:p w14:paraId="4A1BE9D5" w14:textId="77777777" w:rsidR="00EE4C89" w:rsidRPr="008A20DF" w:rsidRDefault="00EE4C89" w:rsidP="00192178">
            <w:pPr>
              <w:pStyle w:val="Tabletext10"/>
              <w:spacing w:before="0" w:after="0"/>
              <w:jc w:val="center"/>
              <w:rPr>
                <w:b/>
                <w:bCs/>
              </w:rPr>
            </w:pPr>
            <w:r w:rsidRPr="008A20DF">
              <w:rPr>
                <w:b/>
                <w:bCs/>
              </w:rPr>
              <w:t>ACC/</w:t>
            </w:r>
          </w:p>
          <w:p w14:paraId="2BE67516" w14:textId="77777777" w:rsidR="00EE4C89" w:rsidRPr="008A20DF" w:rsidRDefault="00EE4C89" w:rsidP="00192178">
            <w:pPr>
              <w:pStyle w:val="Tabletext10"/>
              <w:spacing w:before="0" w:after="0"/>
              <w:jc w:val="center"/>
              <w:rPr>
                <w:b/>
                <w:bCs/>
              </w:rPr>
            </w:pPr>
            <w:r w:rsidRPr="008A20DF">
              <w:rPr>
                <w:b/>
                <w:bCs/>
              </w:rPr>
              <w:t>BCC/</w:t>
            </w:r>
          </w:p>
          <w:p w14:paraId="43268543" w14:textId="77777777" w:rsidR="00EE4C89" w:rsidRPr="008A20DF" w:rsidRDefault="00EE4C89" w:rsidP="00192178">
            <w:pPr>
              <w:pStyle w:val="Tabletext10"/>
              <w:spacing w:before="0" w:after="0"/>
              <w:jc w:val="center"/>
              <w:rPr>
                <w:b/>
                <w:bCs/>
              </w:rPr>
            </w:pPr>
            <w:r w:rsidRPr="008A20DF">
              <w:rPr>
                <w:b/>
                <w:bCs/>
              </w:rPr>
              <w:t>ASCC</w:t>
            </w:r>
          </w:p>
        </w:tc>
        <w:tc>
          <w:tcPr>
            <w:tcW w:w="2808" w:type="dxa"/>
            <w:tcBorders>
              <w:top w:val="single" w:sz="4" w:space="0" w:color="auto"/>
              <w:left w:val="nil"/>
              <w:bottom w:val="single" w:sz="8" w:space="0" w:color="auto"/>
              <w:right w:val="single" w:sz="4" w:space="0" w:color="auto"/>
            </w:tcBorders>
            <w:shd w:val="clear" w:color="auto" w:fill="D9D9D9" w:themeFill="background1" w:themeFillShade="D9"/>
            <w:tcMar>
              <w:left w:w="85" w:type="dxa"/>
              <w:right w:w="85" w:type="dxa"/>
            </w:tcMar>
            <w:vAlign w:val="center"/>
            <w:hideMark/>
          </w:tcPr>
          <w:p w14:paraId="37D344FD" w14:textId="77777777" w:rsidR="00EE4C89" w:rsidRPr="008A20DF" w:rsidRDefault="00EE4C89" w:rsidP="00192178">
            <w:pPr>
              <w:pStyle w:val="Tabletext10"/>
              <w:spacing w:before="0" w:after="0"/>
              <w:jc w:val="center"/>
              <w:rPr>
                <w:b/>
                <w:bCs/>
              </w:rPr>
            </w:pPr>
            <w:r w:rsidRPr="008A20DF">
              <w:rPr>
                <w:b/>
                <w:bCs/>
              </w:rPr>
              <w:t>Dictionary Entry Name</w:t>
            </w:r>
            <w:r w:rsidRPr="008A20DF">
              <w:rPr>
                <w:b/>
                <w:bCs/>
              </w:rPr>
              <w:br/>
            </w:r>
          </w:p>
        </w:tc>
        <w:tc>
          <w:tcPr>
            <w:tcW w:w="4547" w:type="dxa"/>
            <w:tcBorders>
              <w:top w:val="single" w:sz="4" w:space="0" w:color="auto"/>
              <w:left w:val="nil"/>
              <w:bottom w:val="single" w:sz="8" w:space="0" w:color="auto"/>
              <w:right w:val="single" w:sz="4" w:space="0" w:color="auto"/>
            </w:tcBorders>
            <w:shd w:val="clear" w:color="auto" w:fill="D9D9D9" w:themeFill="background1" w:themeFillShade="D9"/>
            <w:tcMar>
              <w:left w:w="85" w:type="dxa"/>
              <w:right w:w="85" w:type="dxa"/>
            </w:tcMar>
            <w:vAlign w:val="center"/>
            <w:hideMark/>
          </w:tcPr>
          <w:p w14:paraId="3F0A7C18" w14:textId="77777777" w:rsidR="00EE4C89" w:rsidRPr="008A20DF" w:rsidRDefault="00EE4C89" w:rsidP="00192178">
            <w:pPr>
              <w:pStyle w:val="Tabletext10"/>
              <w:spacing w:before="0" w:after="0"/>
              <w:jc w:val="center"/>
              <w:rPr>
                <w:b/>
                <w:bCs/>
              </w:rPr>
            </w:pPr>
            <w:r w:rsidRPr="008A20DF">
              <w:rPr>
                <w:b/>
                <w:bCs/>
              </w:rPr>
              <w:t>Definition</w:t>
            </w:r>
            <w:r w:rsidRPr="008A20DF">
              <w:rPr>
                <w:b/>
                <w:bCs/>
              </w:rPr>
              <w:br/>
            </w:r>
          </w:p>
        </w:tc>
      </w:tr>
    </w:tbl>
    <w:p w14:paraId="539B0A47" w14:textId="5390171F" w:rsidR="009E13AF" w:rsidRPr="008A20DF" w:rsidRDefault="009E13AF" w:rsidP="009E13AF">
      <w:pPr>
        <w:pStyle w:val="Tabletitle"/>
      </w:pPr>
      <w:r w:rsidRPr="008A20DF">
        <w:t>Table </w:t>
      </w:r>
      <w:r w:rsidRPr="008A20DF">
        <w:fldChar w:fldCharType="begin"/>
      </w:r>
      <w:r w:rsidRPr="008A20DF">
        <w:instrText xml:space="preserve"> IF </w:instrText>
      </w:r>
      <w:r w:rsidRPr="008A20DF">
        <w:fldChar w:fldCharType="begin"/>
      </w:r>
      <w:r w:rsidRPr="008A20DF">
        <w:instrText xml:space="preserve">SEQ aaa \c </w:instrText>
      </w:r>
      <w:r w:rsidRPr="008A20DF">
        <w:fldChar w:fldCharType="separate"/>
      </w:r>
      <w:r w:rsidR="00330FB2">
        <w:rPr>
          <w:noProof/>
        </w:rPr>
        <w:instrText>0</w:instrText>
      </w:r>
      <w:r w:rsidRPr="008A20DF">
        <w:fldChar w:fldCharType="end"/>
      </w:r>
      <w:r w:rsidRPr="008A20DF">
        <w:instrText xml:space="preserve"> &gt;= 1 "</w:instrText>
      </w:r>
      <w:r w:rsidRPr="008A20DF">
        <w:fldChar w:fldCharType="begin"/>
      </w:r>
      <w:r w:rsidRPr="008A20DF">
        <w:instrText xml:space="preserve">SEQ aaa \c \* ALPHABETIC </w:instrText>
      </w:r>
      <w:r w:rsidRPr="008A20DF">
        <w:fldChar w:fldCharType="separate"/>
      </w:r>
      <w:r w:rsidRPr="008A20DF">
        <w:instrText>A</w:instrText>
      </w:r>
      <w:r w:rsidRPr="008A20DF">
        <w:fldChar w:fldCharType="end"/>
      </w:r>
      <w:r w:rsidRPr="008A20DF">
        <w:instrText xml:space="preserve">." "" </w:instrText>
      </w:r>
      <w:r w:rsidRPr="008A20DF">
        <w:fldChar w:fldCharType="end"/>
      </w:r>
      <w:r w:rsidRPr="008A20DF">
        <w:fldChar w:fldCharType="begin"/>
      </w:r>
      <w:r w:rsidRPr="008A20DF">
        <w:instrText xml:space="preserve">SEQ Table </w:instrText>
      </w:r>
      <w:r w:rsidRPr="008A20DF">
        <w:fldChar w:fldCharType="separate"/>
      </w:r>
      <w:r w:rsidR="00330FB2">
        <w:rPr>
          <w:noProof/>
        </w:rPr>
        <w:t>9</w:t>
      </w:r>
      <w:r w:rsidRPr="008A20DF">
        <w:fldChar w:fldCharType="end"/>
      </w:r>
      <w:r w:rsidRPr="008A20DF">
        <w:t> — Activity</w:t>
      </w:r>
    </w:p>
    <w:tbl>
      <w:tblPr>
        <w:tblW w:w="9774" w:type="dxa"/>
        <w:tblInd w:w="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30"/>
        <w:gridCol w:w="1330"/>
        <w:gridCol w:w="666"/>
        <w:gridCol w:w="2800"/>
        <w:gridCol w:w="4548"/>
      </w:tblGrid>
      <w:tr w:rsidR="00633469" w:rsidRPr="008A20DF" w14:paraId="0942D6E2" w14:textId="77777777" w:rsidTr="009253EF">
        <w:trPr>
          <w:trHeight w:val="464"/>
          <w:tblHeader/>
        </w:trPr>
        <w:tc>
          <w:tcPr>
            <w:tcW w:w="430" w:type="dxa"/>
            <w:shd w:val="clear" w:color="auto" w:fill="D9D9D9" w:themeFill="background1" w:themeFillShade="D9"/>
            <w:tcMar>
              <w:left w:w="28" w:type="dxa"/>
              <w:right w:w="28" w:type="dxa"/>
            </w:tcMar>
            <w:vAlign w:val="center"/>
          </w:tcPr>
          <w:p w14:paraId="308062EC" w14:textId="546B2D0E" w:rsidR="00633469" w:rsidRPr="008A20DF" w:rsidRDefault="001B11FE" w:rsidP="00633469">
            <w:pPr>
              <w:pStyle w:val="Tabletext10"/>
              <w:jc w:val="center"/>
              <w:rPr>
                <w:b/>
                <w:bCs/>
              </w:rPr>
            </w:pPr>
            <w:r>
              <w:rPr>
                <w:b/>
                <w:bCs/>
              </w:rPr>
              <w:t>#</w:t>
            </w:r>
          </w:p>
        </w:tc>
        <w:tc>
          <w:tcPr>
            <w:tcW w:w="1330" w:type="dxa"/>
            <w:shd w:val="clear" w:color="auto" w:fill="D9D9D9" w:themeFill="background1" w:themeFillShade="D9"/>
            <w:tcMar>
              <w:left w:w="28" w:type="dxa"/>
              <w:right w:w="28" w:type="dxa"/>
            </w:tcMar>
            <w:vAlign w:val="center"/>
            <w:hideMark/>
          </w:tcPr>
          <w:p w14:paraId="27EF0F1F" w14:textId="3DEC6235" w:rsidR="00633469" w:rsidRPr="008A20DF" w:rsidRDefault="00633469" w:rsidP="004C6642">
            <w:pPr>
              <w:pStyle w:val="Tabletext10"/>
              <w:jc w:val="center"/>
              <w:rPr>
                <w:b/>
                <w:bCs/>
              </w:rPr>
            </w:pPr>
            <w:r w:rsidRPr="008A20DF">
              <w:rPr>
                <w:b/>
                <w:bCs/>
              </w:rPr>
              <w:t>Unique UN Assigned ID</w:t>
            </w:r>
          </w:p>
          <w:p w14:paraId="1923D7F4" w14:textId="77777777" w:rsidR="00633469" w:rsidRPr="008A20DF" w:rsidRDefault="00633469" w:rsidP="004C6642">
            <w:pPr>
              <w:pStyle w:val="Tabletext10"/>
              <w:jc w:val="center"/>
              <w:rPr>
                <w:b/>
                <w:bCs/>
              </w:rPr>
            </w:pPr>
          </w:p>
        </w:tc>
        <w:tc>
          <w:tcPr>
            <w:tcW w:w="666" w:type="dxa"/>
            <w:shd w:val="clear" w:color="auto" w:fill="D9D9D9" w:themeFill="background1" w:themeFillShade="D9"/>
            <w:tcMar>
              <w:left w:w="28" w:type="dxa"/>
              <w:right w:w="28" w:type="dxa"/>
            </w:tcMar>
            <w:vAlign w:val="center"/>
            <w:hideMark/>
          </w:tcPr>
          <w:p w14:paraId="2D69EF58" w14:textId="7F86D142" w:rsidR="00633469" w:rsidRPr="008A20DF" w:rsidRDefault="009253EF" w:rsidP="004C6642">
            <w:pPr>
              <w:pStyle w:val="Tabletext10"/>
              <w:spacing w:before="0" w:after="0"/>
              <w:jc w:val="center"/>
              <w:rPr>
                <w:b/>
                <w:bCs/>
              </w:rPr>
            </w:pPr>
            <w:r>
              <w:rPr>
                <w:rFonts w:asciiTheme="majorHAnsi" w:hAnsiTheme="majorHAnsi"/>
                <w:b/>
                <w:bCs/>
              </w:rPr>
              <w:t>CC</w:t>
            </w:r>
          </w:p>
        </w:tc>
        <w:tc>
          <w:tcPr>
            <w:tcW w:w="2800" w:type="dxa"/>
            <w:shd w:val="clear" w:color="auto" w:fill="D9D9D9" w:themeFill="background1" w:themeFillShade="D9"/>
            <w:tcMar>
              <w:left w:w="28" w:type="dxa"/>
              <w:right w:w="28" w:type="dxa"/>
            </w:tcMar>
            <w:vAlign w:val="center"/>
            <w:hideMark/>
          </w:tcPr>
          <w:p w14:paraId="540FD025" w14:textId="77777777" w:rsidR="00633469" w:rsidRPr="008A20DF" w:rsidRDefault="00633469" w:rsidP="004C6642">
            <w:pPr>
              <w:pStyle w:val="Tabletext10"/>
              <w:jc w:val="center"/>
              <w:rPr>
                <w:b/>
                <w:bCs/>
              </w:rPr>
            </w:pPr>
            <w:r w:rsidRPr="008A20DF">
              <w:rPr>
                <w:b/>
                <w:bCs/>
              </w:rPr>
              <w:t>Dictionary Entry Name</w:t>
            </w:r>
            <w:r w:rsidRPr="008A20DF">
              <w:rPr>
                <w:b/>
                <w:bCs/>
              </w:rPr>
              <w:br/>
            </w:r>
          </w:p>
        </w:tc>
        <w:tc>
          <w:tcPr>
            <w:tcW w:w="4548" w:type="dxa"/>
            <w:shd w:val="clear" w:color="auto" w:fill="D9D9D9" w:themeFill="background1" w:themeFillShade="D9"/>
            <w:tcMar>
              <w:left w:w="28" w:type="dxa"/>
              <w:right w:w="28" w:type="dxa"/>
            </w:tcMar>
            <w:vAlign w:val="center"/>
            <w:hideMark/>
          </w:tcPr>
          <w:p w14:paraId="7DB0F8B9" w14:textId="77777777" w:rsidR="00633469" w:rsidRPr="008A20DF" w:rsidRDefault="00633469" w:rsidP="004C6642">
            <w:pPr>
              <w:pStyle w:val="Tabletext10"/>
              <w:jc w:val="center"/>
              <w:rPr>
                <w:b/>
                <w:bCs/>
              </w:rPr>
            </w:pPr>
            <w:r w:rsidRPr="008A20DF">
              <w:rPr>
                <w:b/>
                <w:bCs/>
              </w:rPr>
              <w:t>Definition</w:t>
            </w:r>
            <w:r w:rsidRPr="008A20DF">
              <w:rPr>
                <w:b/>
                <w:bCs/>
              </w:rPr>
              <w:br/>
            </w:r>
          </w:p>
        </w:tc>
      </w:tr>
      <w:tr w:rsidR="00633469" w:rsidRPr="008A20DF" w14:paraId="25880362" w14:textId="77777777" w:rsidTr="009253EF">
        <w:trPr>
          <w:trHeight w:val="153"/>
        </w:trPr>
        <w:tc>
          <w:tcPr>
            <w:tcW w:w="430" w:type="dxa"/>
            <w:shd w:val="clear" w:color="auto" w:fill="F2F2F2" w:themeFill="background1" w:themeFillShade="F2"/>
            <w:tcMar>
              <w:left w:w="85" w:type="dxa"/>
              <w:right w:w="85" w:type="dxa"/>
            </w:tcMar>
          </w:tcPr>
          <w:p w14:paraId="1C34A5E4" w14:textId="6AA75409" w:rsidR="00633469" w:rsidRPr="008A20DF" w:rsidRDefault="00633469" w:rsidP="00633469">
            <w:pPr>
              <w:pStyle w:val="Tabletext10"/>
              <w:jc w:val="center"/>
            </w:pPr>
            <w:r>
              <w:rPr>
                <w:rFonts w:hint="eastAsia"/>
              </w:rPr>
              <w:t>0</w:t>
            </w:r>
          </w:p>
        </w:tc>
        <w:tc>
          <w:tcPr>
            <w:tcW w:w="1330" w:type="dxa"/>
            <w:shd w:val="clear" w:color="auto" w:fill="F2F2F2" w:themeFill="background1" w:themeFillShade="F2"/>
            <w:noWrap/>
            <w:tcMar>
              <w:left w:w="85" w:type="dxa"/>
              <w:right w:w="85" w:type="dxa"/>
            </w:tcMar>
            <w:hideMark/>
          </w:tcPr>
          <w:p w14:paraId="643A5160" w14:textId="485FBF24" w:rsidR="00633469" w:rsidRPr="008A20DF" w:rsidRDefault="00633469" w:rsidP="004C6642">
            <w:pPr>
              <w:pStyle w:val="Tabletext10"/>
            </w:pPr>
            <w:r w:rsidRPr="008A20DF">
              <w:t>UN00008106</w:t>
            </w:r>
          </w:p>
        </w:tc>
        <w:tc>
          <w:tcPr>
            <w:tcW w:w="666" w:type="dxa"/>
            <w:shd w:val="clear" w:color="auto" w:fill="F2F2F2" w:themeFill="background1" w:themeFillShade="F2"/>
            <w:noWrap/>
            <w:tcMar>
              <w:left w:w="85" w:type="dxa"/>
              <w:right w:w="85" w:type="dxa"/>
            </w:tcMar>
            <w:hideMark/>
          </w:tcPr>
          <w:p w14:paraId="2C50AF56" w14:textId="77777777" w:rsidR="00633469" w:rsidRPr="008A20DF" w:rsidRDefault="00633469" w:rsidP="008B4441">
            <w:pPr>
              <w:pStyle w:val="Tabletext10"/>
              <w:jc w:val="center"/>
              <w:rPr>
                <w:rFonts w:cs="Arial"/>
                <w:b/>
                <w:bCs/>
                <w:szCs w:val="20"/>
              </w:rPr>
            </w:pPr>
            <w:r w:rsidRPr="008A20DF">
              <w:rPr>
                <w:rFonts w:cs="Arial"/>
                <w:b/>
                <w:bCs/>
                <w:szCs w:val="20"/>
              </w:rPr>
              <w:t>ACC</w:t>
            </w:r>
          </w:p>
        </w:tc>
        <w:tc>
          <w:tcPr>
            <w:tcW w:w="2800" w:type="dxa"/>
            <w:shd w:val="clear" w:color="auto" w:fill="F2F2F2" w:themeFill="background1" w:themeFillShade="F2"/>
            <w:noWrap/>
            <w:tcMar>
              <w:left w:w="85" w:type="dxa"/>
              <w:right w:w="85" w:type="dxa"/>
            </w:tcMar>
            <w:hideMark/>
          </w:tcPr>
          <w:p w14:paraId="2E633974" w14:textId="77777777" w:rsidR="00633469" w:rsidRPr="008A20DF" w:rsidRDefault="00633469" w:rsidP="004C6642">
            <w:pPr>
              <w:pStyle w:val="Tabletext10"/>
              <w:rPr>
                <w:rFonts w:cs="Arial"/>
                <w:szCs w:val="20"/>
              </w:rPr>
            </w:pPr>
            <w:r w:rsidRPr="008A20DF">
              <w:rPr>
                <w:rFonts w:cs="Arial"/>
                <w:szCs w:val="20"/>
              </w:rPr>
              <w:t>Activity. Details</w:t>
            </w:r>
          </w:p>
        </w:tc>
        <w:tc>
          <w:tcPr>
            <w:tcW w:w="4548" w:type="dxa"/>
            <w:shd w:val="clear" w:color="auto" w:fill="F2F2F2" w:themeFill="background1" w:themeFillShade="F2"/>
            <w:tcMar>
              <w:left w:w="85" w:type="dxa"/>
              <w:right w:w="85" w:type="dxa"/>
            </w:tcMar>
            <w:hideMark/>
          </w:tcPr>
          <w:p w14:paraId="2F9FEE5C" w14:textId="77777777" w:rsidR="00633469" w:rsidRPr="008A20DF" w:rsidRDefault="00633469" w:rsidP="004C6642">
            <w:pPr>
              <w:pStyle w:val="Tabletext10"/>
            </w:pPr>
            <w:r w:rsidRPr="008A20DF">
              <w:t>A thing that a person or group does or has done.</w:t>
            </w:r>
          </w:p>
        </w:tc>
      </w:tr>
      <w:tr w:rsidR="00633469" w:rsidRPr="008A20DF" w14:paraId="1714A53F" w14:textId="77777777" w:rsidTr="009253EF">
        <w:trPr>
          <w:trHeight w:val="196"/>
        </w:trPr>
        <w:tc>
          <w:tcPr>
            <w:tcW w:w="430" w:type="dxa"/>
            <w:tcMar>
              <w:left w:w="85" w:type="dxa"/>
              <w:right w:w="85" w:type="dxa"/>
            </w:tcMar>
          </w:tcPr>
          <w:p w14:paraId="109B1998" w14:textId="304FCB0A" w:rsidR="00633469" w:rsidRPr="008A20DF" w:rsidRDefault="00633469" w:rsidP="00633469">
            <w:pPr>
              <w:pStyle w:val="Tabletext10"/>
              <w:jc w:val="center"/>
            </w:pPr>
            <w:r>
              <w:rPr>
                <w:rFonts w:hint="eastAsia"/>
              </w:rPr>
              <w:lastRenderedPageBreak/>
              <w:t>1</w:t>
            </w:r>
          </w:p>
        </w:tc>
        <w:tc>
          <w:tcPr>
            <w:tcW w:w="1330" w:type="dxa"/>
            <w:shd w:val="clear" w:color="auto" w:fill="auto"/>
            <w:noWrap/>
            <w:tcMar>
              <w:left w:w="85" w:type="dxa"/>
              <w:right w:w="85" w:type="dxa"/>
            </w:tcMar>
            <w:hideMark/>
          </w:tcPr>
          <w:p w14:paraId="6DF696C6" w14:textId="2ACCDF31" w:rsidR="00633469" w:rsidRPr="008A20DF" w:rsidRDefault="00633469" w:rsidP="004C6642">
            <w:pPr>
              <w:pStyle w:val="Tabletext10"/>
            </w:pPr>
            <w:r w:rsidRPr="008A20DF">
              <w:t>UN00008108</w:t>
            </w:r>
          </w:p>
        </w:tc>
        <w:tc>
          <w:tcPr>
            <w:tcW w:w="666" w:type="dxa"/>
            <w:shd w:val="clear" w:color="auto" w:fill="auto"/>
            <w:noWrap/>
            <w:tcMar>
              <w:left w:w="85" w:type="dxa"/>
              <w:right w:w="85" w:type="dxa"/>
            </w:tcMar>
            <w:hideMark/>
          </w:tcPr>
          <w:p w14:paraId="28031168" w14:textId="77777777" w:rsidR="00633469" w:rsidRPr="008A20DF" w:rsidRDefault="00633469" w:rsidP="008B4441">
            <w:pPr>
              <w:pStyle w:val="Tabletext10"/>
              <w:jc w:val="center"/>
              <w:rPr>
                <w:rFonts w:cs="Arial"/>
                <w:b/>
                <w:bCs/>
                <w:szCs w:val="20"/>
              </w:rPr>
            </w:pPr>
            <w:r w:rsidRPr="008A20DF">
              <w:rPr>
                <w:rFonts w:cs="Arial"/>
                <w:b/>
                <w:bCs/>
                <w:szCs w:val="20"/>
              </w:rPr>
              <w:t>BCC</w:t>
            </w:r>
          </w:p>
        </w:tc>
        <w:tc>
          <w:tcPr>
            <w:tcW w:w="2800" w:type="dxa"/>
            <w:shd w:val="clear" w:color="auto" w:fill="auto"/>
            <w:noWrap/>
            <w:tcMar>
              <w:left w:w="85" w:type="dxa"/>
              <w:right w:w="85" w:type="dxa"/>
            </w:tcMar>
            <w:hideMark/>
          </w:tcPr>
          <w:p w14:paraId="18BF96C7" w14:textId="77777777" w:rsidR="00633469" w:rsidRPr="008A20DF" w:rsidRDefault="00633469" w:rsidP="004C6642">
            <w:pPr>
              <w:pStyle w:val="Tabletext10"/>
              <w:rPr>
                <w:rFonts w:cs="Arial"/>
                <w:szCs w:val="20"/>
              </w:rPr>
            </w:pPr>
            <w:r w:rsidRPr="008A20DF">
              <w:rPr>
                <w:rFonts w:cs="Arial"/>
                <w:szCs w:val="20"/>
              </w:rPr>
              <w:t>Activity. Type. Code</w:t>
            </w:r>
          </w:p>
        </w:tc>
        <w:tc>
          <w:tcPr>
            <w:tcW w:w="4548" w:type="dxa"/>
            <w:shd w:val="clear" w:color="auto" w:fill="auto"/>
            <w:tcMar>
              <w:left w:w="85" w:type="dxa"/>
              <w:right w:w="85" w:type="dxa"/>
            </w:tcMar>
            <w:hideMark/>
          </w:tcPr>
          <w:p w14:paraId="09081B86" w14:textId="77777777" w:rsidR="00633469" w:rsidRPr="008A20DF" w:rsidRDefault="00633469" w:rsidP="004C6642">
            <w:pPr>
              <w:pStyle w:val="Tabletext10"/>
            </w:pPr>
            <w:r w:rsidRPr="008A20DF">
              <w:t>A code specifying a type of activity.</w:t>
            </w:r>
          </w:p>
        </w:tc>
      </w:tr>
      <w:tr w:rsidR="00633469" w:rsidRPr="008A20DF" w14:paraId="6AB66772" w14:textId="77777777" w:rsidTr="009253EF">
        <w:trPr>
          <w:trHeight w:val="372"/>
        </w:trPr>
        <w:tc>
          <w:tcPr>
            <w:tcW w:w="430" w:type="dxa"/>
            <w:tcMar>
              <w:left w:w="85" w:type="dxa"/>
              <w:right w:w="85" w:type="dxa"/>
            </w:tcMar>
          </w:tcPr>
          <w:p w14:paraId="6E9EA31C" w14:textId="002D1C72" w:rsidR="00633469" w:rsidRPr="008A20DF" w:rsidRDefault="00633469" w:rsidP="00633469">
            <w:pPr>
              <w:pStyle w:val="Tabletext10"/>
              <w:jc w:val="center"/>
            </w:pPr>
            <w:r>
              <w:rPr>
                <w:rFonts w:hint="eastAsia"/>
              </w:rPr>
              <w:t>2</w:t>
            </w:r>
          </w:p>
        </w:tc>
        <w:tc>
          <w:tcPr>
            <w:tcW w:w="1330" w:type="dxa"/>
            <w:shd w:val="clear" w:color="auto" w:fill="auto"/>
            <w:noWrap/>
            <w:tcMar>
              <w:left w:w="85" w:type="dxa"/>
              <w:right w:w="85" w:type="dxa"/>
            </w:tcMar>
            <w:hideMark/>
          </w:tcPr>
          <w:p w14:paraId="0E1412E5" w14:textId="293197F0" w:rsidR="00633469" w:rsidRPr="008A20DF" w:rsidRDefault="00633469" w:rsidP="004C6642">
            <w:pPr>
              <w:pStyle w:val="Tabletext10"/>
            </w:pPr>
            <w:r w:rsidRPr="008A20DF">
              <w:t>UN00008109</w:t>
            </w:r>
          </w:p>
        </w:tc>
        <w:tc>
          <w:tcPr>
            <w:tcW w:w="666" w:type="dxa"/>
            <w:shd w:val="clear" w:color="auto" w:fill="auto"/>
            <w:noWrap/>
            <w:tcMar>
              <w:left w:w="85" w:type="dxa"/>
              <w:right w:w="85" w:type="dxa"/>
            </w:tcMar>
            <w:hideMark/>
          </w:tcPr>
          <w:p w14:paraId="332586BA" w14:textId="77777777" w:rsidR="00633469" w:rsidRPr="008A20DF" w:rsidRDefault="00633469" w:rsidP="008B4441">
            <w:pPr>
              <w:pStyle w:val="Tabletext10"/>
              <w:jc w:val="center"/>
              <w:rPr>
                <w:rFonts w:cs="Arial"/>
                <w:b/>
                <w:bCs/>
                <w:szCs w:val="20"/>
              </w:rPr>
            </w:pPr>
            <w:r w:rsidRPr="008A20DF">
              <w:rPr>
                <w:rFonts w:cs="Arial"/>
                <w:b/>
                <w:bCs/>
                <w:szCs w:val="20"/>
              </w:rPr>
              <w:t>BCC</w:t>
            </w:r>
          </w:p>
        </w:tc>
        <w:tc>
          <w:tcPr>
            <w:tcW w:w="2800" w:type="dxa"/>
            <w:shd w:val="clear" w:color="auto" w:fill="auto"/>
            <w:noWrap/>
            <w:tcMar>
              <w:left w:w="85" w:type="dxa"/>
              <w:right w:w="85" w:type="dxa"/>
            </w:tcMar>
            <w:hideMark/>
          </w:tcPr>
          <w:p w14:paraId="41AE5580" w14:textId="77777777" w:rsidR="00633469" w:rsidRPr="008A20DF" w:rsidRDefault="00633469" w:rsidP="004C6642">
            <w:pPr>
              <w:pStyle w:val="Tabletext10"/>
              <w:rPr>
                <w:rFonts w:cs="Arial"/>
                <w:szCs w:val="20"/>
              </w:rPr>
            </w:pPr>
            <w:r w:rsidRPr="008A20DF">
              <w:rPr>
                <w:rFonts w:cs="Arial"/>
                <w:szCs w:val="20"/>
              </w:rPr>
              <w:t>Activity. Occurrence. Date Time</w:t>
            </w:r>
          </w:p>
        </w:tc>
        <w:tc>
          <w:tcPr>
            <w:tcW w:w="4548" w:type="dxa"/>
            <w:shd w:val="clear" w:color="auto" w:fill="auto"/>
            <w:tcMar>
              <w:left w:w="85" w:type="dxa"/>
              <w:right w:w="85" w:type="dxa"/>
            </w:tcMar>
            <w:hideMark/>
          </w:tcPr>
          <w:p w14:paraId="5812F7B9" w14:textId="77777777" w:rsidR="00633469" w:rsidRPr="008A20DF" w:rsidRDefault="00633469" w:rsidP="004C6642">
            <w:pPr>
              <w:pStyle w:val="Tabletext10"/>
            </w:pPr>
            <w:r w:rsidRPr="008A20DF">
              <w:t>A date, time, date time or other date time value when this activity occurs or has occurred.</w:t>
            </w:r>
          </w:p>
        </w:tc>
      </w:tr>
      <w:tr w:rsidR="00633469" w:rsidRPr="008A20DF" w14:paraId="01059F67" w14:textId="77777777" w:rsidTr="009253EF">
        <w:trPr>
          <w:trHeight w:val="70"/>
        </w:trPr>
        <w:tc>
          <w:tcPr>
            <w:tcW w:w="430" w:type="dxa"/>
            <w:tcMar>
              <w:left w:w="85" w:type="dxa"/>
              <w:right w:w="85" w:type="dxa"/>
            </w:tcMar>
          </w:tcPr>
          <w:p w14:paraId="0EE89076" w14:textId="5DA904C6" w:rsidR="00633469" w:rsidRPr="008A20DF" w:rsidRDefault="00633469" w:rsidP="00633469">
            <w:pPr>
              <w:pStyle w:val="Tabletext10"/>
              <w:jc w:val="center"/>
            </w:pPr>
            <w:r>
              <w:rPr>
                <w:rFonts w:hint="eastAsia"/>
              </w:rPr>
              <w:t>3</w:t>
            </w:r>
          </w:p>
        </w:tc>
        <w:tc>
          <w:tcPr>
            <w:tcW w:w="1330" w:type="dxa"/>
            <w:shd w:val="clear" w:color="auto" w:fill="auto"/>
            <w:noWrap/>
            <w:tcMar>
              <w:left w:w="85" w:type="dxa"/>
              <w:right w:w="85" w:type="dxa"/>
            </w:tcMar>
            <w:hideMark/>
          </w:tcPr>
          <w:p w14:paraId="72AB6830" w14:textId="56E4499B" w:rsidR="00633469" w:rsidRPr="008A20DF" w:rsidRDefault="00633469" w:rsidP="004C6642">
            <w:pPr>
              <w:pStyle w:val="Tabletext10"/>
            </w:pPr>
            <w:r w:rsidRPr="008A20DF">
              <w:t>UN00008110</w:t>
            </w:r>
          </w:p>
        </w:tc>
        <w:tc>
          <w:tcPr>
            <w:tcW w:w="666" w:type="dxa"/>
            <w:shd w:val="clear" w:color="auto" w:fill="auto"/>
            <w:noWrap/>
            <w:tcMar>
              <w:left w:w="85" w:type="dxa"/>
              <w:right w:w="85" w:type="dxa"/>
            </w:tcMar>
            <w:hideMark/>
          </w:tcPr>
          <w:p w14:paraId="34C8E93B" w14:textId="77777777" w:rsidR="00633469" w:rsidRPr="008A20DF" w:rsidRDefault="00633469" w:rsidP="008B4441">
            <w:pPr>
              <w:pStyle w:val="Tabletext10"/>
              <w:jc w:val="center"/>
              <w:rPr>
                <w:rFonts w:cs="Arial"/>
                <w:b/>
                <w:bCs/>
                <w:szCs w:val="20"/>
              </w:rPr>
            </w:pPr>
            <w:r w:rsidRPr="008A20DF">
              <w:rPr>
                <w:rFonts w:cs="Arial"/>
                <w:b/>
                <w:bCs/>
                <w:szCs w:val="20"/>
              </w:rPr>
              <w:t>BCC</w:t>
            </w:r>
          </w:p>
        </w:tc>
        <w:tc>
          <w:tcPr>
            <w:tcW w:w="2800" w:type="dxa"/>
            <w:shd w:val="clear" w:color="auto" w:fill="auto"/>
            <w:noWrap/>
            <w:tcMar>
              <w:left w:w="85" w:type="dxa"/>
              <w:right w:w="85" w:type="dxa"/>
            </w:tcMar>
            <w:hideMark/>
          </w:tcPr>
          <w:p w14:paraId="1AA85693" w14:textId="77777777" w:rsidR="00633469" w:rsidRPr="008A20DF" w:rsidRDefault="00633469" w:rsidP="004C6642">
            <w:pPr>
              <w:pStyle w:val="Tabletext10"/>
              <w:rPr>
                <w:rFonts w:cs="Arial"/>
                <w:szCs w:val="20"/>
              </w:rPr>
            </w:pPr>
            <w:r w:rsidRPr="008A20DF">
              <w:rPr>
                <w:rFonts w:cs="Arial"/>
                <w:szCs w:val="20"/>
              </w:rPr>
              <w:t>Activity. Reason. Code</w:t>
            </w:r>
          </w:p>
        </w:tc>
        <w:tc>
          <w:tcPr>
            <w:tcW w:w="4548" w:type="dxa"/>
            <w:shd w:val="clear" w:color="auto" w:fill="auto"/>
            <w:tcMar>
              <w:left w:w="85" w:type="dxa"/>
              <w:right w:w="85" w:type="dxa"/>
            </w:tcMar>
            <w:hideMark/>
          </w:tcPr>
          <w:p w14:paraId="470E0C96" w14:textId="77777777" w:rsidR="00633469" w:rsidRPr="008A20DF" w:rsidRDefault="00633469" w:rsidP="004C6642">
            <w:pPr>
              <w:pStyle w:val="Tabletext10"/>
            </w:pPr>
            <w:r w:rsidRPr="008A20DF">
              <w:t>A code specifying a reason for this activity.</w:t>
            </w:r>
          </w:p>
        </w:tc>
      </w:tr>
    </w:tbl>
    <w:p w14:paraId="768E702C" w14:textId="77777777" w:rsidR="009E13AF" w:rsidRPr="008A20DF" w:rsidRDefault="009E13AF" w:rsidP="005B1713"/>
    <w:p w14:paraId="58F9E9B9" w14:textId="38A3CE09" w:rsidR="005B1713" w:rsidRPr="008A20DF" w:rsidRDefault="005B1713" w:rsidP="000D7B3E">
      <w:pPr>
        <w:pStyle w:val="51"/>
      </w:pPr>
      <w:r w:rsidRPr="008A20DF">
        <w:t>Data element</w:t>
      </w:r>
      <w:r w:rsidR="006C7622" w:rsidRPr="008A20DF">
        <w:t>s</w:t>
      </w:r>
    </w:p>
    <w:p w14:paraId="068853EC" w14:textId="4BF5931D" w:rsidR="005B1713" w:rsidRPr="008A20DF" w:rsidRDefault="005B1713" w:rsidP="005B1713">
      <w:r w:rsidRPr="008A20DF">
        <w:rPr>
          <w:rFonts w:hint="eastAsia"/>
        </w:rPr>
        <w:t>D</w:t>
      </w:r>
      <w:r w:rsidRPr="008A20DF">
        <w:t xml:space="preserve">ata elements of User Activity are listed in </w:t>
      </w:r>
      <w:r w:rsidRPr="008A20DF">
        <w:rPr>
          <w:b/>
          <w:bCs/>
        </w:rPr>
        <w:t xml:space="preserve">Table </w:t>
      </w:r>
      <w:r w:rsidR="000D7B3E" w:rsidRPr="008A20DF">
        <w:rPr>
          <w:b/>
          <w:bCs/>
        </w:rPr>
        <w:t>1</w:t>
      </w:r>
      <w:r w:rsidR="00330FB2">
        <w:rPr>
          <w:b/>
          <w:bCs/>
        </w:rPr>
        <w:t>0</w:t>
      </w:r>
      <w:r w:rsidRPr="008A20DF">
        <w:t>.</w:t>
      </w:r>
      <w:r w:rsidR="009E13AF" w:rsidRPr="008A20DF">
        <w:t xml:space="preserve"> "Enter" is the activity of entering the record into the system. "Last Modify" is the activity of final update of the record. "Approve" is the activity of approving the record addition or change. "Post" is the activity of posting the record into the system.</w:t>
      </w:r>
    </w:p>
    <w:p w14:paraId="370845EC" w14:textId="586C81D2" w:rsidR="005B1713" w:rsidRPr="008A20DF" w:rsidRDefault="009E13AF" w:rsidP="009E13AF">
      <w:pPr>
        <w:pStyle w:val="Tabletitle"/>
      </w:pPr>
      <w:r w:rsidRPr="008A20DF">
        <w:t>Table </w:t>
      </w:r>
      <w:r w:rsidRPr="008A20DF">
        <w:fldChar w:fldCharType="begin"/>
      </w:r>
      <w:r w:rsidRPr="008A20DF">
        <w:instrText xml:space="preserve"> IF </w:instrText>
      </w:r>
      <w:r w:rsidRPr="008A20DF">
        <w:fldChar w:fldCharType="begin"/>
      </w:r>
      <w:r w:rsidRPr="008A20DF">
        <w:instrText xml:space="preserve">SEQ aaa \c </w:instrText>
      </w:r>
      <w:r w:rsidRPr="008A20DF">
        <w:fldChar w:fldCharType="separate"/>
      </w:r>
      <w:r w:rsidR="00330FB2">
        <w:rPr>
          <w:noProof/>
        </w:rPr>
        <w:instrText>0</w:instrText>
      </w:r>
      <w:r w:rsidRPr="008A20DF">
        <w:fldChar w:fldCharType="end"/>
      </w:r>
      <w:r w:rsidRPr="008A20DF">
        <w:instrText xml:space="preserve"> &gt;= 1 "</w:instrText>
      </w:r>
      <w:r w:rsidRPr="008A20DF">
        <w:fldChar w:fldCharType="begin"/>
      </w:r>
      <w:r w:rsidRPr="008A20DF">
        <w:instrText xml:space="preserve">SEQ aaa \c \* ALPHABETIC </w:instrText>
      </w:r>
      <w:r w:rsidRPr="008A20DF">
        <w:fldChar w:fldCharType="separate"/>
      </w:r>
      <w:r w:rsidRPr="008A20DF">
        <w:instrText>A</w:instrText>
      </w:r>
      <w:r w:rsidRPr="008A20DF">
        <w:fldChar w:fldCharType="end"/>
      </w:r>
      <w:r w:rsidRPr="008A20DF">
        <w:instrText xml:space="preserve">." "" </w:instrText>
      </w:r>
      <w:r w:rsidRPr="008A20DF">
        <w:fldChar w:fldCharType="end"/>
      </w:r>
      <w:r w:rsidRPr="008A20DF">
        <w:fldChar w:fldCharType="begin"/>
      </w:r>
      <w:r w:rsidRPr="008A20DF">
        <w:instrText xml:space="preserve">SEQ Table </w:instrText>
      </w:r>
      <w:r w:rsidRPr="008A20DF">
        <w:fldChar w:fldCharType="separate"/>
      </w:r>
      <w:r w:rsidR="00330FB2">
        <w:rPr>
          <w:noProof/>
        </w:rPr>
        <w:t>10</w:t>
      </w:r>
      <w:r w:rsidRPr="008A20DF">
        <w:fldChar w:fldCharType="end"/>
      </w:r>
      <w:r w:rsidRPr="008A20DF">
        <w:t> —</w:t>
      </w:r>
      <w:r w:rsidR="005B1713" w:rsidRPr="008A20DF">
        <w:t xml:space="preserve"> Data elements of User Activity</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5"/>
        <w:gridCol w:w="1706"/>
        <w:gridCol w:w="1130"/>
        <w:gridCol w:w="5683"/>
        <w:gridCol w:w="687"/>
      </w:tblGrid>
      <w:tr w:rsidR="005B1713" w:rsidRPr="008A20DF" w14:paraId="5F762BAC" w14:textId="77777777" w:rsidTr="008B4441">
        <w:trPr>
          <w:cantSplit/>
          <w:tblHeader/>
        </w:trPr>
        <w:tc>
          <w:tcPr>
            <w:tcW w:w="284" w:type="pct"/>
            <w:shd w:val="clear" w:color="auto" w:fill="D9D9D9" w:themeFill="background1" w:themeFillShade="D9"/>
            <w:tcMar>
              <w:left w:w="0" w:type="dxa"/>
              <w:right w:w="0" w:type="dxa"/>
            </w:tcMar>
            <w:vAlign w:val="center"/>
          </w:tcPr>
          <w:p w14:paraId="536F499F" w14:textId="77777777" w:rsidR="005B1713" w:rsidRPr="008A20DF" w:rsidRDefault="005B1713" w:rsidP="004C6642">
            <w:pPr>
              <w:pStyle w:val="Tabletext10"/>
              <w:jc w:val="center"/>
              <w:rPr>
                <w:b/>
                <w:bCs/>
              </w:rPr>
            </w:pPr>
            <w:r w:rsidRPr="008A20DF">
              <w:rPr>
                <w:b/>
                <w:bCs/>
              </w:rPr>
              <w:t>No</w:t>
            </w:r>
          </w:p>
        </w:tc>
        <w:tc>
          <w:tcPr>
            <w:tcW w:w="874" w:type="pct"/>
            <w:shd w:val="clear" w:color="auto" w:fill="D9D9D9" w:themeFill="background1" w:themeFillShade="D9"/>
            <w:vAlign w:val="center"/>
          </w:tcPr>
          <w:p w14:paraId="6F683F43" w14:textId="77777777" w:rsidR="005B1713" w:rsidRPr="008A20DF" w:rsidRDefault="005B1713" w:rsidP="004C6642">
            <w:pPr>
              <w:pStyle w:val="Tabletext10"/>
              <w:jc w:val="center"/>
              <w:rPr>
                <w:b/>
                <w:bCs/>
              </w:rPr>
            </w:pPr>
            <w:r w:rsidRPr="008A20DF">
              <w:rPr>
                <w:b/>
                <w:bCs/>
              </w:rPr>
              <w:t>Data element name</w:t>
            </w:r>
          </w:p>
        </w:tc>
        <w:tc>
          <w:tcPr>
            <w:tcW w:w="579" w:type="pct"/>
            <w:shd w:val="clear" w:color="auto" w:fill="D9D9D9" w:themeFill="background1" w:themeFillShade="D9"/>
          </w:tcPr>
          <w:p w14:paraId="0D4FD9C4" w14:textId="77777777" w:rsidR="005B1713" w:rsidRPr="008A20DF" w:rsidRDefault="005B1713" w:rsidP="004C6642">
            <w:pPr>
              <w:pStyle w:val="Tabletext10"/>
              <w:jc w:val="center"/>
              <w:rPr>
                <w:b/>
                <w:bCs/>
                <w:sz w:val="18"/>
                <w:szCs w:val="18"/>
              </w:rPr>
            </w:pPr>
            <w:r w:rsidRPr="008A20DF">
              <w:rPr>
                <w:b/>
                <w:bCs/>
              </w:rPr>
              <w:t>Semantic data type</w:t>
            </w:r>
          </w:p>
        </w:tc>
        <w:tc>
          <w:tcPr>
            <w:tcW w:w="2911" w:type="pct"/>
            <w:shd w:val="clear" w:color="auto" w:fill="D9D9D9" w:themeFill="background1" w:themeFillShade="D9"/>
            <w:tcMar>
              <w:left w:w="0" w:type="dxa"/>
              <w:right w:w="0" w:type="dxa"/>
            </w:tcMar>
            <w:vAlign w:val="center"/>
          </w:tcPr>
          <w:p w14:paraId="4B61E162" w14:textId="77777777" w:rsidR="005B1713" w:rsidRPr="008A20DF" w:rsidRDefault="005B1713" w:rsidP="004C6642">
            <w:pPr>
              <w:pStyle w:val="Tabletext10"/>
              <w:jc w:val="center"/>
              <w:rPr>
                <w:b/>
                <w:bCs/>
                <w:sz w:val="18"/>
                <w:szCs w:val="18"/>
              </w:rPr>
            </w:pPr>
            <w:r w:rsidRPr="008A20DF">
              <w:rPr>
                <w:b/>
                <w:bCs/>
              </w:rPr>
              <w:t>Description</w:t>
            </w:r>
          </w:p>
        </w:tc>
        <w:tc>
          <w:tcPr>
            <w:tcW w:w="352" w:type="pct"/>
            <w:shd w:val="clear" w:color="auto" w:fill="D9D9D9" w:themeFill="background1" w:themeFillShade="D9"/>
            <w:tcMar>
              <w:left w:w="0" w:type="dxa"/>
              <w:right w:w="0" w:type="dxa"/>
            </w:tcMar>
            <w:vAlign w:val="center"/>
          </w:tcPr>
          <w:p w14:paraId="05105AC0" w14:textId="71B4C27C" w:rsidR="005B1713" w:rsidRPr="008A20DF" w:rsidRDefault="00A3371D" w:rsidP="004C6642">
            <w:pPr>
              <w:pStyle w:val="Tabletext10"/>
              <w:jc w:val="center"/>
              <w:rPr>
                <w:b/>
                <w:bCs/>
              </w:rPr>
            </w:pPr>
            <w:r>
              <w:rPr>
                <w:b/>
                <w:bCs/>
              </w:rPr>
              <w:t>Use</w:t>
            </w:r>
          </w:p>
        </w:tc>
      </w:tr>
      <w:tr w:rsidR="005B1713" w:rsidRPr="00011459" w14:paraId="7F72CAC1" w14:textId="77777777" w:rsidTr="008B44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5000" w:type="pct"/>
            <w:gridSpan w:val="5"/>
            <w:tcBorders>
              <w:top w:val="nil"/>
              <w:left w:val="single" w:sz="4" w:space="0" w:color="auto"/>
              <w:bottom w:val="single" w:sz="4" w:space="0" w:color="auto"/>
              <w:right w:val="single" w:sz="4" w:space="0" w:color="auto"/>
            </w:tcBorders>
            <w:shd w:val="clear" w:color="auto" w:fill="F2F2F2" w:themeFill="background1" w:themeFillShade="F2"/>
          </w:tcPr>
          <w:p w14:paraId="537660F7" w14:textId="77777777" w:rsidR="005B1713" w:rsidRPr="00011459" w:rsidRDefault="005B1713" w:rsidP="004C6642">
            <w:pPr>
              <w:pStyle w:val="Tabletext10"/>
              <w:rPr>
                <w:b/>
                <w:bCs/>
                <w:i/>
                <w:iCs/>
              </w:rPr>
            </w:pPr>
            <w:r w:rsidRPr="00011459">
              <w:rPr>
                <w:b/>
                <w:bCs/>
                <w:i/>
                <w:iCs/>
              </w:rPr>
              <w:t>Enter</w:t>
            </w:r>
          </w:p>
        </w:tc>
      </w:tr>
      <w:tr w:rsidR="005B1713" w:rsidRPr="008A20DF" w14:paraId="5BBA45B4" w14:textId="77777777" w:rsidTr="008B44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4" w:type="pct"/>
            <w:tcBorders>
              <w:top w:val="nil"/>
              <w:left w:val="single" w:sz="4" w:space="0" w:color="auto"/>
              <w:bottom w:val="single" w:sz="4" w:space="0" w:color="auto"/>
              <w:right w:val="single" w:sz="4" w:space="0" w:color="auto"/>
            </w:tcBorders>
          </w:tcPr>
          <w:p w14:paraId="71D944F2" w14:textId="23A42EDA" w:rsidR="005B1713" w:rsidRPr="008A20DF" w:rsidRDefault="005B1713" w:rsidP="008B4441">
            <w:pPr>
              <w:pStyle w:val="Tabletext10"/>
              <w:jc w:val="center"/>
            </w:pPr>
          </w:p>
        </w:tc>
        <w:tc>
          <w:tcPr>
            <w:tcW w:w="874" w:type="pct"/>
            <w:tcBorders>
              <w:top w:val="nil"/>
              <w:left w:val="nil"/>
              <w:bottom w:val="single" w:sz="4" w:space="0" w:color="auto"/>
              <w:right w:val="single" w:sz="4" w:space="0" w:color="auto"/>
            </w:tcBorders>
          </w:tcPr>
          <w:p w14:paraId="3736FB6A" w14:textId="77777777" w:rsidR="005B1713" w:rsidRPr="008A20DF" w:rsidRDefault="005B1713" w:rsidP="004C6642">
            <w:pPr>
              <w:pStyle w:val="Tabletext10"/>
            </w:pPr>
            <w:r w:rsidRPr="008A20DF">
              <w:t>Entered By</w:t>
            </w:r>
          </w:p>
        </w:tc>
        <w:tc>
          <w:tcPr>
            <w:tcW w:w="579" w:type="pct"/>
            <w:tcBorders>
              <w:top w:val="single" w:sz="4" w:space="0" w:color="auto"/>
              <w:left w:val="nil"/>
              <w:bottom w:val="single" w:sz="4" w:space="0" w:color="auto"/>
              <w:right w:val="single" w:sz="4" w:space="0" w:color="auto"/>
            </w:tcBorders>
          </w:tcPr>
          <w:p w14:paraId="5357E2F4" w14:textId="65BEC44A" w:rsidR="005B1713" w:rsidRPr="008A20DF" w:rsidRDefault="00684F6D" w:rsidP="008B4441">
            <w:pPr>
              <w:pStyle w:val="Tabletext10"/>
              <w:jc w:val="center"/>
            </w:pPr>
            <w:r>
              <w:t>Reference identifier</w:t>
            </w:r>
          </w:p>
        </w:tc>
        <w:tc>
          <w:tcPr>
            <w:tcW w:w="2911" w:type="pct"/>
            <w:tcBorders>
              <w:top w:val="single" w:sz="4" w:space="0" w:color="auto"/>
              <w:left w:val="single" w:sz="4" w:space="0" w:color="auto"/>
              <w:bottom w:val="single" w:sz="4" w:space="0" w:color="auto"/>
              <w:right w:val="single" w:sz="4" w:space="0" w:color="auto"/>
            </w:tcBorders>
            <w:vAlign w:val="center"/>
          </w:tcPr>
          <w:p w14:paraId="6DAA957C" w14:textId="791B7AAA" w:rsidR="005B1713" w:rsidRPr="008A20DF" w:rsidRDefault="005B1713" w:rsidP="008D1D08">
            <w:pPr>
              <w:pStyle w:val="Tabletext10"/>
              <w:jc w:val="both"/>
              <w:rPr>
                <w:color w:val="000000"/>
              </w:rPr>
            </w:pPr>
            <w:r w:rsidRPr="008A20DF">
              <w:rPr>
                <w:color w:val="000000"/>
              </w:rPr>
              <w:t xml:space="preserve">The </w:t>
            </w:r>
            <w:r w:rsidR="00684F6D">
              <w:rPr>
                <w:color w:val="000000"/>
              </w:rPr>
              <w:t>Reference identifier</w:t>
            </w:r>
            <w:r w:rsidRPr="008A20DF">
              <w:rPr>
                <w:color w:val="000000"/>
              </w:rPr>
              <w:t xml:space="preserve"> for the "User". The user who created the record. "Entered By" is mandatory.</w:t>
            </w:r>
          </w:p>
        </w:tc>
        <w:tc>
          <w:tcPr>
            <w:tcW w:w="352" w:type="pct"/>
            <w:tcBorders>
              <w:top w:val="single" w:sz="4" w:space="0" w:color="auto"/>
              <w:left w:val="single" w:sz="4" w:space="0" w:color="auto"/>
              <w:bottom w:val="single" w:sz="4" w:space="0" w:color="auto"/>
              <w:right w:val="single" w:sz="4" w:space="0" w:color="auto"/>
            </w:tcBorders>
          </w:tcPr>
          <w:p w14:paraId="4435B700" w14:textId="77777777" w:rsidR="005B1713" w:rsidRPr="008A20DF" w:rsidRDefault="005B1713" w:rsidP="008B4441">
            <w:pPr>
              <w:pStyle w:val="Tabletext10"/>
              <w:jc w:val="center"/>
            </w:pPr>
            <w:r w:rsidRPr="008A20DF">
              <w:t>M</w:t>
            </w:r>
          </w:p>
        </w:tc>
      </w:tr>
      <w:tr w:rsidR="005B1713" w:rsidRPr="008A20DF" w14:paraId="4F47620A" w14:textId="77777777" w:rsidTr="008B44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4" w:type="pct"/>
            <w:tcBorders>
              <w:top w:val="nil"/>
              <w:left w:val="single" w:sz="4" w:space="0" w:color="auto"/>
              <w:bottom w:val="single" w:sz="4" w:space="0" w:color="auto"/>
              <w:right w:val="single" w:sz="4" w:space="0" w:color="auto"/>
            </w:tcBorders>
          </w:tcPr>
          <w:p w14:paraId="1410E7E7" w14:textId="3A5FBD10" w:rsidR="005B1713" w:rsidRPr="008A20DF" w:rsidRDefault="005B1713" w:rsidP="008B4441">
            <w:pPr>
              <w:pStyle w:val="Tabletext10"/>
              <w:jc w:val="center"/>
            </w:pPr>
            <w:r w:rsidRPr="008A20DF">
              <w:t>2</w:t>
            </w:r>
            <w:r w:rsidR="00633469">
              <w:t>-1</w:t>
            </w:r>
          </w:p>
        </w:tc>
        <w:tc>
          <w:tcPr>
            <w:tcW w:w="874" w:type="pct"/>
            <w:tcBorders>
              <w:top w:val="nil"/>
              <w:left w:val="nil"/>
              <w:bottom w:val="single" w:sz="4" w:space="0" w:color="auto"/>
              <w:right w:val="single" w:sz="4" w:space="0" w:color="auto"/>
            </w:tcBorders>
          </w:tcPr>
          <w:p w14:paraId="679D56C4" w14:textId="77777777" w:rsidR="005B1713" w:rsidRPr="008A20DF" w:rsidRDefault="005B1713" w:rsidP="004C6642">
            <w:pPr>
              <w:pStyle w:val="Tabletext10"/>
            </w:pPr>
            <w:r w:rsidRPr="008A20DF">
              <w:t>Entered Date</w:t>
            </w:r>
          </w:p>
        </w:tc>
        <w:tc>
          <w:tcPr>
            <w:tcW w:w="579" w:type="pct"/>
            <w:tcBorders>
              <w:top w:val="single" w:sz="4" w:space="0" w:color="auto"/>
              <w:left w:val="nil"/>
              <w:bottom w:val="single" w:sz="4" w:space="0" w:color="auto"/>
              <w:right w:val="single" w:sz="4" w:space="0" w:color="auto"/>
            </w:tcBorders>
          </w:tcPr>
          <w:p w14:paraId="1A1692D8" w14:textId="77777777" w:rsidR="005B1713" w:rsidRPr="008A20DF" w:rsidRDefault="005B1713" w:rsidP="008B4441">
            <w:pPr>
              <w:pStyle w:val="Tabletext10"/>
              <w:jc w:val="center"/>
            </w:pPr>
            <w:r w:rsidRPr="008A20DF">
              <w:t>Date</w:t>
            </w:r>
          </w:p>
        </w:tc>
        <w:tc>
          <w:tcPr>
            <w:tcW w:w="2911" w:type="pct"/>
            <w:tcBorders>
              <w:top w:val="single" w:sz="4" w:space="0" w:color="auto"/>
              <w:left w:val="single" w:sz="4" w:space="0" w:color="auto"/>
              <w:bottom w:val="single" w:sz="4" w:space="0" w:color="auto"/>
              <w:right w:val="single" w:sz="4" w:space="0" w:color="auto"/>
            </w:tcBorders>
            <w:vAlign w:val="center"/>
          </w:tcPr>
          <w:p w14:paraId="6F0C22AF" w14:textId="77777777" w:rsidR="005B1713" w:rsidRPr="008A20DF" w:rsidRDefault="005B1713" w:rsidP="008D1D08">
            <w:pPr>
              <w:pStyle w:val="Tabletext10"/>
              <w:jc w:val="both"/>
              <w:rPr>
                <w:color w:val="000000"/>
              </w:rPr>
            </w:pPr>
            <w:r w:rsidRPr="008A20DF">
              <w:rPr>
                <w:color w:val="000000"/>
              </w:rPr>
              <w:t>The date this record was entered into the system. "Entered Date" should be a system generated date (rather than user-entered date).  This data element may be reported when "Entered By" is reported. Otherwise, "Entered Date" shall not be reported.</w:t>
            </w:r>
          </w:p>
        </w:tc>
        <w:tc>
          <w:tcPr>
            <w:tcW w:w="352" w:type="pct"/>
            <w:tcBorders>
              <w:top w:val="single" w:sz="4" w:space="0" w:color="auto"/>
              <w:left w:val="single" w:sz="4" w:space="0" w:color="auto"/>
              <w:bottom w:val="single" w:sz="4" w:space="0" w:color="auto"/>
              <w:right w:val="single" w:sz="4" w:space="0" w:color="auto"/>
            </w:tcBorders>
          </w:tcPr>
          <w:p w14:paraId="3F9B98F2" w14:textId="77777777" w:rsidR="005B1713" w:rsidRPr="008A20DF" w:rsidRDefault="005B1713" w:rsidP="008B4441">
            <w:pPr>
              <w:pStyle w:val="Tabletext10"/>
              <w:jc w:val="center"/>
            </w:pPr>
            <w:r w:rsidRPr="008A20DF">
              <w:t>C</w:t>
            </w:r>
          </w:p>
        </w:tc>
      </w:tr>
      <w:tr w:rsidR="005B1713" w:rsidRPr="008A20DF" w14:paraId="31441F86" w14:textId="77777777" w:rsidTr="008B44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4" w:type="pct"/>
            <w:tcBorders>
              <w:top w:val="nil"/>
              <w:left w:val="single" w:sz="4" w:space="0" w:color="auto"/>
              <w:bottom w:val="single" w:sz="4" w:space="0" w:color="auto"/>
              <w:right w:val="single" w:sz="4" w:space="0" w:color="auto"/>
            </w:tcBorders>
          </w:tcPr>
          <w:p w14:paraId="00890994" w14:textId="2BB3E419" w:rsidR="005B1713" w:rsidRPr="008A20DF" w:rsidRDefault="00633469" w:rsidP="008B4441">
            <w:pPr>
              <w:pStyle w:val="Tabletext10"/>
              <w:jc w:val="center"/>
            </w:pPr>
            <w:r>
              <w:t>2-2</w:t>
            </w:r>
          </w:p>
        </w:tc>
        <w:tc>
          <w:tcPr>
            <w:tcW w:w="874" w:type="pct"/>
            <w:tcBorders>
              <w:top w:val="nil"/>
              <w:left w:val="nil"/>
              <w:bottom w:val="single" w:sz="4" w:space="0" w:color="auto"/>
              <w:right w:val="single" w:sz="4" w:space="0" w:color="auto"/>
            </w:tcBorders>
          </w:tcPr>
          <w:p w14:paraId="2441347B" w14:textId="77777777" w:rsidR="005B1713" w:rsidRPr="008A20DF" w:rsidRDefault="005B1713" w:rsidP="004C6642">
            <w:pPr>
              <w:pStyle w:val="Tabletext10"/>
            </w:pPr>
            <w:r w:rsidRPr="008A20DF">
              <w:t>Entered Time</w:t>
            </w:r>
          </w:p>
        </w:tc>
        <w:tc>
          <w:tcPr>
            <w:tcW w:w="579" w:type="pct"/>
            <w:tcBorders>
              <w:top w:val="single" w:sz="4" w:space="0" w:color="auto"/>
              <w:left w:val="nil"/>
              <w:bottom w:val="single" w:sz="4" w:space="0" w:color="auto"/>
              <w:right w:val="single" w:sz="4" w:space="0" w:color="auto"/>
            </w:tcBorders>
          </w:tcPr>
          <w:p w14:paraId="7487119F" w14:textId="77777777" w:rsidR="005B1713" w:rsidRPr="008A20DF" w:rsidRDefault="005B1713" w:rsidP="008B4441">
            <w:pPr>
              <w:pStyle w:val="Tabletext10"/>
              <w:jc w:val="center"/>
            </w:pPr>
            <w:r w:rsidRPr="008A20DF">
              <w:t>Time</w:t>
            </w:r>
          </w:p>
        </w:tc>
        <w:tc>
          <w:tcPr>
            <w:tcW w:w="2911" w:type="pct"/>
            <w:tcBorders>
              <w:top w:val="single" w:sz="4" w:space="0" w:color="auto"/>
              <w:left w:val="single" w:sz="4" w:space="0" w:color="auto"/>
              <w:bottom w:val="single" w:sz="4" w:space="0" w:color="auto"/>
              <w:right w:val="single" w:sz="4" w:space="0" w:color="auto"/>
            </w:tcBorders>
            <w:vAlign w:val="center"/>
          </w:tcPr>
          <w:p w14:paraId="7CBBFC47" w14:textId="77777777" w:rsidR="005B1713" w:rsidRPr="008A20DF" w:rsidRDefault="005B1713" w:rsidP="008D1D08">
            <w:pPr>
              <w:pStyle w:val="Tabletext10"/>
              <w:jc w:val="both"/>
              <w:rPr>
                <w:color w:val="000000"/>
              </w:rPr>
            </w:pPr>
            <w:r w:rsidRPr="008A20DF">
              <w:rPr>
                <w:color w:val="000000"/>
              </w:rPr>
              <w:t>The time this record was entered into the system. "Entered Time" can be reported when "Entered Date" is reported. Otherwise, " Entered Time" shall not be reported.</w:t>
            </w:r>
          </w:p>
        </w:tc>
        <w:tc>
          <w:tcPr>
            <w:tcW w:w="352" w:type="pct"/>
            <w:tcBorders>
              <w:top w:val="single" w:sz="4" w:space="0" w:color="auto"/>
              <w:left w:val="single" w:sz="4" w:space="0" w:color="auto"/>
              <w:bottom w:val="single" w:sz="4" w:space="0" w:color="auto"/>
              <w:right w:val="single" w:sz="4" w:space="0" w:color="auto"/>
            </w:tcBorders>
          </w:tcPr>
          <w:p w14:paraId="52CA2D99" w14:textId="77777777" w:rsidR="005B1713" w:rsidRPr="008A20DF" w:rsidRDefault="005B1713" w:rsidP="008B4441">
            <w:pPr>
              <w:pStyle w:val="Tabletext10"/>
              <w:jc w:val="center"/>
            </w:pPr>
            <w:r w:rsidRPr="008A20DF">
              <w:t>C</w:t>
            </w:r>
          </w:p>
        </w:tc>
      </w:tr>
      <w:tr w:rsidR="005B1713" w:rsidRPr="00011459" w14:paraId="7188C6FB" w14:textId="77777777" w:rsidTr="008B44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5000" w:type="pct"/>
            <w:gridSpan w:val="5"/>
            <w:tcBorders>
              <w:top w:val="nil"/>
              <w:left w:val="single" w:sz="4" w:space="0" w:color="auto"/>
              <w:bottom w:val="single" w:sz="4" w:space="0" w:color="auto"/>
              <w:right w:val="single" w:sz="4" w:space="0" w:color="auto"/>
            </w:tcBorders>
            <w:shd w:val="clear" w:color="auto" w:fill="F2F2F2" w:themeFill="background1" w:themeFillShade="F2"/>
          </w:tcPr>
          <w:p w14:paraId="1D7A2276" w14:textId="77777777" w:rsidR="005B1713" w:rsidRPr="00011459" w:rsidRDefault="005B1713" w:rsidP="004C6642">
            <w:pPr>
              <w:pStyle w:val="Tabletext10"/>
              <w:rPr>
                <w:b/>
                <w:bCs/>
                <w:i/>
                <w:iCs/>
              </w:rPr>
            </w:pPr>
            <w:r w:rsidRPr="00011459">
              <w:rPr>
                <w:b/>
                <w:bCs/>
                <w:i/>
                <w:iCs/>
              </w:rPr>
              <w:t>Last Modify</w:t>
            </w:r>
          </w:p>
        </w:tc>
      </w:tr>
      <w:tr w:rsidR="00633469" w:rsidRPr="008A20DF" w14:paraId="1A6F82C6" w14:textId="77777777" w:rsidTr="008B44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4" w:type="pct"/>
            <w:tcBorders>
              <w:top w:val="nil"/>
              <w:left w:val="single" w:sz="4" w:space="0" w:color="auto"/>
              <w:bottom w:val="single" w:sz="4" w:space="0" w:color="auto"/>
              <w:right w:val="single" w:sz="4" w:space="0" w:color="auto"/>
            </w:tcBorders>
          </w:tcPr>
          <w:p w14:paraId="27467B47" w14:textId="45B3DA5D" w:rsidR="00633469" w:rsidRPr="008A20DF" w:rsidRDefault="00633469" w:rsidP="00633469">
            <w:pPr>
              <w:pStyle w:val="Tabletext10"/>
              <w:jc w:val="center"/>
            </w:pPr>
          </w:p>
        </w:tc>
        <w:tc>
          <w:tcPr>
            <w:tcW w:w="874" w:type="pct"/>
            <w:tcBorders>
              <w:top w:val="nil"/>
              <w:left w:val="nil"/>
              <w:bottom w:val="single" w:sz="4" w:space="0" w:color="auto"/>
              <w:right w:val="single" w:sz="4" w:space="0" w:color="auto"/>
            </w:tcBorders>
          </w:tcPr>
          <w:p w14:paraId="55F42271" w14:textId="77777777" w:rsidR="00633469" w:rsidRPr="008A20DF" w:rsidRDefault="00633469" w:rsidP="00633469">
            <w:pPr>
              <w:pStyle w:val="Tabletext10"/>
            </w:pPr>
            <w:r w:rsidRPr="008A20DF">
              <w:t>Last Modified By</w:t>
            </w:r>
          </w:p>
        </w:tc>
        <w:tc>
          <w:tcPr>
            <w:tcW w:w="579" w:type="pct"/>
            <w:tcBorders>
              <w:top w:val="single" w:sz="4" w:space="0" w:color="auto"/>
              <w:left w:val="nil"/>
              <w:bottom w:val="single" w:sz="4" w:space="0" w:color="auto"/>
              <w:right w:val="single" w:sz="4" w:space="0" w:color="auto"/>
            </w:tcBorders>
          </w:tcPr>
          <w:p w14:paraId="11DA261D" w14:textId="13423411" w:rsidR="00633469" w:rsidRPr="008A20DF" w:rsidRDefault="00633469" w:rsidP="00633469">
            <w:pPr>
              <w:pStyle w:val="Tabletext10"/>
              <w:jc w:val="center"/>
            </w:pPr>
            <w:r>
              <w:t>Reference identifier</w:t>
            </w:r>
          </w:p>
        </w:tc>
        <w:tc>
          <w:tcPr>
            <w:tcW w:w="2911" w:type="pct"/>
            <w:tcBorders>
              <w:top w:val="single" w:sz="4" w:space="0" w:color="auto"/>
              <w:left w:val="single" w:sz="4" w:space="0" w:color="auto"/>
              <w:bottom w:val="single" w:sz="4" w:space="0" w:color="auto"/>
              <w:right w:val="single" w:sz="4" w:space="0" w:color="auto"/>
            </w:tcBorders>
            <w:vAlign w:val="center"/>
          </w:tcPr>
          <w:p w14:paraId="78F4F0F0" w14:textId="7F0C67F7" w:rsidR="00633469" w:rsidRPr="008A20DF" w:rsidRDefault="00633469" w:rsidP="00633469">
            <w:pPr>
              <w:pStyle w:val="Tabletext10"/>
              <w:jc w:val="both"/>
              <w:rPr>
                <w:color w:val="000000"/>
              </w:rPr>
            </w:pPr>
            <w:r w:rsidRPr="008A20DF">
              <w:rPr>
                <w:color w:val="000000"/>
              </w:rPr>
              <w:t xml:space="preserve">The </w:t>
            </w:r>
            <w:r>
              <w:rPr>
                <w:color w:val="000000"/>
              </w:rPr>
              <w:t>Reference identifier</w:t>
            </w:r>
            <w:r w:rsidRPr="008A20DF">
              <w:rPr>
                <w:color w:val="000000"/>
              </w:rPr>
              <w:t xml:space="preserve"> for the "User". The user who last updated this entry.</w:t>
            </w:r>
          </w:p>
        </w:tc>
        <w:tc>
          <w:tcPr>
            <w:tcW w:w="352" w:type="pct"/>
            <w:tcBorders>
              <w:top w:val="single" w:sz="4" w:space="0" w:color="auto"/>
              <w:left w:val="single" w:sz="4" w:space="0" w:color="auto"/>
              <w:bottom w:val="single" w:sz="4" w:space="0" w:color="auto"/>
              <w:right w:val="single" w:sz="4" w:space="0" w:color="auto"/>
            </w:tcBorders>
          </w:tcPr>
          <w:p w14:paraId="67CC0F30" w14:textId="77777777" w:rsidR="00633469" w:rsidRPr="008A20DF" w:rsidRDefault="00633469" w:rsidP="00633469">
            <w:pPr>
              <w:pStyle w:val="Tabletext10"/>
              <w:jc w:val="center"/>
            </w:pPr>
            <w:r w:rsidRPr="008A20DF">
              <w:t>O</w:t>
            </w:r>
          </w:p>
        </w:tc>
      </w:tr>
      <w:tr w:rsidR="00633469" w:rsidRPr="008A20DF" w14:paraId="5F101672" w14:textId="77777777" w:rsidTr="008B44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4" w:type="pct"/>
            <w:tcBorders>
              <w:top w:val="nil"/>
              <w:left w:val="single" w:sz="4" w:space="0" w:color="auto"/>
              <w:bottom w:val="single" w:sz="4" w:space="0" w:color="auto"/>
              <w:right w:val="single" w:sz="4" w:space="0" w:color="auto"/>
            </w:tcBorders>
          </w:tcPr>
          <w:p w14:paraId="42F8B3B5" w14:textId="13B053E4" w:rsidR="00633469" w:rsidRPr="008A20DF" w:rsidRDefault="00633469" w:rsidP="00633469">
            <w:pPr>
              <w:pStyle w:val="Tabletext10"/>
              <w:jc w:val="center"/>
            </w:pPr>
            <w:r w:rsidRPr="008A20DF">
              <w:t>2</w:t>
            </w:r>
            <w:r>
              <w:t>-1</w:t>
            </w:r>
          </w:p>
        </w:tc>
        <w:tc>
          <w:tcPr>
            <w:tcW w:w="874" w:type="pct"/>
            <w:tcBorders>
              <w:top w:val="nil"/>
              <w:left w:val="nil"/>
              <w:bottom w:val="single" w:sz="4" w:space="0" w:color="auto"/>
              <w:right w:val="single" w:sz="4" w:space="0" w:color="auto"/>
            </w:tcBorders>
          </w:tcPr>
          <w:p w14:paraId="5A12EF0F" w14:textId="77777777" w:rsidR="00633469" w:rsidRPr="008A20DF" w:rsidRDefault="00633469" w:rsidP="00633469">
            <w:pPr>
              <w:pStyle w:val="Tabletext10"/>
            </w:pPr>
            <w:r w:rsidRPr="008A20DF">
              <w:t>Last Modified Date</w:t>
            </w:r>
          </w:p>
        </w:tc>
        <w:tc>
          <w:tcPr>
            <w:tcW w:w="579" w:type="pct"/>
            <w:tcBorders>
              <w:top w:val="single" w:sz="4" w:space="0" w:color="auto"/>
              <w:left w:val="nil"/>
              <w:bottom w:val="single" w:sz="4" w:space="0" w:color="auto"/>
              <w:right w:val="single" w:sz="4" w:space="0" w:color="auto"/>
            </w:tcBorders>
          </w:tcPr>
          <w:p w14:paraId="2369F728" w14:textId="77777777" w:rsidR="00633469" w:rsidRPr="008A20DF" w:rsidRDefault="00633469" w:rsidP="00633469">
            <w:pPr>
              <w:pStyle w:val="Tabletext10"/>
              <w:jc w:val="center"/>
            </w:pPr>
            <w:r w:rsidRPr="008A20DF">
              <w:t>Date</w:t>
            </w:r>
          </w:p>
        </w:tc>
        <w:tc>
          <w:tcPr>
            <w:tcW w:w="2911" w:type="pct"/>
            <w:tcBorders>
              <w:top w:val="single" w:sz="4" w:space="0" w:color="auto"/>
              <w:left w:val="single" w:sz="4" w:space="0" w:color="auto"/>
              <w:bottom w:val="single" w:sz="4" w:space="0" w:color="auto"/>
              <w:right w:val="single" w:sz="4" w:space="0" w:color="auto"/>
            </w:tcBorders>
            <w:vAlign w:val="center"/>
          </w:tcPr>
          <w:p w14:paraId="333B71CE" w14:textId="77777777" w:rsidR="00633469" w:rsidRPr="008A20DF" w:rsidRDefault="00633469" w:rsidP="00633469">
            <w:pPr>
              <w:pStyle w:val="Tabletext10"/>
              <w:jc w:val="both"/>
              <w:rPr>
                <w:color w:val="000000"/>
                <w:sz w:val="18"/>
                <w:szCs w:val="18"/>
              </w:rPr>
            </w:pPr>
            <w:r w:rsidRPr="008A20DF">
              <w:rPr>
                <w:color w:val="000000"/>
                <w:sz w:val="18"/>
                <w:szCs w:val="18"/>
              </w:rPr>
              <w:t>The date the record was last modified.</w:t>
            </w:r>
            <w:r w:rsidRPr="008A20DF">
              <w:rPr>
                <w:color w:val="000000"/>
              </w:rPr>
              <w:t xml:space="preserve"> "</w:t>
            </w:r>
            <w:r w:rsidRPr="008A20DF">
              <w:rPr>
                <w:color w:val="000000"/>
                <w:sz w:val="18"/>
                <w:szCs w:val="18"/>
              </w:rPr>
              <w:t>Last Modified Date"</w:t>
            </w:r>
            <w:r w:rsidRPr="008A20DF">
              <w:rPr>
                <w:color w:val="000000"/>
              </w:rPr>
              <w:t xml:space="preserve"> may be reported when "Last Modified By" is reported. Otherwise, "</w:t>
            </w:r>
            <w:r w:rsidRPr="008A20DF">
              <w:rPr>
                <w:color w:val="000000"/>
                <w:sz w:val="18"/>
                <w:szCs w:val="18"/>
              </w:rPr>
              <w:t>Last Modified Date</w:t>
            </w:r>
            <w:r w:rsidRPr="008A20DF">
              <w:rPr>
                <w:color w:val="000000"/>
              </w:rPr>
              <w:t>" shall not be reported</w:t>
            </w:r>
          </w:p>
        </w:tc>
        <w:tc>
          <w:tcPr>
            <w:tcW w:w="352" w:type="pct"/>
            <w:tcBorders>
              <w:top w:val="single" w:sz="4" w:space="0" w:color="auto"/>
              <w:left w:val="single" w:sz="4" w:space="0" w:color="auto"/>
              <w:bottom w:val="single" w:sz="4" w:space="0" w:color="auto"/>
              <w:right w:val="single" w:sz="4" w:space="0" w:color="auto"/>
            </w:tcBorders>
          </w:tcPr>
          <w:p w14:paraId="0A89AF20" w14:textId="77777777" w:rsidR="00633469" w:rsidRPr="008A20DF" w:rsidRDefault="00633469" w:rsidP="00633469">
            <w:pPr>
              <w:pStyle w:val="Tabletext10"/>
              <w:jc w:val="center"/>
            </w:pPr>
            <w:r w:rsidRPr="008A20DF">
              <w:t>C</w:t>
            </w:r>
          </w:p>
        </w:tc>
      </w:tr>
      <w:tr w:rsidR="00633469" w:rsidRPr="008A20DF" w14:paraId="054F75BF" w14:textId="77777777" w:rsidTr="008B44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4" w:type="pct"/>
            <w:tcBorders>
              <w:top w:val="nil"/>
              <w:left w:val="single" w:sz="4" w:space="0" w:color="auto"/>
              <w:bottom w:val="single" w:sz="4" w:space="0" w:color="auto"/>
              <w:right w:val="single" w:sz="4" w:space="0" w:color="auto"/>
            </w:tcBorders>
          </w:tcPr>
          <w:p w14:paraId="0739F99F" w14:textId="7ECE5E63" w:rsidR="00633469" w:rsidRPr="008A20DF" w:rsidRDefault="00633469" w:rsidP="00633469">
            <w:pPr>
              <w:pStyle w:val="Tabletext10"/>
              <w:jc w:val="center"/>
            </w:pPr>
            <w:r>
              <w:t>2-2</w:t>
            </w:r>
          </w:p>
        </w:tc>
        <w:tc>
          <w:tcPr>
            <w:tcW w:w="874" w:type="pct"/>
            <w:tcBorders>
              <w:top w:val="nil"/>
              <w:left w:val="nil"/>
              <w:bottom w:val="single" w:sz="4" w:space="0" w:color="auto"/>
              <w:right w:val="single" w:sz="4" w:space="0" w:color="auto"/>
            </w:tcBorders>
          </w:tcPr>
          <w:p w14:paraId="5629F2F2" w14:textId="77777777" w:rsidR="00633469" w:rsidRPr="008A20DF" w:rsidRDefault="00633469" w:rsidP="00633469">
            <w:pPr>
              <w:pStyle w:val="Tabletext10"/>
            </w:pPr>
            <w:r w:rsidRPr="008A20DF">
              <w:t>Last Modified Time</w:t>
            </w:r>
          </w:p>
        </w:tc>
        <w:tc>
          <w:tcPr>
            <w:tcW w:w="579" w:type="pct"/>
            <w:tcBorders>
              <w:top w:val="single" w:sz="4" w:space="0" w:color="auto"/>
              <w:left w:val="nil"/>
              <w:bottom w:val="single" w:sz="4" w:space="0" w:color="auto"/>
              <w:right w:val="single" w:sz="4" w:space="0" w:color="auto"/>
            </w:tcBorders>
          </w:tcPr>
          <w:p w14:paraId="225A11DF" w14:textId="77777777" w:rsidR="00633469" w:rsidRPr="008A20DF" w:rsidRDefault="00633469" w:rsidP="00633469">
            <w:pPr>
              <w:pStyle w:val="Tabletext10"/>
              <w:jc w:val="center"/>
            </w:pPr>
            <w:r w:rsidRPr="008A20DF">
              <w:t>Time</w:t>
            </w:r>
          </w:p>
        </w:tc>
        <w:tc>
          <w:tcPr>
            <w:tcW w:w="2911" w:type="pct"/>
            <w:tcBorders>
              <w:top w:val="single" w:sz="4" w:space="0" w:color="auto"/>
              <w:left w:val="single" w:sz="4" w:space="0" w:color="auto"/>
              <w:bottom w:val="single" w:sz="4" w:space="0" w:color="auto"/>
              <w:right w:val="single" w:sz="4" w:space="0" w:color="auto"/>
            </w:tcBorders>
            <w:vAlign w:val="center"/>
          </w:tcPr>
          <w:p w14:paraId="746C5753" w14:textId="77777777" w:rsidR="00633469" w:rsidRPr="008A20DF" w:rsidRDefault="00633469" w:rsidP="00633469">
            <w:pPr>
              <w:pStyle w:val="Tabletext10"/>
              <w:jc w:val="both"/>
              <w:rPr>
                <w:color w:val="000000"/>
                <w:sz w:val="18"/>
                <w:szCs w:val="18"/>
              </w:rPr>
            </w:pPr>
            <w:r w:rsidRPr="008A20DF">
              <w:rPr>
                <w:color w:val="000000"/>
                <w:sz w:val="18"/>
                <w:szCs w:val="18"/>
              </w:rPr>
              <w:t>The time the record was last modified.</w:t>
            </w:r>
            <w:r w:rsidRPr="008A20DF">
              <w:rPr>
                <w:color w:val="000000"/>
              </w:rPr>
              <w:t xml:space="preserve"> "</w:t>
            </w:r>
            <w:r w:rsidRPr="008A20DF">
              <w:rPr>
                <w:color w:val="000000"/>
                <w:sz w:val="18"/>
                <w:szCs w:val="18"/>
              </w:rPr>
              <w:t>Last Modified Time</w:t>
            </w:r>
            <w:r w:rsidRPr="008A20DF">
              <w:rPr>
                <w:color w:val="000000"/>
              </w:rPr>
              <w:t>" may be reported when "Last Modified Date" is reported.</w:t>
            </w:r>
          </w:p>
        </w:tc>
        <w:tc>
          <w:tcPr>
            <w:tcW w:w="352" w:type="pct"/>
            <w:tcBorders>
              <w:top w:val="single" w:sz="4" w:space="0" w:color="auto"/>
              <w:left w:val="single" w:sz="4" w:space="0" w:color="auto"/>
              <w:bottom w:val="single" w:sz="4" w:space="0" w:color="auto"/>
              <w:right w:val="single" w:sz="4" w:space="0" w:color="auto"/>
            </w:tcBorders>
          </w:tcPr>
          <w:p w14:paraId="7B5EF7A5" w14:textId="77777777" w:rsidR="00633469" w:rsidRPr="008A20DF" w:rsidRDefault="00633469" w:rsidP="00633469">
            <w:pPr>
              <w:pStyle w:val="Tabletext10"/>
              <w:jc w:val="center"/>
            </w:pPr>
            <w:r w:rsidRPr="008A20DF">
              <w:t>C</w:t>
            </w:r>
          </w:p>
        </w:tc>
      </w:tr>
      <w:tr w:rsidR="005B1713" w:rsidRPr="00011459" w14:paraId="3C8506EC" w14:textId="77777777" w:rsidTr="008B44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5000" w:type="pct"/>
            <w:gridSpan w:val="5"/>
            <w:tcBorders>
              <w:top w:val="nil"/>
              <w:left w:val="single" w:sz="4" w:space="0" w:color="auto"/>
              <w:bottom w:val="single" w:sz="4" w:space="0" w:color="auto"/>
              <w:right w:val="single" w:sz="4" w:space="0" w:color="auto"/>
            </w:tcBorders>
            <w:shd w:val="clear" w:color="auto" w:fill="F2F2F2" w:themeFill="background1" w:themeFillShade="F2"/>
          </w:tcPr>
          <w:p w14:paraId="5464DD27" w14:textId="77777777" w:rsidR="005B1713" w:rsidRPr="00011459" w:rsidRDefault="005B1713" w:rsidP="004C6642">
            <w:pPr>
              <w:pStyle w:val="Tabletext10"/>
              <w:rPr>
                <w:b/>
                <w:bCs/>
                <w:i/>
                <w:iCs/>
              </w:rPr>
            </w:pPr>
            <w:r w:rsidRPr="00011459">
              <w:rPr>
                <w:b/>
                <w:bCs/>
                <w:i/>
                <w:iCs/>
              </w:rPr>
              <w:t>Approve</w:t>
            </w:r>
          </w:p>
        </w:tc>
      </w:tr>
      <w:tr w:rsidR="00633469" w:rsidRPr="008A20DF" w14:paraId="12B443BE" w14:textId="77777777" w:rsidTr="008B44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4" w:type="pct"/>
            <w:tcBorders>
              <w:top w:val="nil"/>
              <w:left w:val="single" w:sz="4" w:space="0" w:color="auto"/>
              <w:bottom w:val="single" w:sz="4" w:space="0" w:color="auto"/>
              <w:right w:val="single" w:sz="4" w:space="0" w:color="auto"/>
            </w:tcBorders>
          </w:tcPr>
          <w:p w14:paraId="566758D6" w14:textId="570BDE36" w:rsidR="00633469" w:rsidRPr="008A20DF" w:rsidRDefault="00633469" w:rsidP="00633469">
            <w:pPr>
              <w:pStyle w:val="Tabletext10"/>
              <w:jc w:val="center"/>
            </w:pPr>
          </w:p>
        </w:tc>
        <w:tc>
          <w:tcPr>
            <w:tcW w:w="874" w:type="pct"/>
            <w:tcBorders>
              <w:top w:val="nil"/>
              <w:left w:val="nil"/>
              <w:bottom w:val="single" w:sz="4" w:space="0" w:color="auto"/>
              <w:right w:val="single" w:sz="4" w:space="0" w:color="auto"/>
            </w:tcBorders>
          </w:tcPr>
          <w:p w14:paraId="55C7E00F" w14:textId="77777777" w:rsidR="00633469" w:rsidRPr="008A20DF" w:rsidRDefault="00633469" w:rsidP="00633469">
            <w:pPr>
              <w:pStyle w:val="Tabletext10"/>
            </w:pPr>
            <w:r w:rsidRPr="008A20DF">
              <w:t>Approved By</w:t>
            </w:r>
          </w:p>
        </w:tc>
        <w:tc>
          <w:tcPr>
            <w:tcW w:w="579" w:type="pct"/>
            <w:tcBorders>
              <w:top w:val="single" w:sz="4" w:space="0" w:color="auto"/>
              <w:left w:val="nil"/>
              <w:bottom w:val="single" w:sz="4" w:space="0" w:color="auto"/>
              <w:right w:val="single" w:sz="4" w:space="0" w:color="auto"/>
            </w:tcBorders>
          </w:tcPr>
          <w:p w14:paraId="6FEB82E0" w14:textId="29D2215E" w:rsidR="00633469" w:rsidRPr="008A20DF" w:rsidRDefault="00633469" w:rsidP="00633469">
            <w:pPr>
              <w:pStyle w:val="Tabletext10"/>
              <w:jc w:val="center"/>
            </w:pPr>
            <w:r>
              <w:t>Reference identifier</w:t>
            </w:r>
          </w:p>
        </w:tc>
        <w:tc>
          <w:tcPr>
            <w:tcW w:w="2911" w:type="pct"/>
            <w:tcBorders>
              <w:top w:val="single" w:sz="4" w:space="0" w:color="auto"/>
              <w:left w:val="single" w:sz="4" w:space="0" w:color="auto"/>
              <w:bottom w:val="single" w:sz="4" w:space="0" w:color="auto"/>
              <w:right w:val="single" w:sz="4" w:space="0" w:color="auto"/>
            </w:tcBorders>
            <w:vAlign w:val="center"/>
          </w:tcPr>
          <w:p w14:paraId="3908CD00" w14:textId="07C93A60" w:rsidR="00633469" w:rsidRPr="008A20DF" w:rsidRDefault="00633469" w:rsidP="00633469">
            <w:pPr>
              <w:pStyle w:val="Tabletext10"/>
              <w:jc w:val="both"/>
              <w:rPr>
                <w:sz w:val="18"/>
                <w:szCs w:val="18"/>
              </w:rPr>
            </w:pPr>
            <w:r w:rsidRPr="008A20DF">
              <w:rPr>
                <w:sz w:val="18"/>
                <w:szCs w:val="18"/>
              </w:rPr>
              <w:t xml:space="preserve">The </w:t>
            </w:r>
            <w:r>
              <w:rPr>
                <w:sz w:val="18"/>
                <w:szCs w:val="18"/>
              </w:rPr>
              <w:t>Reference identifier</w:t>
            </w:r>
            <w:r w:rsidRPr="008A20DF">
              <w:rPr>
                <w:color w:val="000000"/>
                <w:sz w:val="18"/>
                <w:szCs w:val="18"/>
              </w:rPr>
              <w:t xml:space="preserve"> for the "User".</w:t>
            </w:r>
            <w:r w:rsidRPr="008A20DF">
              <w:rPr>
                <w:color w:val="000000"/>
              </w:rPr>
              <w:t xml:space="preserve"> The user who approved the data element addition or change</w:t>
            </w:r>
            <w:r w:rsidRPr="008A20DF">
              <w:t>.</w:t>
            </w:r>
          </w:p>
        </w:tc>
        <w:tc>
          <w:tcPr>
            <w:tcW w:w="352" w:type="pct"/>
            <w:tcBorders>
              <w:top w:val="single" w:sz="4" w:space="0" w:color="auto"/>
              <w:left w:val="single" w:sz="4" w:space="0" w:color="auto"/>
              <w:bottom w:val="single" w:sz="4" w:space="0" w:color="auto"/>
              <w:right w:val="single" w:sz="4" w:space="0" w:color="auto"/>
            </w:tcBorders>
          </w:tcPr>
          <w:p w14:paraId="21AD5C22" w14:textId="77777777" w:rsidR="00633469" w:rsidRPr="008A20DF" w:rsidRDefault="00633469" w:rsidP="00633469">
            <w:pPr>
              <w:pStyle w:val="Tabletext10"/>
              <w:jc w:val="center"/>
            </w:pPr>
            <w:r w:rsidRPr="008A20DF">
              <w:t>O</w:t>
            </w:r>
          </w:p>
        </w:tc>
      </w:tr>
      <w:tr w:rsidR="00633469" w:rsidRPr="008A20DF" w14:paraId="4FD5D440" w14:textId="77777777" w:rsidTr="008B44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4" w:type="pct"/>
            <w:tcBorders>
              <w:top w:val="nil"/>
              <w:left w:val="single" w:sz="4" w:space="0" w:color="auto"/>
              <w:bottom w:val="single" w:sz="4" w:space="0" w:color="auto"/>
              <w:right w:val="single" w:sz="4" w:space="0" w:color="auto"/>
            </w:tcBorders>
          </w:tcPr>
          <w:p w14:paraId="28979D20" w14:textId="4B35AF7C" w:rsidR="00633469" w:rsidRPr="008A20DF" w:rsidRDefault="00633469" w:rsidP="00633469">
            <w:pPr>
              <w:pStyle w:val="Tabletext10"/>
              <w:jc w:val="center"/>
            </w:pPr>
            <w:r w:rsidRPr="008A20DF">
              <w:t>2</w:t>
            </w:r>
            <w:r>
              <w:t>-1</w:t>
            </w:r>
          </w:p>
        </w:tc>
        <w:tc>
          <w:tcPr>
            <w:tcW w:w="874" w:type="pct"/>
            <w:tcBorders>
              <w:top w:val="nil"/>
              <w:left w:val="nil"/>
              <w:bottom w:val="single" w:sz="4" w:space="0" w:color="auto"/>
              <w:right w:val="single" w:sz="4" w:space="0" w:color="auto"/>
            </w:tcBorders>
          </w:tcPr>
          <w:p w14:paraId="5B73AAF1" w14:textId="77777777" w:rsidR="00633469" w:rsidRPr="008A20DF" w:rsidRDefault="00633469" w:rsidP="00633469">
            <w:pPr>
              <w:pStyle w:val="Tabletext10"/>
            </w:pPr>
            <w:r w:rsidRPr="008A20DF">
              <w:t>Approved Date</w:t>
            </w:r>
          </w:p>
        </w:tc>
        <w:tc>
          <w:tcPr>
            <w:tcW w:w="579" w:type="pct"/>
            <w:tcBorders>
              <w:top w:val="single" w:sz="4" w:space="0" w:color="auto"/>
              <w:left w:val="nil"/>
              <w:bottom w:val="single" w:sz="4" w:space="0" w:color="auto"/>
              <w:right w:val="single" w:sz="4" w:space="0" w:color="auto"/>
            </w:tcBorders>
          </w:tcPr>
          <w:p w14:paraId="7F71C2FA" w14:textId="77777777" w:rsidR="00633469" w:rsidRPr="008A20DF" w:rsidRDefault="00633469" w:rsidP="00633469">
            <w:pPr>
              <w:pStyle w:val="Tabletext10"/>
              <w:jc w:val="center"/>
            </w:pPr>
            <w:r w:rsidRPr="008A20DF">
              <w:t>Date</w:t>
            </w:r>
          </w:p>
        </w:tc>
        <w:tc>
          <w:tcPr>
            <w:tcW w:w="2911" w:type="pct"/>
            <w:tcBorders>
              <w:top w:val="single" w:sz="4" w:space="0" w:color="auto"/>
              <w:left w:val="single" w:sz="4" w:space="0" w:color="auto"/>
              <w:bottom w:val="single" w:sz="4" w:space="0" w:color="auto"/>
              <w:right w:val="single" w:sz="4" w:space="0" w:color="auto"/>
            </w:tcBorders>
            <w:vAlign w:val="center"/>
          </w:tcPr>
          <w:p w14:paraId="4A51F272" w14:textId="77777777" w:rsidR="00633469" w:rsidRPr="008A20DF" w:rsidRDefault="00633469" w:rsidP="00633469">
            <w:pPr>
              <w:pStyle w:val="Tabletext10"/>
              <w:jc w:val="both"/>
              <w:rPr>
                <w:color w:val="000000"/>
              </w:rPr>
            </w:pPr>
            <w:r w:rsidRPr="008A20DF">
              <w:rPr>
                <w:color w:val="000000"/>
              </w:rPr>
              <w:t>The date when the record addition or change were approved. "Approved Date" may be reported when "Approved By" is reported. Otherwise, "Approved Date" shall not be reported.</w:t>
            </w:r>
          </w:p>
        </w:tc>
        <w:tc>
          <w:tcPr>
            <w:tcW w:w="352" w:type="pct"/>
            <w:tcBorders>
              <w:top w:val="single" w:sz="4" w:space="0" w:color="auto"/>
              <w:left w:val="single" w:sz="4" w:space="0" w:color="auto"/>
              <w:bottom w:val="single" w:sz="4" w:space="0" w:color="auto"/>
              <w:right w:val="single" w:sz="4" w:space="0" w:color="auto"/>
            </w:tcBorders>
          </w:tcPr>
          <w:p w14:paraId="44CEE28B" w14:textId="77777777" w:rsidR="00633469" w:rsidRPr="008A20DF" w:rsidRDefault="00633469" w:rsidP="00633469">
            <w:pPr>
              <w:pStyle w:val="Tabletext10"/>
              <w:jc w:val="center"/>
            </w:pPr>
            <w:r w:rsidRPr="008A20DF">
              <w:t>C</w:t>
            </w:r>
          </w:p>
        </w:tc>
      </w:tr>
      <w:tr w:rsidR="00633469" w:rsidRPr="008A20DF" w14:paraId="27513B18" w14:textId="77777777" w:rsidTr="008B44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4" w:type="pct"/>
            <w:tcBorders>
              <w:top w:val="nil"/>
              <w:left w:val="single" w:sz="4" w:space="0" w:color="auto"/>
              <w:bottom w:val="single" w:sz="4" w:space="0" w:color="auto"/>
              <w:right w:val="single" w:sz="4" w:space="0" w:color="auto"/>
            </w:tcBorders>
          </w:tcPr>
          <w:p w14:paraId="593C685A" w14:textId="61CE218C" w:rsidR="00633469" w:rsidRPr="008A20DF" w:rsidRDefault="00633469" w:rsidP="00633469">
            <w:pPr>
              <w:pStyle w:val="Tabletext10"/>
              <w:jc w:val="center"/>
            </w:pPr>
            <w:r>
              <w:t>2-2</w:t>
            </w:r>
          </w:p>
        </w:tc>
        <w:tc>
          <w:tcPr>
            <w:tcW w:w="874" w:type="pct"/>
            <w:tcBorders>
              <w:top w:val="nil"/>
              <w:left w:val="nil"/>
              <w:bottom w:val="single" w:sz="4" w:space="0" w:color="auto"/>
              <w:right w:val="single" w:sz="4" w:space="0" w:color="auto"/>
            </w:tcBorders>
          </w:tcPr>
          <w:p w14:paraId="7D7C1B02" w14:textId="77777777" w:rsidR="00633469" w:rsidRPr="008A20DF" w:rsidRDefault="00633469" w:rsidP="00633469">
            <w:pPr>
              <w:pStyle w:val="Tabletext10"/>
            </w:pPr>
            <w:r w:rsidRPr="008A20DF">
              <w:t>Approved Time</w:t>
            </w:r>
          </w:p>
        </w:tc>
        <w:tc>
          <w:tcPr>
            <w:tcW w:w="579" w:type="pct"/>
            <w:tcBorders>
              <w:top w:val="single" w:sz="4" w:space="0" w:color="auto"/>
              <w:left w:val="nil"/>
              <w:bottom w:val="single" w:sz="4" w:space="0" w:color="auto"/>
              <w:right w:val="single" w:sz="4" w:space="0" w:color="auto"/>
            </w:tcBorders>
          </w:tcPr>
          <w:p w14:paraId="1D252586" w14:textId="77777777" w:rsidR="00633469" w:rsidRPr="008A20DF" w:rsidRDefault="00633469" w:rsidP="00633469">
            <w:pPr>
              <w:pStyle w:val="Tabletext10"/>
              <w:jc w:val="center"/>
            </w:pPr>
            <w:r w:rsidRPr="008A20DF">
              <w:t>Time</w:t>
            </w:r>
          </w:p>
        </w:tc>
        <w:tc>
          <w:tcPr>
            <w:tcW w:w="2911" w:type="pct"/>
            <w:tcBorders>
              <w:top w:val="single" w:sz="4" w:space="0" w:color="auto"/>
              <w:left w:val="single" w:sz="4" w:space="0" w:color="auto"/>
              <w:bottom w:val="single" w:sz="4" w:space="0" w:color="auto"/>
              <w:right w:val="single" w:sz="4" w:space="0" w:color="auto"/>
            </w:tcBorders>
            <w:vAlign w:val="center"/>
          </w:tcPr>
          <w:p w14:paraId="351D3AA8" w14:textId="77777777" w:rsidR="00633469" w:rsidRPr="008A20DF" w:rsidRDefault="00633469" w:rsidP="00633469">
            <w:pPr>
              <w:pStyle w:val="Tabletext10"/>
              <w:jc w:val="both"/>
              <w:rPr>
                <w:color w:val="000000"/>
              </w:rPr>
            </w:pPr>
            <w:r w:rsidRPr="008A20DF">
              <w:rPr>
                <w:color w:val="000000"/>
              </w:rPr>
              <w:t>The time the record addition or change was approved. This data element may be reported when "Approved Date" is reported. Otherwise, this data element shall not be reported.</w:t>
            </w:r>
          </w:p>
        </w:tc>
        <w:tc>
          <w:tcPr>
            <w:tcW w:w="352" w:type="pct"/>
            <w:tcBorders>
              <w:top w:val="single" w:sz="4" w:space="0" w:color="auto"/>
              <w:left w:val="single" w:sz="4" w:space="0" w:color="auto"/>
              <w:bottom w:val="single" w:sz="4" w:space="0" w:color="auto"/>
              <w:right w:val="single" w:sz="4" w:space="0" w:color="auto"/>
            </w:tcBorders>
          </w:tcPr>
          <w:p w14:paraId="3D60029E" w14:textId="77777777" w:rsidR="00633469" w:rsidRPr="008A20DF" w:rsidRDefault="00633469" w:rsidP="00633469">
            <w:pPr>
              <w:pStyle w:val="Tabletext10"/>
              <w:jc w:val="center"/>
            </w:pPr>
            <w:r w:rsidRPr="008A20DF">
              <w:t>C</w:t>
            </w:r>
          </w:p>
        </w:tc>
      </w:tr>
      <w:tr w:rsidR="005B1713" w:rsidRPr="00011459" w14:paraId="3CBFE3BC" w14:textId="77777777" w:rsidTr="008B44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5000" w:type="pct"/>
            <w:gridSpan w:val="5"/>
            <w:tcBorders>
              <w:top w:val="nil"/>
              <w:left w:val="single" w:sz="4" w:space="0" w:color="auto"/>
              <w:bottom w:val="single" w:sz="4" w:space="0" w:color="auto"/>
              <w:right w:val="single" w:sz="4" w:space="0" w:color="auto"/>
            </w:tcBorders>
            <w:shd w:val="clear" w:color="auto" w:fill="F2F2F2" w:themeFill="background1" w:themeFillShade="F2"/>
          </w:tcPr>
          <w:p w14:paraId="7254DD6F" w14:textId="77777777" w:rsidR="005B1713" w:rsidRPr="00011459" w:rsidRDefault="005B1713" w:rsidP="004C6642">
            <w:pPr>
              <w:pStyle w:val="Tabletext10"/>
              <w:rPr>
                <w:b/>
                <w:bCs/>
                <w:i/>
                <w:iCs/>
              </w:rPr>
            </w:pPr>
            <w:r w:rsidRPr="00011459">
              <w:rPr>
                <w:b/>
                <w:bCs/>
                <w:i/>
                <w:iCs/>
              </w:rPr>
              <w:t>Post</w:t>
            </w:r>
          </w:p>
        </w:tc>
      </w:tr>
      <w:tr w:rsidR="00633469" w:rsidRPr="008A20DF" w14:paraId="4309F6C6" w14:textId="77777777" w:rsidTr="008B44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4" w:type="pct"/>
            <w:tcBorders>
              <w:top w:val="nil"/>
              <w:left w:val="single" w:sz="4" w:space="0" w:color="auto"/>
              <w:bottom w:val="single" w:sz="4" w:space="0" w:color="auto"/>
              <w:right w:val="single" w:sz="4" w:space="0" w:color="auto"/>
            </w:tcBorders>
          </w:tcPr>
          <w:p w14:paraId="2890793E" w14:textId="7B5ABC6B" w:rsidR="00633469" w:rsidRPr="008A20DF" w:rsidRDefault="00633469" w:rsidP="00633469">
            <w:pPr>
              <w:pStyle w:val="Tabletext10"/>
              <w:jc w:val="center"/>
            </w:pPr>
          </w:p>
        </w:tc>
        <w:tc>
          <w:tcPr>
            <w:tcW w:w="874" w:type="pct"/>
            <w:tcBorders>
              <w:top w:val="nil"/>
              <w:left w:val="nil"/>
              <w:bottom w:val="single" w:sz="4" w:space="0" w:color="auto"/>
              <w:right w:val="single" w:sz="4" w:space="0" w:color="auto"/>
            </w:tcBorders>
          </w:tcPr>
          <w:p w14:paraId="4988001D" w14:textId="77777777" w:rsidR="00633469" w:rsidRPr="008A20DF" w:rsidRDefault="00633469" w:rsidP="00633469">
            <w:pPr>
              <w:pStyle w:val="Tabletext10"/>
            </w:pPr>
            <w:r w:rsidRPr="008A20DF">
              <w:t>Posted By</w:t>
            </w:r>
          </w:p>
        </w:tc>
        <w:tc>
          <w:tcPr>
            <w:tcW w:w="579" w:type="pct"/>
            <w:tcBorders>
              <w:top w:val="single" w:sz="4" w:space="0" w:color="auto"/>
              <w:left w:val="nil"/>
              <w:bottom w:val="single" w:sz="4" w:space="0" w:color="auto"/>
              <w:right w:val="single" w:sz="4" w:space="0" w:color="auto"/>
            </w:tcBorders>
          </w:tcPr>
          <w:p w14:paraId="0179220B" w14:textId="6B5F1DDE" w:rsidR="00633469" w:rsidRPr="008A20DF" w:rsidRDefault="00633469" w:rsidP="00633469">
            <w:pPr>
              <w:pStyle w:val="Tabletext10"/>
              <w:jc w:val="center"/>
            </w:pPr>
            <w:r>
              <w:t>Reference identifier</w:t>
            </w:r>
          </w:p>
        </w:tc>
        <w:tc>
          <w:tcPr>
            <w:tcW w:w="2911" w:type="pct"/>
            <w:tcBorders>
              <w:top w:val="single" w:sz="4" w:space="0" w:color="auto"/>
              <w:left w:val="single" w:sz="4" w:space="0" w:color="auto"/>
              <w:bottom w:val="single" w:sz="4" w:space="0" w:color="auto"/>
              <w:right w:val="single" w:sz="4" w:space="0" w:color="auto"/>
            </w:tcBorders>
            <w:vAlign w:val="center"/>
          </w:tcPr>
          <w:p w14:paraId="1F1BBABE" w14:textId="7DAD29AB" w:rsidR="00633469" w:rsidRPr="008A20DF" w:rsidRDefault="00633469" w:rsidP="00633469">
            <w:pPr>
              <w:pStyle w:val="Tabletext10"/>
              <w:jc w:val="both"/>
              <w:rPr>
                <w:color w:val="000000"/>
              </w:rPr>
            </w:pPr>
            <w:r w:rsidRPr="008A20DF">
              <w:rPr>
                <w:color w:val="000000"/>
              </w:rPr>
              <w:t xml:space="preserve">The </w:t>
            </w:r>
            <w:r>
              <w:rPr>
                <w:color w:val="000000"/>
              </w:rPr>
              <w:t>Reference identifier</w:t>
            </w:r>
            <w:r w:rsidRPr="008A20DF">
              <w:rPr>
                <w:color w:val="000000"/>
              </w:rPr>
              <w:t xml:space="preserve"> for the "User". The user who posted the record.</w:t>
            </w:r>
          </w:p>
        </w:tc>
        <w:tc>
          <w:tcPr>
            <w:tcW w:w="352" w:type="pct"/>
            <w:tcBorders>
              <w:top w:val="single" w:sz="4" w:space="0" w:color="auto"/>
              <w:left w:val="single" w:sz="4" w:space="0" w:color="auto"/>
              <w:bottom w:val="single" w:sz="4" w:space="0" w:color="auto"/>
              <w:right w:val="single" w:sz="4" w:space="0" w:color="auto"/>
            </w:tcBorders>
          </w:tcPr>
          <w:p w14:paraId="05D7CE17" w14:textId="77777777" w:rsidR="00633469" w:rsidRPr="008A20DF" w:rsidRDefault="00633469" w:rsidP="00633469">
            <w:pPr>
              <w:pStyle w:val="Tabletext10"/>
              <w:jc w:val="center"/>
            </w:pPr>
            <w:r w:rsidRPr="008A20DF">
              <w:t>O</w:t>
            </w:r>
          </w:p>
        </w:tc>
      </w:tr>
      <w:tr w:rsidR="00633469" w:rsidRPr="008A20DF" w14:paraId="7C0311B5" w14:textId="77777777" w:rsidTr="008B44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4" w:type="pct"/>
            <w:tcBorders>
              <w:top w:val="nil"/>
              <w:left w:val="single" w:sz="4" w:space="0" w:color="auto"/>
              <w:bottom w:val="single" w:sz="4" w:space="0" w:color="auto"/>
              <w:right w:val="single" w:sz="4" w:space="0" w:color="auto"/>
            </w:tcBorders>
          </w:tcPr>
          <w:p w14:paraId="704CE4C7" w14:textId="5BC290B0" w:rsidR="00633469" w:rsidRPr="008A20DF" w:rsidRDefault="00633469" w:rsidP="00633469">
            <w:pPr>
              <w:pStyle w:val="Tabletext10"/>
              <w:jc w:val="center"/>
            </w:pPr>
            <w:r w:rsidRPr="008A20DF">
              <w:lastRenderedPageBreak/>
              <w:t>2</w:t>
            </w:r>
            <w:r>
              <w:t>-1</w:t>
            </w:r>
          </w:p>
        </w:tc>
        <w:tc>
          <w:tcPr>
            <w:tcW w:w="874" w:type="pct"/>
            <w:tcBorders>
              <w:top w:val="nil"/>
              <w:left w:val="nil"/>
              <w:bottom w:val="single" w:sz="4" w:space="0" w:color="auto"/>
              <w:right w:val="single" w:sz="4" w:space="0" w:color="auto"/>
            </w:tcBorders>
          </w:tcPr>
          <w:p w14:paraId="50F19C87" w14:textId="77777777" w:rsidR="00633469" w:rsidRPr="008A20DF" w:rsidRDefault="00633469" w:rsidP="00633469">
            <w:pPr>
              <w:pStyle w:val="Tabletext10"/>
            </w:pPr>
            <w:r w:rsidRPr="008A20DF">
              <w:t>Posted Date</w:t>
            </w:r>
          </w:p>
        </w:tc>
        <w:tc>
          <w:tcPr>
            <w:tcW w:w="579" w:type="pct"/>
            <w:tcBorders>
              <w:top w:val="single" w:sz="4" w:space="0" w:color="auto"/>
              <w:left w:val="nil"/>
              <w:bottom w:val="single" w:sz="4" w:space="0" w:color="auto"/>
              <w:right w:val="single" w:sz="4" w:space="0" w:color="auto"/>
            </w:tcBorders>
          </w:tcPr>
          <w:p w14:paraId="600ED928" w14:textId="77777777" w:rsidR="00633469" w:rsidRPr="008A20DF" w:rsidRDefault="00633469" w:rsidP="00633469">
            <w:pPr>
              <w:pStyle w:val="Tabletext10"/>
              <w:jc w:val="center"/>
            </w:pPr>
            <w:r w:rsidRPr="008A20DF">
              <w:t>Date</w:t>
            </w:r>
          </w:p>
        </w:tc>
        <w:tc>
          <w:tcPr>
            <w:tcW w:w="2911" w:type="pct"/>
            <w:tcBorders>
              <w:top w:val="single" w:sz="4" w:space="0" w:color="auto"/>
              <w:left w:val="single" w:sz="4" w:space="0" w:color="auto"/>
              <w:bottom w:val="single" w:sz="4" w:space="0" w:color="auto"/>
              <w:right w:val="single" w:sz="4" w:space="0" w:color="auto"/>
            </w:tcBorders>
            <w:vAlign w:val="center"/>
          </w:tcPr>
          <w:p w14:paraId="34ADC5DF" w14:textId="77777777" w:rsidR="00633469" w:rsidRPr="008A20DF" w:rsidRDefault="00633469" w:rsidP="00633469">
            <w:pPr>
              <w:pStyle w:val="Tabletext10"/>
              <w:jc w:val="both"/>
              <w:rPr>
                <w:color w:val="000000"/>
              </w:rPr>
            </w:pPr>
            <w:r w:rsidRPr="008A20DF">
              <w:rPr>
                <w:color w:val="000000"/>
              </w:rPr>
              <w:t>The date when the record was posted. "Posted Date" may be reported when "Posted By" is reported. Otherwise, " Posted Date " shall not be reported.</w:t>
            </w:r>
          </w:p>
        </w:tc>
        <w:tc>
          <w:tcPr>
            <w:tcW w:w="352" w:type="pct"/>
            <w:tcBorders>
              <w:top w:val="single" w:sz="4" w:space="0" w:color="auto"/>
              <w:left w:val="single" w:sz="4" w:space="0" w:color="auto"/>
              <w:bottom w:val="single" w:sz="4" w:space="0" w:color="auto"/>
              <w:right w:val="single" w:sz="4" w:space="0" w:color="auto"/>
            </w:tcBorders>
          </w:tcPr>
          <w:p w14:paraId="098CDCE6" w14:textId="77777777" w:rsidR="00633469" w:rsidRPr="008A20DF" w:rsidRDefault="00633469" w:rsidP="00633469">
            <w:pPr>
              <w:pStyle w:val="Tabletext10"/>
              <w:jc w:val="center"/>
            </w:pPr>
            <w:r w:rsidRPr="008A20DF">
              <w:t>C</w:t>
            </w:r>
          </w:p>
        </w:tc>
      </w:tr>
      <w:tr w:rsidR="00633469" w:rsidRPr="008A20DF" w14:paraId="05DE546F" w14:textId="77777777" w:rsidTr="008B44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4" w:type="pct"/>
            <w:tcBorders>
              <w:top w:val="nil"/>
              <w:left w:val="single" w:sz="4" w:space="0" w:color="auto"/>
              <w:bottom w:val="single" w:sz="4" w:space="0" w:color="auto"/>
              <w:right w:val="single" w:sz="4" w:space="0" w:color="auto"/>
            </w:tcBorders>
          </w:tcPr>
          <w:p w14:paraId="1CCB48C3" w14:textId="6FA7D2C6" w:rsidR="00633469" w:rsidRPr="008A20DF" w:rsidRDefault="00633469" w:rsidP="00633469">
            <w:pPr>
              <w:pStyle w:val="Tabletext10"/>
              <w:jc w:val="center"/>
            </w:pPr>
            <w:r>
              <w:t>2-2</w:t>
            </w:r>
          </w:p>
        </w:tc>
        <w:tc>
          <w:tcPr>
            <w:tcW w:w="874" w:type="pct"/>
            <w:tcBorders>
              <w:top w:val="nil"/>
              <w:left w:val="nil"/>
              <w:bottom w:val="single" w:sz="4" w:space="0" w:color="auto"/>
              <w:right w:val="single" w:sz="4" w:space="0" w:color="auto"/>
            </w:tcBorders>
          </w:tcPr>
          <w:p w14:paraId="3DB32BFE" w14:textId="77777777" w:rsidR="00633469" w:rsidRPr="008A20DF" w:rsidRDefault="00633469" w:rsidP="00633469">
            <w:pPr>
              <w:pStyle w:val="Tabletext10"/>
            </w:pPr>
            <w:r w:rsidRPr="008A20DF">
              <w:t>Posted Time</w:t>
            </w:r>
          </w:p>
        </w:tc>
        <w:tc>
          <w:tcPr>
            <w:tcW w:w="579" w:type="pct"/>
            <w:tcBorders>
              <w:top w:val="single" w:sz="4" w:space="0" w:color="auto"/>
              <w:left w:val="nil"/>
              <w:bottom w:val="single" w:sz="4" w:space="0" w:color="auto"/>
              <w:right w:val="single" w:sz="4" w:space="0" w:color="auto"/>
            </w:tcBorders>
          </w:tcPr>
          <w:p w14:paraId="1DAB903C" w14:textId="77777777" w:rsidR="00633469" w:rsidRPr="008A20DF" w:rsidRDefault="00633469" w:rsidP="00633469">
            <w:pPr>
              <w:pStyle w:val="Tabletext10"/>
              <w:jc w:val="center"/>
            </w:pPr>
            <w:r w:rsidRPr="008A20DF">
              <w:t>Time</w:t>
            </w:r>
          </w:p>
        </w:tc>
        <w:tc>
          <w:tcPr>
            <w:tcW w:w="2911" w:type="pct"/>
            <w:tcBorders>
              <w:top w:val="single" w:sz="4" w:space="0" w:color="auto"/>
              <w:left w:val="single" w:sz="4" w:space="0" w:color="auto"/>
              <w:bottom w:val="single" w:sz="4" w:space="0" w:color="auto"/>
              <w:right w:val="single" w:sz="4" w:space="0" w:color="auto"/>
            </w:tcBorders>
            <w:vAlign w:val="center"/>
          </w:tcPr>
          <w:p w14:paraId="59C902EB" w14:textId="77777777" w:rsidR="00633469" w:rsidRPr="008A20DF" w:rsidRDefault="00633469" w:rsidP="00633469">
            <w:pPr>
              <w:pStyle w:val="Tabletext10"/>
              <w:jc w:val="both"/>
              <w:rPr>
                <w:color w:val="000000"/>
              </w:rPr>
            </w:pPr>
            <w:r w:rsidRPr="008A20DF">
              <w:rPr>
                <w:color w:val="000000"/>
              </w:rPr>
              <w:t>The time the record was posted. "Posted Time" may be reported when "Posted Date" is reported. Otherwise, "Posted Time" shall not be reported.</w:t>
            </w:r>
          </w:p>
        </w:tc>
        <w:tc>
          <w:tcPr>
            <w:tcW w:w="352" w:type="pct"/>
            <w:tcBorders>
              <w:top w:val="single" w:sz="4" w:space="0" w:color="auto"/>
              <w:left w:val="single" w:sz="4" w:space="0" w:color="auto"/>
              <w:bottom w:val="single" w:sz="4" w:space="0" w:color="auto"/>
              <w:right w:val="single" w:sz="4" w:space="0" w:color="auto"/>
            </w:tcBorders>
          </w:tcPr>
          <w:p w14:paraId="0F81E942" w14:textId="77777777" w:rsidR="00633469" w:rsidRPr="008A20DF" w:rsidRDefault="00633469" w:rsidP="00633469">
            <w:pPr>
              <w:pStyle w:val="Tabletext10"/>
              <w:jc w:val="center"/>
            </w:pPr>
            <w:r w:rsidRPr="008A20DF">
              <w:t>C</w:t>
            </w:r>
          </w:p>
        </w:tc>
      </w:tr>
      <w:tr w:rsidR="002C73F1" w:rsidRPr="008A20DF" w14:paraId="75BF4AC0" w14:textId="77777777" w:rsidTr="008B4441">
        <w:trPr>
          <w:cantSplit/>
        </w:trPr>
        <w:tc>
          <w:tcPr>
            <w:tcW w:w="5000" w:type="pct"/>
            <w:gridSpan w:val="5"/>
          </w:tcPr>
          <w:p w14:paraId="3A8404F7" w14:textId="73039FFB" w:rsidR="002C73F1" w:rsidRPr="008A20DF" w:rsidRDefault="005524FF" w:rsidP="006A0E09">
            <w:pPr>
              <w:pStyle w:val="Tabletext10"/>
            </w:pPr>
            <w:r w:rsidRPr="002C73F1">
              <w:rPr>
                <w:b/>
                <w:bCs/>
              </w:rPr>
              <w:t>Key</w:t>
            </w:r>
            <w:r>
              <w:rPr>
                <w:b/>
                <w:bCs/>
              </w:rPr>
              <w:t xml:space="preserve"> </w:t>
            </w:r>
            <w:r w:rsidRPr="008A20DF">
              <w:t xml:space="preserve">M: </w:t>
            </w:r>
            <w:r>
              <w:t>M</w:t>
            </w:r>
            <w:r w:rsidRPr="008A20DF">
              <w:t>andatory</w:t>
            </w:r>
            <w:r>
              <w:t>, O: O</w:t>
            </w:r>
            <w:r w:rsidRPr="008A20DF">
              <w:t>ptional</w:t>
            </w:r>
            <w:r>
              <w:t>, C: C</w:t>
            </w:r>
            <w:r w:rsidRPr="008A20DF">
              <w:t>onditional</w:t>
            </w:r>
          </w:p>
        </w:tc>
      </w:tr>
    </w:tbl>
    <w:p w14:paraId="0C6245A7" w14:textId="6049E794" w:rsidR="00C42E7C" w:rsidRPr="008A20DF" w:rsidRDefault="00C42E7C" w:rsidP="002F47D7">
      <w:pPr>
        <w:spacing w:after="240"/>
      </w:pPr>
    </w:p>
    <w:p w14:paraId="42988176" w14:textId="1F3C446F" w:rsidR="008B7A61" w:rsidRPr="008A20DF" w:rsidRDefault="00173963" w:rsidP="000D7B3E">
      <w:pPr>
        <w:pStyle w:val="40"/>
      </w:pPr>
      <w:r w:rsidRPr="008A20DF">
        <w:t>Chart of Account</w:t>
      </w:r>
    </w:p>
    <w:p w14:paraId="661A2898" w14:textId="7F2406EF" w:rsidR="00470109" w:rsidRPr="008A20DF" w:rsidRDefault="00470109" w:rsidP="000D7B3E">
      <w:pPr>
        <w:pStyle w:val="51"/>
      </w:pPr>
      <w:r w:rsidRPr="008A20DF">
        <w:rPr>
          <w:rFonts w:hint="eastAsia"/>
        </w:rPr>
        <w:t>C</w:t>
      </w:r>
      <w:r w:rsidRPr="008A20DF">
        <w:t>ore Component</w:t>
      </w:r>
      <w:r w:rsidR="006C7622" w:rsidRPr="008A20DF">
        <w:t>s</w:t>
      </w:r>
    </w:p>
    <w:p w14:paraId="173AD515" w14:textId="18E135B8" w:rsidR="00470109" w:rsidRPr="008A20DF" w:rsidRDefault="00470109" w:rsidP="00470109">
      <w:r w:rsidRPr="008A20DF">
        <w:rPr>
          <w:rFonts w:hint="eastAsia"/>
        </w:rPr>
        <w:t>A</w:t>
      </w:r>
      <w:r w:rsidRPr="008A20DF">
        <w:t xml:space="preserve">ccounting Account is listed in </w:t>
      </w:r>
      <w:r w:rsidRPr="008A20DF">
        <w:rPr>
          <w:b/>
          <w:bCs/>
        </w:rPr>
        <w:t>Table 1</w:t>
      </w:r>
      <w:r w:rsidR="00330FB2">
        <w:rPr>
          <w:b/>
          <w:bCs/>
        </w:rPr>
        <w:t>1</w:t>
      </w:r>
      <w:r w:rsidRPr="008A20DF">
        <w:t>.</w:t>
      </w:r>
    </w:p>
    <w:p w14:paraId="5B52F959" w14:textId="553EBCBD" w:rsidR="00470109" w:rsidRPr="008A20DF" w:rsidRDefault="00470109" w:rsidP="00470109">
      <w:pPr>
        <w:pStyle w:val="Tabletitle"/>
      </w:pPr>
      <w:r w:rsidRPr="008A20DF">
        <w:t>Table </w:t>
      </w:r>
      <w:r w:rsidRPr="008A20DF">
        <w:fldChar w:fldCharType="begin"/>
      </w:r>
      <w:r w:rsidRPr="008A20DF">
        <w:instrText xml:space="preserve"> IF </w:instrText>
      </w:r>
      <w:r w:rsidRPr="008A20DF">
        <w:fldChar w:fldCharType="begin"/>
      </w:r>
      <w:r w:rsidRPr="008A20DF">
        <w:instrText xml:space="preserve">SEQ aaa \c </w:instrText>
      </w:r>
      <w:r w:rsidRPr="008A20DF">
        <w:fldChar w:fldCharType="separate"/>
      </w:r>
      <w:r w:rsidR="008A20DF">
        <w:rPr>
          <w:noProof/>
        </w:rPr>
        <w:instrText>0</w:instrText>
      </w:r>
      <w:r w:rsidRPr="008A20DF">
        <w:fldChar w:fldCharType="end"/>
      </w:r>
      <w:r w:rsidRPr="008A20DF">
        <w:instrText xml:space="preserve"> &gt;= 1 "</w:instrText>
      </w:r>
      <w:r w:rsidRPr="008A20DF">
        <w:fldChar w:fldCharType="begin"/>
      </w:r>
      <w:r w:rsidRPr="008A20DF">
        <w:instrText xml:space="preserve">SEQ aaa \c \* ALPHABETIC </w:instrText>
      </w:r>
      <w:r w:rsidRPr="008A20DF">
        <w:fldChar w:fldCharType="separate"/>
      </w:r>
      <w:r w:rsidRPr="008A20DF">
        <w:instrText>A</w:instrText>
      </w:r>
      <w:r w:rsidRPr="008A20DF">
        <w:fldChar w:fldCharType="end"/>
      </w:r>
      <w:r w:rsidRPr="008A20DF">
        <w:instrText xml:space="preserve">." "" </w:instrText>
      </w:r>
      <w:r w:rsidRPr="008A20DF">
        <w:fldChar w:fldCharType="end"/>
      </w:r>
      <w:r w:rsidRPr="008A20DF">
        <w:fldChar w:fldCharType="begin"/>
      </w:r>
      <w:r w:rsidRPr="008A20DF">
        <w:instrText xml:space="preserve">SEQ Table </w:instrText>
      </w:r>
      <w:r w:rsidRPr="008A20DF">
        <w:fldChar w:fldCharType="separate"/>
      </w:r>
      <w:r w:rsidR="00330FB2">
        <w:rPr>
          <w:noProof/>
        </w:rPr>
        <w:t>11</w:t>
      </w:r>
      <w:r w:rsidRPr="008A20DF">
        <w:fldChar w:fldCharType="end"/>
      </w:r>
      <w:r w:rsidRPr="008A20DF">
        <w:t> — Accounting Account</w:t>
      </w:r>
    </w:p>
    <w:tbl>
      <w:tblPr>
        <w:tblStyle w:val="affff3"/>
        <w:tblW w:w="9781" w:type="dxa"/>
        <w:tblInd w:w="108" w:type="dxa"/>
        <w:tblLook w:val="04A0" w:firstRow="1" w:lastRow="0" w:firstColumn="1" w:lastColumn="0" w:noHBand="0" w:noVBand="1"/>
      </w:tblPr>
      <w:tblGrid>
        <w:gridCol w:w="401"/>
        <w:gridCol w:w="1418"/>
        <w:gridCol w:w="662"/>
        <w:gridCol w:w="3232"/>
        <w:gridCol w:w="4068"/>
      </w:tblGrid>
      <w:tr w:rsidR="000104E6" w:rsidRPr="008A20DF" w14:paraId="27C90DEF" w14:textId="77777777" w:rsidTr="00330597">
        <w:trPr>
          <w:cantSplit/>
          <w:trHeight w:val="570"/>
          <w:tblHeader/>
        </w:trPr>
        <w:tc>
          <w:tcPr>
            <w:tcW w:w="403" w:type="dxa"/>
            <w:shd w:val="clear" w:color="auto" w:fill="D9D9D9" w:themeFill="background1" w:themeFillShade="D9"/>
            <w:tcMar>
              <w:left w:w="85" w:type="dxa"/>
              <w:right w:w="85" w:type="dxa"/>
            </w:tcMar>
          </w:tcPr>
          <w:p w14:paraId="3CA493E0" w14:textId="5F86D543" w:rsidR="000104E6" w:rsidRPr="008A20DF" w:rsidRDefault="001B11FE" w:rsidP="00FA759D">
            <w:pPr>
              <w:pStyle w:val="Tabletext10"/>
              <w:jc w:val="center"/>
              <w:rPr>
                <w:b/>
                <w:bCs/>
              </w:rPr>
            </w:pPr>
            <w:r>
              <w:rPr>
                <w:rFonts w:hint="eastAsia"/>
                <w:b/>
                <w:bCs/>
              </w:rPr>
              <w:t>#</w:t>
            </w:r>
          </w:p>
        </w:tc>
        <w:tc>
          <w:tcPr>
            <w:tcW w:w="1418" w:type="dxa"/>
            <w:shd w:val="clear" w:color="auto" w:fill="D9D9D9" w:themeFill="background1" w:themeFillShade="D9"/>
            <w:noWrap/>
            <w:tcMar>
              <w:left w:w="85" w:type="dxa"/>
              <w:right w:w="85" w:type="dxa"/>
            </w:tcMar>
            <w:vAlign w:val="center"/>
          </w:tcPr>
          <w:p w14:paraId="13294AC5" w14:textId="6D003956" w:rsidR="000104E6" w:rsidRPr="008A20DF" w:rsidRDefault="000104E6" w:rsidP="00213300">
            <w:pPr>
              <w:pStyle w:val="Tabletext10"/>
              <w:jc w:val="center"/>
              <w:rPr>
                <w:b/>
                <w:bCs/>
              </w:rPr>
            </w:pPr>
            <w:r w:rsidRPr="008A20DF">
              <w:rPr>
                <w:b/>
                <w:bCs/>
              </w:rPr>
              <w:t>Unique UN Assigned ID</w:t>
            </w:r>
          </w:p>
        </w:tc>
        <w:tc>
          <w:tcPr>
            <w:tcW w:w="662" w:type="dxa"/>
            <w:shd w:val="clear" w:color="auto" w:fill="D9D9D9" w:themeFill="background1" w:themeFillShade="D9"/>
            <w:noWrap/>
            <w:tcMar>
              <w:left w:w="85" w:type="dxa"/>
              <w:right w:w="85" w:type="dxa"/>
            </w:tcMar>
            <w:vAlign w:val="center"/>
          </w:tcPr>
          <w:p w14:paraId="00C1C289" w14:textId="77777777" w:rsidR="000104E6" w:rsidRPr="008A20DF" w:rsidRDefault="000104E6" w:rsidP="00850FEE">
            <w:pPr>
              <w:pStyle w:val="Tabletext10"/>
              <w:spacing w:before="0" w:after="0"/>
              <w:jc w:val="center"/>
              <w:rPr>
                <w:rFonts w:asciiTheme="majorHAnsi" w:hAnsiTheme="majorHAnsi"/>
                <w:b/>
                <w:bCs/>
              </w:rPr>
            </w:pPr>
            <w:r w:rsidRPr="008A20DF">
              <w:rPr>
                <w:rFonts w:asciiTheme="majorHAnsi" w:hAnsiTheme="majorHAnsi"/>
                <w:b/>
                <w:bCs/>
              </w:rPr>
              <w:t>ACC/</w:t>
            </w:r>
          </w:p>
          <w:p w14:paraId="2450A630" w14:textId="77777777" w:rsidR="000104E6" w:rsidRPr="008A20DF" w:rsidRDefault="000104E6" w:rsidP="00850FEE">
            <w:pPr>
              <w:pStyle w:val="Tabletext10"/>
              <w:spacing w:before="0" w:after="0"/>
              <w:jc w:val="center"/>
              <w:rPr>
                <w:rFonts w:asciiTheme="majorHAnsi" w:hAnsiTheme="majorHAnsi"/>
                <w:b/>
                <w:bCs/>
              </w:rPr>
            </w:pPr>
            <w:r w:rsidRPr="008A20DF">
              <w:rPr>
                <w:rFonts w:asciiTheme="majorHAnsi" w:hAnsiTheme="majorHAnsi"/>
                <w:b/>
                <w:bCs/>
              </w:rPr>
              <w:t>BCC/</w:t>
            </w:r>
          </w:p>
          <w:p w14:paraId="322633D8" w14:textId="45043D8E" w:rsidR="000104E6" w:rsidRPr="008A20DF" w:rsidRDefault="000104E6" w:rsidP="00850FEE">
            <w:pPr>
              <w:pStyle w:val="Tabletext10"/>
              <w:spacing w:before="0" w:after="0"/>
              <w:jc w:val="center"/>
              <w:rPr>
                <w:b/>
                <w:bCs/>
              </w:rPr>
            </w:pPr>
            <w:r w:rsidRPr="008A20DF">
              <w:rPr>
                <w:rFonts w:asciiTheme="majorHAnsi" w:hAnsiTheme="majorHAnsi"/>
                <w:b/>
                <w:bCs/>
              </w:rPr>
              <w:t>ASCC</w:t>
            </w:r>
          </w:p>
        </w:tc>
        <w:tc>
          <w:tcPr>
            <w:tcW w:w="3232" w:type="dxa"/>
            <w:shd w:val="clear" w:color="auto" w:fill="D9D9D9" w:themeFill="background1" w:themeFillShade="D9"/>
            <w:noWrap/>
            <w:tcMar>
              <w:left w:w="85" w:type="dxa"/>
              <w:right w:w="85" w:type="dxa"/>
            </w:tcMar>
            <w:vAlign w:val="center"/>
          </w:tcPr>
          <w:p w14:paraId="7E9FBBDC" w14:textId="0886105B" w:rsidR="000104E6" w:rsidRPr="008A20DF" w:rsidRDefault="000104E6" w:rsidP="00213300">
            <w:pPr>
              <w:pStyle w:val="Tabletext10"/>
              <w:jc w:val="center"/>
              <w:rPr>
                <w:b/>
                <w:bCs/>
              </w:rPr>
            </w:pPr>
            <w:r w:rsidRPr="008A20DF">
              <w:rPr>
                <w:b/>
                <w:bCs/>
              </w:rPr>
              <w:t>Dictionary Entry Name</w:t>
            </w:r>
          </w:p>
        </w:tc>
        <w:tc>
          <w:tcPr>
            <w:tcW w:w="4693" w:type="dxa"/>
            <w:shd w:val="clear" w:color="auto" w:fill="D9D9D9" w:themeFill="background1" w:themeFillShade="D9"/>
            <w:tcMar>
              <w:left w:w="85" w:type="dxa"/>
              <w:right w:w="85" w:type="dxa"/>
            </w:tcMar>
            <w:vAlign w:val="center"/>
          </w:tcPr>
          <w:p w14:paraId="50F6D152" w14:textId="32DD8A21" w:rsidR="000104E6" w:rsidRPr="008A20DF" w:rsidRDefault="000104E6" w:rsidP="00213300">
            <w:pPr>
              <w:pStyle w:val="Tabletext10"/>
              <w:jc w:val="center"/>
              <w:rPr>
                <w:b/>
                <w:bCs/>
              </w:rPr>
            </w:pPr>
            <w:r w:rsidRPr="008A20DF">
              <w:rPr>
                <w:b/>
                <w:bCs/>
              </w:rPr>
              <w:t>Definition</w:t>
            </w:r>
          </w:p>
        </w:tc>
      </w:tr>
      <w:tr w:rsidR="000104E6" w:rsidRPr="008A20DF" w14:paraId="4AAF133F" w14:textId="77777777" w:rsidTr="00330597">
        <w:trPr>
          <w:cantSplit/>
          <w:trHeight w:val="570"/>
        </w:trPr>
        <w:tc>
          <w:tcPr>
            <w:tcW w:w="403" w:type="dxa"/>
            <w:shd w:val="clear" w:color="auto" w:fill="F2F2F2" w:themeFill="background1" w:themeFillShade="F2"/>
            <w:tcMar>
              <w:left w:w="85" w:type="dxa"/>
              <w:right w:w="85" w:type="dxa"/>
            </w:tcMar>
          </w:tcPr>
          <w:p w14:paraId="27E8ECCB" w14:textId="2E4A986D" w:rsidR="000104E6" w:rsidRPr="008A20DF" w:rsidRDefault="001B11FE" w:rsidP="00FA759D">
            <w:pPr>
              <w:pStyle w:val="Tabletext10"/>
              <w:jc w:val="center"/>
            </w:pPr>
            <w:r>
              <w:rPr>
                <w:rFonts w:hint="eastAsia"/>
              </w:rPr>
              <w:t>0</w:t>
            </w:r>
          </w:p>
        </w:tc>
        <w:tc>
          <w:tcPr>
            <w:tcW w:w="1418" w:type="dxa"/>
            <w:shd w:val="clear" w:color="auto" w:fill="F2F2F2" w:themeFill="background1" w:themeFillShade="F2"/>
            <w:noWrap/>
            <w:tcMar>
              <w:left w:w="85" w:type="dxa"/>
              <w:right w:w="85" w:type="dxa"/>
            </w:tcMar>
            <w:hideMark/>
          </w:tcPr>
          <w:p w14:paraId="55D0C955" w14:textId="10C9C721" w:rsidR="000104E6" w:rsidRPr="008A20DF" w:rsidRDefault="000104E6" w:rsidP="00173963">
            <w:pPr>
              <w:pStyle w:val="Tabletext10"/>
            </w:pPr>
            <w:r w:rsidRPr="008A20DF">
              <w:t>UN00001267</w:t>
            </w:r>
          </w:p>
        </w:tc>
        <w:tc>
          <w:tcPr>
            <w:tcW w:w="662" w:type="dxa"/>
            <w:shd w:val="clear" w:color="auto" w:fill="F2F2F2" w:themeFill="background1" w:themeFillShade="F2"/>
            <w:noWrap/>
            <w:tcMar>
              <w:left w:w="85" w:type="dxa"/>
              <w:right w:w="85" w:type="dxa"/>
            </w:tcMar>
            <w:hideMark/>
          </w:tcPr>
          <w:p w14:paraId="45C8B831" w14:textId="77777777" w:rsidR="000104E6" w:rsidRPr="008A20DF" w:rsidRDefault="000104E6" w:rsidP="008B4441">
            <w:pPr>
              <w:pStyle w:val="Tabletext10"/>
              <w:jc w:val="center"/>
              <w:rPr>
                <w:b/>
                <w:bCs/>
              </w:rPr>
            </w:pPr>
            <w:r w:rsidRPr="008A20DF">
              <w:rPr>
                <w:b/>
                <w:bCs/>
              </w:rPr>
              <w:t>ACC</w:t>
            </w:r>
          </w:p>
        </w:tc>
        <w:tc>
          <w:tcPr>
            <w:tcW w:w="3232" w:type="dxa"/>
            <w:shd w:val="clear" w:color="auto" w:fill="F2F2F2" w:themeFill="background1" w:themeFillShade="F2"/>
            <w:noWrap/>
            <w:tcMar>
              <w:left w:w="85" w:type="dxa"/>
              <w:right w:w="85" w:type="dxa"/>
            </w:tcMar>
            <w:hideMark/>
          </w:tcPr>
          <w:p w14:paraId="404F025F" w14:textId="77777777" w:rsidR="000104E6" w:rsidRPr="008A20DF" w:rsidRDefault="000104E6" w:rsidP="00173963">
            <w:pPr>
              <w:pStyle w:val="Tabletext10"/>
            </w:pPr>
            <w:r w:rsidRPr="008A20DF">
              <w:t>Accounting Account. Details</w:t>
            </w:r>
          </w:p>
        </w:tc>
        <w:tc>
          <w:tcPr>
            <w:tcW w:w="4693" w:type="dxa"/>
            <w:shd w:val="clear" w:color="auto" w:fill="F2F2F2" w:themeFill="background1" w:themeFillShade="F2"/>
            <w:tcMar>
              <w:left w:w="85" w:type="dxa"/>
              <w:right w:w="85" w:type="dxa"/>
            </w:tcMar>
            <w:hideMark/>
          </w:tcPr>
          <w:p w14:paraId="321AD6CC" w14:textId="77777777" w:rsidR="000104E6" w:rsidRPr="008A20DF" w:rsidRDefault="000104E6" w:rsidP="008D1D08">
            <w:pPr>
              <w:pStyle w:val="Tabletext10"/>
              <w:jc w:val="both"/>
              <w:rPr>
                <w:color w:val="000000"/>
              </w:rPr>
            </w:pPr>
            <w:r w:rsidRPr="008A20DF">
              <w:rPr>
                <w:color w:val="000000"/>
              </w:rPr>
              <w:t>A specific account for recording debits and credits to general accounting, cost accounting or budget accounting.</w:t>
            </w:r>
          </w:p>
        </w:tc>
      </w:tr>
      <w:tr w:rsidR="000104E6" w:rsidRPr="008A20DF" w14:paraId="29750E52" w14:textId="77777777" w:rsidTr="00330597">
        <w:trPr>
          <w:cantSplit/>
          <w:trHeight w:val="285"/>
        </w:trPr>
        <w:tc>
          <w:tcPr>
            <w:tcW w:w="403" w:type="dxa"/>
            <w:tcMar>
              <w:left w:w="85" w:type="dxa"/>
              <w:right w:w="85" w:type="dxa"/>
            </w:tcMar>
          </w:tcPr>
          <w:p w14:paraId="458FF0AA" w14:textId="7EC64C16" w:rsidR="000104E6" w:rsidRPr="008A20DF" w:rsidRDefault="001B11FE" w:rsidP="00FA759D">
            <w:pPr>
              <w:pStyle w:val="Tabletext10"/>
              <w:jc w:val="center"/>
            </w:pPr>
            <w:r>
              <w:rPr>
                <w:rFonts w:hint="eastAsia"/>
              </w:rPr>
              <w:t>1</w:t>
            </w:r>
          </w:p>
        </w:tc>
        <w:tc>
          <w:tcPr>
            <w:tcW w:w="1418" w:type="dxa"/>
            <w:noWrap/>
            <w:tcMar>
              <w:left w:w="85" w:type="dxa"/>
              <w:right w:w="85" w:type="dxa"/>
            </w:tcMar>
            <w:hideMark/>
          </w:tcPr>
          <w:p w14:paraId="39822823" w14:textId="2DD0FD3E" w:rsidR="000104E6" w:rsidRPr="008A20DF" w:rsidRDefault="000104E6" w:rsidP="00173963">
            <w:pPr>
              <w:pStyle w:val="Tabletext10"/>
            </w:pPr>
            <w:r w:rsidRPr="008A20DF">
              <w:t>UN00001268</w:t>
            </w:r>
          </w:p>
        </w:tc>
        <w:tc>
          <w:tcPr>
            <w:tcW w:w="662" w:type="dxa"/>
            <w:noWrap/>
            <w:tcMar>
              <w:left w:w="85" w:type="dxa"/>
              <w:right w:w="85" w:type="dxa"/>
            </w:tcMar>
            <w:hideMark/>
          </w:tcPr>
          <w:p w14:paraId="514A8ECC" w14:textId="77777777" w:rsidR="000104E6" w:rsidRPr="008A20DF" w:rsidRDefault="000104E6" w:rsidP="008B4441">
            <w:pPr>
              <w:pStyle w:val="Tabletext10"/>
              <w:jc w:val="center"/>
              <w:rPr>
                <w:b/>
                <w:bCs/>
              </w:rPr>
            </w:pPr>
            <w:r w:rsidRPr="008A20DF">
              <w:rPr>
                <w:b/>
                <w:bCs/>
              </w:rPr>
              <w:t>BCC</w:t>
            </w:r>
          </w:p>
        </w:tc>
        <w:tc>
          <w:tcPr>
            <w:tcW w:w="3232" w:type="dxa"/>
            <w:noWrap/>
            <w:tcMar>
              <w:left w:w="85" w:type="dxa"/>
              <w:right w:w="85" w:type="dxa"/>
            </w:tcMar>
            <w:hideMark/>
          </w:tcPr>
          <w:p w14:paraId="3454F7E9" w14:textId="77777777" w:rsidR="000104E6" w:rsidRPr="00D2319F" w:rsidRDefault="000104E6" w:rsidP="00173963">
            <w:pPr>
              <w:pStyle w:val="Tabletext10"/>
              <w:rPr>
                <w:b/>
                <w:bCs/>
              </w:rPr>
            </w:pPr>
            <w:r w:rsidRPr="00D2319F">
              <w:rPr>
                <w:b/>
                <w:bCs/>
              </w:rPr>
              <w:t>Accounting Account. Identification. Identifier</w:t>
            </w:r>
          </w:p>
        </w:tc>
        <w:tc>
          <w:tcPr>
            <w:tcW w:w="4693" w:type="dxa"/>
            <w:tcMar>
              <w:left w:w="85" w:type="dxa"/>
              <w:right w:w="85" w:type="dxa"/>
            </w:tcMar>
            <w:hideMark/>
          </w:tcPr>
          <w:p w14:paraId="3AB76A48" w14:textId="77777777" w:rsidR="000104E6" w:rsidRPr="00D2319F" w:rsidRDefault="000104E6" w:rsidP="008D1D08">
            <w:pPr>
              <w:pStyle w:val="Tabletext10"/>
              <w:jc w:val="both"/>
              <w:rPr>
                <w:b/>
                <w:bCs/>
                <w:color w:val="000000"/>
              </w:rPr>
            </w:pPr>
            <w:r w:rsidRPr="00D2319F">
              <w:rPr>
                <w:b/>
                <w:bCs/>
                <w:color w:val="000000"/>
              </w:rPr>
              <w:t>The unique identifier for this accounting account.</w:t>
            </w:r>
          </w:p>
        </w:tc>
      </w:tr>
      <w:tr w:rsidR="000104E6" w:rsidRPr="008A20DF" w14:paraId="7759C993" w14:textId="77777777" w:rsidTr="00330597">
        <w:trPr>
          <w:cantSplit/>
          <w:trHeight w:val="570"/>
        </w:trPr>
        <w:tc>
          <w:tcPr>
            <w:tcW w:w="403" w:type="dxa"/>
            <w:tcMar>
              <w:left w:w="85" w:type="dxa"/>
              <w:right w:w="85" w:type="dxa"/>
            </w:tcMar>
          </w:tcPr>
          <w:p w14:paraId="1BD747C6" w14:textId="1861D491" w:rsidR="000104E6" w:rsidRPr="008A20DF" w:rsidRDefault="001B11FE" w:rsidP="00FA759D">
            <w:pPr>
              <w:pStyle w:val="Tabletext10"/>
              <w:jc w:val="center"/>
            </w:pPr>
            <w:r>
              <w:rPr>
                <w:rFonts w:hint="eastAsia"/>
              </w:rPr>
              <w:t>2</w:t>
            </w:r>
          </w:p>
        </w:tc>
        <w:tc>
          <w:tcPr>
            <w:tcW w:w="1418" w:type="dxa"/>
            <w:noWrap/>
            <w:tcMar>
              <w:left w:w="85" w:type="dxa"/>
              <w:right w:w="85" w:type="dxa"/>
            </w:tcMar>
            <w:hideMark/>
          </w:tcPr>
          <w:p w14:paraId="6B00BD56" w14:textId="3E108BFD" w:rsidR="000104E6" w:rsidRPr="008A20DF" w:rsidRDefault="000104E6" w:rsidP="00173963">
            <w:pPr>
              <w:pStyle w:val="Tabletext10"/>
            </w:pPr>
            <w:r w:rsidRPr="008A20DF">
              <w:t>UN00001270</w:t>
            </w:r>
          </w:p>
        </w:tc>
        <w:tc>
          <w:tcPr>
            <w:tcW w:w="662" w:type="dxa"/>
            <w:noWrap/>
            <w:tcMar>
              <w:left w:w="85" w:type="dxa"/>
              <w:right w:w="85" w:type="dxa"/>
            </w:tcMar>
            <w:hideMark/>
          </w:tcPr>
          <w:p w14:paraId="166C88B3" w14:textId="77777777" w:rsidR="000104E6" w:rsidRPr="008A20DF" w:rsidRDefault="000104E6" w:rsidP="008B4441">
            <w:pPr>
              <w:pStyle w:val="Tabletext10"/>
              <w:jc w:val="center"/>
              <w:rPr>
                <w:b/>
                <w:bCs/>
              </w:rPr>
            </w:pPr>
            <w:r w:rsidRPr="008A20DF">
              <w:rPr>
                <w:b/>
                <w:bCs/>
              </w:rPr>
              <w:t>BCC</w:t>
            </w:r>
          </w:p>
        </w:tc>
        <w:tc>
          <w:tcPr>
            <w:tcW w:w="3232" w:type="dxa"/>
            <w:noWrap/>
            <w:tcMar>
              <w:left w:w="85" w:type="dxa"/>
              <w:right w:w="85" w:type="dxa"/>
            </w:tcMar>
            <w:hideMark/>
          </w:tcPr>
          <w:p w14:paraId="5CC509A0" w14:textId="77777777" w:rsidR="000104E6" w:rsidRPr="008A20DF" w:rsidRDefault="000104E6" w:rsidP="00173963">
            <w:pPr>
              <w:pStyle w:val="Tabletext10"/>
            </w:pPr>
            <w:r w:rsidRPr="008A20DF">
              <w:t>Accounting Account. Type. Code</w:t>
            </w:r>
          </w:p>
        </w:tc>
        <w:tc>
          <w:tcPr>
            <w:tcW w:w="4693" w:type="dxa"/>
            <w:tcMar>
              <w:left w:w="85" w:type="dxa"/>
              <w:right w:w="85" w:type="dxa"/>
            </w:tcMar>
            <w:hideMark/>
          </w:tcPr>
          <w:p w14:paraId="0E0F2DB9" w14:textId="77777777" w:rsidR="000104E6" w:rsidRPr="008A20DF" w:rsidRDefault="000104E6" w:rsidP="008D1D08">
            <w:pPr>
              <w:pStyle w:val="Tabletext10"/>
              <w:jc w:val="both"/>
              <w:rPr>
                <w:color w:val="000000"/>
              </w:rPr>
            </w:pPr>
            <w:r w:rsidRPr="008A20DF">
              <w:rPr>
                <w:color w:val="000000"/>
              </w:rPr>
              <w:t>The code specifying the type of accounting account such as general(main), secondary, cost accounting, budget account.</w:t>
            </w:r>
          </w:p>
        </w:tc>
      </w:tr>
      <w:tr w:rsidR="000104E6" w:rsidRPr="008A20DF" w14:paraId="03B73050" w14:textId="77777777" w:rsidTr="00330597">
        <w:trPr>
          <w:cantSplit/>
          <w:trHeight w:val="285"/>
        </w:trPr>
        <w:tc>
          <w:tcPr>
            <w:tcW w:w="403" w:type="dxa"/>
            <w:tcMar>
              <w:left w:w="85" w:type="dxa"/>
              <w:right w:w="85" w:type="dxa"/>
            </w:tcMar>
          </w:tcPr>
          <w:p w14:paraId="07CD6C4D" w14:textId="7C2479CA" w:rsidR="000104E6" w:rsidRPr="008A20DF" w:rsidRDefault="001B11FE" w:rsidP="00FA759D">
            <w:pPr>
              <w:pStyle w:val="Tabletext10"/>
              <w:jc w:val="center"/>
            </w:pPr>
            <w:r>
              <w:rPr>
                <w:rFonts w:hint="eastAsia"/>
              </w:rPr>
              <w:t>3</w:t>
            </w:r>
          </w:p>
        </w:tc>
        <w:tc>
          <w:tcPr>
            <w:tcW w:w="1418" w:type="dxa"/>
            <w:noWrap/>
            <w:tcMar>
              <w:left w:w="85" w:type="dxa"/>
              <w:right w:w="85" w:type="dxa"/>
            </w:tcMar>
            <w:hideMark/>
          </w:tcPr>
          <w:p w14:paraId="79993D1A" w14:textId="2CE928C2" w:rsidR="000104E6" w:rsidRPr="008A20DF" w:rsidRDefault="000104E6" w:rsidP="00173963">
            <w:pPr>
              <w:pStyle w:val="Tabletext10"/>
            </w:pPr>
            <w:r w:rsidRPr="008A20DF">
              <w:t>UN00002145</w:t>
            </w:r>
          </w:p>
        </w:tc>
        <w:tc>
          <w:tcPr>
            <w:tcW w:w="662" w:type="dxa"/>
            <w:noWrap/>
            <w:tcMar>
              <w:left w:w="85" w:type="dxa"/>
              <w:right w:w="85" w:type="dxa"/>
            </w:tcMar>
            <w:hideMark/>
          </w:tcPr>
          <w:p w14:paraId="06CA0B94" w14:textId="77777777" w:rsidR="000104E6" w:rsidRPr="008A20DF" w:rsidRDefault="000104E6" w:rsidP="008B4441">
            <w:pPr>
              <w:pStyle w:val="Tabletext10"/>
              <w:jc w:val="center"/>
              <w:rPr>
                <w:b/>
                <w:bCs/>
              </w:rPr>
            </w:pPr>
            <w:r w:rsidRPr="008A20DF">
              <w:rPr>
                <w:b/>
                <w:bCs/>
              </w:rPr>
              <w:t>BCC</w:t>
            </w:r>
          </w:p>
        </w:tc>
        <w:tc>
          <w:tcPr>
            <w:tcW w:w="3232" w:type="dxa"/>
            <w:noWrap/>
            <w:tcMar>
              <w:left w:w="85" w:type="dxa"/>
              <w:right w:w="85" w:type="dxa"/>
            </w:tcMar>
            <w:hideMark/>
          </w:tcPr>
          <w:p w14:paraId="102AED6F" w14:textId="77777777" w:rsidR="000104E6" w:rsidRPr="008A20DF" w:rsidRDefault="000104E6" w:rsidP="00173963">
            <w:pPr>
              <w:pStyle w:val="Tabletext10"/>
            </w:pPr>
            <w:r w:rsidRPr="008A20DF">
              <w:t>Accounting Account. Sub Account. Identifier</w:t>
            </w:r>
          </w:p>
        </w:tc>
        <w:tc>
          <w:tcPr>
            <w:tcW w:w="4693" w:type="dxa"/>
            <w:tcMar>
              <w:left w:w="85" w:type="dxa"/>
              <w:right w:w="85" w:type="dxa"/>
            </w:tcMar>
            <w:hideMark/>
          </w:tcPr>
          <w:p w14:paraId="59E3656F" w14:textId="77777777" w:rsidR="000104E6" w:rsidRPr="008A20DF" w:rsidRDefault="000104E6" w:rsidP="008D1D08">
            <w:pPr>
              <w:pStyle w:val="Tabletext10"/>
              <w:jc w:val="both"/>
              <w:rPr>
                <w:color w:val="000000"/>
              </w:rPr>
            </w:pPr>
            <w:r w:rsidRPr="008A20DF">
              <w:rPr>
                <w:color w:val="000000"/>
              </w:rPr>
              <w:t>A unique identifier for this accounting sub account.</w:t>
            </w:r>
          </w:p>
        </w:tc>
      </w:tr>
      <w:tr w:rsidR="000104E6" w:rsidRPr="008A20DF" w14:paraId="106E96F6" w14:textId="77777777" w:rsidTr="00330597">
        <w:trPr>
          <w:cantSplit/>
          <w:trHeight w:val="285"/>
        </w:trPr>
        <w:tc>
          <w:tcPr>
            <w:tcW w:w="403" w:type="dxa"/>
            <w:tcMar>
              <w:left w:w="85" w:type="dxa"/>
              <w:right w:w="85" w:type="dxa"/>
            </w:tcMar>
          </w:tcPr>
          <w:p w14:paraId="6B056B2B" w14:textId="1E6146A7" w:rsidR="000104E6" w:rsidRPr="008A20DF" w:rsidRDefault="001B11FE" w:rsidP="00FA759D">
            <w:pPr>
              <w:pStyle w:val="Tabletext10"/>
              <w:jc w:val="center"/>
            </w:pPr>
            <w:r>
              <w:rPr>
                <w:rFonts w:hint="eastAsia"/>
              </w:rPr>
              <w:t>4</w:t>
            </w:r>
          </w:p>
        </w:tc>
        <w:tc>
          <w:tcPr>
            <w:tcW w:w="1418" w:type="dxa"/>
            <w:noWrap/>
            <w:tcMar>
              <w:left w:w="85" w:type="dxa"/>
              <w:right w:w="85" w:type="dxa"/>
            </w:tcMar>
            <w:hideMark/>
          </w:tcPr>
          <w:p w14:paraId="25C53080" w14:textId="6EC086EF" w:rsidR="000104E6" w:rsidRPr="008A20DF" w:rsidRDefault="000104E6" w:rsidP="00173963">
            <w:pPr>
              <w:pStyle w:val="Tabletext10"/>
            </w:pPr>
            <w:r w:rsidRPr="008A20DF">
              <w:t>UN00002146</w:t>
            </w:r>
          </w:p>
        </w:tc>
        <w:tc>
          <w:tcPr>
            <w:tcW w:w="662" w:type="dxa"/>
            <w:noWrap/>
            <w:tcMar>
              <w:left w:w="85" w:type="dxa"/>
              <w:right w:w="85" w:type="dxa"/>
            </w:tcMar>
            <w:hideMark/>
          </w:tcPr>
          <w:p w14:paraId="18E26443" w14:textId="77777777" w:rsidR="000104E6" w:rsidRPr="008A20DF" w:rsidRDefault="000104E6" w:rsidP="008B4441">
            <w:pPr>
              <w:pStyle w:val="Tabletext10"/>
              <w:jc w:val="center"/>
              <w:rPr>
                <w:b/>
                <w:bCs/>
              </w:rPr>
            </w:pPr>
            <w:r w:rsidRPr="008A20DF">
              <w:rPr>
                <w:b/>
                <w:bCs/>
              </w:rPr>
              <w:t>BCC</w:t>
            </w:r>
          </w:p>
        </w:tc>
        <w:tc>
          <w:tcPr>
            <w:tcW w:w="3232" w:type="dxa"/>
            <w:noWrap/>
            <w:tcMar>
              <w:left w:w="85" w:type="dxa"/>
              <w:right w:w="85" w:type="dxa"/>
            </w:tcMar>
            <w:hideMark/>
          </w:tcPr>
          <w:p w14:paraId="402D15F0" w14:textId="77777777" w:rsidR="000104E6" w:rsidRPr="008A20DF" w:rsidRDefault="000104E6" w:rsidP="00173963">
            <w:pPr>
              <w:pStyle w:val="Tabletext10"/>
            </w:pPr>
            <w:r w:rsidRPr="008A20DF">
              <w:t>Accounting Account. Name. Text</w:t>
            </w:r>
          </w:p>
        </w:tc>
        <w:tc>
          <w:tcPr>
            <w:tcW w:w="4693" w:type="dxa"/>
            <w:tcMar>
              <w:left w:w="85" w:type="dxa"/>
              <w:right w:w="85" w:type="dxa"/>
            </w:tcMar>
            <w:hideMark/>
          </w:tcPr>
          <w:p w14:paraId="1CAF697D" w14:textId="77777777" w:rsidR="000104E6" w:rsidRPr="008A20DF" w:rsidRDefault="000104E6" w:rsidP="008D1D08">
            <w:pPr>
              <w:pStyle w:val="Tabletext10"/>
              <w:jc w:val="both"/>
              <w:rPr>
                <w:color w:val="000000"/>
              </w:rPr>
            </w:pPr>
            <w:r w:rsidRPr="008A20DF">
              <w:rPr>
                <w:color w:val="000000"/>
              </w:rPr>
              <w:t>The name, expressed as text, of this accounting account.</w:t>
            </w:r>
          </w:p>
        </w:tc>
      </w:tr>
      <w:tr w:rsidR="000104E6" w:rsidRPr="008A20DF" w14:paraId="017F071E" w14:textId="77777777" w:rsidTr="00330597">
        <w:trPr>
          <w:cantSplit/>
          <w:trHeight w:val="570"/>
        </w:trPr>
        <w:tc>
          <w:tcPr>
            <w:tcW w:w="403" w:type="dxa"/>
            <w:tcMar>
              <w:left w:w="85" w:type="dxa"/>
              <w:right w:w="85" w:type="dxa"/>
            </w:tcMar>
          </w:tcPr>
          <w:p w14:paraId="2E489729" w14:textId="14E02958" w:rsidR="000104E6" w:rsidRPr="008A20DF" w:rsidRDefault="001B11FE" w:rsidP="00FA759D">
            <w:pPr>
              <w:pStyle w:val="Tabletext10"/>
              <w:jc w:val="center"/>
            </w:pPr>
            <w:r>
              <w:rPr>
                <w:rFonts w:hint="eastAsia"/>
              </w:rPr>
              <w:t>5</w:t>
            </w:r>
          </w:p>
        </w:tc>
        <w:tc>
          <w:tcPr>
            <w:tcW w:w="1418" w:type="dxa"/>
            <w:noWrap/>
            <w:tcMar>
              <w:left w:w="85" w:type="dxa"/>
              <w:right w:w="85" w:type="dxa"/>
            </w:tcMar>
            <w:hideMark/>
          </w:tcPr>
          <w:p w14:paraId="14A25028" w14:textId="49ED43A3" w:rsidR="000104E6" w:rsidRPr="008A20DF" w:rsidRDefault="000104E6" w:rsidP="00173963">
            <w:pPr>
              <w:pStyle w:val="Tabletext10"/>
            </w:pPr>
            <w:r w:rsidRPr="008A20DF">
              <w:t>UN00002148</w:t>
            </w:r>
          </w:p>
        </w:tc>
        <w:tc>
          <w:tcPr>
            <w:tcW w:w="662" w:type="dxa"/>
            <w:noWrap/>
            <w:tcMar>
              <w:left w:w="85" w:type="dxa"/>
              <w:right w:w="85" w:type="dxa"/>
            </w:tcMar>
            <w:hideMark/>
          </w:tcPr>
          <w:p w14:paraId="31E9BC9D" w14:textId="77777777" w:rsidR="000104E6" w:rsidRPr="008A20DF" w:rsidRDefault="000104E6" w:rsidP="008B4441">
            <w:pPr>
              <w:pStyle w:val="Tabletext10"/>
              <w:jc w:val="center"/>
              <w:rPr>
                <w:b/>
                <w:bCs/>
              </w:rPr>
            </w:pPr>
            <w:r w:rsidRPr="008A20DF">
              <w:rPr>
                <w:b/>
                <w:bCs/>
              </w:rPr>
              <w:t>BCC</w:t>
            </w:r>
          </w:p>
        </w:tc>
        <w:tc>
          <w:tcPr>
            <w:tcW w:w="3232" w:type="dxa"/>
            <w:noWrap/>
            <w:tcMar>
              <w:left w:w="85" w:type="dxa"/>
              <w:right w:w="85" w:type="dxa"/>
            </w:tcMar>
            <w:hideMark/>
          </w:tcPr>
          <w:p w14:paraId="6EF5A1B5" w14:textId="77777777" w:rsidR="000104E6" w:rsidRPr="008A20DF" w:rsidRDefault="000104E6" w:rsidP="00173963">
            <w:pPr>
              <w:pStyle w:val="Tabletext10"/>
            </w:pPr>
            <w:r w:rsidRPr="008A20DF">
              <w:t>Accounting Account. Main Accounts Chart. Identifier</w:t>
            </w:r>
          </w:p>
        </w:tc>
        <w:tc>
          <w:tcPr>
            <w:tcW w:w="4693" w:type="dxa"/>
            <w:tcMar>
              <w:left w:w="85" w:type="dxa"/>
              <w:right w:w="85" w:type="dxa"/>
            </w:tcMar>
            <w:hideMark/>
          </w:tcPr>
          <w:p w14:paraId="60499251" w14:textId="77777777" w:rsidR="000104E6" w:rsidRPr="008A20DF" w:rsidRDefault="000104E6" w:rsidP="008D1D08">
            <w:pPr>
              <w:pStyle w:val="Tabletext10"/>
              <w:jc w:val="both"/>
              <w:rPr>
                <w:color w:val="000000"/>
              </w:rPr>
            </w:pPr>
            <w:r w:rsidRPr="008A20DF">
              <w:rPr>
                <w:color w:val="000000"/>
              </w:rPr>
              <w:t>The unique identifier for the main accounts chart for this accounting account.</w:t>
            </w:r>
          </w:p>
        </w:tc>
      </w:tr>
      <w:tr w:rsidR="000104E6" w:rsidRPr="008A20DF" w14:paraId="487D1F07" w14:textId="77777777" w:rsidTr="00330597">
        <w:trPr>
          <w:cantSplit/>
          <w:trHeight w:val="570"/>
        </w:trPr>
        <w:tc>
          <w:tcPr>
            <w:tcW w:w="403" w:type="dxa"/>
            <w:tcMar>
              <w:left w:w="85" w:type="dxa"/>
              <w:right w:w="85" w:type="dxa"/>
            </w:tcMar>
          </w:tcPr>
          <w:p w14:paraId="5AACEDEC" w14:textId="769EE30B" w:rsidR="000104E6" w:rsidRPr="008A20DF" w:rsidRDefault="001B11FE" w:rsidP="00FA759D">
            <w:pPr>
              <w:pStyle w:val="Tabletext10"/>
              <w:jc w:val="center"/>
            </w:pPr>
            <w:r>
              <w:rPr>
                <w:rFonts w:hint="eastAsia"/>
              </w:rPr>
              <w:t>6</w:t>
            </w:r>
          </w:p>
        </w:tc>
        <w:tc>
          <w:tcPr>
            <w:tcW w:w="1418" w:type="dxa"/>
            <w:noWrap/>
            <w:tcMar>
              <w:left w:w="85" w:type="dxa"/>
              <w:right w:w="85" w:type="dxa"/>
            </w:tcMar>
            <w:hideMark/>
          </w:tcPr>
          <w:p w14:paraId="0140CDA3" w14:textId="31DBDCA8" w:rsidR="000104E6" w:rsidRPr="008A20DF" w:rsidRDefault="000104E6" w:rsidP="00173963">
            <w:pPr>
              <w:pStyle w:val="Tabletext10"/>
            </w:pPr>
            <w:r w:rsidRPr="008A20DF">
              <w:t>UN00002149</w:t>
            </w:r>
          </w:p>
        </w:tc>
        <w:tc>
          <w:tcPr>
            <w:tcW w:w="662" w:type="dxa"/>
            <w:noWrap/>
            <w:tcMar>
              <w:left w:w="85" w:type="dxa"/>
              <w:right w:w="85" w:type="dxa"/>
            </w:tcMar>
            <w:hideMark/>
          </w:tcPr>
          <w:p w14:paraId="2E1DA17C" w14:textId="77777777" w:rsidR="000104E6" w:rsidRPr="008A20DF" w:rsidRDefault="000104E6" w:rsidP="008B4441">
            <w:pPr>
              <w:pStyle w:val="Tabletext10"/>
              <w:jc w:val="center"/>
              <w:rPr>
                <w:b/>
                <w:bCs/>
              </w:rPr>
            </w:pPr>
            <w:r w:rsidRPr="008A20DF">
              <w:rPr>
                <w:b/>
                <w:bCs/>
              </w:rPr>
              <w:t>BCC</w:t>
            </w:r>
          </w:p>
        </w:tc>
        <w:tc>
          <w:tcPr>
            <w:tcW w:w="3232" w:type="dxa"/>
            <w:noWrap/>
            <w:tcMar>
              <w:left w:w="85" w:type="dxa"/>
              <w:right w:w="85" w:type="dxa"/>
            </w:tcMar>
            <w:hideMark/>
          </w:tcPr>
          <w:p w14:paraId="41C8EB06" w14:textId="77777777" w:rsidR="000104E6" w:rsidRPr="008A20DF" w:rsidRDefault="000104E6" w:rsidP="00173963">
            <w:pPr>
              <w:pStyle w:val="Tabletext10"/>
            </w:pPr>
            <w:r w:rsidRPr="008A20DF">
              <w:t>Accounting Account. Main Accounts Chart Reference. Identifier</w:t>
            </w:r>
          </w:p>
        </w:tc>
        <w:tc>
          <w:tcPr>
            <w:tcW w:w="4693" w:type="dxa"/>
            <w:tcMar>
              <w:left w:w="85" w:type="dxa"/>
              <w:right w:w="85" w:type="dxa"/>
            </w:tcMar>
            <w:hideMark/>
          </w:tcPr>
          <w:p w14:paraId="53ED0F9F" w14:textId="77777777" w:rsidR="000104E6" w:rsidRPr="008A20DF" w:rsidRDefault="000104E6" w:rsidP="008D1D08">
            <w:pPr>
              <w:pStyle w:val="Tabletext10"/>
              <w:jc w:val="both"/>
              <w:rPr>
                <w:color w:val="000000"/>
              </w:rPr>
            </w:pPr>
            <w:r w:rsidRPr="008A20DF">
              <w:rPr>
                <w:color w:val="000000"/>
              </w:rPr>
              <w:t>The unique identifier of the main accounts chart reference for this accounting account.</w:t>
            </w:r>
          </w:p>
        </w:tc>
      </w:tr>
      <w:tr w:rsidR="000104E6" w:rsidRPr="008A20DF" w14:paraId="3203FA4B" w14:textId="77777777" w:rsidTr="00330597">
        <w:trPr>
          <w:cantSplit/>
          <w:trHeight w:val="570"/>
        </w:trPr>
        <w:tc>
          <w:tcPr>
            <w:tcW w:w="403" w:type="dxa"/>
            <w:tcMar>
              <w:left w:w="85" w:type="dxa"/>
              <w:right w:w="85" w:type="dxa"/>
            </w:tcMar>
          </w:tcPr>
          <w:p w14:paraId="5827942E" w14:textId="4879012D" w:rsidR="000104E6" w:rsidRPr="008A20DF" w:rsidRDefault="001B11FE" w:rsidP="00FA759D">
            <w:pPr>
              <w:pStyle w:val="Tabletext10"/>
              <w:jc w:val="center"/>
            </w:pPr>
            <w:r>
              <w:rPr>
                <w:rFonts w:hint="eastAsia"/>
              </w:rPr>
              <w:t>7</w:t>
            </w:r>
          </w:p>
        </w:tc>
        <w:tc>
          <w:tcPr>
            <w:tcW w:w="1418" w:type="dxa"/>
            <w:noWrap/>
            <w:tcMar>
              <w:left w:w="85" w:type="dxa"/>
              <w:right w:w="85" w:type="dxa"/>
            </w:tcMar>
            <w:hideMark/>
          </w:tcPr>
          <w:p w14:paraId="3847907A" w14:textId="37306F38" w:rsidR="000104E6" w:rsidRPr="008A20DF" w:rsidRDefault="000104E6" w:rsidP="00173963">
            <w:pPr>
              <w:pStyle w:val="Tabletext10"/>
            </w:pPr>
            <w:r w:rsidRPr="008A20DF">
              <w:t>UN00004511</w:t>
            </w:r>
          </w:p>
        </w:tc>
        <w:tc>
          <w:tcPr>
            <w:tcW w:w="662" w:type="dxa"/>
            <w:noWrap/>
            <w:tcMar>
              <w:left w:w="85" w:type="dxa"/>
              <w:right w:w="85" w:type="dxa"/>
            </w:tcMar>
            <w:hideMark/>
          </w:tcPr>
          <w:p w14:paraId="2C7E5EE7" w14:textId="77777777" w:rsidR="000104E6" w:rsidRPr="008A20DF" w:rsidRDefault="000104E6" w:rsidP="008B4441">
            <w:pPr>
              <w:pStyle w:val="Tabletext10"/>
              <w:jc w:val="center"/>
              <w:rPr>
                <w:b/>
                <w:bCs/>
              </w:rPr>
            </w:pPr>
            <w:r w:rsidRPr="008A20DF">
              <w:rPr>
                <w:b/>
                <w:bCs/>
              </w:rPr>
              <w:t>BCC</w:t>
            </w:r>
          </w:p>
        </w:tc>
        <w:tc>
          <w:tcPr>
            <w:tcW w:w="3232" w:type="dxa"/>
            <w:noWrap/>
            <w:tcMar>
              <w:left w:w="85" w:type="dxa"/>
              <w:right w:w="85" w:type="dxa"/>
            </w:tcMar>
            <w:hideMark/>
          </w:tcPr>
          <w:p w14:paraId="070BA1CF" w14:textId="77777777" w:rsidR="000104E6" w:rsidRPr="008A20DF" w:rsidRDefault="000104E6" w:rsidP="00173963">
            <w:pPr>
              <w:pStyle w:val="Tabletext10"/>
            </w:pPr>
            <w:r w:rsidRPr="008A20DF">
              <w:t>Accounting Account. Cost Reference Dimension Pattern. Text</w:t>
            </w:r>
          </w:p>
        </w:tc>
        <w:tc>
          <w:tcPr>
            <w:tcW w:w="4693" w:type="dxa"/>
            <w:tcMar>
              <w:left w:w="85" w:type="dxa"/>
              <w:right w:w="85" w:type="dxa"/>
            </w:tcMar>
            <w:hideMark/>
          </w:tcPr>
          <w:p w14:paraId="644B262A" w14:textId="77777777" w:rsidR="000104E6" w:rsidRPr="008A20DF" w:rsidRDefault="000104E6" w:rsidP="008D1D08">
            <w:pPr>
              <w:pStyle w:val="Tabletext10"/>
              <w:jc w:val="both"/>
              <w:rPr>
                <w:color w:val="000000"/>
              </w:rPr>
            </w:pPr>
            <w:r w:rsidRPr="008A20DF">
              <w:rPr>
                <w:color w:val="000000"/>
              </w:rPr>
              <w:t>The cost reference dimension pattern, expressed as text, for this accounting account.</w:t>
            </w:r>
          </w:p>
        </w:tc>
      </w:tr>
      <w:tr w:rsidR="000104E6" w:rsidRPr="008A20DF" w14:paraId="4BE1762B" w14:textId="77777777" w:rsidTr="00330597">
        <w:trPr>
          <w:cantSplit/>
          <w:trHeight w:val="570"/>
        </w:trPr>
        <w:tc>
          <w:tcPr>
            <w:tcW w:w="403" w:type="dxa"/>
            <w:tcMar>
              <w:left w:w="85" w:type="dxa"/>
              <w:right w:w="85" w:type="dxa"/>
            </w:tcMar>
          </w:tcPr>
          <w:p w14:paraId="3B26C967" w14:textId="652EEFA4" w:rsidR="000104E6" w:rsidRPr="008A20DF" w:rsidRDefault="001B11FE" w:rsidP="00FA759D">
            <w:pPr>
              <w:pStyle w:val="Tabletext10"/>
              <w:jc w:val="center"/>
            </w:pPr>
            <w:r>
              <w:rPr>
                <w:rFonts w:hint="eastAsia"/>
              </w:rPr>
              <w:t>8</w:t>
            </w:r>
          </w:p>
        </w:tc>
        <w:tc>
          <w:tcPr>
            <w:tcW w:w="1418" w:type="dxa"/>
            <w:noWrap/>
            <w:tcMar>
              <w:left w:w="85" w:type="dxa"/>
              <w:right w:w="85" w:type="dxa"/>
            </w:tcMar>
            <w:hideMark/>
          </w:tcPr>
          <w:p w14:paraId="5DA5CB56" w14:textId="016C8494" w:rsidR="000104E6" w:rsidRPr="008A20DF" w:rsidRDefault="000104E6" w:rsidP="00173963">
            <w:pPr>
              <w:pStyle w:val="Tabletext10"/>
            </w:pPr>
            <w:r w:rsidRPr="008A20DF">
              <w:t>UN00004787</w:t>
            </w:r>
          </w:p>
        </w:tc>
        <w:tc>
          <w:tcPr>
            <w:tcW w:w="662" w:type="dxa"/>
            <w:noWrap/>
            <w:tcMar>
              <w:left w:w="85" w:type="dxa"/>
              <w:right w:w="85" w:type="dxa"/>
            </w:tcMar>
            <w:hideMark/>
          </w:tcPr>
          <w:p w14:paraId="3C769602" w14:textId="77777777" w:rsidR="000104E6" w:rsidRPr="008A20DF" w:rsidRDefault="000104E6" w:rsidP="008B4441">
            <w:pPr>
              <w:pStyle w:val="Tabletext10"/>
              <w:jc w:val="center"/>
              <w:rPr>
                <w:b/>
                <w:bCs/>
              </w:rPr>
            </w:pPr>
            <w:r w:rsidRPr="008A20DF">
              <w:rPr>
                <w:b/>
                <w:bCs/>
              </w:rPr>
              <w:t>BCC</w:t>
            </w:r>
          </w:p>
        </w:tc>
        <w:tc>
          <w:tcPr>
            <w:tcW w:w="3232" w:type="dxa"/>
            <w:noWrap/>
            <w:tcMar>
              <w:left w:w="85" w:type="dxa"/>
              <w:right w:w="85" w:type="dxa"/>
            </w:tcMar>
            <w:hideMark/>
          </w:tcPr>
          <w:p w14:paraId="2C65968E" w14:textId="77777777" w:rsidR="000104E6" w:rsidRPr="008A20DF" w:rsidRDefault="000104E6" w:rsidP="00173963">
            <w:pPr>
              <w:pStyle w:val="Tabletext10"/>
            </w:pPr>
            <w:r w:rsidRPr="008A20DF">
              <w:t>Accounting Account. Status. Code</w:t>
            </w:r>
          </w:p>
        </w:tc>
        <w:tc>
          <w:tcPr>
            <w:tcW w:w="4693" w:type="dxa"/>
            <w:tcMar>
              <w:left w:w="85" w:type="dxa"/>
              <w:right w:w="85" w:type="dxa"/>
            </w:tcMar>
            <w:hideMark/>
          </w:tcPr>
          <w:p w14:paraId="504D9888" w14:textId="77777777" w:rsidR="000104E6" w:rsidRPr="008A20DF" w:rsidRDefault="000104E6" w:rsidP="008D1D08">
            <w:pPr>
              <w:pStyle w:val="Tabletext10"/>
              <w:jc w:val="both"/>
              <w:rPr>
                <w:color w:val="000000"/>
              </w:rPr>
            </w:pPr>
            <w:r w:rsidRPr="008A20DF">
              <w:rPr>
                <w:color w:val="000000"/>
              </w:rPr>
              <w:t>The code specifying the status of this accounting account, such as open, locked, closed, temporarily unusable, pending.</w:t>
            </w:r>
          </w:p>
        </w:tc>
      </w:tr>
      <w:tr w:rsidR="000104E6" w:rsidRPr="008A20DF" w14:paraId="0E708A4B" w14:textId="77777777" w:rsidTr="00330597">
        <w:trPr>
          <w:cantSplit/>
          <w:trHeight w:val="570"/>
        </w:trPr>
        <w:tc>
          <w:tcPr>
            <w:tcW w:w="403" w:type="dxa"/>
            <w:tcMar>
              <w:left w:w="85" w:type="dxa"/>
              <w:right w:w="85" w:type="dxa"/>
            </w:tcMar>
          </w:tcPr>
          <w:p w14:paraId="328D714B" w14:textId="54AC4DAE" w:rsidR="000104E6" w:rsidRPr="008A20DF" w:rsidRDefault="001B11FE" w:rsidP="00FA759D">
            <w:pPr>
              <w:pStyle w:val="Tabletext10"/>
              <w:jc w:val="center"/>
            </w:pPr>
            <w:r>
              <w:rPr>
                <w:rFonts w:hint="eastAsia"/>
              </w:rPr>
              <w:t>9</w:t>
            </w:r>
          </w:p>
        </w:tc>
        <w:tc>
          <w:tcPr>
            <w:tcW w:w="1418" w:type="dxa"/>
            <w:noWrap/>
            <w:tcMar>
              <w:left w:w="85" w:type="dxa"/>
              <w:right w:w="85" w:type="dxa"/>
            </w:tcMar>
            <w:hideMark/>
          </w:tcPr>
          <w:p w14:paraId="342FB397" w14:textId="5A0951A1" w:rsidR="000104E6" w:rsidRPr="008A20DF" w:rsidRDefault="000104E6" w:rsidP="00173963">
            <w:pPr>
              <w:pStyle w:val="Tabletext10"/>
            </w:pPr>
            <w:r w:rsidRPr="008A20DF">
              <w:t>UN00004792</w:t>
            </w:r>
          </w:p>
        </w:tc>
        <w:tc>
          <w:tcPr>
            <w:tcW w:w="662" w:type="dxa"/>
            <w:noWrap/>
            <w:tcMar>
              <w:left w:w="85" w:type="dxa"/>
              <w:right w:w="85" w:type="dxa"/>
            </w:tcMar>
            <w:hideMark/>
          </w:tcPr>
          <w:p w14:paraId="25096C58" w14:textId="77777777" w:rsidR="000104E6" w:rsidRPr="008A20DF" w:rsidRDefault="000104E6" w:rsidP="008B4441">
            <w:pPr>
              <w:pStyle w:val="Tabletext10"/>
              <w:jc w:val="center"/>
              <w:rPr>
                <w:b/>
                <w:bCs/>
              </w:rPr>
            </w:pPr>
            <w:r w:rsidRPr="008A20DF">
              <w:rPr>
                <w:b/>
                <w:bCs/>
              </w:rPr>
              <w:t>BCC</w:t>
            </w:r>
          </w:p>
        </w:tc>
        <w:tc>
          <w:tcPr>
            <w:tcW w:w="3232" w:type="dxa"/>
            <w:noWrap/>
            <w:tcMar>
              <w:left w:w="85" w:type="dxa"/>
              <w:right w:w="85" w:type="dxa"/>
            </w:tcMar>
            <w:hideMark/>
          </w:tcPr>
          <w:p w14:paraId="758E2031" w14:textId="77777777" w:rsidR="000104E6" w:rsidRPr="008A20DF" w:rsidRDefault="000104E6" w:rsidP="00173963">
            <w:pPr>
              <w:pStyle w:val="Tabletext10"/>
            </w:pPr>
            <w:r w:rsidRPr="008A20DF">
              <w:t>Accounting Account. Balance Normal Sign. Code</w:t>
            </w:r>
          </w:p>
        </w:tc>
        <w:tc>
          <w:tcPr>
            <w:tcW w:w="4693" w:type="dxa"/>
            <w:tcMar>
              <w:left w:w="85" w:type="dxa"/>
              <w:right w:w="85" w:type="dxa"/>
            </w:tcMar>
            <w:hideMark/>
          </w:tcPr>
          <w:p w14:paraId="6875E8CA" w14:textId="77777777" w:rsidR="000104E6" w:rsidRPr="008A20DF" w:rsidRDefault="000104E6" w:rsidP="008D1D08">
            <w:pPr>
              <w:pStyle w:val="Tabletext10"/>
              <w:jc w:val="both"/>
              <w:rPr>
                <w:color w:val="000000"/>
              </w:rPr>
            </w:pPr>
            <w:r w:rsidRPr="008A20DF">
              <w:rPr>
                <w:color w:val="000000"/>
              </w:rPr>
              <w:t>The code specifying the balance normal sign of this accounting account, such as debit or credit (reference UNCL 4405).</w:t>
            </w:r>
          </w:p>
        </w:tc>
      </w:tr>
      <w:tr w:rsidR="000104E6" w:rsidRPr="008A20DF" w14:paraId="2576B4CE" w14:textId="77777777" w:rsidTr="00330597">
        <w:trPr>
          <w:cantSplit/>
          <w:trHeight w:val="285"/>
        </w:trPr>
        <w:tc>
          <w:tcPr>
            <w:tcW w:w="403" w:type="dxa"/>
            <w:shd w:val="clear" w:color="auto" w:fill="F2F2F2" w:themeFill="background1" w:themeFillShade="F2"/>
            <w:tcMar>
              <w:left w:w="85" w:type="dxa"/>
              <w:right w:w="85" w:type="dxa"/>
            </w:tcMar>
          </w:tcPr>
          <w:p w14:paraId="7264B548" w14:textId="62265688" w:rsidR="000104E6" w:rsidRPr="008A20DF" w:rsidRDefault="001B11FE" w:rsidP="00FA759D">
            <w:pPr>
              <w:pStyle w:val="Tabletext10"/>
              <w:jc w:val="center"/>
            </w:pPr>
            <w:r>
              <w:rPr>
                <w:rFonts w:hint="eastAsia"/>
              </w:rPr>
              <w:t>1</w:t>
            </w:r>
            <w:r>
              <w:t>0</w:t>
            </w:r>
          </w:p>
        </w:tc>
        <w:tc>
          <w:tcPr>
            <w:tcW w:w="1418" w:type="dxa"/>
            <w:shd w:val="clear" w:color="auto" w:fill="F2F2F2" w:themeFill="background1" w:themeFillShade="F2"/>
            <w:noWrap/>
            <w:tcMar>
              <w:left w:w="85" w:type="dxa"/>
              <w:right w:w="85" w:type="dxa"/>
            </w:tcMar>
            <w:hideMark/>
          </w:tcPr>
          <w:p w14:paraId="16A2DC1D" w14:textId="774021FC" w:rsidR="000104E6" w:rsidRPr="008A20DF" w:rsidRDefault="000104E6" w:rsidP="00173963">
            <w:pPr>
              <w:pStyle w:val="Tabletext10"/>
            </w:pPr>
            <w:r w:rsidRPr="008A20DF">
              <w:t>UN00004812</w:t>
            </w:r>
          </w:p>
        </w:tc>
        <w:tc>
          <w:tcPr>
            <w:tcW w:w="662" w:type="dxa"/>
            <w:shd w:val="clear" w:color="auto" w:fill="F2F2F2" w:themeFill="background1" w:themeFillShade="F2"/>
            <w:noWrap/>
            <w:tcMar>
              <w:left w:w="85" w:type="dxa"/>
              <w:right w:w="85" w:type="dxa"/>
            </w:tcMar>
            <w:hideMark/>
          </w:tcPr>
          <w:p w14:paraId="00E30ECB" w14:textId="77777777" w:rsidR="000104E6" w:rsidRPr="008A20DF" w:rsidRDefault="000104E6" w:rsidP="008B4441">
            <w:pPr>
              <w:pStyle w:val="Tabletext10"/>
              <w:jc w:val="center"/>
              <w:rPr>
                <w:b/>
                <w:bCs/>
              </w:rPr>
            </w:pPr>
            <w:r w:rsidRPr="008A20DF">
              <w:rPr>
                <w:b/>
                <w:bCs/>
              </w:rPr>
              <w:t>ASCC</w:t>
            </w:r>
          </w:p>
        </w:tc>
        <w:tc>
          <w:tcPr>
            <w:tcW w:w="3232" w:type="dxa"/>
            <w:shd w:val="clear" w:color="auto" w:fill="F2F2F2" w:themeFill="background1" w:themeFillShade="F2"/>
            <w:noWrap/>
            <w:tcMar>
              <w:left w:w="85" w:type="dxa"/>
              <w:right w:w="85" w:type="dxa"/>
            </w:tcMar>
            <w:hideMark/>
          </w:tcPr>
          <w:p w14:paraId="21BB3573" w14:textId="77777777" w:rsidR="000104E6" w:rsidRPr="008A20DF" w:rsidRDefault="000104E6" w:rsidP="00173963">
            <w:pPr>
              <w:pStyle w:val="Tabletext10"/>
            </w:pPr>
            <w:r w:rsidRPr="008A20DF">
              <w:t>Accounting Account. Related. Accounting Account Classification</w:t>
            </w:r>
          </w:p>
        </w:tc>
        <w:tc>
          <w:tcPr>
            <w:tcW w:w="4693" w:type="dxa"/>
            <w:shd w:val="clear" w:color="auto" w:fill="F2F2F2" w:themeFill="background1" w:themeFillShade="F2"/>
            <w:tcMar>
              <w:left w:w="85" w:type="dxa"/>
              <w:right w:w="85" w:type="dxa"/>
            </w:tcMar>
            <w:hideMark/>
          </w:tcPr>
          <w:p w14:paraId="25FE3CFE" w14:textId="77777777" w:rsidR="000104E6" w:rsidRPr="008A20DF" w:rsidRDefault="000104E6" w:rsidP="008D1D08">
            <w:pPr>
              <w:pStyle w:val="Tabletext10"/>
              <w:jc w:val="both"/>
              <w:rPr>
                <w:color w:val="000000"/>
              </w:rPr>
            </w:pPr>
            <w:r w:rsidRPr="008A20DF">
              <w:rPr>
                <w:color w:val="000000"/>
              </w:rPr>
              <w:t>The classification related to this accounting account.</w:t>
            </w:r>
          </w:p>
        </w:tc>
      </w:tr>
      <w:tr w:rsidR="000104E6" w:rsidRPr="008A20DF" w14:paraId="05E22A74" w14:textId="77777777" w:rsidTr="00330597">
        <w:trPr>
          <w:cantSplit/>
          <w:trHeight w:val="285"/>
        </w:trPr>
        <w:tc>
          <w:tcPr>
            <w:tcW w:w="403" w:type="dxa"/>
            <w:shd w:val="clear" w:color="auto" w:fill="F2F2F2" w:themeFill="background1" w:themeFillShade="F2"/>
            <w:tcMar>
              <w:left w:w="85" w:type="dxa"/>
              <w:right w:w="85" w:type="dxa"/>
            </w:tcMar>
          </w:tcPr>
          <w:p w14:paraId="306E1A2B" w14:textId="6EFA9B1B" w:rsidR="000104E6" w:rsidRPr="008A20DF" w:rsidRDefault="001B11FE" w:rsidP="00FA759D">
            <w:pPr>
              <w:pStyle w:val="Tabletext10"/>
              <w:jc w:val="center"/>
            </w:pPr>
            <w:r>
              <w:rPr>
                <w:rFonts w:hint="eastAsia"/>
              </w:rPr>
              <w:t>1</w:t>
            </w:r>
            <w:r>
              <w:t>1</w:t>
            </w:r>
          </w:p>
        </w:tc>
        <w:tc>
          <w:tcPr>
            <w:tcW w:w="1418" w:type="dxa"/>
            <w:shd w:val="clear" w:color="auto" w:fill="F2F2F2" w:themeFill="background1" w:themeFillShade="F2"/>
            <w:noWrap/>
            <w:tcMar>
              <w:left w:w="85" w:type="dxa"/>
              <w:right w:w="85" w:type="dxa"/>
            </w:tcMar>
            <w:hideMark/>
          </w:tcPr>
          <w:p w14:paraId="620B2CA1" w14:textId="1C8B8B5C" w:rsidR="000104E6" w:rsidRPr="008A20DF" w:rsidRDefault="000104E6" w:rsidP="00173963">
            <w:pPr>
              <w:pStyle w:val="Tabletext10"/>
            </w:pPr>
            <w:r w:rsidRPr="008A20DF">
              <w:t>UN00004816</w:t>
            </w:r>
          </w:p>
        </w:tc>
        <w:tc>
          <w:tcPr>
            <w:tcW w:w="662" w:type="dxa"/>
            <w:shd w:val="clear" w:color="auto" w:fill="F2F2F2" w:themeFill="background1" w:themeFillShade="F2"/>
            <w:noWrap/>
            <w:tcMar>
              <w:left w:w="85" w:type="dxa"/>
              <w:right w:w="85" w:type="dxa"/>
            </w:tcMar>
            <w:hideMark/>
          </w:tcPr>
          <w:p w14:paraId="61BBFBF2" w14:textId="77777777" w:rsidR="000104E6" w:rsidRPr="008A20DF" w:rsidRDefault="000104E6" w:rsidP="008B4441">
            <w:pPr>
              <w:pStyle w:val="Tabletext10"/>
              <w:jc w:val="center"/>
              <w:rPr>
                <w:b/>
                <w:bCs/>
              </w:rPr>
            </w:pPr>
            <w:r w:rsidRPr="008A20DF">
              <w:rPr>
                <w:b/>
                <w:bCs/>
              </w:rPr>
              <w:t>ASCC</w:t>
            </w:r>
          </w:p>
        </w:tc>
        <w:tc>
          <w:tcPr>
            <w:tcW w:w="3232" w:type="dxa"/>
            <w:shd w:val="clear" w:color="auto" w:fill="F2F2F2" w:themeFill="background1" w:themeFillShade="F2"/>
            <w:noWrap/>
            <w:tcMar>
              <w:left w:w="85" w:type="dxa"/>
              <w:right w:w="85" w:type="dxa"/>
            </w:tcMar>
            <w:hideMark/>
          </w:tcPr>
          <w:p w14:paraId="03BD5C7E" w14:textId="77777777" w:rsidR="000104E6" w:rsidRPr="008A20DF" w:rsidRDefault="000104E6" w:rsidP="00173963">
            <w:pPr>
              <w:pStyle w:val="Tabletext10"/>
            </w:pPr>
            <w:r w:rsidRPr="008A20DF">
              <w:t>Accounting Account. Specified. Financial Account</w:t>
            </w:r>
          </w:p>
        </w:tc>
        <w:tc>
          <w:tcPr>
            <w:tcW w:w="4693" w:type="dxa"/>
            <w:shd w:val="clear" w:color="auto" w:fill="F2F2F2" w:themeFill="background1" w:themeFillShade="F2"/>
            <w:tcMar>
              <w:left w:w="85" w:type="dxa"/>
              <w:right w:w="85" w:type="dxa"/>
            </w:tcMar>
            <w:hideMark/>
          </w:tcPr>
          <w:p w14:paraId="1291FEA1" w14:textId="77777777" w:rsidR="000104E6" w:rsidRPr="008A20DF" w:rsidRDefault="000104E6" w:rsidP="008D1D08">
            <w:pPr>
              <w:pStyle w:val="Tabletext10"/>
              <w:jc w:val="both"/>
              <w:rPr>
                <w:color w:val="000000"/>
              </w:rPr>
            </w:pPr>
            <w:r w:rsidRPr="008A20DF">
              <w:rPr>
                <w:color w:val="000000"/>
              </w:rPr>
              <w:t>A financial account specified for this accounting account.</w:t>
            </w:r>
          </w:p>
        </w:tc>
      </w:tr>
      <w:tr w:rsidR="000104E6" w:rsidRPr="008A20DF" w14:paraId="6F82E216" w14:textId="77777777" w:rsidTr="00330597">
        <w:trPr>
          <w:cantSplit/>
          <w:trHeight w:val="285"/>
        </w:trPr>
        <w:tc>
          <w:tcPr>
            <w:tcW w:w="403" w:type="dxa"/>
            <w:shd w:val="clear" w:color="auto" w:fill="F2F2F2" w:themeFill="background1" w:themeFillShade="F2"/>
            <w:tcMar>
              <w:left w:w="85" w:type="dxa"/>
              <w:right w:w="85" w:type="dxa"/>
            </w:tcMar>
          </w:tcPr>
          <w:p w14:paraId="04E13E4B" w14:textId="408A7E41" w:rsidR="000104E6" w:rsidRPr="008A20DF" w:rsidRDefault="001B11FE" w:rsidP="00FA759D">
            <w:pPr>
              <w:pStyle w:val="Tabletext10"/>
              <w:jc w:val="center"/>
            </w:pPr>
            <w:r>
              <w:rPr>
                <w:rFonts w:hint="eastAsia"/>
              </w:rPr>
              <w:t>1</w:t>
            </w:r>
            <w:r>
              <w:t>2</w:t>
            </w:r>
          </w:p>
        </w:tc>
        <w:tc>
          <w:tcPr>
            <w:tcW w:w="1418" w:type="dxa"/>
            <w:shd w:val="clear" w:color="auto" w:fill="F2F2F2" w:themeFill="background1" w:themeFillShade="F2"/>
            <w:noWrap/>
            <w:tcMar>
              <w:left w:w="85" w:type="dxa"/>
              <w:right w:w="85" w:type="dxa"/>
            </w:tcMar>
            <w:hideMark/>
          </w:tcPr>
          <w:p w14:paraId="50834DF3" w14:textId="0AEEC3FC" w:rsidR="000104E6" w:rsidRPr="008A20DF" w:rsidRDefault="000104E6" w:rsidP="00173963">
            <w:pPr>
              <w:pStyle w:val="Tabletext10"/>
            </w:pPr>
            <w:r w:rsidRPr="008A20DF">
              <w:t>UN00004817</w:t>
            </w:r>
          </w:p>
        </w:tc>
        <w:tc>
          <w:tcPr>
            <w:tcW w:w="662" w:type="dxa"/>
            <w:shd w:val="clear" w:color="auto" w:fill="F2F2F2" w:themeFill="background1" w:themeFillShade="F2"/>
            <w:noWrap/>
            <w:tcMar>
              <w:left w:w="85" w:type="dxa"/>
              <w:right w:w="85" w:type="dxa"/>
            </w:tcMar>
            <w:hideMark/>
          </w:tcPr>
          <w:p w14:paraId="58524AC1" w14:textId="77777777" w:rsidR="000104E6" w:rsidRPr="008A20DF" w:rsidRDefault="000104E6" w:rsidP="008B4441">
            <w:pPr>
              <w:pStyle w:val="Tabletext10"/>
              <w:jc w:val="center"/>
              <w:rPr>
                <w:b/>
                <w:bCs/>
              </w:rPr>
            </w:pPr>
            <w:r w:rsidRPr="008A20DF">
              <w:rPr>
                <w:b/>
                <w:bCs/>
              </w:rPr>
              <w:t>ASCC</w:t>
            </w:r>
          </w:p>
        </w:tc>
        <w:tc>
          <w:tcPr>
            <w:tcW w:w="3232" w:type="dxa"/>
            <w:shd w:val="clear" w:color="auto" w:fill="F2F2F2" w:themeFill="background1" w:themeFillShade="F2"/>
            <w:noWrap/>
            <w:tcMar>
              <w:left w:w="85" w:type="dxa"/>
              <w:right w:w="85" w:type="dxa"/>
            </w:tcMar>
            <w:hideMark/>
          </w:tcPr>
          <w:p w14:paraId="680AA208" w14:textId="77777777" w:rsidR="000104E6" w:rsidRPr="008A20DF" w:rsidRDefault="000104E6" w:rsidP="00173963">
            <w:pPr>
              <w:pStyle w:val="Tabletext10"/>
            </w:pPr>
            <w:r w:rsidRPr="008A20DF">
              <w:t>Accounting Account. Linked. Accounting Account</w:t>
            </w:r>
          </w:p>
        </w:tc>
        <w:tc>
          <w:tcPr>
            <w:tcW w:w="4693" w:type="dxa"/>
            <w:shd w:val="clear" w:color="auto" w:fill="F2F2F2" w:themeFill="background1" w:themeFillShade="F2"/>
            <w:tcMar>
              <w:left w:w="85" w:type="dxa"/>
              <w:right w:w="85" w:type="dxa"/>
            </w:tcMar>
            <w:hideMark/>
          </w:tcPr>
          <w:p w14:paraId="7AF6F787" w14:textId="77777777" w:rsidR="000104E6" w:rsidRPr="008A20DF" w:rsidRDefault="000104E6" w:rsidP="008D1D08">
            <w:pPr>
              <w:pStyle w:val="Tabletext10"/>
              <w:jc w:val="both"/>
              <w:rPr>
                <w:color w:val="000000"/>
              </w:rPr>
            </w:pPr>
            <w:r w:rsidRPr="008A20DF">
              <w:rPr>
                <w:color w:val="000000"/>
              </w:rPr>
              <w:t>An accounting account linked to this accounting account.</w:t>
            </w:r>
          </w:p>
        </w:tc>
      </w:tr>
    </w:tbl>
    <w:p w14:paraId="4F926980" w14:textId="1D0488D7" w:rsidR="009542BA" w:rsidRPr="008A20DF" w:rsidRDefault="009542BA" w:rsidP="009542BA"/>
    <w:p w14:paraId="46C79692" w14:textId="242AEC99" w:rsidR="00470109" w:rsidRPr="008A20DF" w:rsidRDefault="00470109" w:rsidP="000D7B3E">
      <w:pPr>
        <w:pStyle w:val="51"/>
      </w:pPr>
      <w:r w:rsidRPr="008A20DF">
        <w:rPr>
          <w:rFonts w:hint="eastAsia"/>
        </w:rPr>
        <w:t>D</w:t>
      </w:r>
      <w:r w:rsidRPr="008A20DF">
        <w:t>ata element</w:t>
      </w:r>
      <w:r w:rsidR="006C7622" w:rsidRPr="008A20DF">
        <w:t>s</w:t>
      </w:r>
    </w:p>
    <w:p w14:paraId="71E836C7" w14:textId="7CF0A869" w:rsidR="00470109" w:rsidRPr="008A20DF" w:rsidRDefault="00470109" w:rsidP="00470109">
      <w:r w:rsidRPr="008A20DF">
        <w:rPr>
          <w:rFonts w:hint="eastAsia"/>
        </w:rPr>
        <w:t>D</w:t>
      </w:r>
      <w:r w:rsidRPr="008A20DF">
        <w:t xml:space="preserve">ata element of Chart of Account are listed in </w:t>
      </w:r>
      <w:r w:rsidRPr="008A20DF">
        <w:rPr>
          <w:b/>
          <w:bCs/>
        </w:rPr>
        <w:t xml:space="preserve">Table </w:t>
      </w:r>
      <w:r w:rsidR="009542BA" w:rsidRPr="008A20DF">
        <w:rPr>
          <w:b/>
          <w:bCs/>
        </w:rPr>
        <w:t>1</w:t>
      </w:r>
      <w:r w:rsidR="00330FB2">
        <w:rPr>
          <w:b/>
          <w:bCs/>
        </w:rPr>
        <w:t>2</w:t>
      </w:r>
      <w:r w:rsidRPr="008A20DF">
        <w:t>.</w:t>
      </w:r>
      <w:r w:rsidR="009542BA" w:rsidRPr="008A20DF">
        <w:t xml:space="preserve"> "Chart of Accounts" contains data elements relevant to the GL chart of accounts, including name, description, type, hierarchy and so forth.</w:t>
      </w:r>
    </w:p>
    <w:p w14:paraId="748A6507" w14:textId="024D4552" w:rsidR="00470109" w:rsidRPr="008A20DF" w:rsidRDefault="009542BA" w:rsidP="009542BA">
      <w:pPr>
        <w:pStyle w:val="Tabletitle"/>
      </w:pPr>
      <w:r w:rsidRPr="008A20DF">
        <w:t>Table </w:t>
      </w:r>
      <w:r w:rsidRPr="008A20DF">
        <w:fldChar w:fldCharType="begin"/>
      </w:r>
      <w:r w:rsidRPr="008A20DF">
        <w:instrText xml:space="preserve"> IF </w:instrText>
      </w:r>
      <w:r w:rsidRPr="008A20DF">
        <w:fldChar w:fldCharType="begin"/>
      </w:r>
      <w:r w:rsidRPr="008A20DF">
        <w:instrText xml:space="preserve">SEQ aaa \c </w:instrText>
      </w:r>
      <w:r w:rsidRPr="008A20DF">
        <w:fldChar w:fldCharType="separate"/>
      </w:r>
      <w:r w:rsidR="00330FB2">
        <w:rPr>
          <w:noProof/>
        </w:rPr>
        <w:instrText>0</w:instrText>
      </w:r>
      <w:r w:rsidRPr="008A20DF">
        <w:fldChar w:fldCharType="end"/>
      </w:r>
      <w:r w:rsidRPr="008A20DF">
        <w:instrText xml:space="preserve"> &gt;= 1 "</w:instrText>
      </w:r>
      <w:r w:rsidRPr="008A20DF">
        <w:fldChar w:fldCharType="begin"/>
      </w:r>
      <w:r w:rsidRPr="008A20DF">
        <w:instrText xml:space="preserve">SEQ aaa \c \* ALPHABETIC </w:instrText>
      </w:r>
      <w:r w:rsidRPr="008A20DF">
        <w:fldChar w:fldCharType="separate"/>
      </w:r>
      <w:r w:rsidRPr="008A20DF">
        <w:instrText>A</w:instrText>
      </w:r>
      <w:r w:rsidRPr="008A20DF">
        <w:fldChar w:fldCharType="end"/>
      </w:r>
      <w:r w:rsidRPr="008A20DF">
        <w:instrText xml:space="preserve">." "" </w:instrText>
      </w:r>
      <w:r w:rsidRPr="008A20DF">
        <w:fldChar w:fldCharType="end"/>
      </w:r>
      <w:r w:rsidRPr="008A20DF">
        <w:fldChar w:fldCharType="begin"/>
      </w:r>
      <w:r w:rsidRPr="008A20DF">
        <w:instrText xml:space="preserve">SEQ Table </w:instrText>
      </w:r>
      <w:r w:rsidRPr="008A20DF">
        <w:fldChar w:fldCharType="separate"/>
      </w:r>
      <w:r w:rsidR="00330FB2">
        <w:rPr>
          <w:noProof/>
        </w:rPr>
        <w:t>12</w:t>
      </w:r>
      <w:r w:rsidRPr="008A20DF">
        <w:fldChar w:fldCharType="end"/>
      </w:r>
      <w:r w:rsidRPr="008A20DF">
        <w:t> — Data elements of Chart of Account</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0"/>
        <w:gridCol w:w="1829"/>
        <w:gridCol w:w="1132"/>
        <w:gridCol w:w="5673"/>
        <w:gridCol w:w="697"/>
      </w:tblGrid>
      <w:tr w:rsidR="00470109" w:rsidRPr="008A20DF" w14:paraId="3A0D0A67" w14:textId="77777777" w:rsidTr="002C73F1">
        <w:trPr>
          <w:cantSplit/>
          <w:tblHeader/>
        </w:trPr>
        <w:tc>
          <w:tcPr>
            <w:tcW w:w="220" w:type="pct"/>
            <w:shd w:val="clear" w:color="auto" w:fill="D9D9D9" w:themeFill="background1" w:themeFillShade="D9"/>
            <w:tcMar>
              <w:left w:w="0" w:type="dxa"/>
              <w:right w:w="0" w:type="dxa"/>
            </w:tcMar>
            <w:vAlign w:val="center"/>
          </w:tcPr>
          <w:p w14:paraId="7C52BDBE" w14:textId="77777777" w:rsidR="00470109" w:rsidRPr="008A20DF" w:rsidRDefault="00470109" w:rsidP="004C6642">
            <w:pPr>
              <w:pStyle w:val="Tabletext10"/>
              <w:jc w:val="center"/>
              <w:rPr>
                <w:b/>
                <w:bCs/>
              </w:rPr>
            </w:pPr>
            <w:r w:rsidRPr="008A20DF">
              <w:rPr>
                <w:b/>
                <w:bCs/>
              </w:rPr>
              <w:t>No</w:t>
            </w:r>
          </w:p>
        </w:tc>
        <w:tc>
          <w:tcPr>
            <w:tcW w:w="937" w:type="pct"/>
            <w:shd w:val="clear" w:color="auto" w:fill="D9D9D9" w:themeFill="background1" w:themeFillShade="D9"/>
            <w:vAlign w:val="center"/>
          </w:tcPr>
          <w:p w14:paraId="0D461A23" w14:textId="77777777" w:rsidR="00470109" w:rsidRPr="008A20DF" w:rsidRDefault="00470109" w:rsidP="004C6642">
            <w:pPr>
              <w:pStyle w:val="Tabletext10"/>
              <w:jc w:val="center"/>
              <w:rPr>
                <w:b/>
                <w:bCs/>
              </w:rPr>
            </w:pPr>
            <w:r w:rsidRPr="008A20DF">
              <w:rPr>
                <w:b/>
                <w:bCs/>
              </w:rPr>
              <w:t>Data element name</w:t>
            </w:r>
          </w:p>
        </w:tc>
        <w:tc>
          <w:tcPr>
            <w:tcW w:w="580" w:type="pct"/>
            <w:shd w:val="clear" w:color="auto" w:fill="D9D9D9" w:themeFill="background1" w:themeFillShade="D9"/>
          </w:tcPr>
          <w:p w14:paraId="55656AC9" w14:textId="77777777" w:rsidR="00470109" w:rsidRPr="008A20DF" w:rsidRDefault="00470109" w:rsidP="004C6642">
            <w:pPr>
              <w:pStyle w:val="Tabletext10"/>
              <w:jc w:val="center"/>
              <w:rPr>
                <w:b/>
                <w:bCs/>
              </w:rPr>
            </w:pPr>
            <w:r w:rsidRPr="008A20DF">
              <w:rPr>
                <w:b/>
                <w:bCs/>
              </w:rPr>
              <w:t>Semantic data type</w:t>
            </w:r>
          </w:p>
        </w:tc>
        <w:tc>
          <w:tcPr>
            <w:tcW w:w="2906" w:type="pct"/>
            <w:shd w:val="clear" w:color="auto" w:fill="D9D9D9" w:themeFill="background1" w:themeFillShade="D9"/>
            <w:tcMar>
              <w:left w:w="0" w:type="dxa"/>
              <w:right w:w="0" w:type="dxa"/>
            </w:tcMar>
            <w:vAlign w:val="center"/>
          </w:tcPr>
          <w:p w14:paraId="2EBE7218" w14:textId="77777777" w:rsidR="00470109" w:rsidRPr="008A20DF" w:rsidRDefault="00470109" w:rsidP="004C6642">
            <w:pPr>
              <w:pStyle w:val="Tabletext10"/>
              <w:jc w:val="center"/>
              <w:rPr>
                <w:b/>
                <w:bCs/>
              </w:rPr>
            </w:pPr>
            <w:r w:rsidRPr="008A20DF">
              <w:rPr>
                <w:b/>
                <w:bCs/>
              </w:rPr>
              <w:t>Description</w:t>
            </w:r>
          </w:p>
        </w:tc>
        <w:tc>
          <w:tcPr>
            <w:tcW w:w="357" w:type="pct"/>
            <w:shd w:val="clear" w:color="auto" w:fill="D9D9D9" w:themeFill="background1" w:themeFillShade="D9"/>
            <w:tcMar>
              <w:left w:w="0" w:type="dxa"/>
              <w:right w:w="0" w:type="dxa"/>
            </w:tcMar>
            <w:vAlign w:val="center"/>
          </w:tcPr>
          <w:p w14:paraId="5B2BCAB9" w14:textId="1E975334" w:rsidR="00470109" w:rsidRPr="008A20DF" w:rsidRDefault="00A3371D" w:rsidP="004C6642">
            <w:pPr>
              <w:pStyle w:val="Tabletext10"/>
              <w:jc w:val="center"/>
              <w:rPr>
                <w:b/>
                <w:bCs/>
              </w:rPr>
            </w:pPr>
            <w:r>
              <w:rPr>
                <w:b/>
                <w:bCs/>
              </w:rPr>
              <w:t>Use</w:t>
            </w:r>
          </w:p>
        </w:tc>
      </w:tr>
      <w:tr w:rsidR="00470109" w:rsidRPr="00011459" w14:paraId="4F42B222" w14:textId="77777777" w:rsidTr="008B4441">
        <w:trPr>
          <w:cantSplit/>
        </w:trPr>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57" w:type="dxa"/>
              <w:right w:w="57" w:type="dxa"/>
            </w:tcMar>
          </w:tcPr>
          <w:p w14:paraId="2154DA2D" w14:textId="77777777" w:rsidR="00470109" w:rsidRPr="00011459" w:rsidRDefault="00470109" w:rsidP="004C6642">
            <w:pPr>
              <w:pStyle w:val="Tabletext10"/>
              <w:rPr>
                <w:b/>
                <w:bCs/>
                <w:i/>
                <w:iCs/>
              </w:rPr>
            </w:pPr>
            <w:r w:rsidRPr="00011459">
              <w:rPr>
                <w:b/>
                <w:bCs/>
                <w:i/>
                <w:iCs/>
              </w:rPr>
              <w:t>Unique identifier</w:t>
            </w:r>
          </w:p>
        </w:tc>
      </w:tr>
      <w:tr w:rsidR="00470109" w:rsidRPr="008A20DF" w14:paraId="238AD55B" w14:textId="77777777" w:rsidTr="002C73F1">
        <w:trPr>
          <w:cantSplit/>
        </w:trPr>
        <w:tc>
          <w:tcPr>
            <w:tcW w:w="220"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CB8AE9F" w14:textId="77777777" w:rsidR="00470109" w:rsidRPr="008A20DF" w:rsidRDefault="00470109" w:rsidP="008B4441">
            <w:pPr>
              <w:pStyle w:val="Tabletext10"/>
              <w:jc w:val="center"/>
            </w:pPr>
            <w:r w:rsidRPr="008A20DF">
              <w:t>1</w:t>
            </w:r>
          </w:p>
        </w:tc>
        <w:tc>
          <w:tcPr>
            <w:tcW w:w="937"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40FF5A8" w14:textId="77777777" w:rsidR="00470109" w:rsidRPr="008A20DF" w:rsidRDefault="00470109" w:rsidP="004C6642">
            <w:pPr>
              <w:pStyle w:val="Tabletext10"/>
            </w:pPr>
            <w:r w:rsidRPr="008A20DF">
              <w:t>Account Number</w:t>
            </w:r>
          </w:p>
        </w:tc>
        <w:tc>
          <w:tcPr>
            <w:tcW w:w="580" w:type="pct"/>
            <w:tcBorders>
              <w:top w:val="single" w:sz="4" w:space="0" w:color="auto"/>
              <w:left w:val="single" w:sz="4" w:space="0" w:color="auto"/>
              <w:bottom w:val="single" w:sz="4" w:space="0" w:color="auto"/>
              <w:right w:val="single" w:sz="4" w:space="0" w:color="auto"/>
            </w:tcBorders>
            <w:tcMar>
              <w:left w:w="57" w:type="dxa"/>
              <w:right w:w="57" w:type="dxa"/>
            </w:tcMar>
          </w:tcPr>
          <w:p w14:paraId="53501D73" w14:textId="77777777" w:rsidR="00470109" w:rsidRPr="008A20DF" w:rsidRDefault="00470109" w:rsidP="008B4441">
            <w:pPr>
              <w:pStyle w:val="Tabletext10"/>
              <w:jc w:val="center"/>
            </w:pPr>
            <w:r w:rsidRPr="008A20DF">
              <w:t>Identifier</w:t>
            </w:r>
          </w:p>
        </w:tc>
        <w:tc>
          <w:tcPr>
            <w:tcW w:w="2906"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386A270" w14:textId="77777777" w:rsidR="00470109" w:rsidRPr="008A20DF" w:rsidRDefault="00470109" w:rsidP="008D1D08">
            <w:pPr>
              <w:pStyle w:val="Tabletext10"/>
              <w:jc w:val="both"/>
              <w:rPr>
                <w:sz w:val="22"/>
              </w:rPr>
            </w:pPr>
            <w:r w:rsidRPr="008A20DF">
              <w:t xml:space="preserve">The unique identifier for the "Chart of </w:t>
            </w:r>
            <w:r w:rsidRPr="008A20DF">
              <w:rPr>
                <w:color w:val="000000"/>
              </w:rPr>
              <w:t>Accounts". The GL account number.</w:t>
            </w:r>
          </w:p>
        </w:tc>
        <w:tc>
          <w:tcPr>
            <w:tcW w:w="357"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F127E7A" w14:textId="77777777" w:rsidR="00470109" w:rsidRPr="008A20DF" w:rsidRDefault="00470109" w:rsidP="008B4441">
            <w:pPr>
              <w:pStyle w:val="Tabletext10"/>
              <w:jc w:val="center"/>
            </w:pPr>
            <w:r w:rsidRPr="008A20DF">
              <w:t>M</w:t>
            </w:r>
          </w:p>
        </w:tc>
      </w:tr>
      <w:tr w:rsidR="00470109" w:rsidRPr="00011459" w14:paraId="2FD84783" w14:textId="77777777" w:rsidTr="008B4441">
        <w:trPr>
          <w:cantSplit/>
        </w:trPr>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57" w:type="dxa"/>
              <w:right w:w="57" w:type="dxa"/>
            </w:tcMar>
          </w:tcPr>
          <w:p w14:paraId="2027BF08" w14:textId="4FE7A9CB" w:rsidR="00470109" w:rsidRPr="00011459" w:rsidRDefault="00684F6D" w:rsidP="004C6642">
            <w:pPr>
              <w:pStyle w:val="Tabletext10"/>
              <w:rPr>
                <w:b/>
                <w:bCs/>
                <w:i/>
                <w:iCs/>
              </w:rPr>
            </w:pPr>
            <w:r w:rsidRPr="00011459">
              <w:rPr>
                <w:b/>
                <w:bCs/>
                <w:i/>
                <w:iCs/>
              </w:rPr>
              <w:t>Reference identifier</w:t>
            </w:r>
          </w:p>
        </w:tc>
      </w:tr>
      <w:tr w:rsidR="00470109" w:rsidRPr="008A20DF" w14:paraId="34BB867C" w14:textId="77777777" w:rsidTr="002C73F1">
        <w:trPr>
          <w:cantSplit/>
        </w:trPr>
        <w:tc>
          <w:tcPr>
            <w:tcW w:w="220"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73C2982" w14:textId="77777777" w:rsidR="00470109" w:rsidRPr="008A20DF" w:rsidRDefault="00470109" w:rsidP="008B4441">
            <w:pPr>
              <w:pStyle w:val="Tabletext10"/>
              <w:jc w:val="center"/>
            </w:pPr>
            <w:r w:rsidRPr="008A20DF">
              <w:t>2</w:t>
            </w:r>
          </w:p>
        </w:tc>
        <w:tc>
          <w:tcPr>
            <w:tcW w:w="937"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A112D8D" w14:textId="77777777" w:rsidR="00470109" w:rsidRPr="008A20DF" w:rsidRDefault="00470109" w:rsidP="004C6642">
            <w:pPr>
              <w:pStyle w:val="Tabletext10"/>
            </w:pPr>
            <w:r w:rsidRPr="008A20DF">
              <w:t>Parent Account Number</w:t>
            </w:r>
          </w:p>
        </w:tc>
        <w:tc>
          <w:tcPr>
            <w:tcW w:w="580" w:type="pct"/>
            <w:tcBorders>
              <w:top w:val="single" w:sz="4" w:space="0" w:color="auto"/>
              <w:left w:val="single" w:sz="4" w:space="0" w:color="auto"/>
              <w:bottom w:val="single" w:sz="4" w:space="0" w:color="auto"/>
              <w:right w:val="single" w:sz="4" w:space="0" w:color="auto"/>
            </w:tcBorders>
            <w:tcMar>
              <w:left w:w="57" w:type="dxa"/>
              <w:right w:w="57" w:type="dxa"/>
            </w:tcMar>
          </w:tcPr>
          <w:p w14:paraId="000D6573" w14:textId="402FA045" w:rsidR="00470109" w:rsidRPr="008A20DF" w:rsidRDefault="00684F6D" w:rsidP="008B4441">
            <w:pPr>
              <w:pStyle w:val="Tabletext10"/>
              <w:jc w:val="center"/>
            </w:pPr>
            <w:r>
              <w:t>Reference identifier</w:t>
            </w:r>
          </w:p>
        </w:tc>
        <w:tc>
          <w:tcPr>
            <w:tcW w:w="2906"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CF99D8F" w14:textId="5268E424" w:rsidR="00470109" w:rsidRPr="008A20DF" w:rsidRDefault="00470109" w:rsidP="008D1D08">
            <w:pPr>
              <w:pStyle w:val="Tabletext10"/>
              <w:jc w:val="both"/>
            </w:pPr>
            <w:r w:rsidRPr="008A20DF">
              <w:t xml:space="preserve">The </w:t>
            </w:r>
            <w:r w:rsidR="00684F6D">
              <w:rPr>
                <w:color w:val="000000"/>
              </w:rPr>
              <w:t>Reference identifier</w:t>
            </w:r>
            <w:r w:rsidRPr="008A20DF">
              <w:rPr>
                <w:color w:val="000000"/>
              </w:rPr>
              <w:t xml:space="preserve"> for the “Chart of Accounts”. The number of the parent account in an account hierarchy. This data element is provided to allow more than the predefined levels of the hierarchy in the chart of accounts table. When "Parent Account Number" is the highest level, its value can be set to the default value, for example set NULL.</w:t>
            </w:r>
          </w:p>
        </w:tc>
        <w:tc>
          <w:tcPr>
            <w:tcW w:w="357"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F1E33F2" w14:textId="77777777" w:rsidR="00470109" w:rsidRPr="008A20DF" w:rsidRDefault="00470109" w:rsidP="008B4441">
            <w:pPr>
              <w:pStyle w:val="Tabletext10"/>
              <w:jc w:val="center"/>
            </w:pPr>
            <w:r w:rsidRPr="008A20DF">
              <w:t>M</w:t>
            </w:r>
          </w:p>
        </w:tc>
      </w:tr>
      <w:tr w:rsidR="00470109" w:rsidRPr="008A20DF" w14:paraId="6FAB4994" w14:textId="77777777" w:rsidTr="008B4441">
        <w:trPr>
          <w:cantSplit/>
        </w:trPr>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57" w:type="dxa"/>
              <w:right w:w="57" w:type="dxa"/>
            </w:tcMar>
          </w:tcPr>
          <w:p w14:paraId="19230609" w14:textId="77777777" w:rsidR="00470109" w:rsidRPr="008A20DF" w:rsidRDefault="00470109" w:rsidP="004C6642">
            <w:pPr>
              <w:pStyle w:val="Tabletext10"/>
              <w:rPr>
                <w:b/>
                <w:bCs/>
              </w:rPr>
            </w:pPr>
            <w:r w:rsidRPr="008A20DF">
              <w:rPr>
                <w:b/>
                <w:bCs/>
              </w:rPr>
              <w:t>Other data elements</w:t>
            </w:r>
          </w:p>
        </w:tc>
      </w:tr>
      <w:tr w:rsidR="00470109" w:rsidRPr="008A20DF" w14:paraId="1E8E937C" w14:textId="77777777" w:rsidTr="002C73F1">
        <w:trPr>
          <w:cantSplit/>
        </w:trPr>
        <w:tc>
          <w:tcPr>
            <w:tcW w:w="220"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932A974" w14:textId="77777777" w:rsidR="00470109" w:rsidRPr="008A20DF" w:rsidRDefault="00470109" w:rsidP="008B4441">
            <w:pPr>
              <w:pStyle w:val="Tabletext10"/>
              <w:jc w:val="center"/>
            </w:pPr>
            <w:r w:rsidRPr="008A20DF">
              <w:t>3</w:t>
            </w:r>
          </w:p>
        </w:tc>
        <w:tc>
          <w:tcPr>
            <w:tcW w:w="937"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79B9631" w14:textId="77777777" w:rsidR="00470109" w:rsidRPr="008A20DF" w:rsidRDefault="00470109" w:rsidP="004C6642">
            <w:pPr>
              <w:pStyle w:val="Tabletext10"/>
            </w:pPr>
            <w:r w:rsidRPr="008A20DF">
              <w:t>Account Name</w:t>
            </w:r>
          </w:p>
        </w:tc>
        <w:tc>
          <w:tcPr>
            <w:tcW w:w="580" w:type="pct"/>
            <w:tcBorders>
              <w:top w:val="single" w:sz="4" w:space="0" w:color="auto"/>
              <w:left w:val="single" w:sz="4" w:space="0" w:color="auto"/>
              <w:bottom w:val="single" w:sz="4" w:space="0" w:color="auto"/>
              <w:right w:val="single" w:sz="4" w:space="0" w:color="auto"/>
            </w:tcBorders>
            <w:tcMar>
              <w:left w:w="57" w:type="dxa"/>
              <w:right w:w="57" w:type="dxa"/>
            </w:tcMar>
          </w:tcPr>
          <w:p w14:paraId="36DDA17B" w14:textId="77777777" w:rsidR="00470109" w:rsidRPr="008A20DF" w:rsidRDefault="00470109" w:rsidP="008B4441">
            <w:pPr>
              <w:pStyle w:val="Tabletext10"/>
              <w:jc w:val="center"/>
            </w:pPr>
            <w:r w:rsidRPr="008A20DF">
              <w:t>Text</w:t>
            </w:r>
          </w:p>
        </w:tc>
        <w:tc>
          <w:tcPr>
            <w:tcW w:w="2906"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F88B0B1" w14:textId="77777777" w:rsidR="00470109" w:rsidRPr="008A20DF" w:rsidRDefault="00470109" w:rsidP="004C6642">
            <w:pPr>
              <w:pStyle w:val="Tabletext10"/>
            </w:pPr>
            <w:r w:rsidRPr="008A20DF">
              <w:t>The name of the GL account.</w:t>
            </w:r>
          </w:p>
        </w:tc>
        <w:tc>
          <w:tcPr>
            <w:tcW w:w="357"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9EF5B4D" w14:textId="77777777" w:rsidR="00470109" w:rsidRPr="008A20DF" w:rsidRDefault="00470109" w:rsidP="008B4441">
            <w:pPr>
              <w:pStyle w:val="Tabletext10"/>
              <w:jc w:val="center"/>
            </w:pPr>
            <w:r w:rsidRPr="008A20DF">
              <w:t>M</w:t>
            </w:r>
          </w:p>
        </w:tc>
      </w:tr>
      <w:tr w:rsidR="00470109" w:rsidRPr="008A20DF" w14:paraId="6A6C820D" w14:textId="77777777" w:rsidTr="002C73F1">
        <w:trPr>
          <w:cantSplit/>
        </w:trPr>
        <w:tc>
          <w:tcPr>
            <w:tcW w:w="220"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EBCAED9" w14:textId="77777777" w:rsidR="00470109" w:rsidRPr="008A20DF" w:rsidRDefault="00470109" w:rsidP="008B4441">
            <w:pPr>
              <w:pStyle w:val="Tabletext10"/>
              <w:jc w:val="center"/>
            </w:pPr>
            <w:r w:rsidRPr="008A20DF">
              <w:t>4</w:t>
            </w:r>
          </w:p>
        </w:tc>
        <w:tc>
          <w:tcPr>
            <w:tcW w:w="937"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78C9A85" w14:textId="77777777" w:rsidR="00470109" w:rsidRPr="008A20DF" w:rsidRDefault="00470109" w:rsidP="004C6642">
            <w:pPr>
              <w:pStyle w:val="Tabletext10"/>
            </w:pPr>
            <w:r w:rsidRPr="008A20DF">
              <w:t>Account Type</w:t>
            </w:r>
          </w:p>
        </w:tc>
        <w:tc>
          <w:tcPr>
            <w:tcW w:w="580" w:type="pct"/>
            <w:tcBorders>
              <w:top w:val="single" w:sz="4" w:space="0" w:color="auto"/>
              <w:left w:val="single" w:sz="4" w:space="0" w:color="auto"/>
              <w:bottom w:val="single" w:sz="4" w:space="0" w:color="auto"/>
              <w:right w:val="single" w:sz="4" w:space="0" w:color="auto"/>
            </w:tcBorders>
            <w:tcMar>
              <w:left w:w="57" w:type="dxa"/>
              <w:right w:w="57" w:type="dxa"/>
            </w:tcMar>
          </w:tcPr>
          <w:p w14:paraId="38109212" w14:textId="77777777" w:rsidR="00470109" w:rsidRPr="008A20DF" w:rsidRDefault="00470109" w:rsidP="008B4441">
            <w:pPr>
              <w:pStyle w:val="Tabletext10"/>
              <w:jc w:val="center"/>
            </w:pPr>
            <w:r w:rsidRPr="008A20DF">
              <w:t>Code</w:t>
            </w:r>
          </w:p>
        </w:tc>
        <w:tc>
          <w:tcPr>
            <w:tcW w:w="2906"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EC08764" w14:textId="77777777" w:rsidR="00470109" w:rsidRPr="008A20DF" w:rsidRDefault="00470109" w:rsidP="004C6642">
            <w:pPr>
              <w:pStyle w:val="Tabletext10"/>
            </w:pPr>
            <w:r w:rsidRPr="008A20DF">
              <w:t>The type of account.</w:t>
            </w:r>
          </w:p>
        </w:tc>
        <w:tc>
          <w:tcPr>
            <w:tcW w:w="357"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B16F2C6" w14:textId="77777777" w:rsidR="00470109" w:rsidRPr="008A20DF" w:rsidRDefault="00470109" w:rsidP="008B4441">
            <w:pPr>
              <w:pStyle w:val="Tabletext10"/>
              <w:jc w:val="center"/>
            </w:pPr>
            <w:r w:rsidRPr="008A20DF">
              <w:t>M</w:t>
            </w:r>
          </w:p>
        </w:tc>
      </w:tr>
      <w:tr w:rsidR="00470109" w:rsidRPr="008A20DF" w14:paraId="50C06B14" w14:textId="77777777" w:rsidTr="002C73F1">
        <w:trPr>
          <w:cantSplit/>
        </w:trPr>
        <w:tc>
          <w:tcPr>
            <w:tcW w:w="220"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FC60AC2" w14:textId="77777777" w:rsidR="00470109" w:rsidRPr="008A20DF" w:rsidRDefault="00470109" w:rsidP="008B4441">
            <w:pPr>
              <w:pStyle w:val="Tabletext10"/>
              <w:jc w:val="center"/>
            </w:pPr>
            <w:r w:rsidRPr="008A20DF">
              <w:t>5</w:t>
            </w:r>
          </w:p>
        </w:tc>
        <w:tc>
          <w:tcPr>
            <w:tcW w:w="937"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B978CBE" w14:textId="77777777" w:rsidR="00470109" w:rsidRPr="008A20DF" w:rsidRDefault="00470109" w:rsidP="004C6642">
            <w:pPr>
              <w:pStyle w:val="Tabletext10"/>
            </w:pPr>
            <w:r w:rsidRPr="008A20DF">
              <w:t>Account Subtype</w:t>
            </w:r>
          </w:p>
        </w:tc>
        <w:tc>
          <w:tcPr>
            <w:tcW w:w="580" w:type="pct"/>
            <w:tcBorders>
              <w:top w:val="single" w:sz="4" w:space="0" w:color="auto"/>
              <w:left w:val="single" w:sz="4" w:space="0" w:color="auto"/>
              <w:bottom w:val="single" w:sz="4" w:space="0" w:color="auto"/>
              <w:right w:val="single" w:sz="4" w:space="0" w:color="auto"/>
            </w:tcBorders>
            <w:tcMar>
              <w:left w:w="57" w:type="dxa"/>
              <w:right w:w="57" w:type="dxa"/>
            </w:tcMar>
          </w:tcPr>
          <w:p w14:paraId="0FFF2DD1" w14:textId="77777777" w:rsidR="00470109" w:rsidRPr="008A20DF" w:rsidRDefault="00470109" w:rsidP="008B4441">
            <w:pPr>
              <w:pStyle w:val="Tabletext10"/>
              <w:jc w:val="center"/>
            </w:pPr>
            <w:r w:rsidRPr="008A20DF">
              <w:t>Code</w:t>
            </w:r>
          </w:p>
        </w:tc>
        <w:tc>
          <w:tcPr>
            <w:tcW w:w="2906"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8D67C4" w14:textId="77777777" w:rsidR="00470109" w:rsidRPr="008A20DF" w:rsidRDefault="00470109" w:rsidP="004C6642">
            <w:pPr>
              <w:pStyle w:val="Tabletext10"/>
            </w:pPr>
            <w:r w:rsidRPr="008A20DF">
              <w:t>The subtype of the account.</w:t>
            </w:r>
          </w:p>
        </w:tc>
        <w:tc>
          <w:tcPr>
            <w:tcW w:w="357"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AD2B6ED" w14:textId="77777777" w:rsidR="00470109" w:rsidRPr="008A20DF" w:rsidRDefault="00470109" w:rsidP="008B4441">
            <w:pPr>
              <w:pStyle w:val="Tabletext10"/>
              <w:jc w:val="center"/>
            </w:pPr>
            <w:r w:rsidRPr="008A20DF">
              <w:t>M</w:t>
            </w:r>
          </w:p>
        </w:tc>
      </w:tr>
      <w:tr w:rsidR="00470109" w:rsidRPr="008A20DF" w14:paraId="08FC4E37" w14:textId="77777777" w:rsidTr="002C73F1">
        <w:trPr>
          <w:cantSplit/>
        </w:trPr>
        <w:tc>
          <w:tcPr>
            <w:tcW w:w="220"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0D8B4F6" w14:textId="77777777" w:rsidR="00470109" w:rsidRPr="008A20DF" w:rsidRDefault="00470109" w:rsidP="008B4441">
            <w:pPr>
              <w:pStyle w:val="Tabletext10"/>
              <w:jc w:val="center"/>
            </w:pPr>
            <w:r w:rsidRPr="008A20DF">
              <w:t>6</w:t>
            </w:r>
          </w:p>
        </w:tc>
        <w:tc>
          <w:tcPr>
            <w:tcW w:w="937"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4A2FAEA" w14:textId="77777777" w:rsidR="00470109" w:rsidRPr="008A20DF" w:rsidRDefault="00470109" w:rsidP="004C6642">
            <w:pPr>
              <w:pStyle w:val="Tabletext10"/>
            </w:pPr>
            <w:r w:rsidRPr="008A20DF">
              <w:t>Financial Statement Caption</w:t>
            </w:r>
          </w:p>
        </w:tc>
        <w:tc>
          <w:tcPr>
            <w:tcW w:w="580" w:type="pct"/>
            <w:tcBorders>
              <w:top w:val="single" w:sz="4" w:space="0" w:color="auto"/>
              <w:left w:val="single" w:sz="4" w:space="0" w:color="auto"/>
              <w:bottom w:val="single" w:sz="4" w:space="0" w:color="auto"/>
              <w:right w:val="single" w:sz="4" w:space="0" w:color="auto"/>
            </w:tcBorders>
            <w:tcMar>
              <w:left w:w="57" w:type="dxa"/>
              <w:right w:w="57" w:type="dxa"/>
            </w:tcMar>
          </w:tcPr>
          <w:p w14:paraId="4B80A9AA" w14:textId="77777777" w:rsidR="00470109" w:rsidRPr="008A20DF" w:rsidRDefault="00470109" w:rsidP="008B4441">
            <w:pPr>
              <w:pStyle w:val="Tabletext10"/>
              <w:jc w:val="center"/>
            </w:pPr>
            <w:r w:rsidRPr="008A20DF">
              <w:t>Text</w:t>
            </w:r>
          </w:p>
        </w:tc>
        <w:tc>
          <w:tcPr>
            <w:tcW w:w="2906"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1F9CF1D" w14:textId="77777777" w:rsidR="00470109" w:rsidRPr="008A20DF" w:rsidRDefault="00470109" w:rsidP="008D1D08">
            <w:pPr>
              <w:pStyle w:val="Tabletext10"/>
              <w:jc w:val="both"/>
            </w:pPr>
            <w:r w:rsidRPr="008A20DF">
              <w:t xml:space="preserve">The financial statement caption. </w:t>
            </w:r>
            <w:r w:rsidRPr="008A20DF">
              <w:rPr>
                <w:color w:val="000000"/>
              </w:rPr>
              <w:t>Grouping for the caption the GL account rolls up to on the financial statements. The caption may be at the trial balance level.</w:t>
            </w:r>
          </w:p>
        </w:tc>
        <w:tc>
          <w:tcPr>
            <w:tcW w:w="357"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78B605C" w14:textId="77777777" w:rsidR="00470109" w:rsidRPr="008A20DF" w:rsidRDefault="00470109" w:rsidP="008B4441">
            <w:pPr>
              <w:pStyle w:val="Tabletext10"/>
              <w:jc w:val="center"/>
            </w:pPr>
            <w:r w:rsidRPr="008A20DF">
              <w:t>M</w:t>
            </w:r>
          </w:p>
        </w:tc>
      </w:tr>
      <w:tr w:rsidR="00470109" w:rsidRPr="008A20DF" w14:paraId="6790BC4D" w14:textId="77777777" w:rsidTr="002C73F1">
        <w:trPr>
          <w:cantSplit/>
          <w:trHeight w:val="513"/>
        </w:trPr>
        <w:tc>
          <w:tcPr>
            <w:tcW w:w="220"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2514E93" w14:textId="77777777" w:rsidR="00470109" w:rsidRPr="008A20DF" w:rsidRDefault="00470109" w:rsidP="008B4441">
            <w:pPr>
              <w:pStyle w:val="Tabletext10"/>
              <w:jc w:val="center"/>
            </w:pPr>
            <w:r w:rsidRPr="008A20DF">
              <w:t>7</w:t>
            </w:r>
          </w:p>
        </w:tc>
        <w:tc>
          <w:tcPr>
            <w:tcW w:w="937"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44038E5" w14:textId="77777777" w:rsidR="00470109" w:rsidRPr="008A20DF" w:rsidRDefault="00470109" w:rsidP="004C6642">
            <w:pPr>
              <w:pStyle w:val="Tabletext10"/>
            </w:pPr>
            <w:r w:rsidRPr="008A20DF">
              <w:t>Balance Debit or Credit</w:t>
            </w:r>
          </w:p>
        </w:tc>
        <w:tc>
          <w:tcPr>
            <w:tcW w:w="580" w:type="pct"/>
            <w:tcBorders>
              <w:top w:val="single" w:sz="4" w:space="0" w:color="auto"/>
              <w:left w:val="single" w:sz="4" w:space="0" w:color="auto"/>
              <w:bottom w:val="single" w:sz="4" w:space="0" w:color="auto"/>
              <w:right w:val="single" w:sz="4" w:space="0" w:color="auto"/>
            </w:tcBorders>
            <w:tcMar>
              <w:left w:w="57" w:type="dxa"/>
              <w:right w:w="57" w:type="dxa"/>
            </w:tcMar>
          </w:tcPr>
          <w:p w14:paraId="7ED35459" w14:textId="77777777" w:rsidR="00470109" w:rsidRPr="008A20DF" w:rsidRDefault="00470109" w:rsidP="008B4441">
            <w:pPr>
              <w:pStyle w:val="Tabletext10"/>
              <w:jc w:val="center"/>
            </w:pPr>
            <w:r w:rsidRPr="008A20DF">
              <w:t>Code</w:t>
            </w:r>
          </w:p>
        </w:tc>
        <w:tc>
          <w:tcPr>
            <w:tcW w:w="2906"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C57CC27" w14:textId="77777777" w:rsidR="00470109" w:rsidRPr="008A20DF" w:rsidRDefault="00470109" w:rsidP="008D1D08">
            <w:pPr>
              <w:pStyle w:val="Tabletext10"/>
              <w:jc w:val="both"/>
            </w:pPr>
            <w:r w:rsidRPr="008A20DF">
              <w:t xml:space="preserve">This field is used to indicate whether the </w:t>
            </w:r>
            <w:r w:rsidRPr="008A20DF">
              <w:rPr>
                <w:color w:val="000000"/>
              </w:rPr>
              <w:t>natural balance of the account is a debit or credit balance by indicating</w:t>
            </w:r>
            <w:r w:rsidRPr="008A20DF">
              <w:t xml:space="preserve"> “D” or “C”. </w:t>
            </w:r>
          </w:p>
        </w:tc>
        <w:tc>
          <w:tcPr>
            <w:tcW w:w="357"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F3FA459" w14:textId="77777777" w:rsidR="00470109" w:rsidRPr="008A20DF" w:rsidRDefault="00470109" w:rsidP="008B4441">
            <w:pPr>
              <w:pStyle w:val="Tabletext10"/>
              <w:jc w:val="center"/>
            </w:pPr>
            <w:r w:rsidRPr="008A20DF">
              <w:t>O</w:t>
            </w:r>
          </w:p>
        </w:tc>
      </w:tr>
      <w:tr w:rsidR="00470109" w:rsidRPr="008A20DF" w14:paraId="5DEECBF5" w14:textId="77777777" w:rsidTr="002C73F1">
        <w:trPr>
          <w:cantSplit/>
        </w:trPr>
        <w:tc>
          <w:tcPr>
            <w:tcW w:w="220"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694CB3D" w14:textId="77777777" w:rsidR="00470109" w:rsidRPr="008A20DF" w:rsidRDefault="00470109" w:rsidP="008B4441">
            <w:pPr>
              <w:pStyle w:val="Tabletext10"/>
              <w:jc w:val="center"/>
            </w:pPr>
            <w:r w:rsidRPr="008A20DF">
              <w:t>8</w:t>
            </w:r>
          </w:p>
        </w:tc>
        <w:tc>
          <w:tcPr>
            <w:tcW w:w="937"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545A0E8" w14:textId="77777777" w:rsidR="00470109" w:rsidRPr="008A20DF" w:rsidRDefault="00470109" w:rsidP="004C6642">
            <w:pPr>
              <w:pStyle w:val="Tabletext10"/>
            </w:pPr>
            <w:r w:rsidRPr="008A20DF">
              <w:t>Account Hierarchy</w:t>
            </w:r>
          </w:p>
        </w:tc>
        <w:tc>
          <w:tcPr>
            <w:tcW w:w="580" w:type="pct"/>
            <w:tcBorders>
              <w:top w:val="single" w:sz="4" w:space="0" w:color="auto"/>
              <w:left w:val="single" w:sz="4" w:space="0" w:color="auto"/>
              <w:bottom w:val="single" w:sz="4" w:space="0" w:color="auto"/>
              <w:right w:val="single" w:sz="4" w:space="0" w:color="auto"/>
            </w:tcBorders>
            <w:tcMar>
              <w:left w:w="57" w:type="dxa"/>
              <w:right w:w="57" w:type="dxa"/>
            </w:tcMar>
          </w:tcPr>
          <w:p w14:paraId="5B3A8B2B" w14:textId="77777777" w:rsidR="00470109" w:rsidRPr="008A20DF" w:rsidRDefault="00470109" w:rsidP="008B4441">
            <w:pPr>
              <w:pStyle w:val="Tabletext10"/>
              <w:jc w:val="center"/>
            </w:pPr>
            <w:r w:rsidRPr="008A20DF">
              <w:t>Code</w:t>
            </w:r>
          </w:p>
        </w:tc>
        <w:tc>
          <w:tcPr>
            <w:tcW w:w="2906"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FF9D4DF" w14:textId="77777777" w:rsidR="00470109" w:rsidRPr="008A20DF" w:rsidRDefault="00470109" w:rsidP="004C6642">
            <w:pPr>
              <w:pStyle w:val="Tabletext10"/>
            </w:pPr>
            <w:r w:rsidRPr="008A20DF">
              <w:t xml:space="preserve">The corresponding level for account number in the account hierarchy. </w:t>
            </w:r>
          </w:p>
          <w:p w14:paraId="5E687090" w14:textId="77777777" w:rsidR="00470109" w:rsidRPr="008A20DF" w:rsidRDefault="00470109" w:rsidP="004C6642">
            <w:pPr>
              <w:pStyle w:val="Tabletext10"/>
            </w:pPr>
            <w:r w:rsidRPr="008A20DF">
              <w:t>EXAMPLE using 1 to represent assets, 2 to represent its account subtype current assets</w:t>
            </w:r>
          </w:p>
        </w:tc>
        <w:tc>
          <w:tcPr>
            <w:tcW w:w="357"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7B32066" w14:textId="77777777" w:rsidR="00470109" w:rsidRPr="008A20DF" w:rsidRDefault="00470109" w:rsidP="008B4441">
            <w:pPr>
              <w:pStyle w:val="Tabletext10"/>
              <w:jc w:val="center"/>
            </w:pPr>
            <w:r w:rsidRPr="008A20DF">
              <w:t>O</w:t>
            </w:r>
          </w:p>
        </w:tc>
      </w:tr>
      <w:tr w:rsidR="00470109" w:rsidRPr="008A20DF" w14:paraId="4045F34C" w14:textId="77777777" w:rsidTr="002C73F1">
        <w:trPr>
          <w:cantSplit/>
        </w:trPr>
        <w:tc>
          <w:tcPr>
            <w:tcW w:w="220"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D136D37" w14:textId="77777777" w:rsidR="00470109" w:rsidRPr="008A20DF" w:rsidRDefault="00470109" w:rsidP="008B4441">
            <w:pPr>
              <w:pStyle w:val="Tabletext10"/>
              <w:jc w:val="center"/>
            </w:pPr>
            <w:r w:rsidRPr="008A20DF">
              <w:t>9</w:t>
            </w:r>
          </w:p>
        </w:tc>
        <w:tc>
          <w:tcPr>
            <w:tcW w:w="937"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D51B072" w14:textId="77777777" w:rsidR="00470109" w:rsidRPr="008A20DF" w:rsidRDefault="00470109" w:rsidP="004C6642">
            <w:pPr>
              <w:pStyle w:val="Tabletext10"/>
            </w:pPr>
            <w:r w:rsidRPr="008A20DF">
              <w:t>Account Description</w:t>
            </w:r>
          </w:p>
        </w:tc>
        <w:tc>
          <w:tcPr>
            <w:tcW w:w="580" w:type="pct"/>
            <w:tcBorders>
              <w:top w:val="single" w:sz="4" w:space="0" w:color="auto"/>
              <w:left w:val="single" w:sz="4" w:space="0" w:color="auto"/>
              <w:bottom w:val="single" w:sz="4" w:space="0" w:color="auto"/>
              <w:right w:val="single" w:sz="4" w:space="0" w:color="auto"/>
            </w:tcBorders>
            <w:tcMar>
              <w:left w:w="57" w:type="dxa"/>
              <w:right w:w="57" w:type="dxa"/>
            </w:tcMar>
          </w:tcPr>
          <w:p w14:paraId="21EADA9C" w14:textId="77777777" w:rsidR="00470109" w:rsidRPr="008A20DF" w:rsidRDefault="00470109" w:rsidP="008B4441">
            <w:pPr>
              <w:pStyle w:val="Tabletext10"/>
              <w:jc w:val="center"/>
            </w:pPr>
            <w:r w:rsidRPr="008A20DF">
              <w:t>Text</w:t>
            </w:r>
          </w:p>
        </w:tc>
        <w:tc>
          <w:tcPr>
            <w:tcW w:w="2906"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9D15A4E" w14:textId="77777777" w:rsidR="00470109" w:rsidRPr="008A20DF" w:rsidRDefault="00470109" w:rsidP="004C6642">
            <w:pPr>
              <w:pStyle w:val="Tabletext10"/>
            </w:pPr>
            <w:r w:rsidRPr="008A20DF">
              <w:t>The label or description associated with the Account Number.</w:t>
            </w:r>
          </w:p>
        </w:tc>
        <w:tc>
          <w:tcPr>
            <w:tcW w:w="357"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F822EAF" w14:textId="77777777" w:rsidR="00470109" w:rsidRPr="008A20DF" w:rsidRDefault="00470109" w:rsidP="008B4441">
            <w:pPr>
              <w:pStyle w:val="Tabletext10"/>
              <w:jc w:val="center"/>
            </w:pPr>
            <w:r w:rsidRPr="008A20DF">
              <w:t>O</w:t>
            </w:r>
          </w:p>
        </w:tc>
      </w:tr>
      <w:tr w:rsidR="00470109" w:rsidRPr="008A20DF" w14:paraId="03BE59A5" w14:textId="77777777" w:rsidTr="002C73F1">
        <w:trPr>
          <w:cantSplit/>
        </w:trPr>
        <w:tc>
          <w:tcPr>
            <w:tcW w:w="220"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6939109" w14:textId="77777777" w:rsidR="00470109" w:rsidRPr="008A20DF" w:rsidRDefault="00470109" w:rsidP="008B4441">
            <w:pPr>
              <w:pStyle w:val="Tabletext10"/>
              <w:jc w:val="center"/>
            </w:pPr>
            <w:r w:rsidRPr="008A20DF">
              <w:t>10</w:t>
            </w:r>
          </w:p>
        </w:tc>
        <w:tc>
          <w:tcPr>
            <w:tcW w:w="937"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62FEBB8" w14:textId="77777777" w:rsidR="00470109" w:rsidRPr="008A20DF" w:rsidRDefault="00470109" w:rsidP="004C6642">
            <w:pPr>
              <w:pStyle w:val="Tabletext10"/>
            </w:pPr>
            <w:r w:rsidRPr="008A20DF">
              <w:t>Active Flag</w:t>
            </w:r>
          </w:p>
        </w:tc>
        <w:tc>
          <w:tcPr>
            <w:tcW w:w="580" w:type="pct"/>
            <w:tcBorders>
              <w:top w:val="single" w:sz="4" w:space="0" w:color="auto"/>
              <w:left w:val="single" w:sz="4" w:space="0" w:color="auto"/>
              <w:bottom w:val="single" w:sz="4" w:space="0" w:color="auto"/>
              <w:right w:val="single" w:sz="4" w:space="0" w:color="auto"/>
            </w:tcBorders>
            <w:tcMar>
              <w:left w:w="57" w:type="dxa"/>
              <w:right w:w="57" w:type="dxa"/>
            </w:tcMar>
          </w:tcPr>
          <w:p w14:paraId="2772EFCD" w14:textId="77777777" w:rsidR="00470109" w:rsidRPr="008A20DF" w:rsidRDefault="00470109" w:rsidP="008B4441">
            <w:pPr>
              <w:pStyle w:val="Tabletext10"/>
              <w:jc w:val="center"/>
            </w:pPr>
            <w:r w:rsidRPr="008A20DF">
              <w:t>Code</w:t>
            </w:r>
          </w:p>
        </w:tc>
        <w:tc>
          <w:tcPr>
            <w:tcW w:w="2906"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F664BFB" w14:textId="77777777" w:rsidR="00470109" w:rsidRPr="008A20DF" w:rsidRDefault="00470109" w:rsidP="004C6642">
            <w:pPr>
              <w:pStyle w:val="Tabletext10"/>
            </w:pPr>
            <w:r w:rsidRPr="008A20DF">
              <w:t>This indicates whether the record is active or inactive.</w:t>
            </w:r>
          </w:p>
        </w:tc>
        <w:tc>
          <w:tcPr>
            <w:tcW w:w="357" w:type="pc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27DEB73" w14:textId="77777777" w:rsidR="00470109" w:rsidRPr="008A20DF" w:rsidRDefault="00470109" w:rsidP="008B4441">
            <w:pPr>
              <w:pStyle w:val="Tabletext10"/>
              <w:jc w:val="center"/>
            </w:pPr>
            <w:r w:rsidRPr="008A20DF">
              <w:t>O</w:t>
            </w:r>
          </w:p>
        </w:tc>
      </w:tr>
      <w:tr w:rsidR="002C73F1" w:rsidRPr="008A20DF" w14:paraId="16EA29B1" w14:textId="77777777" w:rsidTr="008B4441">
        <w:trPr>
          <w:cantSplit/>
        </w:trPr>
        <w:tc>
          <w:tcPr>
            <w:tcW w:w="5000" w:type="pct"/>
            <w:gridSpan w:val="5"/>
          </w:tcPr>
          <w:p w14:paraId="6753DA4A" w14:textId="1BF61D0E" w:rsidR="002C73F1" w:rsidRPr="008A20DF" w:rsidRDefault="005524FF" w:rsidP="006A0E09">
            <w:pPr>
              <w:pStyle w:val="Tabletext10"/>
            </w:pPr>
            <w:r w:rsidRPr="002C73F1">
              <w:rPr>
                <w:b/>
                <w:bCs/>
              </w:rPr>
              <w:t>Key</w:t>
            </w:r>
            <w:r>
              <w:rPr>
                <w:b/>
                <w:bCs/>
              </w:rPr>
              <w:t xml:space="preserve"> </w:t>
            </w:r>
            <w:r w:rsidRPr="008A20DF">
              <w:t xml:space="preserve">M: </w:t>
            </w:r>
            <w:r>
              <w:t>M</w:t>
            </w:r>
            <w:r w:rsidRPr="008A20DF">
              <w:t>andatory</w:t>
            </w:r>
            <w:r>
              <w:t>, O: O</w:t>
            </w:r>
            <w:r w:rsidRPr="008A20DF">
              <w:t>ptional</w:t>
            </w:r>
            <w:r>
              <w:t>, C: C</w:t>
            </w:r>
            <w:r w:rsidRPr="008A20DF">
              <w:t>onditional</w:t>
            </w:r>
          </w:p>
        </w:tc>
      </w:tr>
    </w:tbl>
    <w:p w14:paraId="25D0CEDA" w14:textId="633FE907" w:rsidR="00173963" w:rsidRPr="008A20DF" w:rsidRDefault="00173963" w:rsidP="002F47D7">
      <w:pPr>
        <w:spacing w:after="240"/>
      </w:pPr>
    </w:p>
    <w:p w14:paraId="1E4EA2E2" w14:textId="3EE62579" w:rsidR="00CD4549" w:rsidRPr="008A20DF" w:rsidRDefault="00CD4549" w:rsidP="000D7B3E">
      <w:pPr>
        <w:pStyle w:val="40"/>
      </w:pPr>
      <w:r w:rsidRPr="008A20DF">
        <w:t>Tax</w:t>
      </w:r>
    </w:p>
    <w:p w14:paraId="40EE1764" w14:textId="1DC3611B" w:rsidR="006C7622" w:rsidRPr="008A20DF" w:rsidRDefault="009542BA" w:rsidP="000D7B3E">
      <w:pPr>
        <w:pStyle w:val="51"/>
      </w:pPr>
      <w:r w:rsidRPr="008A20DF">
        <w:rPr>
          <w:rFonts w:hint="eastAsia"/>
        </w:rPr>
        <w:t>C</w:t>
      </w:r>
      <w:r w:rsidRPr="008A20DF">
        <w:t>ore Component</w:t>
      </w:r>
      <w:r w:rsidR="006C7622" w:rsidRPr="008A20DF">
        <w:t>s</w:t>
      </w:r>
    </w:p>
    <w:p w14:paraId="005AD63F" w14:textId="20240053" w:rsidR="006C7622" w:rsidRPr="008A20DF" w:rsidRDefault="00D610DC" w:rsidP="006C7622">
      <w:r w:rsidRPr="008A20DF">
        <w:t xml:space="preserve">"Tax" is listed in </w:t>
      </w:r>
      <w:r w:rsidRPr="008A20DF">
        <w:rPr>
          <w:b/>
          <w:bCs/>
        </w:rPr>
        <w:t>Table 1</w:t>
      </w:r>
      <w:r w:rsidR="00330FB2">
        <w:rPr>
          <w:b/>
          <w:bCs/>
        </w:rPr>
        <w:t>3</w:t>
      </w:r>
      <w:r w:rsidRPr="008A20DF">
        <w:t>.</w:t>
      </w:r>
    </w:p>
    <w:p w14:paraId="0134D8D6" w14:textId="67FFCECB" w:rsidR="00D610DC" w:rsidRPr="008A20DF" w:rsidRDefault="00D610DC" w:rsidP="00D610DC">
      <w:pPr>
        <w:pStyle w:val="Tabletitle"/>
      </w:pPr>
      <w:r w:rsidRPr="008A20DF">
        <w:t>Table </w:t>
      </w:r>
      <w:r w:rsidRPr="008A20DF">
        <w:fldChar w:fldCharType="begin"/>
      </w:r>
      <w:r w:rsidRPr="008A20DF">
        <w:instrText xml:space="preserve"> IF </w:instrText>
      </w:r>
      <w:r w:rsidRPr="008A20DF">
        <w:fldChar w:fldCharType="begin"/>
      </w:r>
      <w:r w:rsidRPr="008A20DF">
        <w:instrText xml:space="preserve">SEQ aaa \c </w:instrText>
      </w:r>
      <w:r w:rsidRPr="008A20DF">
        <w:fldChar w:fldCharType="separate"/>
      </w:r>
      <w:r w:rsidR="00330FB2">
        <w:rPr>
          <w:noProof/>
        </w:rPr>
        <w:instrText>0</w:instrText>
      </w:r>
      <w:r w:rsidRPr="008A20DF">
        <w:fldChar w:fldCharType="end"/>
      </w:r>
      <w:r w:rsidRPr="008A20DF">
        <w:instrText xml:space="preserve"> &gt;= 1 "</w:instrText>
      </w:r>
      <w:r w:rsidRPr="008A20DF">
        <w:fldChar w:fldCharType="begin"/>
      </w:r>
      <w:r w:rsidRPr="008A20DF">
        <w:instrText xml:space="preserve">SEQ aaa \c \* ALPHABETIC </w:instrText>
      </w:r>
      <w:r w:rsidRPr="008A20DF">
        <w:fldChar w:fldCharType="separate"/>
      </w:r>
      <w:r w:rsidRPr="008A20DF">
        <w:instrText>A</w:instrText>
      </w:r>
      <w:r w:rsidRPr="008A20DF">
        <w:fldChar w:fldCharType="end"/>
      </w:r>
      <w:r w:rsidRPr="008A20DF">
        <w:instrText xml:space="preserve">." "" </w:instrText>
      </w:r>
      <w:r w:rsidRPr="008A20DF">
        <w:fldChar w:fldCharType="end"/>
      </w:r>
      <w:r w:rsidRPr="008A20DF">
        <w:fldChar w:fldCharType="begin"/>
      </w:r>
      <w:r w:rsidRPr="008A20DF">
        <w:instrText xml:space="preserve">SEQ Table </w:instrText>
      </w:r>
      <w:r w:rsidRPr="008A20DF">
        <w:fldChar w:fldCharType="separate"/>
      </w:r>
      <w:r w:rsidR="00330FB2">
        <w:rPr>
          <w:noProof/>
        </w:rPr>
        <w:t>13</w:t>
      </w:r>
      <w:r w:rsidRPr="008A20DF">
        <w:fldChar w:fldCharType="end"/>
      </w:r>
      <w:r w:rsidRPr="008A20DF">
        <w:t> — Tax</w:t>
      </w:r>
    </w:p>
    <w:tbl>
      <w:tblPr>
        <w:tblStyle w:val="affff3"/>
        <w:tblW w:w="9781" w:type="dxa"/>
        <w:tblInd w:w="108" w:type="dxa"/>
        <w:tblLook w:val="04A0" w:firstRow="1" w:lastRow="0" w:firstColumn="1" w:lastColumn="0" w:noHBand="0" w:noVBand="1"/>
      </w:tblPr>
      <w:tblGrid>
        <w:gridCol w:w="401"/>
        <w:gridCol w:w="1418"/>
        <w:gridCol w:w="662"/>
        <w:gridCol w:w="3232"/>
        <w:gridCol w:w="4068"/>
      </w:tblGrid>
      <w:tr w:rsidR="00FA759D" w:rsidRPr="008A20DF" w14:paraId="02DB72D2" w14:textId="77777777" w:rsidTr="00330597">
        <w:trPr>
          <w:cantSplit/>
          <w:trHeight w:val="570"/>
          <w:tblHeader/>
        </w:trPr>
        <w:tc>
          <w:tcPr>
            <w:tcW w:w="403" w:type="dxa"/>
            <w:shd w:val="clear" w:color="auto" w:fill="D9D9D9" w:themeFill="background1" w:themeFillShade="D9"/>
            <w:tcMar>
              <w:left w:w="85" w:type="dxa"/>
              <w:right w:w="85" w:type="dxa"/>
            </w:tcMar>
            <w:vAlign w:val="center"/>
          </w:tcPr>
          <w:p w14:paraId="5A31EA7F" w14:textId="2D6AD440" w:rsidR="00FA759D" w:rsidRPr="008A20DF" w:rsidRDefault="002B5470" w:rsidP="007552DA">
            <w:pPr>
              <w:pStyle w:val="Tabletext10"/>
              <w:jc w:val="center"/>
              <w:rPr>
                <w:b/>
                <w:bCs/>
              </w:rPr>
            </w:pPr>
            <w:r>
              <w:rPr>
                <w:b/>
                <w:bCs/>
              </w:rPr>
              <w:t>#</w:t>
            </w:r>
          </w:p>
        </w:tc>
        <w:tc>
          <w:tcPr>
            <w:tcW w:w="1418" w:type="dxa"/>
            <w:shd w:val="clear" w:color="auto" w:fill="D9D9D9" w:themeFill="background1" w:themeFillShade="D9"/>
            <w:noWrap/>
            <w:tcMar>
              <w:left w:w="85" w:type="dxa"/>
              <w:right w:w="85" w:type="dxa"/>
            </w:tcMar>
            <w:vAlign w:val="center"/>
          </w:tcPr>
          <w:p w14:paraId="49CB6B34" w14:textId="621852EB" w:rsidR="00FA759D" w:rsidRPr="008A20DF" w:rsidRDefault="00FA759D" w:rsidP="00C43EB1">
            <w:pPr>
              <w:pStyle w:val="Tabletext10"/>
              <w:jc w:val="center"/>
              <w:rPr>
                <w:b/>
                <w:bCs/>
              </w:rPr>
            </w:pPr>
            <w:bookmarkStart w:id="52" w:name="_Hlk63149851"/>
            <w:r w:rsidRPr="008A20DF">
              <w:rPr>
                <w:b/>
                <w:bCs/>
              </w:rPr>
              <w:t>Unique UN Assigned ID</w:t>
            </w:r>
          </w:p>
        </w:tc>
        <w:tc>
          <w:tcPr>
            <w:tcW w:w="662" w:type="dxa"/>
            <w:shd w:val="clear" w:color="auto" w:fill="D9D9D9" w:themeFill="background1" w:themeFillShade="D9"/>
            <w:noWrap/>
            <w:tcMar>
              <w:left w:w="85" w:type="dxa"/>
              <w:right w:w="85" w:type="dxa"/>
            </w:tcMar>
            <w:vAlign w:val="center"/>
          </w:tcPr>
          <w:p w14:paraId="1BDC7F16" w14:textId="77777777" w:rsidR="00FA759D" w:rsidRPr="008A20DF" w:rsidRDefault="00FA759D" w:rsidP="00850FEE">
            <w:pPr>
              <w:pStyle w:val="Tabletext10"/>
              <w:spacing w:before="0" w:after="0"/>
              <w:jc w:val="center"/>
              <w:rPr>
                <w:rFonts w:asciiTheme="majorHAnsi" w:hAnsiTheme="majorHAnsi"/>
                <w:b/>
                <w:bCs/>
              </w:rPr>
            </w:pPr>
            <w:r w:rsidRPr="008A20DF">
              <w:rPr>
                <w:rFonts w:asciiTheme="majorHAnsi" w:hAnsiTheme="majorHAnsi"/>
                <w:b/>
                <w:bCs/>
              </w:rPr>
              <w:t>ACC/</w:t>
            </w:r>
          </w:p>
          <w:p w14:paraId="7504369F" w14:textId="77777777" w:rsidR="00FA759D" w:rsidRPr="008A20DF" w:rsidRDefault="00FA759D" w:rsidP="00850FEE">
            <w:pPr>
              <w:pStyle w:val="Tabletext10"/>
              <w:spacing w:before="0" w:after="0"/>
              <w:jc w:val="center"/>
              <w:rPr>
                <w:rFonts w:asciiTheme="majorHAnsi" w:hAnsiTheme="majorHAnsi"/>
                <w:b/>
                <w:bCs/>
              </w:rPr>
            </w:pPr>
            <w:r w:rsidRPr="008A20DF">
              <w:rPr>
                <w:rFonts w:asciiTheme="majorHAnsi" w:hAnsiTheme="majorHAnsi"/>
                <w:b/>
                <w:bCs/>
              </w:rPr>
              <w:t>BCC/</w:t>
            </w:r>
          </w:p>
          <w:p w14:paraId="3DB0647A" w14:textId="77777777" w:rsidR="00FA759D" w:rsidRPr="008A20DF" w:rsidRDefault="00FA759D" w:rsidP="00850FEE">
            <w:pPr>
              <w:pStyle w:val="Tabletext10"/>
              <w:spacing w:before="0" w:after="0"/>
              <w:jc w:val="center"/>
              <w:rPr>
                <w:b/>
                <w:bCs/>
              </w:rPr>
            </w:pPr>
            <w:r w:rsidRPr="008A20DF">
              <w:rPr>
                <w:rFonts w:asciiTheme="majorHAnsi" w:hAnsiTheme="majorHAnsi"/>
                <w:b/>
                <w:bCs/>
              </w:rPr>
              <w:t>ASCC</w:t>
            </w:r>
          </w:p>
        </w:tc>
        <w:tc>
          <w:tcPr>
            <w:tcW w:w="3232" w:type="dxa"/>
            <w:shd w:val="clear" w:color="auto" w:fill="D9D9D9" w:themeFill="background1" w:themeFillShade="D9"/>
            <w:noWrap/>
            <w:tcMar>
              <w:left w:w="85" w:type="dxa"/>
              <w:right w:w="85" w:type="dxa"/>
            </w:tcMar>
            <w:vAlign w:val="center"/>
          </w:tcPr>
          <w:p w14:paraId="330B79C2" w14:textId="77777777" w:rsidR="00FA759D" w:rsidRPr="008A20DF" w:rsidRDefault="00FA759D" w:rsidP="00C43EB1">
            <w:pPr>
              <w:pStyle w:val="Tabletext10"/>
              <w:jc w:val="center"/>
              <w:rPr>
                <w:b/>
                <w:bCs/>
              </w:rPr>
            </w:pPr>
            <w:r w:rsidRPr="008A20DF">
              <w:rPr>
                <w:b/>
                <w:bCs/>
              </w:rPr>
              <w:t>Dictionary Entry Name</w:t>
            </w:r>
          </w:p>
        </w:tc>
        <w:tc>
          <w:tcPr>
            <w:tcW w:w="4772" w:type="dxa"/>
            <w:shd w:val="clear" w:color="auto" w:fill="D9D9D9" w:themeFill="background1" w:themeFillShade="D9"/>
            <w:tcMar>
              <w:left w:w="85" w:type="dxa"/>
              <w:right w:w="85" w:type="dxa"/>
            </w:tcMar>
            <w:vAlign w:val="center"/>
          </w:tcPr>
          <w:p w14:paraId="5A4ACE5C" w14:textId="77777777" w:rsidR="00FA759D" w:rsidRPr="008A20DF" w:rsidRDefault="00FA759D" w:rsidP="00C43EB1">
            <w:pPr>
              <w:pStyle w:val="Tabletext10"/>
              <w:jc w:val="center"/>
              <w:rPr>
                <w:b/>
                <w:bCs/>
              </w:rPr>
            </w:pPr>
            <w:r w:rsidRPr="008A20DF">
              <w:rPr>
                <w:b/>
                <w:bCs/>
              </w:rPr>
              <w:t>Definition</w:t>
            </w:r>
          </w:p>
        </w:tc>
      </w:tr>
      <w:tr w:rsidR="00FA759D" w:rsidRPr="008A20DF" w14:paraId="6B8C5BC4" w14:textId="77777777" w:rsidTr="00330597">
        <w:trPr>
          <w:cantSplit/>
          <w:trHeight w:val="255"/>
        </w:trPr>
        <w:tc>
          <w:tcPr>
            <w:tcW w:w="403" w:type="dxa"/>
            <w:shd w:val="clear" w:color="auto" w:fill="F2F2F2" w:themeFill="background1" w:themeFillShade="F2"/>
            <w:tcMar>
              <w:left w:w="85" w:type="dxa"/>
              <w:right w:w="85" w:type="dxa"/>
            </w:tcMar>
          </w:tcPr>
          <w:p w14:paraId="7136E9F7" w14:textId="29F692E6" w:rsidR="00FA759D" w:rsidRPr="008A20DF" w:rsidRDefault="007552DA" w:rsidP="007552DA">
            <w:pPr>
              <w:pStyle w:val="Tabletext10"/>
              <w:jc w:val="center"/>
            </w:pPr>
            <w:r>
              <w:rPr>
                <w:rFonts w:hint="eastAsia"/>
              </w:rPr>
              <w:t>0</w:t>
            </w:r>
          </w:p>
        </w:tc>
        <w:bookmarkEnd w:id="52"/>
        <w:tc>
          <w:tcPr>
            <w:tcW w:w="1418" w:type="dxa"/>
            <w:shd w:val="clear" w:color="auto" w:fill="F2F2F2" w:themeFill="background1" w:themeFillShade="F2"/>
            <w:noWrap/>
            <w:tcMar>
              <w:left w:w="85" w:type="dxa"/>
              <w:right w:w="85" w:type="dxa"/>
            </w:tcMar>
          </w:tcPr>
          <w:p w14:paraId="7201FA0D" w14:textId="47FDDDE8" w:rsidR="00FA759D" w:rsidRPr="008A20DF" w:rsidRDefault="00FA759D" w:rsidP="008D1D08">
            <w:pPr>
              <w:pStyle w:val="Tabletext10"/>
            </w:pPr>
            <w:r w:rsidRPr="008A20DF">
              <w:t>UN00000162</w:t>
            </w:r>
          </w:p>
        </w:tc>
        <w:tc>
          <w:tcPr>
            <w:tcW w:w="662" w:type="dxa"/>
            <w:shd w:val="clear" w:color="auto" w:fill="F2F2F2" w:themeFill="background1" w:themeFillShade="F2"/>
            <w:noWrap/>
            <w:tcMar>
              <w:left w:w="85" w:type="dxa"/>
              <w:right w:w="85" w:type="dxa"/>
            </w:tcMar>
          </w:tcPr>
          <w:p w14:paraId="50E2B304" w14:textId="3E862C2D" w:rsidR="00FA759D" w:rsidRPr="008A20DF" w:rsidRDefault="00FA759D" w:rsidP="00062DF7">
            <w:pPr>
              <w:pStyle w:val="Tabletext10"/>
              <w:jc w:val="center"/>
              <w:rPr>
                <w:b/>
                <w:bCs/>
              </w:rPr>
            </w:pPr>
            <w:r w:rsidRPr="008A20DF">
              <w:rPr>
                <w:b/>
                <w:bCs/>
              </w:rPr>
              <w:t>ACC</w:t>
            </w:r>
          </w:p>
        </w:tc>
        <w:tc>
          <w:tcPr>
            <w:tcW w:w="3232" w:type="dxa"/>
            <w:shd w:val="clear" w:color="auto" w:fill="F2F2F2" w:themeFill="background1" w:themeFillShade="F2"/>
            <w:noWrap/>
            <w:tcMar>
              <w:left w:w="85" w:type="dxa"/>
              <w:right w:w="85" w:type="dxa"/>
            </w:tcMar>
          </w:tcPr>
          <w:p w14:paraId="23FA88AE" w14:textId="3C59990F" w:rsidR="00FA759D" w:rsidRPr="008A20DF" w:rsidRDefault="00FA759D" w:rsidP="008D1D08">
            <w:pPr>
              <w:pStyle w:val="Tabletext10"/>
            </w:pPr>
            <w:r w:rsidRPr="008A20DF">
              <w:t>Tax. Details</w:t>
            </w:r>
          </w:p>
        </w:tc>
        <w:tc>
          <w:tcPr>
            <w:tcW w:w="4772" w:type="dxa"/>
            <w:shd w:val="clear" w:color="auto" w:fill="F2F2F2" w:themeFill="background1" w:themeFillShade="F2"/>
            <w:tcMar>
              <w:left w:w="85" w:type="dxa"/>
              <w:right w:w="85" w:type="dxa"/>
            </w:tcMar>
          </w:tcPr>
          <w:p w14:paraId="5D5A4816" w14:textId="54519EB4" w:rsidR="00FA759D" w:rsidRPr="008A20DF" w:rsidRDefault="00FA759D" w:rsidP="008D1D08">
            <w:pPr>
              <w:pStyle w:val="Tabletext10"/>
              <w:jc w:val="both"/>
              <w:rPr>
                <w:color w:val="000000"/>
              </w:rPr>
            </w:pPr>
            <w:r w:rsidRPr="008A20DF">
              <w:rPr>
                <w:color w:val="000000"/>
              </w:rPr>
              <w:t>A levy or payment for the support of a government required of persons, groups, or businesses within the domain of that government.</w:t>
            </w:r>
          </w:p>
        </w:tc>
      </w:tr>
      <w:tr w:rsidR="00FA759D" w:rsidRPr="008A20DF" w14:paraId="34596761" w14:textId="77777777" w:rsidTr="00330597">
        <w:trPr>
          <w:cantSplit/>
          <w:trHeight w:val="255"/>
        </w:trPr>
        <w:tc>
          <w:tcPr>
            <w:tcW w:w="403" w:type="dxa"/>
            <w:tcMar>
              <w:left w:w="85" w:type="dxa"/>
              <w:right w:w="85" w:type="dxa"/>
            </w:tcMar>
          </w:tcPr>
          <w:p w14:paraId="2C269F0F" w14:textId="736E431D" w:rsidR="00FA759D" w:rsidRPr="008A20DF" w:rsidRDefault="007552DA" w:rsidP="007552DA">
            <w:pPr>
              <w:pStyle w:val="Tabletext10"/>
              <w:jc w:val="center"/>
            </w:pPr>
            <w:r>
              <w:rPr>
                <w:rFonts w:hint="eastAsia"/>
              </w:rPr>
              <w:lastRenderedPageBreak/>
              <w:t>1</w:t>
            </w:r>
          </w:p>
        </w:tc>
        <w:tc>
          <w:tcPr>
            <w:tcW w:w="1418" w:type="dxa"/>
            <w:noWrap/>
            <w:tcMar>
              <w:left w:w="85" w:type="dxa"/>
              <w:right w:w="85" w:type="dxa"/>
            </w:tcMar>
            <w:hideMark/>
          </w:tcPr>
          <w:p w14:paraId="12752B61" w14:textId="62BA9D04" w:rsidR="00FA759D" w:rsidRPr="008A20DF" w:rsidRDefault="00FA759D" w:rsidP="008D1D08">
            <w:pPr>
              <w:pStyle w:val="Tabletext10"/>
            </w:pPr>
            <w:r w:rsidRPr="008A20DF">
              <w:t>UN00000163</w:t>
            </w:r>
          </w:p>
        </w:tc>
        <w:tc>
          <w:tcPr>
            <w:tcW w:w="662" w:type="dxa"/>
            <w:noWrap/>
            <w:tcMar>
              <w:left w:w="85" w:type="dxa"/>
              <w:right w:w="85" w:type="dxa"/>
            </w:tcMar>
            <w:hideMark/>
          </w:tcPr>
          <w:p w14:paraId="340DEB9A" w14:textId="77777777" w:rsidR="00FA759D" w:rsidRPr="008A20DF" w:rsidRDefault="00FA759D" w:rsidP="00062DF7">
            <w:pPr>
              <w:pStyle w:val="Tabletext10"/>
              <w:jc w:val="center"/>
              <w:rPr>
                <w:b/>
                <w:bCs/>
              </w:rPr>
            </w:pPr>
            <w:r w:rsidRPr="008A20DF">
              <w:rPr>
                <w:b/>
                <w:bCs/>
              </w:rPr>
              <w:t>BCC</w:t>
            </w:r>
          </w:p>
        </w:tc>
        <w:tc>
          <w:tcPr>
            <w:tcW w:w="3232" w:type="dxa"/>
            <w:noWrap/>
            <w:tcMar>
              <w:left w:w="85" w:type="dxa"/>
              <w:right w:w="85" w:type="dxa"/>
            </w:tcMar>
            <w:hideMark/>
          </w:tcPr>
          <w:p w14:paraId="15143D3D" w14:textId="77777777" w:rsidR="00FA759D" w:rsidRPr="00D2319F" w:rsidRDefault="00FA759D" w:rsidP="008D1D08">
            <w:pPr>
              <w:pStyle w:val="Tabletext10"/>
              <w:rPr>
                <w:b/>
                <w:bCs/>
              </w:rPr>
            </w:pPr>
            <w:r w:rsidRPr="00D2319F">
              <w:rPr>
                <w:b/>
                <w:bCs/>
              </w:rPr>
              <w:t>Tax. Identification. Identifier</w:t>
            </w:r>
          </w:p>
        </w:tc>
        <w:tc>
          <w:tcPr>
            <w:tcW w:w="4772" w:type="dxa"/>
            <w:tcMar>
              <w:left w:w="85" w:type="dxa"/>
              <w:right w:w="85" w:type="dxa"/>
            </w:tcMar>
            <w:hideMark/>
          </w:tcPr>
          <w:p w14:paraId="447E1787" w14:textId="77777777" w:rsidR="00FA759D" w:rsidRPr="00D2319F" w:rsidRDefault="00FA759D" w:rsidP="008D1D08">
            <w:pPr>
              <w:pStyle w:val="Tabletext10"/>
              <w:jc w:val="both"/>
              <w:rPr>
                <w:b/>
                <w:bCs/>
                <w:color w:val="000000"/>
              </w:rPr>
            </w:pPr>
            <w:r w:rsidRPr="00D2319F">
              <w:rPr>
                <w:b/>
                <w:bCs/>
                <w:color w:val="000000"/>
              </w:rPr>
              <w:t>A unique identifier for this tax.</w:t>
            </w:r>
          </w:p>
        </w:tc>
      </w:tr>
      <w:tr w:rsidR="00FA759D" w:rsidRPr="008A20DF" w14:paraId="53476BAA" w14:textId="77777777" w:rsidTr="00330597">
        <w:trPr>
          <w:cantSplit/>
          <w:trHeight w:val="255"/>
        </w:trPr>
        <w:tc>
          <w:tcPr>
            <w:tcW w:w="403" w:type="dxa"/>
            <w:tcMar>
              <w:left w:w="85" w:type="dxa"/>
              <w:right w:w="85" w:type="dxa"/>
            </w:tcMar>
          </w:tcPr>
          <w:p w14:paraId="7C647006" w14:textId="6811AD43" w:rsidR="00FA759D" w:rsidRPr="008A20DF" w:rsidRDefault="007552DA" w:rsidP="007552DA">
            <w:pPr>
              <w:pStyle w:val="Tabletext10"/>
              <w:jc w:val="center"/>
            </w:pPr>
            <w:r>
              <w:rPr>
                <w:rFonts w:hint="eastAsia"/>
              </w:rPr>
              <w:t>2</w:t>
            </w:r>
          </w:p>
        </w:tc>
        <w:tc>
          <w:tcPr>
            <w:tcW w:w="1418" w:type="dxa"/>
            <w:noWrap/>
            <w:tcMar>
              <w:left w:w="85" w:type="dxa"/>
              <w:right w:w="85" w:type="dxa"/>
            </w:tcMar>
            <w:hideMark/>
          </w:tcPr>
          <w:p w14:paraId="64DFC16A" w14:textId="60B0DEE9" w:rsidR="00FA759D" w:rsidRPr="008A20DF" w:rsidRDefault="00FA759D" w:rsidP="008D1D08">
            <w:pPr>
              <w:pStyle w:val="Tabletext10"/>
            </w:pPr>
            <w:r w:rsidRPr="008A20DF">
              <w:t>UN00000165</w:t>
            </w:r>
          </w:p>
        </w:tc>
        <w:tc>
          <w:tcPr>
            <w:tcW w:w="662" w:type="dxa"/>
            <w:noWrap/>
            <w:tcMar>
              <w:left w:w="85" w:type="dxa"/>
              <w:right w:w="85" w:type="dxa"/>
            </w:tcMar>
            <w:hideMark/>
          </w:tcPr>
          <w:p w14:paraId="770BDCCA" w14:textId="77777777" w:rsidR="00FA759D" w:rsidRPr="008A20DF" w:rsidRDefault="00FA759D" w:rsidP="00062DF7">
            <w:pPr>
              <w:pStyle w:val="Tabletext10"/>
              <w:jc w:val="center"/>
              <w:rPr>
                <w:b/>
                <w:bCs/>
              </w:rPr>
            </w:pPr>
            <w:r w:rsidRPr="008A20DF">
              <w:rPr>
                <w:b/>
                <w:bCs/>
              </w:rPr>
              <w:t>BCC</w:t>
            </w:r>
          </w:p>
        </w:tc>
        <w:tc>
          <w:tcPr>
            <w:tcW w:w="3232" w:type="dxa"/>
            <w:noWrap/>
            <w:tcMar>
              <w:left w:w="85" w:type="dxa"/>
              <w:right w:w="85" w:type="dxa"/>
            </w:tcMar>
            <w:hideMark/>
          </w:tcPr>
          <w:p w14:paraId="1D22370F" w14:textId="77777777" w:rsidR="00FA759D" w:rsidRPr="008A20DF" w:rsidRDefault="00FA759D" w:rsidP="008D1D08">
            <w:pPr>
              <w:pStyle w:val="Tabletext10"/>
            </w:pPr>
            <w:r w:rsidRPr="008A20DF">
              <w:t>Tax. Calculated. Amount</w:t>
            </w:r>
          </w:p>
        </w:tc>
        <w:tc>
          <w:tcPr>
            <w:tcW w:w="4772" w:type="dxa"/>
            <w:tcMar>
              <w:left w:w="85" w:type="dxa"/>
              <w:right w:w="85" w:type="dxa"/>
            </w:tcMar>
            <w:hideMark/>
          </w:tcPr>
          <w:p w14:paraId="44A6EFB9" w14:textId="77777777" w:rsidR="00FA759D" w:rsidRPr="008A20DF" w:rsidRDefault="00FA759D" w:rsidP="008D1D08">
            <w:pPr>
              <w:pStyle w:val="Tabletext10"/>
              <w:jc w:val="both"/>
              <w:rPr>
                <w:color w:val="000000"/>
              </w:rPr>
            </w:pPr>
            <w:r w:rsidRPr="008A20DF">
              <w:rPr>
                <w:color w:val="000000"/>
              </w:rPr>
              <w:t>A monetary value resulting from the calculation of a tax.</w:t>
            </w:r>
          </w:p>
        </w:tc>
      </w:tr>
      <w:tr w:rsidR="00FA759D" w:rsidRPr="008A20DF" w14:paraId="0383D81A" w14:textId="77777777" w:rsidTr="00330597">
        <w:trPr>
          <w:cantSplit/>
          <w:trHeight w:val="510"/>
        </w:trPr>
        <w:tc>
          <w:tcPr>
            <w:tcW w:w="403" w:type="dxa"/>
            <w:tcMar>
              <w:left w:w="85" w:type="dxa"/>
              <w:right w:w="85" w:type="dxa"/>
            </w:tcMar>
          </w:tcPr>
          <w:p w14:paraId="62285024" w14:textId="0930DBC1" w:rsidR="00FA759D" w:rsidRPr="008A20DF" w:rsidRDefault="007552DA" w:rsidP="007552DA">
            <w:pPr>
              <w:pStyle w:val="Tabletext10"/>
              <w:jc w:val="center"/>
            </w:pPr>
            <w:r>
              <w:rPr>
                <w:rFonts w:hint="eastAsia"/>
              </w:rPr>
              <w:t>3</w:t>
            </w:r>
          </w:p>
        </w:tc>
        <w:tc>
          <w:tcPr>
            <w:tcW w:w="1418" w:type="dxa"/>
            <w:noWrap/>
            <w:tcMar>
              <w:left w:w="85" w:type="dxa"/>
              <w:right w:w="85" w:type="dxa"/>
            </w:tcMar>
            <w:hideMark/>
          </w:tcPr>
          <w:p w14:paraId="75FA4254" w14:textId="342A9F26" w:rsidR="00FA759D" w:rsidRPr="008A20DF" w:rsidRDefault="00FA759D" w:rsidP="008D1D08">
            <w:pPr>
              <w:pStyle w:val="Tabletext10"/>
            </w:pPr>
            <w:r w:rsidRPr="008A20DF">
              <w:t>UN00000166</w:t>
            </w:r>
          </w:p>
        </w:tc>
        <w:tc>
          <w:tcPr>
            <w:tcW w:w="662" w:type="dxa"/>
            <w:noWrap/>
            <w:tcMar>
              <w:left w:w="85" w:type="dxa"/>
              <w:right w:w="85" w:type="dxa"/>
            </w:tcMar>
            <w:hideMark/>
          </w:tcPr>
          <w:p w14:paraId="1CCF8E19" w14:textId="77777777" w:rsidR="00FA759D" w:rsidRPr="008A20DF" w:rsidRDefault="00FA759D" w:rsidP="00062DF7">
            <w:pPr>
              <w:pStyle w:val="Tabletext10"/>
              <w:jc w:val="center"/>
              <w:rPr>
                <w:b/>
                <w:bCs/>
              </w:rPr>
            </w:pPr>
            <w:r w:rsidRPr="008A20DF">
              <w:rPr>
                <w:b/>
                <w:bCs/>
              </w:rPr>
              <w:t>BCC</w:t>
            </w:r>
          </w:p>
        </w:tc>
        <w:tc>
          <w:tcPr>
            <w:tcW w:w="3232" w:type="dxa"/>
            <w:noWrap/>
            <w:tcMar>
              <w:left w:w="85" w:type="dxa"/>
              <w:right w:w="85" w:type="dxa"/>
            </w:tcMar>
            <w:hideMark/>
          </w:tcPr>
          <w:p w14:paraId="618B190A" w14:textId="77777777" w:rsidR="00FA759D" w:rsidRPr="008A20DF" w:rsidRDefault="00FA759D" w:rsidP="008D1D08">
            <w:pPr>
              <w:pStyle w:val="Tabletext10"/>
            </w:pPr>
            <w:r w:rsidRPr="008A20DF">
              <w:t>Tax. Type. Code</w:t>
            </w:r>
          </w:p>
        </w:tc>
        <w:tc>
          <w:tcPr>
            <w:tcW w:w="4772" w:type="dxa"/>
            <w:tcMar>
              <w:left w:w="85" w:type="dxa"/>
              <w:right w:w="85" w:type="dxa"/>
            </w:tcMar>
            <w:hideMark/>
          </w:tcPr>
          <w:p w14:paraId="304C8B2C" w14:textId="77777777" w:rsidR="00FA759D" w:rsidRPr="008A20DF" w:rsidRDefault="00FA759D" w:rsidP="008D1D08">
            <w:pPr>
              <w:pStyle w:val="Tabletext10"/>
              <w:jc w:val="both"/>
              <w:rPr>
                <w:color w:val="000000"/>
              </w:rPr>
            </w:pPr>
            <w:r w:rsidRPr="008A20DF">
              <w:rPr>
                <w:color w:val="000000"/>
              </w:rPr>
              <w:t>A code specifying a type of tax, such as a code for a Value Added Tax (VAT) [Reference United Nations Code List (UNCL) 5153].</w:t>
            </w:r>
          </w:p>
        </w:tc>
      </w:tr>
      <w:tr w:rsidR="00FA759D" w:rsidRPr="008A20DF" w14:paraId="603B071C" w14:textId="77777777" w:rsidTr="00330597">
        <w:trPr>
          <w:cantSplit/>
          <w:trHeight w:val="255"/>
        </w:trPr>
        <w:tc>
          <w:tcPr>
            <w:tcW w:w="403" w:type="dxa"/>
            <w:tcMar>
              <w:left w:w="85" w:type="dxa"/>
              <w:right w:w="85" w:type="dxa"/>
            </w:tcMar>
          </w:tcPr>
          <w:p w14:paraId="2D25633D" w14:textId="6E76B03A" w:rsidR="007552DA" w:rsidRPr="008A20DF" w:rsidRDefault="007552DA" w:rsidP="007552DA">
            <w:pPr>
              <w:pStyle w:val="Tabletext10"/>
              <w:jc w:val="center"/>
            </w:pPr>
            <w:r>
              <w:rPr>
                <w:rFonts w:hint="eastAsia"/>
              </w:rPr>
              <w:t>4</w:t>
            </w:r>
          </w:p>
        </w:tc>
        <w:tc>
          <w:tcPr>
            <w:tcW w:w="1418" w:type="dxa"/>
            <w:noWrap/>
            <w:tcMar>
              <w:left w:w="85" w:type="dxa"/>
              <w:right w:w="85" w:type="dxa"/>
            </w:tcMar>
            <w:hideMark/>
          </w:tcPr>
          <w:p w14:paraId="74060B00" w14:textId="3F975F07" w:rsidR="00FA759D" w:rsidRPr="008A20DF" w:rsidRDefault="00FA759D" w:rsidP="008D1D08">
            <w:pPr>
              <w:pStyle w:val="Tabletext10"/>
            </w:pPr>
            <w:r w:rsidRPr="008A20DF">
              <w:t>UN00000167</w:t>
            </w:r>
          </w:p>
        </w:tc>
        <w:tc>
          <w:tcPr>
            <w:tcW w:w="662" w:type="dxa"/>
            <w:noWrap/>
            <w:tcMar>
              <w:left w:w="85" w:type="dxa"/>
              <w:right w:w="85" w:type="dxa"/>
            </w:tcMar>
            <w:hideMark/>
          </w:tcPr>
          <w:p w14:paraId="26E0E9A0" w14:textId="77777777" w:rsidR="00FA759D" w:rsidRPr="008A20DF" w:rsidRDefault="00FA759D" w:rsidP="00062DF7">
            <w:pPr>
              <w:pStyle w:val="Tabletext10"/>
              <w:jc w:val="center"/>
              <w:rPr>
                <w:b/>
                <w:bCs/>
              </w:rPr>
            </w:pPr>
            <w:r w:rsidRPr="008A20DF">
              <w:rPr>
                <w:b/>
                <w:bCs/>
              </w:rPr>
              <w:t>BCC</w:t>
            </w:r>
          </w:p>
        </w:tc>
        <w:tc>
          <w:tcPr>
            <w:tcW w:w="3232" w:type="dxa"/>
            <w:noWrap/>
            <w:tcMar>
              <w:left w:w="85" w:type="dxa"/>
              <w:right w:w="85" w:type="dxa"/>
            </w:tcMar>
            <w:hideMark/>
          </w:tcPr>
          <w:p w14:paraId="1D6F64E3" w14:textId="77777777" w:rsidR="00FA759D" w:rsidRPr="008A20DF" w:rsidRDefault="00FA759D" w:rsidP="008D1D08">
            <w:pPr>
              <w:pStyle w:val="Tabletext10"/>
            </w:pPr>
            <w:r w:rsidRPr="008A20DF">
              <w:t>Tax. Exemption Reason. Text</w:t>
            </w:r>
          </w:p>
        </w:tc>
        <w:tc>
          <w:tcPr>
            <w:tcW w:w="4772" w:type="dxa"/>
            <w:tcMar>
              <w:left w:w="85" w:type="dxa"/>
              <w:right w:w="85" w:type="dxa"/>
            </w:tcMar>
            <w:hideMark/>
          </w:tcPr>
          <w:p w14:paraId="557E1010" w14:textId="77777777" w:rsidR="00FA759D" w:rsidRPr="008A20DF" w:rsidRDefault="00FA759D" w:rsidP="008D1D08">
            <w:pPr>
              <w:pStyle w:val="Tabletext10"/>
              <w:jc w:val="both"/>
              <w:rPr>
                <w:color w:val="000000"/>
              </w:rPr>
            </w:pPr>
            <w:r w:rsidRPr="008A20DF">
              <w:rPr>
                <w:color w:val="000000"/>
              </w:rPr>
              <w:t>A reason, expressed as text, for exemption from the tax.</w:t>
            </w:r>
          </w:p>
        </w:tc>
      </w:tr>
      <w:tr w:rsidR="00FA759D" w:rsidRPr="008A20DF" w14:paraId="20804B47" w14:textId="77777777" w:rsidTr="00330597">
        <w:trPr>
          <w:cantSplit/>
          <w:trHeight w:val="255"/>
        </w:trPr>
        <w:tc>
          <w:tcPr>
            <w:tcW w:w="403" w:type="dxa"/>
            <w:tcMar>
              <w:left w:w="85" w:type="dxa"/>
              <w:right w:w="85" w:type="dxa"/>
            </w:tcMar>
          </w:tcPr>
          <w:p w14:paraId="1E91B9CA" w14:textId="5A5381CD" w:rsidR="00FA759D" w:rsidRPr="008A20DF" w:rsidRDefault="007552DA" w:rsidP="007552DA">
            <w:pPr>
              <w:pStyle w:val="Tabletext10"/>
              <w:jc w:val="center"/>
            </w:pPr>
            <w:r>
              <w:rPr>
                <w:rFonts w:hint="eastAsia"/>
              </w:rPr>
              <w:t>5</w:t>
            </w:r>
          </w:p>
        </w:tc>
        <w:tc>
          <w:tcPr>
            <w:tcW w:w="1418" w:type="dxa"/>
            <w:noWrap/>
            <w:tcMar>
              <w:left w:w="85" w:type="dxa"/>
              <w:right w:w="85" w:type="dxa"/>
            </w:tcMar>
            <w:hideMark/>
          </w:tcPr>
          <w:p w14:paraId="538C9A15" w14:textId="0E5CF0E2" w:rsidR="00FA759D" w:rsidRPr="008A20DF" w:rsidRDefault="00FA759D" w:rsidP="008D1D08">
            <w:pPr>
              <w:pStyle w:val="Tabletext10"/>
            </w:pPr>
            <w:r w:rsidRPr="008A20DF">
              <w:t>UN00000168</w:t>
            </w:r>
          </w:p>
        </w:tc>
        <w:tc>
          <w:tcPr>
            <w:tcW w:w="662" w:type="dxa"/>
            <w:noWrap/>
            <w:tcMar>
              <w:left w:w="85" w:type="dxa"/>
              <w:right w:w="85" w:type="dxa"/>
            </w:tcMar>
            <w:hideMark/>
          </w:tcPr>
          <w:p w14:paraId="53FFFA75" w14:textId="77777777" w:rsidR="00FA759D" w:rsidRPr="008A20DF" w:rsidRDefault="00FA759D" w:rsidP="00062DF7">
            <w:pPr>
              <w:pStyle w:val="Tabletext10"/>
              <w:jc w:val="center"/>
              <w:rPr>
                <w:b/>
                <w:bCs/>
              </w:rPr>
            </w:pPr>
            <w:r w:rsidRPr="008A20DF">
              <w:rPr>
                <w:b/>
                <w:bCs/>
              </w:rPr>
              <w:t>BCC</w:t>
            </w:r>
          </w:p>
        </w:tc>
        <w:tc>
          <w:tcPr>
            <w:tcW w:w="3232" w:type="dxa"/>
            <w:noWrap/>
            <w:tcMar>
              <w:left w:w="85" w:type="dxa"/>
              <w:right w:w="85" w:type="dxa"/>
            </w:tcMar>
            <w:hideMark/>
          </w:tcPr>
          <w:p w14:paraId="1E384AC0" w14:textId="77777777" w:rsidR="00FA759D" w:rsidRPr="008A20DF" w:rsidRDefault="00FA759D" w:rsidP="008D1D08">
            <w:pPr>
              <w:pStyle w:val="Tabletext10"/>
            </w:pPr>
            <w:r w:rsidRPr="008A20DF">
              <w:t>Tax. Calculated. Rate</w:t>
            </w:r>
          </w:p>
        </w:tc>
        <w:tc>
          <w:tcPr>
            <w:tcW w:w="4772" w:type="dxa"/>
            <w:tcMar>
              <w:left w:w="85" w:type="dxa"/>
              <w:right w:w="85" w:type="dxa"/>
            </w:tcMar>
            <w:hideMark/>
          </w:tcPr>
          <w:p w14:paraId="70985EF8" w14:textId="77777777" w:rsidR="00FA759D" w:rsidRPr="008A20DF" w:rsidRDefault="00FA759D" w:rsidP="008D1D08">
            <w:pPr>
              <w:pStyle w:val="Tabletext10"/>
              <w:jc w:val="both"/>
              <w:rPr>
                <w:color w:val="000000"/>
              </w:rPr>
            </w:pPr>
            <w:r w:rsidRPr="008A20DF">
              <w:rPr>
                <w:color w:val="000000"/>
              </w:rPr>
              <w:t>A rate used to calculate the tax amount.</w:t>
            </w:r>
          </w:p>
        </w:tc>
      </w:tr>
      <w:tr w:rsidR="00FA759D" w:rsidRPr="008A20DF" w14:paraId="3E3EBE67" w14:textId="77777777" w:rsidTr="00330597">
        <w:trPr>
          <w:cantSplit/>
          <w:trHeight w:val="255"/>
        </w:trPr>
        <w:tc>
          <w:tcPr>
            <w:tcW w:w="403" w:type="dxa"/>
            <w:tcMar>
              <w:left w:w="85" w:type="dxa"/>
              <w:right w:w="85" w:type="dxa"/>
            </w:tcMar>
          </w:tcPr>
          <w:p w14:paraId="7700C972" w14:textId="50A7827E" w:rsidR="00FA759D" w:rsidRPr="008A20DF" w:rsidRDefault="007552DA" w:rsidP="007552DA">
            <w:pPr>
              <w:pStyle w:val="Tabletext10"/>
              <w:jc w:val="center"/>
            </w:pPr>
            <w:r>
              <w:rPr>
                <w:rFonts w:hint="eastAsia"/>
              </w:rPr>
              <w:t>6</w:t>
            </w:r>
          </w:p>
        </w:tc>
        <w:tc>
          <w:tcPr>
            <w:tcW w:w="1418" w:type="dxa"/>
            <w:noWrap/>
            <w:tcMar>
              <w:left w:w="85" w:type="dxa"/>
              <w:right w:w="85" w:type="dxa"/>
            </w:tcMar>
            <w:hideMark/>
          </w:tcPr>
          <w:p w14:paraId="328EF58C" w14:textId="579129E3" w:rsidR="00FA759D" w:rsidRPr="008A20DF" w:rsidRDefault="00FA759D" w:rsidP="008D1D08">
            <w:pPr>
              <w:pStyle w:val="Tabletext10"/>
            </w:pPr>
            <w:r w:rsidRPr="008A20DF">
              <w:t>UN00000249</w:t>
            </w:r>
          </w:p>
        </w:tc>
        <w:tc>
          <w:tcPr>
            <w:tcW w:w="662" w:type="dxa"/>
            <w:noWrap/>
            <w:tcMar>
              <w:left w:w="85" w:type="dxa"/>
              <w:right w:w="85" w:type="dxa"/>
            </w:tcMar>
            <w:hideMark/>
          </w:tcPr>
          <w:p w14:paraId="316EBD6C" w14:textId="77777777" w:rsidR="00FA759D" w:rsidRPr="008A20DF" w:rsidRDefault="00FA759D" w:rsidP="00062DF7">
            <w:pPr>
              <w:pStyle w:val="Tabletext10"/>
              <w:jc w:val="center"/>
              <w:rPr>
                <w:b/>
                <w:bCs/>
              </w:rPr>
            </w:pPr>
            <w:r w:rsidRPr="008A20DF">
              <w:rPr>
                <w:b/>
                <w:bCs/>
              </w:rPr>
              <w:t>BCC</w:t>
            </w:r>
          </w:p>
        </w:tc>
        <w:tc>
          <w:tcPr>
            <w:tcW w:w="3232" w:type="dxa"/>
            <w:noWrap/>
            <w:tcMar>
              <w:left w:w="85" w:type="dxa"/>
              <w:right w:w="85" w:type="dxa"/>
            </w:tcMar>
            <w:hideMark/>
          </w:tcPr>
          <w:p w14:paraId="0065AF9B" w14:textId="77777777" w:rsidR="00FA759D" w:rsidRPr="008A20DF" w:rsidRDefault="00FA759D" w:rsidP="008D1D08">
            <w:pPr>
              <w:pStyle w:val="Tabletext10"/>
            </w:pPr>
            <w:r w:rsidRPr="008A20DF">
              <w:t>Tax. Basis. Amount</w:t>
            </w:r>
          </w:p>
        </w:tc>
        <w:tc>
          <w:tcPr>
            <w:tcW w:w="4772" w:type="dxa"/>
            <w:tcMar>
              <w:left w:w="85" w:type="dxa"/>
              <w:right w:w="85" w:type="dxa"/>
            </w:tcMar>
            <w:hideMark/>
          </w:tcPr>
          <w:p w14:paraId="580E78D7" w14:textId="77777777" w:rsidR="00FA759D" w:rsidRPr="008A20DF" w:rsidRDefault="00FA759D" w:rsidP="008D1D08">
            <w:pPr>
              <w:pStyle w:val="Tabletext10"/>
              <w:jc w:val="both"/>
              <w:rPr>
                <w:color w:val="000000"/>
              </w:rPr>
            </w:pPr>
            <w:r w:rsidRPr="008A20DF">
              <w:rPr>
                <w:color w:val="000000"/>
              </w:rPr>
              <w:t>A monetary value used as the basis in calculating the tax amount.</w:t>
            </w:r>
          </w:p>
        </w:tc>
      </w:tr>
      <w:tr w:rsidR="00FA759D" w:rsidRPr="008A20DF" w14:paraId="2457E25A" w14:textId="77777777" w:rsidTr="00330597">
        <w:trPr>
          <w:cantSplit/>
          <w:trHeight w:val="765"/>
        </w:trPr>
        <w:tc>
          <w:tcPr>
            <w:tcW w:w="403" w:type="dxa"/>
            <w:tcMar>
              <w:left w:w="85" w:type="dxa"/>
              <w:right w:w="85" w:type="dxa"/>
            </w:tcMar>
          </w:tcPr>
          <w:p w14:paraId="655E6626" w14:textId="454600A0" w:rsidR="00FA759D" w:rsidRPr="008A20DF" w:rsidRDefault="007552DA" w:rsidP="007552DA">
            <w:pPr>
              <w:pStyle w:val="Tabletext10"/>
              <w:jc w:val="center"/>
            </w:pPr>
            <w:r>
              <w:rPr>
                <w:rFonts w:hint="eastAsia"/>
              </w:rPr>
              <w:t>7</w:t>
            </w:r>
          </w:p>
        </w:tc>
        <w:tc>
          <w:tcPr>
            <w:tcW w:w="1418" w:type="dxa"/>
            <w:noWrap/>
            <w:tcMar>
              <w:left w:w="85" w:type="dxa"/>
              <w:right w:w="85" w:type="dxa"/>
            </w:tcMar>
            <w:hideMark/>
          </w:tcPr>
          <w:p w14:paraId="081B45AB" w14:textId="743D0E66" w:rsidR="00FA759D" w:rsidRPr="008A20DF" w:rsidRDefault="00FA759D" w:rsidP="008D1D08">
            <w:pPr>
              <w:pStyle w:val="Tabletext10"/>
            </w:pPr>
            <w:r w:rsidRPr="008A20DF">
              <w:t>UN00000777</w:t>
            </w:r>
          </w:p>
        </w:tc>
        <w:tc>
          <w:tcPr>
            <w:tcW w:w="662" w:type="dxa"/>
            <w:noWrap/>
            <w:tcMar>
              <w:left w:w="85" w:type="dxa"/>
              <w:right w:w="85" w:type="dxa"/>
            </w:tcMar>
            <w:hideMark/>
          </w:tcPr>
          <w:p w14:paraId="194C7934" w14:textId="77777777" w:rsidR="00FA759D" w:rsidRPr="008A20DF" w:rsidRDefault="00FA759D" w:rsidP="00062DF7">
            <w:pPr>
              <w:pStyle w:val="Tabletext10"/>
              <w:jc w:val="center"/>
              <w:rPr>
                <w:b/>
                <w:bCs/>
              </w:rPr>
            </w:pPr>
            <w:r w:rsidRPr="008A20DF">
              <w:rPr>
                <w:b/>
                <w:bCs/>
              </w:rPr>
              <w:t>BCC</w:t>
            </w:r>
          </w:p>
        </w:tc>
        <w:tc>
          <w:tcPr>
            <w:tcW w:w="3232" w:type="dxa"/>
            <w:noWrap/>
            <w:tcMar>
              <w:left w:w="85" w:type="dxa"/>
              <w:right w:w="85" w:type="dxa"/>
            </w:tcMar>
            <w:hideMark/>
          </w:tcPr>
          <w:p w14:paraId="25D28FB1" w14:textId="77777777" w:rsidR="00FA759D" w:rsidRPr="008A20DF" w:rsidRDefault="00FA759D" w:rsidP="008D1D08">
            <w:pPr>
              <w:pStyle w:val="Tabletext10"/>
            </w:pPr>
            <w:r w:rsidRPr="008A20DF">
              <w:t>Tax. Category. Code</w:t>
            </w:r>
          </w:p>
        </w:tc>
        <w:tc>
          <w:tcPr>
            <w:tcW w:w="4772" w:type="dxa"/>
            <w:tcMar>
              <w:left w:w="85" w:type="dxa"/>
              <w:right w:w="85" w:type="dxa"/>
            </w:tcMar>
            <w:hideMark/>
          </w:tcPr>
          <w:p w14:paraId="19DF3DF0" w14:textId="77777777" w:rsidR="00FA759D" w:rsidRPr="008A20DF" w:rsidRDefault="00FA759D" w:rsidP="008D1D08">
            <w:pPr>
              <w:pStyle w:val="Tabletext10"/>
              <w:jc w:val="both"/>
              <w:rPr>
                <w:color w:val="000000"/>
              </w:rPr>
            </w:pPr>
            <w:r w:rsidRPr="008A20DF">
              <w:rPr>
                <w:color w:val="000000"/>
              </w:rPr>
              <w:t>The code specifying the category to which the tax applies such as codes for "Exempt from Tax", "Standard Rate", "Free Export Item - Tax Not Charged".</w:t>
            </w:r>
          </w:p>
        </w:tc>
      </w:tr>
      <w:tr w:rsidR="00FA759D" w:rsidRPr="008A20DF" w14:paraId="77F2FB0C" w14:textId="77777777" w:rsidTr="00330597">
        <w:trPr>
          <w:cantSplit/>
          <w:trHeight w:val="255"/>
        </w:trPr>
        <w:tc>
          <w:tcPr>
            <w:tcW w:w="403" w:type="dxa"/>
            <w:tcMar>
              <w:left w:w="85" w:type="dxa"/>
              <w:right w:w="85" w:type="dxa"/>
            </w:tcMar>
          </w:tcPr>
          <w:p w14:paraId="16CFFF82" w14:textId="2992E6B3" w:rsidR="00FA759D" w:rsidRPr="008A20DF" w:rsidRDefault="007552DA" w:rsidP="007552DA">
            <w:pPr>
              <w:pStyle w:val="Tabletext10"/>
              <w:jc w:val="center"/>
            </w:pPr>
            <w:r>
              <w:rPr>
                <w:rFonts w:hint="eastAsia"/>
              </w:rPr>
              <w:t>8</w:t>
            </w:r>
          </w:p>
        </w:tc>
        <w:tc>
          <w:tcPr>
            <w:tcW w:w="1418" w:type="dxa"/>
            <w:noWrap/>
            <w:tcMar>
              <w:left w:w="85" w:type="dxa"/>
              <w:right w:w="85" w:type="dxa"/>
            </w:tcMar>
            <w:hideMark/>
          </w:tcPr>
          <w:p w14:paraId="5A935915" w14:textId="7181ACD3" w:rsidR="00FA759D" w:rsidRPr="008A20DF" w:rsidRDefault="00FA759D" w:rsidP="008D1D08">
            <w:pPr>
              <w:pStyle w:val="Tabletext10"/>
            </w:pPr>
            <w:r w:rsidRPr="008A20DF">
              <w:t>UN00000778</w:t>
            </w:r>
          </w:p>
        </w:tc>
        <w:tc>
          <w:tcPr>
            <w:tcW w:w="662" w:type="dxa"/>
            <w:noWrap/>
            <w:tcMar>
              <w:left w:w="85" w:type="dxa"/>
              <w:right w:w="85" w:type="dxa"/>
            </w:tcMar>
            <w:hideMark/>
          </w:tcPr>
          <w:p w14:paraId="61CD51EB" w14:textId="77777777" w:rsidR="00FA759D" w:rsidRPr="008A20DF" w:rsidRDefault="00FA759D" w:rsidP="00062DF7">
            <w:pPr>
              <w:pStyle w:val="Tabletext10"/>
              <w:jc w:val="center"/>
              <w:rPr>
                <w:b/>
                <w:bCs/>
              </w:rPr>
            </w:pPr>
            <w:r w:rsidRPr="008A20DF">
              <w:rPr>
                <w:b/>
                <w:bCs/>
              </w:rPr>
              <w:t>BCC</w:t>
            </w:r>
          </w:p>
        </w:tc>
        <w:tc>
          <w:tcPr>
            <w:tcW w:w="3232" w:type="dxa"/>
            <w:noWrap/>
            <w:tcMar>
              <w:left w:w="85" w:type="dxa"/>
              <w:right w:w="85" w:type="dxa"/>
            </w:tcMar>
            <w:hideMark/>
          </w:tcPr>
          <w:p w14:paraId="1CCC95AA" w14:textId="77777777" w:rsidR="00FA759D" w:rsidRPr="008A20DF" w:rsidRDefault="00FA759D" w:rsidP="008D1D08">
            <w:pPr>
              <w:pStyle w:val="Tabletext10"/>
            </w:pPr>
            <w:r w:rsidRPr="008A20DF">
              <w:t>Tax. Currency. Code</w:t>
            </w:r>
          </w:p>
        </w:tc>
        <w:tc>
          <w:tcPr>
            <w:tcW w:w="4772" w:type="dxa"/>
            <w:tcMar>
              <w:left w:w="85" w:type="dxa"/>
              <w:right w:w="85" w:type="dxa"/>
            </w:tcMar>
            <w:hideMark/>
          </w:tcPr>
          <w:p w14:paraId="6F9666CF" w14:textId="77777777" w:rsidR="00FA759D" w:rsidRPr="008A20DF" w:rsidRDefault="00FA759D" w:rsidP="008D1D08">
            <w:pPr>
              <w:pStyle w:val="Tabletext10"/>
              <w:jc w:val="both"/>
              <w:rPr>
                <w:color w:val="000000"/>
              </w:rPr>
            </w:pPr>
            <w:r w:rsidRPr="008A20DF">
              <w:rPr>
                <w:color w:val="000000"/>
              </w:rPr>
              <w:t>The code specifying a currency of the tax.</w:t>
            </w:r>
          </w:p>
        </w:tc>
      </w:tr>
      <w:tr w:rsidR="00FA759D" w:rsidRPr="008A20DF" w14:paraId="2D7B8377" w14:textId="77777777" w:rsidTr="00330597">
        <w:trPr>
          <w:cantSplit/>
          <w:trHeight w:val="255"/>
        </w:trPr>
        <w:tc>
          <w:tcPr>
            <w:tcW w:w="403" w:type="dxa"/>
            <w:tcMar>
              <w:left w:w="85" w:type="dxa"/>
              <w:right w:w="85" w:type="dxa"/>
            </w:tcMar>
          </w:tcPr>
          <w:p w14:paraId="79131778" w14:textId="03A91C13" w:rsidR="00FA759D" w:rsidRPr="008A20DF" w:rsidRDefault="007552DA" w:rsidP="007552DA">
            <w:pPr>
              <w:pStyle w:val="Tabletext10"/>
              <w:jc w:val="center"/>
            </w:pPr>
            <w:r>
              <w:rPr>
                <w:rFonts w:hint="eastAsia"/>
              </w:rPr>
              <w:t>9</w:t>
            </w:r>
          </w:p>
        </w:tc>
        <w:tc>
          <w:tcPr>
            <w:tcW w:w="1418" w:type="dxa"/>
            <w:noWrap/>
            <w:tcMar>
              <w:left w:w="85" w:type="dxa"/>
              <w:right w:w="85" w:type="dxa"/>
            </w:tcMar>
            <w:hideMark/>
          </w:tcPr>
          <w:p w14:paraId="598D3288" w14:textId="4489E496" w:rsidR="00FA759D" w:rsidRPr="008A20DF" w:rsidRDefault="00FA759D" w:rsidP="008D1D08">
            <w:pPr>
              <w:pStyle w:val="Tabletext10"/>
            </w:pPr>
            <w:r w:rsidRPr="008A20DF">
              <w:t>UN00001337</w:t>
            </w:r>
          </w:p>
        </w:tc>
        <w:tc>
          <w:tcPr>
            <w:tcW w:w="662" w:type="dxa"/>
            <w:noWrap/>
            <w:tcMar>
              <w:left w:w="85" w:type="dxa"/>
              <w:right w:w="85" w:type="dxa"/>
            </w:tcMar>
            <w:hideMark/>
          </w:tcPr>
          <w:p w14:paraId="18D8804D" w14:textId="77777777" w:rsidR="00FA759D" w:rsidRPr="008A20DF" w:rsidRDefault="00FA759D" w:rsidP="00062DF7">
            <w:pPr>
              <w:pStyle w:val="Tabletext10"/>
              <w:jc w:val="center"/>
              <w:rPr>
                <w:b/>
                <w:bCs/>
              </w:rPr>
            </w:pPr>
            <w:r w:rsidRPr="008A20DF">
              <w:rPr>
                <w:b/>
                <w:bCs/>
              </w:rPr>
              <w:t>BCC</w:t>
            </w:r>
          </w:p>
        </w:tc>
        <w:tc>
          <w:tcPr>
            <w:tcW w:w="3232" w:type="dxa"/>
            <w:noWrap/>
            <w:tcMar>
              <w:left w:w="85" w:type="dxa"/>
              <w:right w:w="85" w:type="dxa"/>
            </w:tcMar>
            <w:hideMark/>
          </w:tcPr>
          <w:p w14:paraId="44BEBBE0" w14:textId="77777777" w:rsidR="00FA759D" w:rsidRPr="008A20DF" w:rsidRDefault="00FA759D" w:rsidP="008D1D08">
            <w:pPr>
              <w:pStyle w:val="Tabletext10"/>
            </w:pPr>
            <w:r w:rsidRPr="008A20DF">
              <w:t>Tax. Exemption Reason. Code</w:t>
            </w:r>
          </w:p>
        </w:tc>
        <w:tc>
          <w:tcPr>
            <w:tcW w:w="4772" w:type="dxa"/>
            <w:tcMar>
              <w:left w:w="85" w:type="dxa"/>
              <w:right w:w="85" w:type="dxa"/>
            </w:tcMar>
            <w:hideMark/>
          </w:tcPr>
          <w:p w14:paraId="643A592A" w14:textId="77777777" w:rsidR="00FA759D" w:rsidRPr="008A20DF" w:rsidRDefault="00FA759D" w:rsidP="008D1D08">
            <w:pPr>
              <w:pStyle w:val="Tabletext10"/>
              <w:jc w:val="both"/>
              <w:rPr>
                <w:color w:val="000000"/>
              </w:rPr>
            </w:pPr>
            <w:r w:rsidRPr="008A20DF">
              <w:rPr>
                <w:color w:val="000000"/>
              </w:rPr>
              <w:t>A code specifying a reason for exemption from this tax.</w:t>
            </w:r>
          </w:p>
        </w:tc>
      </w:tr>
      <w:tr w:rsidR="00FA759D" w:rsidRPr="008A20DF" w14:paraId="3F813377" w14:textId="77777777" w:rsidTr="00330597">
        <w:trPr>
          <w:cantSplit/>
          <w:trHeight w:val="510"/>
        </w:trPr>
        <w:tc>
          <w:tcPr>
            <w:tcW w:w="403" w:type="dxa"/>
            <w:tcMar>
              <w:left w:w="85" w:type="dxa"/>
              <w:right w:w="85" w:type="dxa"/>
            </w:tcMar>
          </w:tcPr>
          <w:p w14:paraId="5F2DE749" w14:textId="5CBFAA1D" w:rsidR="00FA759D" w:rsidRPr="008A20DF" w:rsidRDefault="007552DA" w:rsidP="007552DA">
            <w:pPr>
              <w:pStyle w:val="Tabletext10"/>
              <w:jc w:val="center"/>
            </w:pPr>
            <w:r>
              <w:rPr>
                <w:rFonts w:hint="eastAsia"/>
              </w:rPr>
              <w:t>1</w:t>
            </w:r>
            <w:r>
              <w:t>0</w:t>
            </w:r>
          </w:p>
        </w:tc>
        <w:tc>
          <w:tcPr>
            <w:tcW w:w="1418" w:type="dxa"/>
            <w:noWrap/>
            <w:tcMar>
              <w:left w:w="85" w:type="dxa"/>
              <w:right w:w="85" w:type="dxa"/>
            </w:tcMar>
            <w:hideMark/>
          </w:tcPr>
          <w:p w14:paraId="6ACDB866" w14:textId="6C7853A6" w:rsidR="00FA759D" w:rsidRPr="008A20DF" w:rsidRDefault="00FA759D" w:rsidP="008D1D08">
            <w:pPr>
              <w:pStyle w:val="Tabletext10"/>
            </w:pPr>
            <w:r w:rsidRPr="008A20DF">
              <w:t>UN00001504</w:t>
            </w:r>
          </w:p>
        </w:tc>
        <w:tc>
          <w:tcPr>
            <w:tcW w:w="662" w:type="dxa"/>
            <w:noWrap/>
            <w:tcMar>
              <w:left w:w="85" w:type="dxa"/>
              <w:right w:w="85" w:type="dxa"/>
            </w:tcMar>
            <w:hideMark/>
          </w:tcPr>
          <w:p w14:paraId="71280694" w14:textId="77777777" w:rsidR="00FA759D" w:rsidRPr="008A20DF" w:rsidRDefault="00FA759D" w:rsidP="00062DF7">
            <w:pPr>
              <w:pStyle w:val="Tabletext10"/>
              <w:jc w:val="center"/>
              <w:rPr>
                <w:b/>
                <w:bCs/>
              </w:rPr>
            </w:pPr>
            <w:r w:rsidRPr="008A20DF">
              <w:rPr>
                <w:b/>
                <w:bCs/>
              </w:rPr>
              <w:t>BCC</w:t>
            </w:r>
          </w:p>
        </w:tc>
        <w:tc>
          <w:tcPr>
            <w:tcW w:w="3232" w:type="dxa"/>
            <w:noWrap/>
            <w:tcMar>
              <w:left w:w="85" w:type="dxa"/>
              <w:right w:w="85" w:type="dxa"/>
            </w:tcMar>
            <w:hideMark/>
          </w:tcPr>
          <w:p w14:paraId="279160C4" w14:textId="77777777" w:rsidR="00FA759D" w:rsidRPr="008A20DF" w:rsidRDefault="00FA759D" w:rsidP="008D1D08">
            <w:pPr>
              <w:pStyle w:val="Tabletext10"/>
            </w:pPr>
            <w:r w:rsidRPr="008A20DF">
              <w:t>Tax. Tax Point. Date</w:t>
            </w:r>
          </w:p>
        </w:tc>
        <w:tc>
          <w:tcPr>
            <w:tcW w:w="4772" w:type="dxa"/>
            <w:tcMar>
              <w:left w:w="85" w:type="dxa"/>
              <w:right w:w="85" w:type="dxa"/>
            </w:tcMar>
            <w:hideMark/>
          </w:tcPr>
          <w:p w14:paraId="0F3A0291" w14:textId="77777777" w:rsidR="00FA759D" w:rsidRPr="008A20DF" w:rsidRDefault="00FA759D" w:rsidP="008D1D08">
            <w:pPr>
              <w:pStyle w:val="Tabletext10"/>
              <w:jc w:val="both"/>
              <w:rPr>
                <w:color w:val="000000"/>
              </w:rPr>
            </w:pPr>
            <w:r w:rsidRPr="008A20DF">
              <w:rPr>
                <w:color w:val="000000"/>
              </w:rPr>
              <w:t>The date of the tax point when taxes are or will be applicable.</w:t>
            </w:r>
          </w:p>
        </w:tc>
      </w:tr>
      <w:tr w:rsidR="00FA759D" w:rsidRPr="008A20DF" w14:paraId="5EF6ACE1" w14:textId="77777777" w:rsidTr="00330597">
        <w:trPr>
          <w:cantSplit/>
          <w:trHeight w:val="255"/>
        </w:trPr>
        <w:tc>
          <w:tcPr>
            <w:tcW w:w="403" w:type="dxa"/>
            <w:tcMar>
              <w:left w:w="85" w:type="dxa"/>
              <w:right w:w="85" w:type="dxa"/>
            </w:tcMar>
          </w:tcPr>
          <w:p w14:paraId="763E6ED4" w14:textId="2AB2EB49" w:rsidR="00FA759D" w:rsidRPr="008A20DF" w:rsidRDefault="007552DA" w:rsidP="007552DA">
            <w:pPr>
              <w:pStyle w:val="Tabletext10"/>
              <w:jc w:val="center"/>
            </w:pPr>
            <w:r>
              <w:rPr>
                <w:rFonts w:hint="eastAsia"/>
              </w:rPr>
              <w:t>1</w:t>
            </w:r>
            <w:r>
              <w:t>1</w:t>
            </w:r>
          </w:p>
        </w:tc>
        <w:tc>
          <w:tcPr>
            <w:tcW w:w="1418" w:type="dxa"/>
            <w:noWrap/>
            <w:tcMar>
              <w:left w:w="85" w:type="dxa"/>
              <w:right w:w="85" w:type="dxa"/>
            </w:tcMar>
            <w:hideMark/>
          </w:tcPr>
          <w:p w14:paraId="6C6CCCE4" w14:textId="7F0ECF94" w:rsidR="00FA759D" w:rsidRPr="008A20DF" w:rsidRDefault="00FA759D" w:rsidP="008D1D08">
            <w:pPr>
              <w:pStyle w:val="Tabletext10"/>
            </w:pPr>
            <w:r w:rsidRPr="008A20DF">
              <w:t>UN00002667</w:t>
            </w:r>
          </w:p>
        </w:tc>
        <w:tc>
          <w:tcPr>
            <w:tcW w:w="662" w:type="dxa"/>
            <w:noWrap/>
            <w:tcMar>
              <w:left w:w="85" w:type="dxa"/>
              <w:right w:w="85" w:type="dxa"/>
            </w:tcMar>
            <w:hideMark/>
          </w:tcPr>
          <w:p w14:paraId="24FD4ADB" w14:textId="77777777" w:rsidR="00FA759D" w:rsidRPr="008A20DF" w:rsidRDefault="00FA759D" w:rsidP="00062DF7">
            <w:pPr>
              <w:pStyle w:val="Tabletext10"/>
              <w:jc w:val="center"/>
              <w:rPr>
                <w:b/>
                <w:bCs/>
              </w:rPr>
            </w:pPr>
            <w:r w:rsidRPr="008A20DF">
              <w:rPr>
                <w:b/>
                <w:bCs/>
              </w:rPr>
              <w:t>BCC</w:t>
            </w:r>
          </w:p>
        </w:tc>
        <w:tc>
          <w:tcPr>
            <w:tcW w:w="3232" w:type="dxa"/>
            <w:noWrap/>
            <w:tcMar>
              <w:left w:w="85" w:type="dxa"/>
              <w:right w:w="85" w:type="dxa"/>
            </w:tcMar>
            <w:hideMark/>
          </w:tcPr>
          <w:p w14:paraId="242D6922" w14:textId="77777777" w:rsidR="00FA759D" w:rsidRPr="008A20DF" w:rsidRDefault="00FA759D" w:rsidP="008D1D08">
            <w:pPr>
              <w:pStyle w:val="Tabletext10"/>
            </w:pPr>
            <w:r w:rsidRPr="008A20DF">
              <w:t>Tax. Description. Text</w:t>
            </w:r>
          </w:p>
        </w:tc>
        <w:tc>
          <w:tcPr>
            <w:tcW w:w="4772" w:type="dxa"/>
            <w:tcMar>
              <w:left w:w="85" w:type="dxa"/>
              <w:right w:w="85" w:type="dxa"/>
            </w:tcMar>
            <w:hideMark/>
          </w:tcPr>
          <w:p w14:paraId="7D271251" w14:textId="77777777" w:rsidR="00FA759D" w:rsidRPr="008A20DF" w:rsidRDefault="00FA759D" w:rsidP="008D1D08">
            <w:pPr>
              <w:pStyle w:val="Tabletext10"/>
              <w:jc w:val="both"/>
              <w:rPr>
                <w:color w:val="000000"/>
              </w:rPr>
            </w:pPr>
            <w:r w:rsidRPr="008A20DF">
              <w:rPr>
                <w:color w:val="000000"/>
              </w:rPr>
              <w:t>A textual description of this tax.</w:t>
            </w:r>
          </w:p>
        </w:tc>
      </w:tr>
      <w:tr w:rsidR="00FA759D" w:rsidRPr="008A20DF" w14:paraId="064D295D" w14:textId="77777777" w:rsidTr="00330597">
        <w:trPr>
          <w:cantSplit/>
          <w:trHeight w:val="255"/>
        </w:trPr>
        <w:tc>
          <w:tcPr>
            <w:tcW w:w="403" w:type="dxa"/>
            <w:tcMar>
              <w:left w:w="85" w:type="dxa"/>
              <w:right w:w="85" w:type="dxa"/>
            </w:tcMar>
          </w:tcPr>
          <w:p w14:paraId="1C504D71" w14:textId="6A33A871" w:rsidR="00FA759D" w:rsidRPr="008A20DF" w:rsidRDefault="007552DA" w:rsidP="007552DA">
            <w:pPr>
              <w:pStyle w:val="Tabletext10"/>
              <w:jc w:val="center"/>
            </w:pPr>
            <w:r>
              <w:rPr>
                <w:rFonts w:hint="eastAsia"/>
              </w:rPr>
              <w:t>1</w:t>
            </w:r>
            <w:r>
              <w:t>2</w:t>
            </w:r>
          </w:p>
        </w:tc>
        <w:tc>
          <w:tcPr>
            <w:tcW w:w="1418" w:type="dxa"/>
            <w:noWrap/>
            <w:tcMar>
              <w:left w:w="85" w:type="dxa"/>
              <w:right w:w="85" w:type="dxa"/>
            </w:tcMar>
            <w:hideMark/>
          </w:tcPr>
          <w:p w14:paraId="38530C87" w14:textId="542EA3D7" w:rsidR="00FA759D" w:rsidRPr="008A20DF" w:rsidRDefault="00FA759D" w:rsidP="008D1D08">
            <w:pPr>
              <w:pStyle w:val="Tabletext10"/>
            </w:pPr>
            <w:r w:rsidRPr="008A20DF">
              <w:t>UN00001694</w:t>
            </w:r>
          </w:p>
        </w:tc>
        <w:tc>
          <w:tcPr>
            <w:tcW w:w="662" w:type="dxa"/>
            <w:noWrap/>
            <w:tcMar>
              <w:left w:w="85" w:type="dxa"/>
              <w:right w:w="85" w:type="dxa"/>
            </w:tcMar>
            <w:hideMark/>
          </w:tcPr>
          <w:p w14:paraId="65147A3F" w14:textId="77777777" w:rsidR="00FA759D" w:rsidRPr="008A20DF" w:rsidRDefault="00FA759D" w:rsidP="00062DF7">
            <w:pPr>
              <w:pStyle w:val="Tabletext10"/>
              <w:jc w:val="center"/>
              <w:rPr>
                <w:b/>
                <w:bCs/>
              </w:rPr>
            </w:pPr>
            <w:r w:rsidRPr="008A20DF">
              <w:rPr>
                <w:b/>
                <w:bCs/>
              </w:rPr>
              <w:t>BCC</w:t>
            </w:r>
          </w:p>
        </w:tc>
        <w:tc>
          <w:tcPr>
            <w:tcW w:w="3232" w:type="dxa"/>
            <w:noWrap/>
            <w:tcMar>
              <w:left w:w="85" w:type="dxa"/>
              <w:right w:w="85" w:type="dxa"/>
            </w:tcMar>
            <w:hideMark/>
          </w:tcPr>
          <w:p w14:paraId="5DA2AF9B" w14:textId="77777777" w:rsidR="00FA759D" w:rsidRPr="008A20DF" w:rsidRDefault="00FA759D" w:rsidP="008D1D08">
            <w:pPr>
              <w:pStyle w:val="Tabletext10"/>
            </w:pPr>
            <w:r w:rsidRPr="008A20DF">
              <w:t>Tax. Type. Text</w:t>
            </w:r>
          </w:p>
        </w:tc>
        <w:tc>
          <w:tcPr>
            <w:tcW w:w="4772" w:type="dxa"/>
            <w:tcMar>
              <w:left w:w="85" w:type="dxa"/>
              <w:right w:w="85" w:type="dxa"/>
            </w:tcMar>
            <w:hideMark/>
          </w:tcPr>
          <w:p w14:paraId="4537BCA7" w14:textId="77777777" w:rsidR="00FA759D" w:rsidRPr="008A20DF" w:rsidRDefault="00FA759D" w:rsidP="008D1D08">
            <w:pPr>
              <w:pStyle w:val="Tabletext10"/>
              <w:jc w:val="both"/>
              <w:rPr>
                <w:color w:val="000000"/>
              </w:rPr>
            </w:pPr>
            <w:r w:rsidRPr="008A20DF">
              <w:rPr>
                <w:color w:val="000000"/>
              </w:rPr>
              <w:t>A type of tax, expressed as text.</w:t>
            </w:r>
          </w:p>
        </w:tc>
      </w:tr>
      <w:tr w:rsidR="00FA759D" w:rsidRPr="008A20DF" w14:paraId="70F624C7" w14:textId="77777777" w:rsidTr="00330597">
        <w:trPr>
          <w:cantSplit/>
          <w:trHeight w:val="255"/>
        </w:trPr>
        <w:tc>
          <w:tcPr>
            <w:tcW w:w="403" w:type="dxa"/>
            <w:tcMar>
              <w:left w:w="85" w:type="dxa"/>
              <w:right w:w="85" w:type="dxa"/>
            </w:tcMar>
          </w:tcPr>
          <w:p w14:paraId="55C74E52" w14:textId="412D2B22" w:rsidR="00FA759D" w:rsidRPr="008A20DF" w:rsidRDefault="007552DA" w:rsidP="007552DA">
            <w:pPr>
              <w:pStyle w:val="Tabletext10"/>
              <w:jc w:val="center"/>
            </w:pPr>
            <w:r>
              <w:rPr>
                <w:rFonts w:hint="eastAsia"/>
              </w:rPr>
              <w:t>1</w:t>
            </w:r>
            <w:r>
              <w:t>3</w:t>
            </w:r>
          </w:p>
        </w:tc>
        <w:tc>
          <w:tcPr>
            <w:tcW w:w="1418" w:type="dxa"/>
            <w:noWrap/>
            <w:tcMar>
              <w:left w:w="85" w:type="dxa"/>
              <w:right w:w="85" w:type="dxa"/>
            </w:tcMar>
            <w:hideMark/>
          </w:tcPr>
          <w:p w14:paraId="40364FB2" w14:textId="4FB7B5D3" w:rsidR="00FA759D" w:rsidRPr="008A20DF" w:rsidRDefault="00FA759D" w:rsidP="008D1D08">
            <w:pPr>
              <w:pStyle w:val="Tabletext10"/>
            </w:pPr>
            <w:r w:rsidRPr="008A20DF">
              <w:t>UN00003013</w:t>
            </w:r>
          </w:p>
        </w:tc>
        <w:tc>
          <w:tcPr>
            <w:tcW w:w="662" w:type="dxa"/>
            <w:noWrap/>
            <w:tcMar>
              <w:left w:w="85" w:type="dxa"/>
              <w:right w:w="85" w:type="dxa"/>
            </w:tcMar>
            <w:hideMark/>
          </w:tcPr>
          <w:p w14:paraId="7E9C45F0" w14:textId="77777777" w:rsidR="00FA759D" w:rsidRPr="008A20DF" w:rsidRDefault="00FA759D" w:rsidP="00062DF7">
            <w:pPr>
              <w:pStyle w:val="Tabletext10"/>
              <w:jc w:val="center"/>
              <w:rPr>
                <w:b/>
                <w:bCs/>
              </w:rPr>
            </w:pPr>
            <w:r w:rsidRPr="008A20DF">
              <w:rPr>
                <w:b/>
                <w:bCs/>
              </w:rPr>
              <w:t>BCC</w:t>
            </w:r>
          </w:p>
        </w:tc>
        <w:tc>
          <w:tcPr>
            <w:tcW w:w="3232" w:type="dxa"/>
            <w:noWrap/>
            <w:tcMar>
              <w:left w:w="85" w:type="dxa"/>
              <w:right w:w="85" w:type="dxa"/>
            </w:tcMar>
            <w:hideMark/>
          </w:tcPr>
          <w:p w14:paraId="4C340611" w14:textId="77777777" w:rsidR="00FA759D" w:rsidRPr="008A20DF" w:rsidRDefault="00FA759D" w:rsidP="008D1D08">
            <w:pPr>
              <w:pStyle w:val="Tabletext10"/>
            </w:pPr>
            <w:r w:rsidRPr="008A20DF">
              <w:t>Tax. Rate. Code</w:t>
            </w:r>
          </w:p>
        </w:tc>
        <w:tc>
          <w:tcPr>
            <w:tcW w:w="4772" w:type="dxa"/>
            <w:tcMar>
              <w:left w:w="85" w:type="dxa"/>
              <w:right w:w="85" w:type="dxa"/>
            </w:tcMar>
            <w:hideMark/>
          </w:tcPr>
          <w:p w14:paraId="02D99A03" w14:textId="77777777" w:rsidR="00FA759D" w:rsidRPr="008A20DF" w:rsidRDefault="00FA759D" w:rsidP="008D1D08">
            <w:pPr>
              <w:pStyle w:val="Tabletext10"/>
              <w:jc w:val="both"/>
              <w:rPr>
                <w:color w:val="000000"/>
              </w:rPr>
            </w:pPr>
            <w:r w:rsidRPr="008A20DF">
              <w:rPr>
                <w:color w:val="000000"/>
              </w:rPr>
              <w:t>The code specifying the rate for this tax.</w:t>
            </w:r>
          </w:p>
        </w:tc>
      </w:tr>
      <w:tr w:rsidR="00FA759D" w:rsidRPr="008A20DF" w14:paraId="3C69F751" w14:textId="77777777" w:rsidTr="00330597">
        <w:trPr>
          <w:cantSplit/>
          <w:trHeight w:val="255"/>
        </w:trPr>
        <w:tc>
          <w:tcPr>
            <w:tcW w:w="403" w:type="dxa"/>
            <w:tcMar>
              <w:left w:w="85" w:type="dxa"/>
              <w:right w:w="85" w:type="dxa"/>
            </w:tcMar>
          </w:tcPr>
          <w:p w14:paraId="602BB468" w14:textId="364D445E" w:rsidR="00FA759D" w:rsidRPr="008A20DF" w:rsidRDefault="007552DA" w:rsidP="007552DA">
            <w:pPr>
              <w:pStyle w:val="Tabletext10"/>
              <w:jc w:val="center"/>
            </w:pPr>
            <w:r>
              <w:rPr>
                <w:rFonts w:hint="eastAsia"/>
              </w:rPr>
              <w:t>1</w:t>
            </w:r>
            <w:r>
              <w:t>4</w:t>
            </w:r>
          </w:p>
        </w:tc>
        <w:tc>
          <w:tcPr>
            <w:tcW w:w="1418" w:type="dxa"/>
            <w:noWrap/>
            <w:tcMar>
              <w:left w:w="85" w:type="dxa"/>
              <w:right w:w="85" w:type="dxa"/>
            </w:tcMar>
            <w:hideMark/>
          </w:tcPr>
          <w:p w14:paraId="2DEDCF45" w14:textId="5A14847E" w:rsidR="00FA759D" w:rsidRPr="008A20DF" w:rsidRDefault="00FA759D" w:rsidP="008D1D08">
            <w:pPr>
              <w:pStyle w:val="Tabletext10"/>
            </w:pPr>
            <w:r w:rsidRPr="008A20DF">
              <w:t>UN00003014</w:t>
            </w:r>
          </w:p>
        </w:tc>
        <w:tc>
          <w:tcPr>
            <w:tcW w:w="662" w:type="dxa"/>
            <w:noWrap/>
            <w:tcMar>
              <w:left w:w="85" w:type="dxa"/>
              <w:right w:w="85" w:type="dxa"/>
            </w:tcMar>
            <w:hideMark/>
          </w:tcPr>
          <w:p w14:paraId="173566E8" w14:textId="77777777" w:rsidR="00FA759D" w:rsidRPr="008A20DF" w:rsidRDefault="00FA759D" w:rsidP="00062DF7">
            <w:pPr>
              <w:pStyle w:val="Tabletext10"/>
              <w:jc w:val="center"/>
              <w:rPr>
                <w:b/>
                <w:bCs/>
              </w:rPr>
            </w:pPr>
            <w:r w:rsidRPr="008A20DF">
              <w:rPr>
                <w:b/>
                <w:bCs/>
              </w:rPr>
              <w:t>BCC</w:t>
            </w:r>
          </w:p>
        </w:tc>
        <w:tc>
          <w:tcPr>
            <w:tcW w:w="3232" w:type="dxa"/>
            <w:noWrap/>
            <w:tcMar>
              <w:left w:w="85" w:type="dxa"/>
              <w:right w:w="85" w:type="dxa"/>
            </w:tcMar>
            <w:hideMark/>
          </w:tcPr>
          <w:p w14:paraId="76B987C7" w14:textId="77777777" w:rsidR="00FA759D" w:rsidRPr="008A20DF" w:rsidRDefault="00FA759D" w:rsidP="008D1D08">
            <w:pPr>
              <w:pStyle w:val="Tabletext10"/>
            </w:pPr>
            <w:r w:rsidRPr="008A20DF">
              <w:t>Tax. Rate. Text</w:t>
            </w:r>
          </w:p>
        </w:tc>
        <w:tc>
          <w:tcPr>
            <w:tcW w:w="4772" w:type="dxa"/>
            <w:tcMar>
              <w:left w:w="85" w:type="dxa"/>
              <w:right w:w="85" w:type="dxa"/>
            </w:tcMar>
            <w:hideMark/>
          </w:tcPr>
          <w:p w14:paraId="469AD1A8" w14:textId="77777777" w:rsidR="00FA759D" w:rsidRPr="008A20DF" w:rsidRDefault="00FA759D" w:rsidP="008D1D08">
            <w:pPr>
              <w:pStyle w:val="Tabletext10"/>
              <w:jc w:val="both"/>
              <w:rPr>
                <w:color w:val="000000"/>
              </w:rPr>
            </w:pPr>
            <w:r w:rsidRPr="008A20DF">
              <w:rPr>
                <w:color w:val="000000"/>
              </w:rPr>
              <w:t>The rate, expressed as text, for this tax.</w:t>
            </w:r>
          </w:p>
        </w:tc>
      </w:tr>
      <w:tr w:rsidR="00FA759D" w:rsidRPr="008A20DF" w14:paraId="797A3C00" w14:textId="77777777" w:rsidTr="00330597">
        <w:trPr>
          <w:cantSplit/>
          <w:trHeight w:val="255"/>
        </w:trPr>
        <w:tc>
          <w:tcPr>
            <w:tcW w:w="403" w:type="dxa"/>
            <w:tcMar>
              <w:left w:w="85" w:type="dxa"/>
              <w:right w:w="85" w:type="dxa"/>
            </w:tcMar>
          </w:tcPr>
          <w:p w14:paraId="4185D125" w14:textId="5D0EF5AF" w:rsidR="00FA759D" w:rsidRPr="008A20DF" w:rsidRDefault="007552DA" w:rsidP="007552DA">
            <w:pPr>
              <w:pStyle w:val="Tabletext10"/>
              <w:jc w:val="center"/>
            </w:pPr>
            <w:r>
              <w:rPr>
                <w:rFonts w:hint="eastAsia"/>
              </w:rPr>
              <w:t>1</w:t>
            </w:r>
            <w:r>
              <w:t>5</w:t>
            </w:r>
          </w:p>
        </w:tc>
        <w:tc>
          <w:tcPr>
            <w:tcW w:w="1418" w:type="dxa"/>
            <w:noWrap/>
            <w:tcMar>
              <w:left w:w="85" w:type="dxa"/>
              <w:right w:w="85" w:type="dxa"/>
            </w:tcMar>
            <w:hideMark/>
          </w:tcPr>
          <w:p w14:paraId="21EA1CF5" w14:textId="07B4E36F" w:rsidR="00FA759D" w:rsidRPr="008A20DF" w:rsidRDefault="00FA759D" w:rsidP="008D1D08">
            <w:pPr>
              <w:pStyle w:val="Tabletext10"/>
            </w:pPr>
            <w:r w:rsidRPr="008A20DF">
              <w:t>UN00003342</w:t>
            </w:r>
          </w:p>
        </w:tc>
        <w:tc>
          <w:tcPr>
            <w:tcW w:w="662" w:type="dxa"/>
            <w:noWrap/>
            <w:tcMar>
              <w:left w:w="85" w:type="dxa"/>
              <w:right w:w="85" w:type="dxa"/>
            </w:tcMar>
            <w:hideMark/>
          </w:tcPr>
          <w:p w14:paraId="2D65B700" w14:textId="77777777" w:rsidR="00FA759D" w:rsidRPr="008A20DF" w:rsidRDefault="00FA759D" w:rsidP="00062DF7">
            <w:pPr>
              <w:pStyle w:val="Tabletext10"/>
              <w:jc w:val="center"/>
              <w:rPr>
                <w:b/>
                <w:bCs/>
              </w:rPr>
            </w:pPr>
            <w:r w:rsidRPr="008A20DF">
              <w:rPr>
                <w:b/>
                <w:bCs/>
              </w:rPr>
              <w:t>BCC</w:t>
            </w:r>
          </w:p>
        </w:tc>
        <w:tc>
          <w:tcPr>
            <w:tcW w:w="3232" w:type="dxa"/>
            <w:noWrap/>
            <w:tcMar>
              <w:left w:w="85" w:type="dxa"/>
              <w:right w:w="85" w:type="dxa"/>
            </w:tcMar>
            <w:hideMark/>
          </w:tcPr>
          <w:p w14:paraId="322A463B" w14:textId="77777777" w:rsidR="00FA759D" w:rsidRPr="008A20DF" w:rsidRDefault="00FA759D" w:rsidP="008D1D08">
            <w:pPr>
              <w:pStyle w:val="Tabletext10"/>
            </w:pPr>
            <w:r w:rsidRPr="008A20DF">
              <w:t>Tax. Basis. Code</w:t>
            </w:r>
          </w:p>
        </w:tc>
        <w:tc>
          <w:tcPr>
            <w:tcW w:w="4772" w:type="dxa"/>
            <w:tcMar>
              <w:left w:w="85" w:type="dxa"/>
              <w:right w:w="85" w:type="dxa"/>
            </w:tcMar>
            <w:hideMark/>
          </w:tcPr>
          <w:p w14:paraId="1AD50700" w14:textId="77777777" w:rsidR="00FA759D" w:rsidRPr="008A20DF" w:rsidRDefault="00FA759D" w:rsidP="008D1D08">
            <w:pPr>
              <w:pStyle w:val="Tabletext10"/>
              <w:jc w:val="both"/>
              <w:rPr>
                <w:color w:val="000000"/>
              </w:rPr>
            </w:pPr>
            <w:r w:rsidRPr="008A20DF">
              <w:rPr>
                <w:color w:val="000000"/>
              </w:rPr>
              <w:t>The code specifying the basis of a tax.</w:t>
            </w:r>
          </w:p>
        </w:tc>
      </w:tr>
      <w:tr w:rsidR="00FA759D" w:rsidRPr="008A20DF" w14:paraId="701CC75C" w14:textId="77777777" w:rsidTr="00330597">
        <w:trPr>
          <w:cantSplit/>
          <w:trHeight w:val="255"/>
        </w:trPr>
        <w:tc>
          <w:tcPr>
            <w:tcW w:w="403" w:type="dxa"/>
            <w:tcMar>
              <w:left w:w="85" w:type="dxa"/>
              <w:right w:w="85" w:type="dxa"/>
            </w:tcMar>
          </w:tcPr>
          <w:p w14:paraId="59FCB07D" w14:textId="2F0192AD" w:rsidR="00FA759D" w:rsidRPr="008A20DF" w:rsidRDefault="007552DA" w:rsidP="007552DA">
            <w:pPr>
              <w:pStyle w:val="Tabletext10"/>
              <w:jc w:val="center"/>
            </w:pPr>
            <w:r>
              <w:rPr>
                <w:rFonts w:hint="eastAsia"/>
              </w:rPr>
              <w:t>1</w:t>
            </w:r>
            <w:r>
              <w:t>6</w:t>
            </w:r>
          </w:p>
        </w:tc>
        <w:tc>
          <w:tcPr>
            <w:tcW w:w="1418" w:type="dxa"/>
            <w:noWrap/>
            <w:tcMar>
              <w:left w:w="85" w:type="dxa"/>
              <w:right w:w="85" w:type="dxa"/>
            </w:tcMar>
            <w:hideMark/>
          </w:tcPr>
          <w:p w14:paraId="1C676E71" w14:textId="45B55EA5" w:rsidR="00FA759D" w:rsidRPr="008A20DF" w:rsidRDefault="00FA759D" w:rsidP="008D1D08">
            <w:pPr>
              <w:pStyle w:val="Tabletext10"/>
            </w:pPr>
            <w:r w:rsidRPr="008A20DF">
              <w:t>UN00004414</w:t>
            </w:r>
          </w:p>
        </w:tc>
        <w:tc>
          <w:tcPr>
            <w:tcW w:w="662" w:type="dxa"/>
            <w:noWrap/>
            <w:tcMar>
              <w:left w:w="85" w:type="dxa"/>
              <w:right w:w="85" w:type="dxa"/>
            </w:tcMar>
            <w:hideMark/>
          </w:tcPr>
          <w:p w14:paraId="47049BE6" w14:textId="77777777" w:rsidR="00FA759D" w:rsidRPr="008A20DF" w:rsidRDefault="00FA759D" w:rsidP="00062DF7">
            <w:pPr>
              <w:pStyle w:val="Tabletext10"/>
              <w:jc w:val="center"/>
              <w:rPr>
                <w:b/>
                <w:bCs/>
              </w:rPr>
            </w:pPr>
            <w:r w:rsidRPr="008A20DF">
              <w:rPr>
                <w:b/>
                <w:bCs/>
              </w:rPr>
              <w:t>BCC</w:t>
            </w:r>
          </w:p>
        </w:tc>
        <w:tc>
          <w:tcPr>
            <w:tcW w:w="3232" w:type="dxa"/>
            <w:noWrap/>
            <w:tcMar>
              <w:left w:w="85" w:type="dxa"/>
              <w:right w:w="85" w:type="dxa"/>
            </w:tcMar>
            <w:hideMark/>
          </w:tcPr>
          <w:p w14:paraId="16DD9EE6" w14:textId="77777777" w:rsidR="00FA759D" w:rsidRPr="008A20DF" w:rsidRDefault="00FA759D" w:rsidP="008D1D08">
            <w:pPr>
              <w:pStyle w:val="Tabletext10"/>
            </w:pPr>
            <w:r w:rsidRPr="008A20DF">
              <w:t>Tax. Applicable. Percent</w:t>
            </w:r>
          </w:p>
        </w:tc>
        <w:tc>
          <w:tcPr>
            <w:tcW w:w="4772" w:type="dxa"/>
            <w:tcMar>
              <w:left w:w="85" w:type="dxa"/>
              <w:right w:w="85" w:type="dxa"/>
            </w:tcMar>
            <w:hideMark/>
          </w:tcPr>
          <w:p w14:paraId="4F2596F3" w14:textId="77777777" w:rsidR="00FA759D" w:rsidRPr="008A20DF" w:rsidRDefault="00FA759D" w:rsidP="008D1D08">
            <w:pPr>
              <w:pStyle w:val="Tabletext10"/>
              <w:jc w:val="both"/>
              <w:rPr>
                <w:color w:val="000000"/>
              </w:rPr>
            </w:pPr>
            <w:r w:rsidRPr="008A20DF">
              <w:rPr>
                <w:color w:val="000000"/>
              </w:rPr>
              <w:t>A percent of tax applicable, such as to an object or an activity.</w:t>
            </w:r>
          </w:p>
        </w:tc>
      </w:tr>
      <w:tr w:rsidR="00FA759D" w:rsidRPr="008A20DF" w14:paraId="643A808C" w14:textId="77777777" w:rsidTr="00330597">
        <w:trPr>
          <w:cantSplit/>
          <w:trHeight w:val="255"/>
        </w:trPr>
        <w:tc>
          <w:tcPr>
            <w:tcW w:w="403" w:type="dxa"/>
            <w:tcMar>
              <w:left w:w="85" w:type="dxa"/>
              <w:right w:w="85" w:type="dxa"/>
            </w:tcMar>
          </w:tcPr>
          <w:p w14:paraId="2C87C877" w14:textId="37B54C79" w:rsidR="00FA759D" w:rsidRPr="008A20DF" w:rsidRDefault="007552DA" w:rsidP="007552DA">
            <w:pPr>
              <w:pStyle w:val="Tabletext10"/>
              <w:jc w:val="center"/>
            </w:pPr>
            <w:r>
              <w:rPr>
                <w:rFonts w:hint="eastAsia"/>
              </w:rPr>
              <w:t>1</w:t>
            </w:r>
            <w:r>
              <w:t>7</w:t>
            </w:r>
          </w:p>
        </w:tc>
        <w:tc>
          <w:tcPr>
            <w:tcW w:w="1418" w:type="dxa"/>
            <w:noWrap/>
            <w:tcMar>
              <w:left w:w="85" w:type="dxa"/>
              <w:right w:w="85" w:type="dxa"/>
            </w:tcMar>
            <w:hideMark/>
          </w:tcPr>
          <w:p w14:paraId="73C30FAF" w14:textId="4E0B8F5D" w:rsidR="00FA759D" w:rsidRPr="008A20DF" w:rsidRDefault="00FA759D" w:rsidP="008D1D08">
            <w:pPr>
              <w:pStyle w:val="Tabletext10"/>
            </w:pPr>
            <w:r w:rsidRPr="008A20DF">
              <w:t>UN00008655</w:t>
            </w:r>
          </w:p>
        </w:tc>
        <w:tc>
          <w:tcPr>
            <w:tcW w:w="662" w:type="dxa"/>
            <w:noWrap/>
            <w:tcMar>
              <w:left w:w="85" w:type="dxa"/>
              <w:right w:w="85" w:type="dxa"/>
            </w:tcMar>
            <w:hideMark/>
          </w:tcPr>
          <w:p w14:paraId="1D3D964D" w14:textId="77777777" w:rsidR="00FA759D" w:rsidRPr="008A20DF" w:rsidRDefault="00FA759D" w:rsidP="00062DF7">
            <w:pPr>
              <w:pStyle w:val="Tabletext10"/>
              <w:jc w:val="center"/>
              <w:rPr>
                <w:b/>
                <w:bCs/>
              </w:rPr>
            </w:pPr>
            <w:r w:rsidRPr="008A20DF">
              <w:rPr>
                <w:b/>
                <w:bCs/>
              </w:rPr>
              <w:t>BCC</w:t>
            </w:r>
          </w:p>
        </w:tc>
        <w:tc>
          <w:tcPr>
            <w:tcW w:w="3232" w:type="dxa"/>
            <w:noWrap/>
            <w:tcMar>
              <w:left w:w="85" w:type="dxa"/>
              <w:right w:w="85" w:type="dxa"/>
            </w:tcMar>
            <w:hideMark/>
          </w:tcPr>
          <w:p w14:paraId="5EBBC6D6" w14:textId="77777777" w:rsidR="00FA759D" w:rsidRPr="008A20DF" w:rsidRDefault="00FA759D" w:rsidP="008D1D08">
            <w:pPr>
              <w:pStyle w:val="Tabletext10"/>
            </w:pPr>
            <w:r w:rsidRPr="008A20DF">
              <w:t>Tax. Grand Total. Amount</w:t>
            </w:r>
          </w:p>
        </w:tc>
        <w:tc>
          <w:tcPr>
            <w:tcW w:w="4772" w:type="dxa"/>
            <w:tcMar>
              <w:left w:w="85" w:type="dxa"/>
              <w:right w:w="85" w:type="dxa"/>
            </w:tcMar>
            <w:hideMark/>
          </w:tcPr>
          <w:p w14:paraId="64C7E8CA" w14:textId="77777777" w:rsidR="00FA759D" w:rsidRPr="008A20DF" w:rsidRDefault="00FA759D" w:rsidP="008D1D08">
            <w:pPr>
              <w:pStyle w:val="Tabletext10"/>
              <w:jc w:val="both"/>
              <w:rPr>
                <w:color w:val="000000"/>
              </w:rPr>
            </w:pPr>
            <w:r w:rsidRPr="008A20DF">
              <w:rPr>
                <w:color w:val="000000"/>
              </w:rPr>
              <w:t>A monetary value of the grand total of the basis plus tax.</w:t>
            </w:r>
          </w:p>
        </w:tc>
      </w:tr>
      <w:tr w:rsidR="00FA759D" w:rsidRPr="008A20DF" w14:paraId="43FDB727" w14:textId="77777777" w:rsidTr="00330597">
        <w:trPr>
          <w:cantSplit/>
          <w:trHeight w:val="510"/>
        </w:trPr>
        <w:tc>
          <w:tcPr>
            <w:tcW w:w="403" w:type="dxa"/>
            <w:tcMar>
              <w:left w:w="85" w:type="dxa"/>
              <w:right w:w="85" w:type="dxa"/>
            </w:tcMar>
          </w:tcPr>
          <w:p w14:paraId="6D7F2139" w14:textId="59347E01" w:rsidR="00FA759D" w:rsidRPr="008A20DF" w:rsidRDefault="007552DA" w:rsidP="007552DA">
            <w:pPr>
              <w:pStyle w:val="Tabletext10"/>
              <w:jc w:val="center"/>
            </w:pPr>
            <w:r>
              <w:rPr>
                <w:rFonts w:hint="eastAsia"/>
              </w:rPr>
              <w:t>1</w:t>
            </w:r>
            <w:r>
              <w:t>8</w:t>
            </w:r>
          </w:p>
        </w:tc>
        <w:tc>
          <w:tcPr>
            <w:tcW w:w="1418" w:type="dxa"/>
            <w:noWrap/>
            <w:tcMar>
              <w:left w:w="85" w:type="dxa"/>
              <w:right w:w="85" w:type="dxa"/>
            </w:tcMar>
            <w:hideMark/>
          </w:tcPr>
          <w:p w14:paraId="33625BAB" w14:textId="7022435C" w:rsidR="00FA759D" w:rsidRPr="008A20DF" w:rsidRDefault="00FA759D" w:rsidP="008D1D08">
            <w:pPr>
              <w:pStyle w:val="Tabletext10"/>
            </w:pPr>
            <w:r w:rsidRPr="008A20DF">
              <w:t>UN00008658</w:t>
            </w:r>
          </w:p>
        </w:tc>
        <w:tc>
          <w:tcPr>
            <w:tcW w:w="662" w:type="dxa"/>
            <w:noWrap/>
            <w:tcMar>
              <w:left w:w="85" w:type="dxa"/>
              <w:right w:w="85" w:type="dxa"/>
            </w:tcMar>
            <w:hideMark/>
          </w:tcPr>
          <w:p w14:paraId="5F637CAC" w14:textId="77777777" w:rsidR="00FA759D" w:rsidRPr="008A20DF" w:rsidRDefault="00FA759D" w:rsidP="00062DF7">
            <w:pPr>
              <w:pStyle w:val="Tabletext10"/>
              <w:jc w:val="center"/>
              <w:rPr>
                <w:b/>
                <w:bCs/>
              </w:rPr>
            </w:pPr>
            <w:r w:rsidRPr="008A20DF">
              <w:rPr>
                <w:b/>
                <w:bCs/>
              </w:rPr>
              <w:t>BCC</w:t>
            </w:r>
          </w:p>
        </w:tc>
        <w:tc>
          <w:tcPr>
            <w:tcW w:w="3232" w:type="dxa"/>
            <w:noWrap/>
            <w:tcMar>
              <w:left w:w="85" w:type="dxa"/>
              <w:right w:w="85" w:type="dxa"/>
            </w:tcMar>
            <w:hideMark/>
          </w:tcPr>
          <w:p w14:paraId="06B2AC41" w14:textId="77777777" w:rsidR="00FA759D" w:rsidRPr="008A20DF" w:rsidRDefault="00FA759D" w:rsidP="008D1D08">
            <w:pPr>
              <w:pStyle w:val="Tabletext10"/>
            </w:pPr>
            <w:r w:rsidRPr="008A20DF">
              <w:t>Tax. Calculation Method. Code</w:t>
            </w:r>
          </w:p>
        </w:tc>
        <w:tc>
          <w:tcPr>
            <w:tcW w:w="4772" w:type="dxa"/>
            <w:tcMar>
              <w:left w:w="85" w:type="dxa"/>
              <w:right w:w="85" w:type="dxa"/>
            </w:tcMar>
            <w:hideMark/>
          </w:tcPr>
          <w:p w14:paraId="0F86DDF5" w14:textId="77777777" w:rsidR="00FA759D" w:rsidRPr="008A20DF" w:rsidRDefault="00FA759D" w:rsidP="008D1D08">
            <w:pPr>
              <w:pStyle w:val="Tabletext10"/>
              <w:jc w:val="both"/>
              <w:rPr>
                <w:color w:val="000000"/>
              </w:rPr>
            </w:pPr>
            <w:r w:rsidRPr="008A20DF">
              <w:rPr>
                <w:color w:val="000000"/>
              </w:rPr>
              <w:t>A code specifying the method on which a related tax, levy or duty is calculated.</w:t>
            </w:r>
          </w:p>
        </w:tc>
      </w:tr>
      <w:tr w:rsidR="00FA759D" w:rsidRPr="008A20DF" w14:paraId="0FC5F3F2" w14:textId="77777777" w:rsidTr="00330597">
        <w:trPr>
          <w:cantSplit/>
          <w:trHeight w:val="255"/>
        </w:trPr>
        <w:tc>
          <w:tcPr>
            <w:tcW w:w="403" w:type="dxa"/>
            <w:shd w:val="clear" w:color="auto" w:fill="F2F2F2" w:themeFill="background1" w:themeFillShade="F2"/>
            <w:tcMar>
              <w:left w:w="85" w:type="dxa"/>
              <w:right w:w="85" w:type="dxa"/>
            </w:tcMar>
          </w:tcPr>
          <w:p w14:paraId="13517993" w14:textId="2C0473CD" w:rsidR="00FA759D" w:rsidRPr="008A20DF" w:rsidRDefault="007552DA" w:rsidP="007552DA">
            <w:pPr>
              <w:pStyle w:val="Tabletext10"/>
              <w:jc w:val="center"/>
            </w:pPr>
            <w:r>
              <w:rPr>
                <w:rFonts w:hint="eastAsia"/>
              </w:rPr>
              <w:t>1</w:t>
            </w:r>
            <w:r>
              <w:t>9</w:t>
            </w:r>
          </w:p>
        </w:tc>
        <w:tc>
          <w:tcPr>
            <w:tcW w:w="1418" w:type="dxa"/>
            <w:shd w:val="clear" w:color="auto" w:fill="F2F2F2" w:themeFill="background1" w:themeFillShade="F2"/>
            <w:noWrap/>
            <w:tcMar>
              <w:left w:w="85" w:type="dxa"/>
              <w:right w:w="85" w:type="dxa"/>
            </w:tcMar>
            <w:hideMark/>
          </w:tcPr>
          <w:p w14:paraId="77682104" w14:textId="412A6AD6" w:rsidR="00FA759D" w:rsidRPr="008A20DF" w:rsidRDefault="00FA759D" w:rsidP="008D1D08">
            <w:pPr>
              <w:pStyle w:val="Tabletext10"/>
            </w:pPr>
            <w:r w:rsidRPr="008A20DF">
              <w:t>UN00001338</w:t>
            </w:r>
          </w:p>
        </w:tc>
        <w:tc>
          <w:tcPr>
            <w:tcW w:w="662" w:type="dxa"/>
            <w:shd w:val="clear" w:color="auto" w:fill="F2F2F2" w:themeFill="background1" w:themeFillShade="F2"/>
            <w:noWrap/>
            <w:tcMar>
              <w:left w:w="85" w:type="dxa"/>
              <w:right w:w="85" w:type="dxa"/>
            </w:tcMar>
            <w:hideMark/>
          </w:tcPr>
          <w:p w14:paraId="70C78C17" w14:textId="77777777" w:rsidR="00FA759D" w:rsidRPr="008A20DF" w:rsidRDefault="00FA759D" w:rsidP="00062DF7">
            <w:pPr>
              <w:pStyle w:val="Tabletext10"/>
              <w:jc w:val="center"/>
              <w:rPr>
                <w:b/>
                <w:bCs/>
              </w:rPr>
            </w:pPr>
            <w:r w:rsidRPr="008A20DF">
              <w:rPr>
                <w:b/>
                <w:bCs/>
              </w:rPr>
              <w:t>ASCC</w:t>
            </w:r>
          </w:p>
        </w:tc>
        <w:tc>
          <w:tcPr>
            <w:tcW w:w="3232" w:type="dxa"/>
            <w:shd w:val="clear" w:color="auto" w:fill="F2F2F2" w:themeFill="background1" w:themeFillShade="F2"/>
            <w:noWrap/>
            <w:tcMar>
              <w:left w:w="85" w:type="dxa"/>
              <w:right w:w="85" w:type="dxa"/>
            </w:tcMar>
            <w:hideMark/>
          </w:tcPr>
          <w:p w14:paraId="32562F17" w14:textId="77777777" w:rsidR="00FA759D" w:rsidRPr="008A20DF" w:rsidRDefault="00FA759D" w:rsidP="008D1D08">
            <w:pPr>
              <w:pStyle w:val="Tabletext10"/>
            </w:pPr>
            <w:r w:rsidRPr="008A20DF">
              <w:t>Tax. Specified. Accounting Account</w:t>
            </w:r>
          </w:p>
        </w:tc>
        <w:tc>
          <w:tcPr>
            <w:tcW w:w="4772" w:type="dxa"/>
            <w:shd w:val="clear" w:color="auto" w:fill="F2F2F2" w:themeFill="background1" w:themeFillShade="F2"/>
            <w:tcMar>
              <w:left w:w="85" w:type="dxa"/>
              <w:right w:w="85" w:type="dxa"/>
            </w:tcMar>
            <w:hideMark/>
          </w:tcPr>
          <w:p w14:paraId="2F594C04" w14:textId="77777777" w:rsidR="00FA759D" w:rsidRPr="008A20DF" w:rsidRDefault="00FA759D" w:rsidP="008D1D08">
            <w:pPr>
              <w:pStyle w:val="Tabletext10"/>
              <w:jc w:val="both"/>
              <w:rPr>
                <w:color w:val="000000"/>
              </w:rPr>
            </w:pPr>
            <w:r w:rsidRPr="008A20DF">
              <w:rPr>
                <w:color w:val="000000"/>
              </w:rPr>
              <w:t>A specified accounting account for this tax.</w:t>
            </w:r>
          </w:p>
        </w:tc>
      </w:tr>
      <w:tr w:rsidR="00FA759D" w:rsidRPr="008A20DF" w14:paraId="211FCC97" w14:textId="77777777" w:rsidTr="00330597">
        <w:trPr>
          <w:cantSplit/>
          <w:trHeight w:val="255"/>
        </w:trPr>
        <w:tc>
          <w:tcPr>
            <w:tcW w:w="403" w:type="dxa"/>
            <w:shd w:val="clear" w:color="auto" w:fill="F2F2F2" w:themeFill="background1" w:themeFillShade="F2"/>
            <w:tcMar>
              <w:left w:w="85" w:type="dxa"/>
              <w:right w:w="85" w:type="dxa"/>
            </w:tcMar>
          </w:tcPr>
          <w:p w14:paraId="35D7C65F" w14:textId="1776DE4E" w:rsidR="00FA759D" w:rsidRPr="008A20DF" w:rsidRDefault="007552DA" w:rsidP="007552DA">
            <w:pPr>
              <w:pStyle w:val="Tabletext10"/>
              <w:jc w:val="center"/>
            </w:pPr>
            <w:r>
              <w:rPr>
                <w:rFonts w:hint="eastAsia"/>
              </w:rPr>
              <w:t>2</w:t>
            </w:r>
            <w:r>
              <w:t>0</w:t>
            </w:r>
          </w:p>
        </w:tc>
        <w:tc>
          <w:tcPr>
            <w:tcW w:w="1418" w:type="dxa"/>
            <w:shd w:val="clear" w:color="auto" w:fill="F2F2F2" w:themeFill="background1" w:themeFillShade="F2"/>
            <w:noWrap/>
            <w:tcMar>
              <w:left w:w="85" w:type="dxa"/>
              <w:right w:w="85" w:type="dxa"/>
            </w:tcMar>
            <w:hideMark/>
          </w:tcPr>
          <w:p w14:paraId="382C511F" w14:textId="37B1AA1C" w:rsidR="00FA759D" w:rsidRPr="008A20DF" w:rsidRDefault="00FA759D" w:rsidP="008D1D08">
            <w:pPr>
              <w:pStyle w:val="Tabletext10"/>
            </w:pPr>
            <w:r w:rsidRPr="008A20DF">
              <w:t>UN00002930</w:t>
            </w:r>
          </w:p>
        </w:tc>
        <w:tc>
          <w:tcPr>
            <w:tcW w:w="662" w:type="dxa"/>
            <w:shd w:val="clear" w:color="auto" w:fill="F2F2F2" w:themeFill="background1" w:themeFillShade="F2"/>
            <w:noWrap/>
            <w:tcMar>
              <w:left w:w="85" w:type="dxa"/>
              <w:right w:w="85" w:type="dxa"/>
            </w:tcMar>
            <w:hideMark/>
          </w:tcPr>
          <w:p w14:paraId="1730F3AC" w14:textId="77777777" w:rsidR="00FA759D" w:rsidRPr="008A20DF" w:rsidRDefault="00FA759D" w:rsidP="00062DF7">
            <w:pPr>
              <w:pStyle w:val="Tabletext10"/>
              <w:jc w:val="center"/>
              <w:rPr>
                <w:b/>
                <w:bCs/>
              </w:rPr>
            </w:pPr>
            <w:r w:rsidRPr="008A20DF">
              <w:rPr>
                <w:b/>
                <w:bCs/>
              </w:rPr>
              <w:t>ASCC</w:t>
            </w:r>
          </w:p>
        </w:tc>
        <w:tc>
          <w:tcPr>
            <w:tcW w:w="3232" w:type="dxa"/>
            <w:shd w:val="clear" w:color="auto" w:fill="F2F2F2" w:themeFill="background1" w:themeFillShade="F2"/>
            <w:noWrap/>
            <w:tcMar>
              <w:left w:w="85" w:type="dxa"/>
              <w:right w:w="85" w:type="dxa"/>
            </w:tcMar>
            <w:hideMark/>
          </w:tcPr>
          <w:p w14:paraId="4C00C60E" w14:textId="77777777" w:rsidR="00FA759D" w:rsidRPr="008A20DF" w:rsidRDefault="00FA759D" w:rsidP="008D1D08">
            <w:pPr>
              <w:pStyle w:val="Tabletext10"/>
            </w:pPr>
            <w:r w:rsidRPr="008A20DF">
              <w:t>Tax. Party. Financial Account</w:t>
            </w:r>
          </w:p>
        </w:tc>
        <w:tc>
          <w:tcPr>
            <w:tcW w:w="4772" w:type="dxa"/>
            <w:shd w:val="clear" w:color="auto" w:fill="F2F2F2" w:themeFill="background1" w:themeFillShade="F2"/>
            <w:tcMar>
              <w:left w:w="85" w:type="dxa"/>
              <w:right w:w="85" w:type="dxa"/>
            </w:tcMar>
            <w:hideMark/>
          </w:tcPr>
          <w:p w14:paraId="54BAE63E" w14:textId="77777777" w:rsidR="00FA759D" w:rsidRPr="008A20DF" w:rsidRDefault="00FA759D" w:rsidP="008D1D08">
            <w:pPr>
              <w:pStyle w:val="Tabletext10"/>
              <w:jc w:val="both"/>
              <w:rPr>
                <w:color w:val="000000"/>
              </w:rPr>
            </w:pPr>
            <w:r w:rsidRPr="008A20DF">
              <w:rPr>
                <w:color w:val="000000"/>
              </w:rPr>
              <w:t>The financial account of a party for this tax.</w:t>
            </w:r>
          </w:p>
        </w:tc>
      </w:tr>
      <w:tr w:rsidR="00FA759D" w:rsidRPr="008A20DF" w14:paraId="22B5DA5C" w14:textId="77777777" w:rsidTr="00330597">
        <w:trPr>
          <w:cantSplit/>
          <w:trHeight w:val="255"/>
        </w:trPr>
        <w:tc>
          <w:tcPr>
            <w:tcW w:w="403" w:type="dxa"/>
            <w:shd w:val="clear" w:color="auto" w:fill="F2F2F2" w:themeFill="background1" w:themeFillShade="F2"/>
            <w:tcMar>
              <w:left w:w="85" w:type="dxa"/>
              <w:right w:w="85" w:type="dxa"/>
            </w:tcMar>
          </w:tcPr>
          <w:p w14:paraId="428C5362" w14:textId="64B1A2AD" w:rsidR="00FA759D" w:rsidRPr="008A20DF" w:rsidRDefault="007552DA" w:rsidP="007552DA">
            <w:pPr>
              <w:pStyle w:val="Tabletext10"/>
              <w:jc w:val="center"/>
            </w:pPr>
            <w:r>
              <w:rPr>
                <w:rFonts w:hint="eastAsia"/>
              </w:rPr>
              <w:t>2</w:t>
            </w:r>
            <w:r>
              <w:t>1</w:t>
            </w:r>
          </w:p>
        </w:tc>
        <w:tc>
          <w:tcPr>
            <w:tcW w:w="1418" w:type="dxa"/>
            <w:shd w:val="clear" w:color="auto" w:fill="F2F2F2" w:themeFill="background1" w:themeFillShade="F2"/>
            <w:noWrap/>
            <w:tcMar>
              <w:left w:w="85" w:type="dxa"/>
              <w:right w:w="85" w:type="dxa"/>
            </w:tcMar>
            <w:hideMark/>
          </w:tcPr>
          <w:p w14:paraId="5BF87E31" w14:textId="31E1E7F4" w:rsidR="00FA759D" w:rsidRPr="008A20DF" w:rsidRDefault="00FA759D" w:rsidP="008D1D08">
            <w:pPr>
              <w:pStyle w:val="Tabletext10"/>
            </w:pPr>
            <w:r w:rsidRPr="008A20DF">
              <w:t>UN00003344</w:t>
            </w:r>
          </w:p>
        </w:tc>
        <w:tc>
          <w:tcPr>
            <w:tcW w:w="662" w:type="dxa"/>
            <w:shd w:val="clear" w:color="auto" w:fill="F2F2F2" w:themeFill="background1" w:themeFillShade="F2"/>
            <w:noWrap/>
            <w:tcMar>
              <w:left w:w="85" w:type="dxa"/>
              <w:right w:w="85" w:type="dxa"/>
            </w:tcMar>
            <w:hideMark/>
          </w:tcPr>
          <w:p w14:paraId="670E06A0" w14:textId="77777777" w:rsidR="00FA759D" w:rsidRPr="008A20DF" w:rsidRDefault="00FA759D" w:rsidP="00062DF7">
            <w:pPr>
              <w:pStyle w:val="Tabletext10"/>
              <w:jc w:val="center"/>
              <w:rPr>
                <w:b/>
                <w:bCs/>
              </w:rPr>
            </w:pPr>
            <w:r w:rsidRPr="008A20DF">
              <w:rPr>
                <w:b/>
                <w:bCs/>
              </w:rPr>
              <w:t>ASCC</w:t>
            </w:r>
          </w:p>
        </w:tc>
        <w:tc>
          <w:tcPr>
            <w:tcW w:w="3232" w:type="dxa"/>
            <w:shd w:val="clear" w:color="auto" w:fill="F2F2F2" w:themeFill="background1" w:themeFillShade="F2"/>
            <w:noWrap/>
            <w:tcMar>
              <w:left w:w="85" w:type="dxa"/>
              <w:right w:w="85" w:type="dxa"/>
            </w:tcMar>
            <w:hideMark/>
          </w:tcPr>
          <w:p w14:paraId="20210663" w14:textId="77777777" w:rsidR="00FA759D" w:rsidRPr="008A20DF" w:rsidRDefault="00FA759D" w:rsidP="008D1D08">
            <w:pPr>
              <w:pStyle w:val="Tabletext10"/>
            </w:pPr>
            <w:r w:rsidRPr="008A20DF">
              <w:t>Tax. Validity. Period</w:t>
            </w:r>
          </w:p>
        </w:tc>
        <w:tc>
          <w:tcPr>
            <w:tcW w:w="4772" w:type="dxa"/>
            <w:shd w:val="clear" w:color="auto" w:fill="F2F2F2" w:themeFill="background1" w:themeFillShade="F2"/>
            <w:tcMar>
              <w:left w:w="85" w:type="dxa"/>
              <w:right w:w="85" w:type="dxa"/>
            </w:tcMar>
            <w:hideMark/>
          </w:tcPr>
          <w:p w14:paraId="2DFECAC6" w14:textId="77777777" w:rsidR="00FA759D" w:rsidRPr="008A20DF" w:rsidRDefault="00FA759D" w:rsidP="008D1D08">
            <w:pPr>
              <w:pStyle w:val="Tabletext10"/>
              <w:jc w:val="both"/>
              <w:rPr>
                <w:color w:val="000000"/>
              </w:rPr>
            </w:pPr>
            <w:r w:rsidRPr="008A20DF">
              <w:rPr>
                <w:color w:val="000000"/>
              </w:rPr>
              <w:t>A period for which a tax is valid.</w:t>
            </w:r>
          </w:p>
        </w:tc>
      </w:tr>
    </w:tbl>
    <w:p w14:paraId="0F236745" w14:textId="2E8DC725" w:rsidR="00245421" w:rsidRPr="008A20DF" w:rsidRDefault="00245421" w:rsidP="002F47D7">
      <w:pPr>
        <w:spacing w:after="240"/>
      </w:pPr>
    </w:p>
    <w:p w14:paraId="101DB3BB" w14:textId="19C52063" w:rsidR="00D610DC" w:rsidRPr="008A20DF" w:rsidRDefault="00D610DC" w:rsidP="00D610DC">
      <w:pPr>
        <w:pStyle w:val="51"/>
      </w:pPr>
      <w:r w:rsidRPr="008A20DF">
        <w:rPr>
          <w:rFonts w:hint="eastAsia"/>
        </w:rPr>
        <w:t>D</w:t>
      </w:r>
      <w:r w:rsidRPr="008A20DF">
        <w:t>ata elements</w:t>
      </w:r>
    </w:p>
    <w:p w14:paraId="3A7822D9" w14:textId="610FE681" w:rsidR="00D610DC" w:rsidRPr="008A20DF" w:rsidRDefault="00D610DC" w:rsidP="00D610DC">
      <w:pPr>
        <w:pStyle w:val="Tabletitle"/>
      </w:pPr>
      <w:r w:rsidRPr="008A20DF">
        <w:t>Table </w:t>
      </w:r>
      <w:r w:rsidRPr="008A20DF">
        <w:fldChar w:fldCharType="begin"/>
      </w:r>
      <w:r w:rsidRPr="008A20DF">
        <w:instrText xml:space="preserve"> IF </w:instrText>
      </w:r>
      <w:r w:rsidRPr="008A20DF">
        <w:fldChar w:fldCharType="begin"/>
      </w:r>
      <w:r w:rsidRPr="008A20DF">
        <w:instrText xml:space="preserve">SEQ aaa \c </w:instrText>
      </w:r>
      <w:r w:rsidRPr="008A20DF">
        <w:fldChar w:fldCharType="separate"/>
      </w:r>
      <w:r w:rsidR="00330FB2">
        <w:rPr>
          <w:noProof/>
        </w:rPr>
        <w:instrText>0</w:instrText>
      </w:r>
      <w:r w:rsidRPr="008A20DF">
        <w:fldChar w:fldCharType="end"/>
      </w:r>
      <w:r w:rsidRPr="008A20DF">
        <w:instrText xml:space="preserve"> &gt;= 1 "</w:instrText>
      </w:r>
      <w:r w:rsidRPr="008A20DF">
        <w:fldChar w:fldCharType="begin"/>
      </w:r>
      <w:r w:rsidRPr="008A20DF">
        <w:instrText xml:space="preserve">SEQ aaa \c \* ALPHABETIC </w:instrText>
      </w:r>
      <w:r w:rsidRPr="008A20DF">
        <w:fldChar w:fldCharType="separate"/>
      </w:r>
      <w:r w:rsidRPr="008A20DF">
        <w:instrText>A</w:instrText>
      </w:r>
      <w:r w:rsidRPr="008A20DF">
        <w:fldChar w:fldCharType="end"/>
      </w:r>
      <w:r w:rsidRPr="008A20DF">
        <w:instrText xml:space="preserve">." "" </w:instrText>
      </w:r>
      <w:r w:rsidRPr="008A20DF">
        <w:fldChar w:fldCharType="end"/>
      </w:r>
      <w:r w:rsidRPr="008A20DF">
        <w:fldChar w:fldCharType="begin"/>
      </w:r>
      <w:r w:rsidRPr="008A20DF">
        <w:instrText xml:space="preserve">SEQ Table </w:instrText>
      </w:r>
      <w:r w:rsidRPr="008A20DF">
        <w:fldChar w:fldCharType="separate"/>
      </w:r>
      <w:r w:rsidR="00330FB2">
        <w:rPr>
          <w:noProof/>
        </w:rPr>
        <w:t>14</w:t>
      </w:r>
      <w:r w:rsidRPr="008A20DF">
        <w:fldChar w:fldCharType="end"/>
      </w:r>
      <w:r w:rsidRPr="008A20DF">
        <w:t> — Tax</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6"/>
        <w:gridCol w:w="1693"/>
        <w:gridCol w:w="1132"/>
        <w:gridCol w:w="5675"/>
        <w:gridCol w:w="695"/>
      </w:tblGrid>
      <w:tr w:rsidR="00D610DC" w:rsidRPr="008A20DF" w14:paraId="72D1124A" w14:textId="77777777" w:rsidTr="007552DA">
        <w:trPr>
          <w:cantSplit/>
          <w:tblHeader/>
        </w:trPr>
        <w:tc>
          <w:tcPr>
            <w:tcW w:w="290" w:type="pct"/>
            <w:shd w:val="clear" w:color="auto" w:fill="D9D9D9" w:themeFill="background1" w:themeFillShade="D9"/>
            <w:tcMar>
              <w:left w:w="0" w:type="dxa"/>
              <w:right w:w="0" w:type="dxa"/>
            </w:tcMar>
            <w:vAlign w:val="center"/>
          </w:tcPr>
          <w:p w14:paraId="20183430" w14:textId="77777777" w:rsidR="00D610DC" w:rsidRPr="008A20DF" w:rsidRDefault="00D610DC" w:rsidP="008D1D08">
            <w:pPr>
              <w:pStyle w:val="Tabletext10"/>
              <w:jc w:val="center"/>
              <w:rPr>
                <w:b/>
                <w:bCs/>
              </w:rPr>
            </w:pPr>
            <w:r w:rsidRPr="008A20DF">
              <w:rPr>
                <w:b/>
                <w:bCs/>
              </w:rPr>
              <w:t>No</w:t>
            </w:r>
          </w:p>
        </w:tc>
        <w:tc>
          <w:tcPr>
            <w:tcW w:w="867" w:type="pct"/>
            <w:shd w:val="clear" w:color="auto" w:fill="D9D9D9" w:themeFill="background1" w:themeFillShade="D9"/>
            <w:vAlign w:val="center"/>
          </w:tcPr>
          <w:p w14:paraId="5B96CCE2" w14:textId="77777777" w:rsidR="00D610DC" w:rsidRPr="008A20DF" w:rsidRDefault="00D610DC" w:rsidP="008D1D08">
            <w:pPr>
              <w:pStyle w:val="Tabletext10"/>
              <w:jc w:val="center"/>
              <w:rPr>
                <w:b/>
                <w:bCs/>
              </w:rPr>
            </w:pPr>
            <w:r w:rsidRPr="008A20DF">
              <w:rPr>
                <w:b/>
                <w:bCs/>
              </w:rPr>
              <w:t>Data element name</w:t>
            </w:r>
          </w:p>
        </w:tc>
        <w:tc>
          <w:tcPr>
            <w:tcW w:w="580" w:type="pct"/>
            <w:shd w:val="clear" w:color="auto" w:fill="D9D9D9" w:themeFill="background1" w:themeFillShade="D9"/>
          </w:tcPr>
          <w:p w14:paraId="433EE3D3" w14:textId="77777777" w:rsidR="00D610DC" w:rsidRPr="008A20DF" w:rsidRDefault="00D610DC" w:rsidP="008D1D08">
            <w:pPr>
              <w:pStyle w:val="Tabletext10"/>
              <w:jc w:val="center"/>
              <w:rPr>
                <w:b/>
                <w:bCs/>
              </w:rPr>
            </w:pPr>
            <w:r w:rsidRPr="008A20DF">
              <w:rPr>
                <w:b/>
                <w:bCs/>
              </w:rPr>
              <w:t>Semantic data type</w:t>
            </w:r>
          </w:p>
        </w:tc>
        <w:tc>
          <w:tcPr>
            <w:tcW w:w="2907" w:type="pct"/>
            <w:shd w:val="clear" w:color="auto" w:fill="D9D9D9" w:themeFill="background1" w:themeFillShade="D9"/>
            <w:tcMar>
              <w:left w:w="0" w:type="dxa"/>
              <w:right w:w="0" w:type="dxa"/>
            </w:tcMar>
            <w:vAlign w:val="center"/>
          </w:tcPr>
          <w:p w14:paraId="5EB6FACE" w14:textId="77777777" w:rsidR="00D610DC" w:rsidRPr="008A20DF" w:rsidRDefault="00D610DC" w:rsidP="008D1D08">
            <w:pPr>
              <w:pStyle w:val="Tabletext10"/>
              <w:jc w:val="center"/>
              <w:rPr>
                <w:b/>
                <w:bCs/>
              </w:rPr>
            </w:pPr>
            <w:r w:rsidRPr="008A20DF">
              <w:rPr>
                <w:b/>
                <w:bCs/>
              </w:rPr>
              <w:t>Description</w:t>
            </w:r>
          </w:p>
        </w:tc>
        <w:tc>
          <w:tcPr>
            <w:tcW w:w="356" w:type="pct"/>
            <w:shd w:val="clear" w:color="auto" w:fill="D9D9D9" w:themeFill="background1" w:themeFillShade="D9"/>
            <w:tcMar>
              <w:left w:w="0" w:type="dxa"/>
              <w:right w:w="0" w:type="dxa"/>
            </w:tcMar>
            <w:vAlign w:val="center"/>
          </w:tcPr>
          <w:p w14:paraId="2CC092EB" w14:textId="2B513F88" w:rsidR="00D610DC" w:rsidRPr="008A20DF" w:rsidRDefault="00A3371D" w:rsidP="008D1D08">
            <w:pPr>
              <w:pStyle w:val="Tabletext10"/>
              <w:jc w:val="center"/>
              <w:rPr>
                <w:b/>
                <w:bCs/>
              </w:rPr>
            </w:pPr>
            <w:r>
              <w:rPr>
                <w:b/>
                <w:bCs/>
              </w:rPr>
              <w:t>Use</w:t>
            </w:r>
          </w:p>
        </w:tc>
      </w:tr>
      <w:tr w:rsidR="00A73A83" w:rsidRPr="008A20DF" w14:paraId="51FCE0AD" w14:textId="77777777" w:rsidTr="007552DA">
        <w:trPr>
          <w:cantSplit/>
          <w:tblHeader/>
        </w:trPr>
        <w:tc>
          <w:tcPr>
            <w:tcW w:w="290" w:type="pct"/>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A3F564D" w14:textId="2867233F" w:rsidR="00A73A83" w:rsidRPr="008A20DF" w:rsidRDefault="007552DA" w:rsidP="00062DF7">
            <w:pPr>
              <w:pStyle w:val="Tabletext10"/>
              <w:jc w:val="center"/>
            </w:pPr>
            <w:r>
              <w:t>7</w:t>
            </w:r>
          </w:p>
        </w:tc>
        <w:tc>
          <w:tcPr>
            <w:tcW w:w="867" w:type="pct"/>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ADEA2DC" w14:textId="77777777" w:rsidR="00A73A83" w:rsidRPr="008A20DF" w:rsidRDefault="00A73A83" w:rsidP="008D1D08">
            <w:pPr>
              <w:pStyle w:val="Tabletext10"/>
            </w:pPr>
            <w:r w:rsidRPr="008A20DF">
              <w:t>Tax Type</w:t>
            </w:r>
          </w:p>
        </w:tc>
        <w:tc>
          <w:tcPr>
            <w:tcW w:w="580" w:type="pct"/>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A1AB86C" w14:textId="77777777" w:rsidR="00A73A83" w:rsidRPr="008A20DF" w:rsidRDefault="00A73A83" w:rsidP="00062DF7">
            <w:pPr>
              <w:pStyle w:val="Tabletext10"/>
              <w:jc w:val="center"/>
            </w:pPr>
            <w:r w:rsidRPr="008A20DF">
              <w:rPr>
                <w:rFonts w:hint="eastAsia"/>
              </w:rPr>
              <w:t>C</w:t>
            </w:r>
            <w:r w:rsidRPr="008A20DF">
              <w:t>ode</w:t>
            </w:r>
          </w:p>
        </w:tc>
        <w:tc>
          <w:tcPr>
            <w:tcW w:w="2907" w:type="pct"/>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E21F3A8" w14:textId="77777777" w:rsidR="00A73A83" w:rsidRPr="008A20DF" w:rsidRDefault="00A73A83" w:rsidP="008D1D08">
            <w:pPr>
              <w:pStyle w:val="Tabletext10"/>
            </w:pPr>
            <w:r w:rsidRPr="008A20DF">
              <w:t>Code for the Tax type.</w:t>
            </w:r>
          </w:p>
        </w:tc>
        <w:tc>
          <w:tcPr>
            <w:tcW w:w="356" w:type="pct"/>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78D4781" w14:textId="61FF2B87" w:rsidR="00A73A83" w:rsidRPr="008A20DF" w:rsidRDefault="00062DF7" w:rsidP="00062DF7">
            <w:pPr>
              <w:pStyle w:val="Tabletext10"/>
              <w:jc w:val="center"/>
            </w:pPr>
            <w:r w:rsidRPr="008A20DF">
              <w:t>M</w:t>
            </w:r>
          </w:p>
        </w:tc>
      </w:tr>
      <w:tr w:rsidR="00A73A83" w:rsidRPr="008A20DF" w14:paraId="3F6DB154" w14:textId="77777777" w:rsidTr="007552DA">
        <w:trPr>
          <w:cantSplit/>
          <w:tblHeader/>
        </w:trPr>
        <w:tc>
          <w:tcPr>
            <w:tcW w:w="290" w:type="pct"/>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D442B41" w14:textId="42931052" w:rsidR="00A73A83" w:rsidRPr="008A20DF" w:rsidRDefault="00A73A83" w:rsidP="00062DF7">
            <w:pPr>
              <w:pStyle w:val="Tabletext10"/>
              <w:jc w:val="center"/>
            </w:pPr>
            <w:r w:rsidRPr="008A20DF">
              <w:t>2</w:t>
            </w:r>
          </w:p>
        </w:tc>
        <w:tc>
          <w:tcPr>
            <w:tcW w:w="867" w:type="pct"/>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B3C57B8" w14:textId="77777777" w:rsidR="00A73A83" w:rsidRPr="008A20DF" w:rsidRDefault="00A73A83" w:rsidP="008D1D08">
            <w:pPr>
              <w:pStyle w:val="Tabletext10"/>
            </w:pPr>
            <w:r w:rsidRPr="008A20DF">
              <w:t>Tax Transaction Amount</w:t>
            </w:r>
          </w:p>
        </w:tc>
        <w:tc>
          <w:tcPr>
            <w:tcW w:w="580" w:type="pct"/>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4FE1878" w14:textId="77777777" w:rsidR="00A73A83" w:rsidRPr="008A20DF" w:rsidRDefault="00A73A83" w:rsidP="00062DF7">
            <w:pPr>
              <w:pStyle w:val="Tabletext10"/>
              <w:jc w:val="center"/>
            </w:pPr>
            <w:r w:rsidRPr="008A20DF">
              <w:rPr>
                <w:rFonts w:hint="eastAsia"/>
              </w:rPr>
              <w:t>A</w:t>
            </w:r>
            <w:r w:rsidRPr="008A20DF">
              <w:t>mount</w:t>
            </w:r>
          </w:p>
        </w:tc>
        <w:tc>
          <w:tcPr>
            <w:tcW w:w="2907" w:type="pct"/>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2FD795B" w14:textId="77777777" w:rsidR="00A73A83" w:rsidRPr="008A20DF" w:rsidRDefault="00A73A83" w:rsidP="008D1D08">
            <w:pPr>
              <w:pStyle w:val="Tabletext10"/>
            </w:pPr>
            <w:r w:rsidRPr="008A20DF">
              <w:t>Amount of Tax included in the transaction.</w:t>
            </w:r>
          </w:p>
        </w:tc>
        <w:tc>
          <w:tcPr>
            <w:tcW w:w="356" w:type="pct"/>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71254FA7" w14:textId="4D617BCD" w:rsidR="00A73A83" w:rsidRPr="008A20DF" w:rsidRDefault="00062DF7" w:rsidP="00062DF7">
            <w:pPr>
              <w:pStyle w:val="Tabletext10"/>
              <w:jc w:val="center"/>
            </w:pPr>
            <w:r w:rsidRPr="008A20DF">
              <w:rPr>
                <w:rFonts w:hint="eastAsia"/>
              </w:rPr>
              <w:t>M</w:t>
            </w:r>
          </w:p>
        </w:tc>
      </w:tr>
      <w:tr w:rsidR="002C73F1" w:rsidRPr="008A20DF" w14:paraId="2C40523D" w14:textId="77777777" w:rsidTr="008F67B7">
        <w:trPr>
          <w:cantSplit/>
          <w:tblHeader/>
        </w:trPr>
        <w:tc>
          <w:tcPr>
            <w:tcW w:w="5000" w:type="pct"/>
            <w:gridSpan w:val="5"/>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D5E0DB2" w14:textId="6EF42A03" w:rsidR="002C73F1" w:rsidRPr="008A20DF" w:rsidRDefault="005524FF" w:rsidP="006A0E09">
            <w:pPr>
              <w:pStyle w:val="Tabletext10"/>
            </w:pPr>
            <w:r w:rsidRPr="002C73F1">
              <w:rPr>
                <w:b/>
                <w:bCs/>
              </w:rPr>
              <w:lastRenderedPageBreak/>
              <w:t>Key</w:t>
            </w:r>
            <w:r>
              <w:rPr>
                <w:b/>
                <w:bCs/>
              </w:rPr>
              <w:t xml:space="preserve"> </w:t>
            </w:r>
            <w:r w:rsidRPr="008A20DF">
              <w:t xml:space="preserve">M: </w:t>
            </w:r>
            <w:r>
              <w:t>M</w:t>
            </w:r>
            <w:r w:rsidRPr="008A20DF">
              <w:t>andatory</w:t>
            </w:r>
            <w:r>
              <w:t>, O: O</w:t>
            </w:r>
            <w:r w:rsidRPr="008A20DF">
              <w:t>ptional</w:t>
            </w:r>
            <w:r>
              <w:t>, C: C</w:t>
            </w:r>
            <w:r w:rsidRPr="008A20DF">
              <w:t>onditional</w:t>
            </w:r>
          </w:p>
        </w:tc>
      </w:tr>
    </w:tbl>
    <w:p w14:paraId="4E7D1873" w14:textId="77777777" w:rsidR="00D610DC" w:rsidRPr="008A20DF" w:rsidRDefault="00D610DC" w:rsidP="00D610DC"/>
    <w:p w14:paraId="2CE01D38" w14:textId="10AF1B0E" w:rsidR="00D610DC" w:rsidRPr="008A20DF" w:rsidRDefault="00D610DC" w:rsidP="00D610DC">
      <w:pPr>
        <w:pStyle w:val="40"/>
      </w:pPr>
      <w:r w:rsidRPr="008A20DF">
        <w:t>Voucher</w:t>
      </w:r>
    </w:p>
    <w:p w14:paraId="28AD99B1" w14:textId="685E3DED" w:rsidR="00D610DC" w:rsidRPr="008A20DF" w:rsidRDefault="00D610DC" w:rsidP="00D610DC">
      <w:pPr>
        <w:pStyle w:val="51"/>
      </w:pPr>
      <w:r w:rsidRPr="008A20DF">
        <w:rPr>
          <w:rFonts w:hint="eastAsia"/>
        </w:rPr>
        <w:t>C</w:t>
      </w:r>
      <w:r w:rsidRPr="008A20DF">
        <w:t>ore Components</w:t>
      </w:r>
    </w:p>
    <w:p w14:paraId="027AA3CA" w14:textId="776D034C" w:rsidR="00D610DC" w:rsidRPr="008A20DF" w:rsidRDefault="0073141F" w:rsidP="0073141F">
      <w:pPr>
        <w:pStyle w:val="Tabletitle"/>
      </w:pPr>
      <w:r w:rsidRPr="008A20DF">
        <w:t>Table </w:t>
      </w:r>
      <w:r w:rsidRPr="008A20DF">
        <w:fldChar w:fldCharType="begin"/>
      </w:r>
      <w:r w:rsidRPr="008A20DF">
        <w:instrText xml:space="preserve"> IF </w:instrText>
      </w:r>
      <w:r w:rsidRPr="008A20DF">
        <w:fldChar w:fldCharType="begin"/>
      </w:r>
      <w:r w:rsidRPr="008A20DF">
        <w:instrText xml:space="preserve">SEQ aaa \c </w:instrText>
      </w:r>
      <w:r w:rsidRPr="008A20DF">
        <w:fldChar w:fldCharType="separate"/>
      </w:r>
      <w:r w:rsidR="00330FB2">
        <w:rPr>
          <w:noProof/>
        </w:rPr>
        <w:instrText>0</w:instrText>
      </w:r>
      <w:r w:rsidRPr="008A20DF">
        <w:fldChar w:fldCharType="end"/>
      </w:r>
      <w:r w:rsidRPr="008A20DF">
        <w:instrText xml:space="preserve"> &gt;= 1 "</w:instrText>
      </w:r>
      <w:r w:rsidRPr="008A20DF">
        <w:fldChar w:fldCharType="begin"/>
      </w:r>
      <w:r w:rsidRPr="008A20DF">
        <w:instrText xml:space="preserve">SEQ aaa \c \* ALPHABETIC </w:instrText>
      </w:r>
      <w:r w:rsidRPr="008A20DF">
        <w:fldChar w:fldCharType="separate"/>
      </w:r>
      <w:r w:rsidRPr="008A20DF">
        <w:instrText>A</w:instrText>
      </w:r>
      <w:r w:rsidRPr="008A20DF">
        <w:fldChar w:fldCharType="end"/>
      </w:r>
      <w:r w:rsidRPr="008A20DF">
        <w:instrText xml:space="preserve">." "" </w:instrText>
      </w:r>
      <w:r w:rsidRPr="008A20DF">
        <w:fldChar w:fldCharType="end"/>
      </w:r>
      <w:r w:rsidRPr="008A20DF">
        <w:fldChar w:fldCharType="begin"/>
      </w:r>
      <w:r w:rsidRPr="008A20DF">
        <w:instrText xml:space="preserve">SEQ Table </w:instrText>
      </w:r>
      <w:r w:rsidRPr="008A20DF">
        <w:fldChar w:fldCharType="separate"/>
      </w:r>
      <w:r w:rsidR="00330FB2">
        <w:rPr>
          <w:noProof/>
        </w:rPr>
        <w:t>15</w:t>
      </w:r>
      <w:r w:rsidRPr="008A20DF">
        <w:fldChar w:fldCharType="end"/>
      </w:r>
      <w:r w:rsidRPr="008A20DF">
        <w:t> — Accounting Voucher</w:t>
      </w:r>
    </w:p>
    <w:tbl>
      <w:tblPr>
        <w:tblStyle w:val="affff3"/>
        <w:tblW w:w="9781" w:type="dxa"/>
        <w:tblInd w:w="108" w:type="dxa"/>
        <w:tblLook w:val="04A0" w:firstRow="1" w:lastRow="0" w:firstColumn="1" w:lastColumn="0" w:noHBand="0" w:noVBand="1"/>
      </w:tblPr>
      <w:tblGrid>
        <w:gridCol w:w="397"/>
        <w:gridCol w:w="1418"/>
        <w:gridCol w:w="680"/>
        <w:gridCol w:w="3232"/>
        <w:gridCol w:w="4054"/>
      </w:tblGrid>
      <w:tr w:rsidR="004B06C0" w:rsidRPr="008A20DF" w14:paraId="130E7331" w14:textId="77777777" w:rsidTr="00330597">
        <w:trPr>
          <w:cantSplit/>
          <w:tblHeader/>
        </w:trPr>
        <w:tc>
          <w:tcPr>
            <w:tcW w:w="423" w:type="dxa"/>
            <w:shd w:val="clear" w:color="auto" w:fill="D9D9D9" w:themeFill="background1" w:themeFillShade="D9"/>
            <w:tcMar>
              <w:left w:w="85" w:type="dxa"/>
              <w:right w:w="85" w:type="dxa"/>
            </w:tcMar>
            <w:vAlign w:val="center"/>
          </w:tcPr>
          <w:p w14:paraId="420B2633" w14:textId="20821F24" w:rsidR="004B06C0" w:rsidRPr="008A20DF" w:rsidRDefault="002B5470" w:rsidP="004B06C0">
            <w:pPr>
              <w:pStyle w:val="Tabletext10"/>
              <w:jc w:val="center"/>
              <w:rPr>
                <w:b/>
                <w:bCs/>
              </w:rPr>
            </w:pPr>
            <w:r>
              <w:rPr>
                <w:rFonts w:hint="eastAsia"/>
                <w:b/>
                <w:bCs/>
              </w:rPr>
              <w:t>#</w:t>
            </w:r>
          </w:p>
        </w:tc>
        <w:tc>
          <w:tcPr>
            <w:tcW w:w="1418" w:type="dxa"/>
            <w:shd w:val="clear" w:color="auto" w:fill="D9D9D9" w:themeFill="background1" w:themeFillShade="D9"/>
            <w:noWrap/>
            <w:tcMar>
              <w:left w:w="85" w:type="dxa"/>
              <w:right w:w="85" w:type="dxa"/>
            </w:tcMar>
            <w:vAlign w:val="center"/>
          </w:tcPr>
          <w:p w14:paraId="14A1FF45" w14:textId="71616FCE" w:rsidR="004B06C0" w:rsidRPr="008A20DF" w:rsidRDefault="004B06C0" w:rsidP="008D1D08">
            <w:pPr>
              <w:pStyle w:val="Tabletext10"/>
              <w:jc w:val="center"/>
              <w:rPr>
                <w:b/>
                <w:bCs/>
              </w:rPr>
            </w:pPr>
            <w:r w:rsidRPr="008A20DF">
              <w:rPr>
                <w:b/>
                <w:bCs/>
              </w:rPr>
              <w:t>Unique UN Assigned ID</w:t>
            </w:r>
          </w:p>
        </w:tc>
        <w:tc>
          <w:tcPr>
            <w:tcW w:w="680" w:type="dxa"/>
            <w:shd w:val="clear" w:color="auto" w:fill="D9D9D9" w:themeFill="background1" w:themeFillShade="D9"/>
            <w:noWrap/>
            <w:tcMar>
              <w:left w:w="85" w:type="dxa"/>
              <w:right w:w="85" w:type="dxa"/>
            </w:tcMar>
            <w:vAlign w:val="center"/>
          </w:tcPr>
          <w:p w14:paraId="25CAC047" w14:textId="77777777" w:rsidR="004B06C0" w:rsidRPr="008A20DF" w:rsidRDefault="004B06C0" w:rsidP="008D1D08">
            <w:pPr>
              <w:pStyle w:val="Tabletext10"/>
              <w:spacing w:before="0" w:after="0"/>
              <w:jc w:val="center"/>
              <w:rPr>
                <w:rFonts w:asciiTheme="majorHAnsi" w:hAnsiTheme="majorHAnsi"/>
                <w:b/>
                <w:bCs/>
              </w:rPr>
            </w:pPr>
            <w:r w:rsidRPr="008A20DF">
              <w:rPr>
                <w:rFonts w:asciiTheme="majorHAnsi" w:hAnsiTheme="majorHAnsi"/>
                <w:b/>
                <w:bCs/>
              </w:rPr>
              <w:t>ACC/</w:t>
            </w:r>
          </w:p>
          <w:p w14:paraId="6E3F1ED5" w14:textId="77777777" w:rsidR="004B06C0" w:rsidRPr="008A20DF" w:rsidRDefault="004B06C0" w:rsidP="008D1D08">
            <w:pPr>
              <w:pStyle w:val="Tabletext10"/>
              <w:spacing w:before="0" w:after="0"/>
              <w:jc w:val="center"/>
              <w:rPr>
                <w:rFonts w:asciiTheme="majorHAnsi" w:hAnsiTheme="majorHAnsi"/>
                <w:b/>
                <w:bCs/>
              </w:rPr>
            </w:pPr>
            <w:r w:rsidRPr="008A20DF">
              <w:rPr>
                <w:rFonts w:asciiTheme="majorHAnsi" w:hAnsiTheme="majorHAnsi"/>
                <w:b/>
                <w:bCs/>
              </w:rPr>
              <w:t>BCC/</w:t>
            </w:r>
          </w:p>
          <w:p w14:paraId="068ED6AE" w14:textId="77777777" w:rsidR="004B06C0" w:rsidRPr="008A20DF" w:rsidRDefault="004B06C0" w:rsidP="00850FEE">
            <w:pPr>
              <w:pStyle w:val="Tabletext10"/>
              <w:spacing w:before="0" w:after="0"/>
              <w:jc w:val="center"/>
              <w:rPr>
                <w:b/>
                <w:bCs/>
              </w:rPr>
            </w:pPr>
            <w:r w:rsidRPr="008A20DF">
              <w:rPr>
                <w:rFonts w:asciiTheme="majorHAnsi" w:hAnsiTheme="majorHAnsi"/>
                <w:b/>
                <w:bCs/>
              </w:rPr>
              <w:t>ASCC</w:t>
            </w:r>
          </w:p>
        </w:tc>
        <w:tc>
          <w:tcPr>
            <w:tcW w:w="3232" w:type="dxa"/>
            <w:shd w:val="clear" w:color="auto" w:fill="D9D9D9" w:themeFill="background1" w:themeFillShade="D9"/>
            <w:noWrap/>
            <w:tcMar>
              <w:left w:w="85" w:type="dxa"/>
              <w:right w:w="85" w:type="dxa"/>
            </w:tcMar>
            <w:vAlign w:val="center"/>
          </w:tcPr>
          <w:p w14:paraId="30CE8A15" w14:textId="77777777" w:rsidR="004B06C0" w:rsidRPr="008A20DF" w:rsidRDefault="004B06C0" w:rsidP="008D1D08">
            <w:pPr>
              <w:pStyle w:val="Tabletext10"/>
              <w:jc w:val="center"/>
              <w:rPr>
                <w:b/>
                <w:bCs/>
              </w:rPr>
            </w:pPr>
            <w:r w:rsidRPr="008A20DF">
              <w:rPr>
                <w:b/>
                <w:bCs/>
              </w:rPr>
              <w:t>Dictionary Entry Name</w:t>
            </w:r>
          </w:p>
        </w:tc>
        <w:tc>
          <w:tcPr>
            <w:tcW w:w="4752" w:type="dxa"/>
            <w:shd w:val="clear" w:color="auto" w:fill="D9D9D9" w:themeFill="background1" w:themeFillShade="D9"/>
            <w:tcMar>
              <w:left w:w="85" w:type="dxa"/>
              <w:right w:w="85" w:type="dxa"/>
            </w:tcMar>
            <w:vAlign w:val="center"/>
          </w:tcPr>
          <w:p w14:paraId="7E941C4B" w14:textId="77777777" w:rsidR="004B06C0" w:rsidRPr="008A20DF" w:rsidRDefault="004B06C0" w:rsidP="008D1D08">
            <w:pPr>
              <w:pStyle w:val="Tabletext10"/>
              <w:jc w:val="center"/>
              <w:rPr>
                <w:b/>
                <w:bCs/>
              </w:rPr>
            </w:pPr>
            <w:r w:rsidRPr="008A20DF">
              <w:rPr>
                <w:b/>
                <w:bCs/>
              </w:rPr>
              <w:t>Definition</w:t>
            </w:r>
          </w:p>
        </w:tc>
      </w:tr>
      <w:tr w:rsidR="004B06C0" w:rsidRPr="008A20DF" w14:paraId="0BF2000A" w14:textId="77777777" w:rsidTr="00330597">
        <w:trPr>
          <w:cantSplit/>
        </w:trPr>
        <w:tc>
          <w:tcPr>
            <w:tcW w:w="423" w:type="dxa"/>
            <w:shd w:val="clear" w:color="auto" w:fill="F2F2F2" w:themeFill="background1" w:themeFillShade="F2"/>
            <w:tcMar>
              <w:left w:w="85" w:type="dxa"/>
              <w:right w:w="85" w:type="dxa"/>
            </w:tcMar>
          </w:tcPr>
          <w:p w14:paraId="6C93BDDE" w14:textId="5C00B282" w:rsidR="004B06C0" w:rsidRPr="008A20DF" w:rsidRDefault="004B06C0" w:rsidP="004B06C0">
            <w:pPr>
              <w:pStyle w:val="Tabletext10"/>
              <w:jc w:val="center"/>
            </w:pPr>
            <w:r>
              <w:rPr>
                <w:rFonts w:hint="eastAsia"/>
              </w:rPr>
              <w:t>0</w:t>
            </w:r>
          </w:p>
        </w:tc>
        <w:tc>
          <w:tcPr>
            <w:tcW w:w="1418" w:type="dxa"/>
            <w:shd w:val="clear" w:color="auto" w:fill="F2F2F2" w:themeFill="background1" w:themeFillShade="F2"/>
            <w:noWrap/>
            <w:tcMar>
              <w:left w:w="85" w:type="dxa"/>
              <w:right w:w="85" w:type="dxa"/>
            </w:tcMar>
            <w:hideMark/>
          </w:tcPr>
          <w:p w14:paraId="7FEFD497" w14:textId="40C54FD0" w:rsidR="004B06C0" w:rsidRPr="008A20DF" w:rsidRDefault="004B06C0" w:rsidP="00D610DC">
            <w:pPr>
              <w:pStyle w:val="Tabletext10"/>
            </w:pPr>
            <w:r w:rsidRPr="008A20DF">
              <w:t>UN00002206</w:t>
            </w:r>
          </w:p>
        </w:tc>
        <w:tc>
          <w:tcPr>
            <w:tcW w:w="680" w:type="dxa"/>
            <w:shd w:val="clear" w:color="auto" w:fill="F2F2F2" w:themeFill="background1" w:themeFillShade="F2"/>
            <w:noWrap/>
            <w:tcMar>
              <w:left w:w="85" w:type="dxa"/>
              <w:right w:w="85" w:type="dxa"/>
            </w:tcMar>
            <w:hideMark/>
          </w:tcPr>
          <w:p w14:paraId="2EBB90D4" w14:textId="77777777" w:rsidR="004B06C0" w:rsidRPr="008A20DF" w:rsidRDefault="004B06C0" w:rsidP="00062DF7">
            <w:pPr>
              <w:pStyle w:val="Tabletext10"/>
              <w:jc w:val="center"/>
              <w:rPr>
                <w:b/>
                <w:bCs/>
              </w:rPr>
            </w:pPr>
            <w:r w:rsidRPr="008A20DF">
              <w:rPr>
                <w:b/>
                <w:bCs/>
              </w:rPr>
              <w:t>ACC</w:t>
            </w:r>
          </w:p>
        </w:tc>
        <w:tc>
          <w:tcPr>
            <w:tcW w:w="3232" w:type="dxa"/>
            <w:shd w:val="clear" w:color="auto" w:fill="F2F2F2" w:themeFill="background1" w:themeFillShade="F2"/>
            <w:noWrap/>
            <w:tcMar>
              <w:left w:w="85" w:type="dxa"/>
              <w:right w:w="85" w:type="dxa"/>
            </w:tcMar>
            <w:hideMark/>
          </w:tcPr>
          <w:p w14:paraId="6CAFE51D" w14:textId="77777777" w:rsidR="004B06C0" w:rsidRPr="008A20DF" w:rsidRDefault="004B06C0" w:rsidP="00D610DC">
            <w:pPr>
              <w:pStyle w:val="Tabletext10"/>
            </w:pPr>
            <w:r w:rsidRPr="008A20DF">
              <w:t>Accounting Voucher. Details</w:t>
            </w:r>
          </w:p>
        </w:tc>
        <w:tc>
          <w:tcPr>
            <w:tcW w:w="4752" w:type="dxa"/>
            <w:shd w:val="clear" w:color="auto" w:fill="F2F2F2" w:themeFill="background1" w:themeFillShade="F2"/>
            <w:tcMar>
              <w:left w:w="85" w:type="dxa"/>
              <w:right w:w="85" w:type="dxa"/>
            </w:tcMar>
            <w:hideMark/>
          </w:tcPr>
          <w:p w14:paraId="32F56A0B" w14:textId="77777777" w:rsidR="004B06C0" w:rsidRPr="008A20DF" w:rsidRDefault="004B06C0" w:rsidP="008D1D08">
            <w:pPr>
              <w:pStyle w:val="Tabletext10"/>
              <w:jc w:val="both"/>
              <w:rPr>
                <w:color w:val="000000"/>
              </w:rPr>
            </w:pPr>
            <w:r w:rsidRPr="008A20DF">
              <w:rPr>
                <w:color w:val="000000"/>
              </w:rPr>
              <w:t>A document that proves the reality of an operation, authenticates its conclusion and is used in accounting entry recording and for audit control purposes.</w:t>
            </w:r>
          </w:p>
        </w:tc>
      </w:tr>
      <w:tr w:rsidR="004B06C0" w:rsidRPr="008A20DF" w14:paraId="719E8A5D" w14:textId="77777777" w:rsidTr="00330597">
        <w:trPr>
          <w:cantSplit/>
        </w:trPr>
        <w:tc>
          <w:tcPr>
            <w:tcW w:w="423" w:type="dxa"/>
            <w:tcMar>
              <w:left w:w="85" w:type="dxa"/>
              <w:right w:w="85" w:type="dxa"/>
            </w:tcMar>
          </w:tcPr>
          <w:p w14:paraId="2EE192D7" w14:textId="21CD13F9" w:rsidR="004B06C0" w:rsidRPr="008A20DF" w:rsidRDefault="004B06C0" w:rsidP="004B06C0">
            <w:pPr>
              <w:pStyle w:val="Tabletext10"/>
              <w:jc w:val="center"/>
            </w:pPr>
            <w:r>
              <w:rPr>
                <w:rFonts w:hint="eastAsia"/>
              </w:rPr>
              <w:t>1</w:t>
            </w:r>
          </w:p>
        </w:tc>
        <w:tc>
          <w:tcPr>
            <w:tcW w:w="1418" w:type="dxa"/>
            <w:noWrap/>
            <w:tcMar>
              <w:left w:w="85" w:type="dxa"/>
              <w:right w:w="85" w:type="dxa"/>
            </w:tcMar>
            <w:hideMark/>
          </w:tcPr>
          <w:p w14:paraId="5DF84384" w14:textId="7AE7EFA5" w:rsidR="004B06C0" w:rsidRPr="008A20DF" w:rsidRDefault="004B06C0" w:rsidP="00D610DC">
            <w:pPr>
              <w:pStyle w:val="Tabletext10"/>
            </w:pPr>
            <w:r w:rsidRPr="008A20DF">
              <w:t>UN00002207</w:t>
            </w:r>
          </w:p>
        </w:tc>
        <w:tc>
          <w:tcPr>
            <w:tcW w:w="680" w:type="dxa"/>
            <w:noWrap/>
            <w:tcMar>
              <w:left w:w="85" w:type="dxa"/>
              <w:right w:w="85" w:type="dxa"/>
            </w:tcMar>
            <w:hideMark/>
          </w:tcPr>
          <w:p w14:paraId="18430E86" w14:textId="77777777" w:rsidR="004B06C0" w:rsidRPr="008A20DF" w:rsidRDefault="004B06C0" w:rsidP="00062DF7">
            <w:pPr>
              <w:pStyle w:val="Tabletext10"/>
              <w:jc w:val="center"/>
              <w:rPr>
                <w:b/>
                <w:bCs/>
              </w:rPr>
            </w:pPr>
            <w:r w:rsidRPr="008A20DF">
              <w:rPr>
                <w:b/>
                <w:bCs/>
              </w:rPr>
              <w:t>BCC</w:t>
            </w:r>
          </w:p>
        </w:tc>
        <w:tc>
          <w:tcPr>
            <w:tcW w:w="3232" w:type="dxa"/>
            <w:noWrap/>
            <w:tcMar>
              <w:left w:w="85" w:type="dxa"/>
              <w:right w:w="85" w:type="dxa"/>
            </w:tcMar>
            <w:hideMark/>
          </w:tcPr>
          <w:p w14:paraId="5F90EFE9" w14:textId="77777777" w:rsidR="004B06C0" w:rsidRPr="008A20DF" w:rsidRDefault="004B06C0" w:rsidP="00D610DC">
            <w:pPr>
              <w:pStyle w:val="Tabletext10"/>
            </w:pPr>
            <w:r w:rsidRPr="008A20DF">
              <w:t>Accounting Voucher. Storage Location. Text</w:t>
            </w:r>
          </w:p>
        </w:tc>
        <w:tc>
          <w:tcPr>
            <w:tcW w:w="4752" w:type="dxa"/>
            <w:tcMar>
              <w:left w:w="85" w:type="dxa"/>
              <w:right w:w="85" w:type="dxa"/>
            </w:tcMar>
            <w:hideMark/>
          </w:tcPr>
          <w:p w14:paraId="5650B78D" w14:textId="77777777" w:rsidR="004B06C0" w:rsidRPr="008A20DF" w:rsidRDefault="004B06C0" w:rsidP="008D1D08">
            <w:pPr>
              <w:pStyle w:val="Tabletext10"/>
              <w:jc w:val="both"/>
              <w:rPr>
                <w:color w:val="000000"/>
              </w:rPr>
            </w:pPr>
            <w:r w:rsidRPr="008A20DF">
              <w:rPr>
                <w:color w:val="000000"/>
              </w:rPr>
              <w:t>The storage location, expressed as text, for his accounting voucher.</w:t>
            </w:r>
          </w:p>
        </w:tc>
      </w:tr>
      <w:tr w:rsidR="004B06C0" w:rsidRPr="008A20DF" w14:paraId="623025AA" w14:textId="77777777" w:rsidTr="00330597">
        <w:trPr>
          <w:cantSplit/>
        </w:trPr>
        <w:tc>
          <w:tcPr>
            <w:tcW w:w="423" w:type="dxa"/>
            <w:tcMar>
              <w:left w:w="85" w:type="dxa"/>
              <w:right w:w="85" w:type="dxa"/>
            </w:tcMar>
          </w:tcPr>
          <w:p w14:paraId="6EA5FF7C" w14:textId="5383FCC4" w:rsidR="004B06C0" w:rsidRPr="008A20DF" w:rsidRDefault="004B06C0" w:rsidP="004B06C0">
            <w:pPr>
              <w:pStyle w:val="Tabletext10"/>
              <w:jc w:val="center"/>
            </w:pPr>
            <w:r>
              <w:rPr>
                <w:rFonts w:hint="eastAsia"/>
              </w:rPr>
              <w:t>2</w:t>
            </w:r>
          </w:p>
        </w:tc>
        <w:tc>
          <w:tcPr>
            <w:tcW w:w="1418" w:type="dxa"/>
            <w:noWrap/>
            <w:tcMar>
              <w:left w:w="85" w:type="dxa"/>
              <w:right w:w="85" w:type="dxa"/>
            </w:tcMar>
            <w:hideMark/>
          </w:tcPr>
          <w:p w14:paraId="6A2F126F" w14:textId="1ECB0C5D" w:rsidR="004B06C0" w:rsidRPr="008A20DF" w:rsidRDefault="004B06C0" w:rsidP="00D610DC">
            <w:pPr>
              <w:pStyle w:val="Tabletext10"/>
            </w:pPr>
            <w:r w:rsidRPr="008A20DF">
              <w:t>UN00002208</w:t>
            </w:r>
          </w:p>
        </w:tc>
        <w:tc>
          <w:tcPr>
            <w:tcW w:w="680" w:type="dxa"/>
            <w:noWrap/>
            <w:tcMar>
              <w:left w:w="85" w:type="dxa"/>
              <w:right w:w="85" w:type="dxa"/>
            </w:tcMar>
            <w:hideMark/>
          </w:tcPr>
          <w:p w14:paraId="2AE327E2" w14:textId="77777777" w:rsidR="004B06C0" w:rsidRPr="008A20DF" w:rsidRDefault="004B06C0" w:rsidP="00062DF7">
            <w:pPr>
              <w:pStyle w:val="Tabletext10"/>
              <w:jc w:val="center"/>
              <w:rPr>
                <w:b/>
                <w:bCs/>
              </w:rPr>
            </w:pPr>
            <w:r w:rsidRPr="008A20DF">
              <w:rPr>
                <w:b/>
                <w:bCs/>
              </w:rPr>
              <w:t>BCC</w:t>
            </w:r>
          </w:p>
        </w:tc>
        <w:tc>
          <w:tcPr>
            <w:tcW w:w="3232" w:type="dxa"/>
            <w:noWrap/>
            <w:tcMar>
              <w:left w:w="85" w:type="dxa"/>
              <w:right w:w="85" w:type="dxa"/>
            </w:tcMar>
            <w:hideMark/>
          </w:tcPr>
          <w:p w14:paraId="677DD0BB" w14:textId="77777777" w:rsidR="004B06C0" w:rsidRPr="008A20DF" w:rsidRDefault="004B06C0" w:rsidP="00D610DC">
            <w:pPr>
              <w:pStyle w:val="Tabletext10"/>
            </w:pPr>
            <w:r w:rsidRPr="008A20DF">
              <w:t>Accounting Voucher. Receiving Department. Text</w:t>
            </w:r>
          </w:p>
        </w:tc>
        <w:tc>
          <w:tcPr>
            <w:tcW w:w="4752" w:type="dxa"/>
            <w:tcMar>
              <w:left w:w="85" w:type="dxa"/>
              <w:right w:w="85" w:type="dxa"/>
            </w:tcMar>
            <w:hideMark/>
          </w:tcPr>
          <w:p w14:paraId="60BD88A6" w14:textId="77777777" w:rsidR="004B06C0" w:rsidRPr="008A20DF" w:rsidRDefault="004B06C0" w:rsidP="008D1D08">
            <w:pPr>
              <w:pStyle w:val="Tabletext10"/>
              <w:jc w:val="both"/>
              <w:rPr>
                <w:color w:val="000000"/>
              </w:rPr>
            </w:pPr>
            <w:r w:rsidRPr="008A20DF">
              <w:rPr>
                <w:color w:val="000000"/>
              </w:rPr>
              <w:t>The receiving department, expressed as text, for this accounting voucher.</w:t>
            </w:r>
          </w:p>
        </w:tc>
      </w:tr>
      <w:tr w:rsidR="004B06C0" w:rsidRPr="008A20DF" w14:paraId="01EB05DE" w14:textId="77777777" w:rsidTr="00330597">
        <w:trPr>
          <w:cantSplit/>
        </w:trPr>
        <w:tc>
          <w:tcPr>
            <w:tcW w:w="423" w:type="dxa"/>
            <w:tcMar>
              <w:left w:w="85" w:type="dxa"/>
              <w:right w:w="85" w:type="dxa"/>
            </w:tcMar>
          </w:tcPr>
          <w:p w14:paraId="506EAD3A" w14:textId="0984C5B8" w:rsidR="004B06C0" w:rsidRPr="00D2319F" w:rsidRDefault="004B06C0" w:rsidP="004B06C0">
            <w:pPr>
              <w:pStyle w:val="Tabletext10"/>
              <w:jc w:val="center"/>
            </w:pPr>
            <w:r w:rsidRPr="00D2319F">
              <w:rPr>
                <w:rFonts w:hint="eastAsia"/>
              </w:rPr>
              <w:t>3</w:t>
            </w:r>
          </w:p>
        </w:tc>
        <w:tc>
          <w:tcPr>
            <w:tcW w:w="1418" w:type="dxa"/>
            <w:noWrap/>
            <w:tcMar>
              <w:left w:w="85" w:type="dxa"/>
              <w:right w:w="85" w:type="dxa"/>
            </w:tcMar>
            <w:hideMark/>
          </w:tcPr>
          <w:p w14:paraId="6C21D108" w14:textId="71471E9F" w:rsidR="004B06C0" w:rsidRPr="00D2319F" w:rsidRDefault="004B06C0" w:rsidP="00D610DC">
            <w:pPr>
              <w:pStyle w:val="Tabletext10"/>
            </w:pPr>
            <w:r w:rsidRPr="00D2319F">
              <w:t>UN00002209</w:t>
            </w:r>
          </w:p>
        </w:tc>
        <w:tc>
          <w:tcPr>
            <w:tcW w:w="680" w:type="dxa"/>
            <w:noWrap/>
            <w:tcMar>
              <w:left w:w="85" w:type="dxa"/>
              <w:right w:w="85" w:type="dxa"/>
            </w:tcMar>
            <w:hideMark/>
          </w:tcPr>
          <w:p w14:paraId="685D1DC9" w14:textId="77777777" w:rsidR="004B06C0" w:rsidRPr="00D2319F" w:rsidRDefault="004B06C0" w:rsidP="00062DF7">
            <w:pPr>
              <w:pStyle w:val="Tabletext10"/>
              <w:jc w:val="center"/>
              <w:rPr>
                <w:b/>
                <w:bCs/>
              </w:rPr>
            </w:pPr>
            <w:r w:rsidRPr="00D2319F">
              <w:rPr>
                <w:b/>
                <w:bCs/>
              </w:rPr>
              <w:t>BCC</w:t>
            </w:r>
          </w:p>
        </w:tc>
        <w:tc>
          <w:tcPr>
            <w:tcW w:w="3232" w:type="dxa"/>
            <w:noWrap/>
            <w:tcMar>
              <w:left w:w="85" w:type="dxa"/>
              <w:right w:w="85" w:type="dxa"/>
            </w:tcMar>
            <w:hideMark/>
          </w:tcPr>
          <w:p w14:paraId="574C87DA" w14:textId="77777777" w:rsidR="004B06C0" w:rsidRPr="00D2319F" w:rsidRDefault="004B06C0" w:rsidP="00D610DC">
            <w:pPr>
              <w:pStyle w:val="Tabletext10"/>
              <w:rPr>
                <w:b/>
                <w:bCs/>
              </w:rPr>
            </w:pPr>
            <w:r w:rsidRPr="00D2319F">
              <w:rPr>
                <w:b/>
                <w:bCs/>
              </w:rPr>
              <w:t>Accounting Voucher. Identification. Identifier</w:t>
            </w:r>
          </w:p>
        </w:tc>
        <w:tc>
          <w:tcPr>
            <w:tcW w:w="4752" w:type="dxa"/>
            <w:tcMar>
              <w:left w:w="85" w:type="dxa"/>
              <w:right w:w="85" w:type="dxa"/>
            </w:tcMar>
            <w:hideMark/>
          </w:tcPr>
          <w:p w14:paraId="2E049C40" w14:textId="77777777" w:rsidR="004B06C0" w:rsidRPr="00D2319F" w:rsidRDefault="004B06C0" w:rsidP="008D1D08">
            <w:pPr>
              <w:pStyle w:val="Tabletext10"/>
              <w:jc w:val="both"/>
              <w:rPr>
                <w:color w:val="000000"/>
              </w:rPr>
            </w:pPr>
            <w:r w:rsidRPr="00D2319F">
              <w:rPr>
                <w:color w:val="000000"/>
              </w:rPr>
              <w:t>The unique identifier for this accounting voucher.</w:t>
            </w:r>
          </w:p>
        </w:tc>
      </w:tr>
      <w:tr w:rsidR="004B06C0" w:rsidRPr="008A20DF" w14:paraId="7CA0BEBB" w14:textId="77777777" w:rsidTr="00330597">
        <w:trPr>
          <w:cantSplit/>
        </w:trPr>
        <w:tc>
          <w:tcPr>
            <w:tcW w:w="423" w:type="dxa"/>
            <w:tcMar>
              <w:left w:w="85" w:type="dxa"/>
              <w:right w:w="85" w:type="dxa"/>
            </w:tcMar>
          </w:tcPr>
          <w:p w14:paraId="13997945" w14:textId="45A1E781" w:rsidR="004B06C0" w:rsidRPr="008A20DF" w:rsidRDefault="004B06C0" w:rsidP="004B06C0">
            <w:pPr>
              <w:pStyle w:val="Tabletext10"/>
              <w:jc w:val="center"/>
            </w:pPr>
            <w:r>
              <w:rPr>
                <w:rFonts w:hint="eastAsia"/>
              </w:rPr>
              <w:t>4</w:t>
            </w:r>
          </w:p>
        </w:tc>
        <w:tc>
          <w:tcPr>
            <w:tcW w:w="1418" w:type="dxa"/>
            <w:noWrap/>
            <w:tcMar>
              <w:left w:w="85" w:type="dxa"/>
              <w:right w:w="85" w:type="dxa"/>
            </w:tcMar>
            <w:hideMark/>
          </w:tcPr>
          <w:p w14:paraId="304CB51F" w14:textId="40F86077" w:rsidR="004B06C0" w:rsidRPr="008A20DF" w:rsidRDefault="004B06C0" w:rsidP="00D610DC">
            <w:pPr>
              <w:pStyle w:val="Tabletext10"/>
            </w:pPr>
            <w:r w:rsidRPr="008A20DF">
              <w:t>UN00002210</w:t>
            </w:r>
          </w:p>
        </w:tc>
        <w:tc>
          <w:tcPr>
            <w:tcW w:w="680" w:type="dxa"/>
            <w:noWrap/>
            <w:tcMar>
              <w:left w:w="85" w:type="dxa"/>
              <w:right w:w="85" w:type="dxa"/>
            </w:tcMar>
            <w:hideMark/>
          </w:tcPr>
          <w:p w14:paraId="09CD24D5" w14:textId="77777777" w:rsidR="004B06C0" w:rsidRPr="008A20DF" w:rsidRDefault="004B06C0" w:rsidP="00062DF7">
            <w:pPr>
              <w:pStyle w:val="Tabletext10"/>
              <w:jc w:val="center"/>
              <w:rPr>
                <w:b/>
                <w:bCs/>
              </w:rPr>
            </w:pPr>
            <w:r w:rsidRPr="008A20DF">
              <w:rPr>
                <w:b/>
                <w:bCs/>
              </w:rPr>
              <w:t>BCC</w:t>
            </w:r>
          </w:p>
        </w:tc>
        <w:tc>
          <w:tcPr>
            <w:tcW w:w="3232" w:type="dxa"/>
            <w:noWrap/>
            <w:tcMar>
              <w:left w:w="85" w:type="dxa"/>
              <w:right w:w="85" w:type="dxa"/>
            </w:tcMar>
            <w:hideMark/>
          </w:tcPr>
          <w:p w14:paraId="1E0ABD32" w14:textId="77777777" w:rsidR="004B06C0" w:rsidRPr="008A20DF" w:rsidRDefault="004B06C0" w:rsidP="00D610DC">
            <w:pPr>
              <w:pStyle w:val="Tabletext10"/>
            </w:pPr>
            <w:r w:rsidRPr="008A20DF">
              <w:t>Accounting Voucher. Medium. Code</w:t>
            </w:r>
          </w:p>
        </w:tc>
        <w:tc>
          <w:tcPr>
            <w:tcW w:w="4752" w:type="dxa"/>
            <w:tcMar>
              <w:left w:w="85" w:type="dxa"/>
              <w:right w:w="85" w:type="dxa"/>
            </w:tcMar>
            <w:hideMark/>
          </w:tcPr>
          <w:p w14:paraId="1D08FB63" w14:textId="77777777" w:rsidR="004B06C0" w:rsidRPr="008A20DF" w:rsidRDefault="004B06C0" w:rsidP="008D1D08">
            <w:pPr>
              <w:pStyle w:val="Tabletext10"/>
              <w:jc w:val="both"/>
              <w:rPr>
                <w:color w:val="000000"/>
              </w:rPr>
            </w:pPr>
            <w:r w:rsidRPr="008A20DF">
              <w:rPr>
                <w:color w:val="000000"/>
              </w:rPr>
              <w:t xml:space="preserve">The code specifying the medium for this accounting voucher, such as VAN, Internet, Optical Disk, DVD, </w:t>
            </w:r>
            <w:proofErr w:type="spellStart"/>
            <w:r w:rsidRPr="008A20DF">
              <w:rPr>
                <w:color w:val="000000"/>
              </w:rPr>
              <w:t>CD-Rom</w:t>
            </w:r>
            <w:proofErr w:type="spellEnd"/>
            <w:r w:rsidRPr="008A20DF">
              <w:rPr>
                <w:color w:val="000000"/>
              </w:rPr>
              <w:t>, USB Key, EDI, ebXML, or paper.</w:t>
            </w:r>
          </w:p>
        </w:tc>
      </w:tr>
      <w:tr w:rsidR="004B06C0" w:rsidRPr="008A20DF" w14:paraId="1B8E462B" w14:textId="77777777" w:rsidTr="00330597">
        <w:trPr>
          <w:cantSplit/>
        </w:trPr>
        <w:tc>
          <w:tcPr>
            <w:tcW w:w="423" w:type="dxa"/>
            <w:tcMar>
              <w:left w:w="85" w:type="dxa"/>
              <w:right w:w="85" w:type="dxa"/>
            </w:tcMar>
          </w:tcPr>
          <w:p w14:paraId="5669CDD3" w14:textId="6F3B1A86" w:rsidR="004B06C0" w:rsidRPr="008A20DF" w:rsidRDefault="004B06C0" w:rsidP="004B06C0">
            <w:pPr>
              <w:pStyle w:val="Tabletext10"/>
              <w:jc w:val="center"/>
            </w:pPr>
            <w:r>
              <w:rPr>
                <w:rFonts w:hint="eastAsia"/>
              </w:rPr>
              <w:t>5</w:t>
            </w:r>
          </w:p>
        </w:tc>
        <w:tc>
          <w:tcPr>
            <w:tcW w:w="1418" w:type="dxa"/>
            <w:noWrap/>
            <w:tcMar>
              <w:left w:w="85" w:type="dxa"/>
              <w:right w:w="85" w:type="dxa"/>
            </w:tcMar>
            <w:hideMark/>
          </w:tcPr>
          <w:p w14:paraId="3DC20DDC" w14:textId="01CDFCD9" w:rsidR="004B06C0" w:rsidRPr="008A20DF" w:rsidRDefault="004B06C0" w:rsidP="00D610DC">
            <w:pPr>
              <w:pStyle w:val="Tabletext10"/>
            </w:pPr>
            <w:r w:rsidRPr="008A20DF">
              <w:t>UN00002213</w:t>
            </w:r>
          </w:p>
        </w:tc>
        <w:tc>
          <w:tcPr>
            <w:tcW w:w="680" w:type="dxa"/>
            <w:noWrap/>
            <w:tcMar>
              <w:left w:w="85" w:type="dxa"/>
              <w:right w:w="85" w:type="dxa"/>
            </w:tcMar>
            <w:hideMark/>
          </w:tcPr>
          <w:p w14:paraId="589A8990" w14:textId="77777777" w:rsidR="004B06C0" w:rsidRPr="008A20DF" w:rsidRDefault="004B06C0" w:rsidP="00062DF7">
            <w:pPr>
              <w:pStyle w:val="Tabletext10"/>
              <w:jc w:val="center"/>
              <w:rPr>
                <w:b/>
                <w:bCs/>
              </w:rPr>
            </w:pPr>
            <w:r w:rsidRPr="008A20DF">
              <w:rPr>
                <w:b/>
                <w:bCs/>
              </w:rPr>
              <w:t>BCC</w:t>
            </w:r>
          </w:p>
        </w:tc>
        <w:tc>
          <w:tcPr>
            <w:tcW w:w="3232" w:type="dxa"/>
            <w:noWrap/>
            <w:tcMar>
              <w:left w:w="85" w:type="dxa"/>
              <w:right w:w="85" w:type="dxa"/>
            </w:tcMar>
            <w:hideMark/>
          </w:tcPr>
          <w:p w14:paraId="3B9C2E95" w14:textId="77777777" w:rsidR="004B06C0" w:rsidRPr="008A20DF" w:rsidRDefault="004B06C0" w:rsidP="00D610DC">
            <w:pPr>
              <w:pStyle w:val="Tabletext10"/>
            </w:pPr>
            <w:r w:rsidRPr="008A20DF">
              <w:t>Accounting Voucher. Tax Point. Date Time</w:t>
            </w:r>
          </w:p>
        </w:tc>
        <w:tc>
          <w:tcPr>
            <w:tcW w:w="4752" w:type="dxa"/>
            <w:tcMar>
              <w:left w:w="85" w:type="dxa"/>
              <w:right w:w="85" w:type="dxa"/>
            </w:tcMar>
            <w:hideMark/>
          </w:tcPr>
          <w:p w14:paraId="71B3D8BA" w14:textId="77777777" w:rsidR="004B06C0" w:rsidRPr="008A20DF" w:rsidRDefault="004B06C0" w:rsidP="008D1D08">
            <w:pPr>
              <w:pStyle w:val="Tabletext10"/>
              <w:jc w:val="both"/>
              <w:rPr>
                <w:color w:val="000000"/>
              </w:rPr>
            </w:pPr>
            <w:r w:rsidRPr="008A20DF">
              <w:rPr>
                <w:color w:val="000000"/>
              </w:rPr>
              <w:t>The date, time, date time, or other date time value of the tax point for this accounting voucher.</w:t>
            </w:r>
          </w:p>
        </w:tc>
      </w:tr>
      <w:tr w:rsidR="004B06C0" w:rsidRPr="008A20DF" w14:paraId="614D344B" w14:textId="77777777" w:rsidTr="00330597">
        <w:trPr>
          <w:cantSplit/>
        </w:trPr>
        <w:tc>
          <w:tcPr>
            <w:tcW w:w="423" w:type="dxa"/>
            <w:tcMar>
              <w:left w:w="85" w:type="dxa"/>
              <w:right w:w="85" w:type="dxa"/>
            </w:tcMar>
          </w:tcPr>
          <w:p w14:paraId="7BADA104" w14:textId="49757EA4" w:rsidR="004B06C0" w:rsidRPr="008A20DF" w:rsidRDefault="004B06C0" w:rsidP="004B06C0">
            <w:pPr>
              <w:pStyle w:val="Tabletext10"/>
              <w:jc w:val="center"/>
            </w:pPr>
            <w:r>
              <w:rPr>
                <w:rFonts w:hint="eastAsia"/>
              </w:rPr>
              <w:t>6</w:t>
            </w:r>
          </w:p>
        </w:tc>
        <w:tc>
          <w:tcPr>
            <w:tcW w:w="1418" w:type="dxa"/>
            <w:noWrap/>
            <w:tcMar>
              <w:left w:w="85" w:type="dxa"/>
              <w:right w:w="85" w:type="dxa"/>
            </w:tcMar>
            <w:hideMark/>
          </w:tcPr>
          <w:p w14:paraId="3C2696FE" w14:textId="3409EBF3" w:rsidR="004B06C0" w:rsidRPr="008A20DF" w:rsidRDefault="004B06C0" w:rsidP="00D610DC">
            <w:pPr>
              <w:pStyle w:val="Tabletext10"/>
            </w:pPr>
            <w:r w:rsidRPr="008A20DF">
              <w:t>UN00002214</w:t>
            </w:r>
          </w:p>
        </w:tc>
        <w:tc>
          <w:tcPr>
            <w:tcW w:w="680" w:type="dxa"/>
            <w:noWrap/>
            <w:tcMar>
              <w:left w:w="85" w:type="dxa"/>
              <w:right w:w="85" w:type="dxa"/>
            </w:tcMar>
            <w:hideMark/>
          </w:tcPr>
          <w:p w14:paraId="2F7B7108" w14:textId="77777777" w:rsidR="004B06C0" w:rsidRPr="008A20DF" w:rsidRDefault="004B06C0" w:rsidP="00062DF7">
            <w:pPr>
              <w:pStyle w:val="Tabletext10"/>
              <w:jc w:val="center"/>
              <w:rPr>
                <w:b/>
                <w:bCs/>
              </w:rPr>
            </w:pPr>
            <w:r w:rsidRPr="008A20DF">
              <w:rPr>
                <w:b/>
                <w:bCs/>
              </w:rPr>
              <w:t>BCC</w:t>
            </w:r>
          </w:p>
        </w:tc>
        <w:tc>
          <w:tcPr>
            <w:tcW w:w="3232" w:type="dxa"/>
            <w:noWrap/>
            <w:tcMar>
              <w:left w:w="85" w:type="dxa"/>
              <w:right w:w="85" w:type="dxa"/>
            </w:tcMar>
            <w:hideMark/>
          </w:tcPr>
          <w:p w14:paraId="2DAC02D2" w14:textId="77777777" w:rsidR="004B06C0" w:rsidRPr="008A20DF" w:rsidRDefault="004B06C0" w:rsidP="00D610DC">
            <w:pPr>
              <w:pStyle w:val="Tabletext10"/>
            </w:pPr>
            <w:r w:rsidRPr="008A20DF">
              <w:t>Accounting Voucher. Imported File. Identifier</w:t>
            </w:r>
          </w:p>
        </w:tc>
        <w:tc>
          <w:tcPr>
            <w:tcW w:w="4752" w:type="dxa"/>
            <w:tcMar>
              <w:left w:w="85" w:type="dxa"/>
              <w:right w:w="85" w:type="dxa"/>
            </w:tcMar>
            <w:hideMark/>
          </w:tcPr>
          <w:p w14:paraId="3AF4EDA2" w14:textId="77777777" w:rsidR="004B06C0" w:rsidRPr="008A20DF" w:rsidRDefault="004B06C0" w:rsidP="008D1D08">
            <w:pPr>
              <w:pStyle w:val="Tabletext10"/>
              <w:jc w:val="both"/>
              <w:rPr>
                <w:color w:val="000000"/>
              </w:rPr>
            </w:pPr>
            <w:r w:rsidRPr="008A20DF">
              <w:rPr>
                <w:color w:val="000000"/>
              </w:rPr>
              <w:t>The unique identifier for the imported file containing this accounting voucher, such as in the case of an accounting system migration.</w:t>
            </w:r>
          </w:p>
        </w:tc>
      </w:tr>
      <w:tr w:rsidR="004B06C0" w:rsidRPr="008A20DF" w14:paraId="72C388AD" w14:textId="77777777" w:rsidTr="00330597">
        <w:trPr>
          <w:cantSplit/>
        </w:trPr>
        <w:tc>
          <w:tcPr>
            <w:tcW w:w="423" w:type="dxa"/>
            <w:tcMar>
              <w:left w:w="85" w:type="dxa"/>
              <w:right w:w="85" w:type="dxa"/>
            </w:tcMar>
          </w:tcPr>
          <w:p w14:paraId="5C4530A3" w14:textId="3B882C13" w:rsidR="004B06C0" w:rsidRPr="008A20DF" w:rsidRDefault="004B06C0" w:rsidP="004B06C0">
            <w:pPr>
              <w:pStyle w:val="Tabletext10"/>
              <w:jc w:val="center"/>
            </w:pPr>
            <w:r>
              <w:rPr>
                <w:rFonts w:hint="eastAsia"/>
              </w:rPr>
              <w:t>7</w:t>
            </w:r>
          </w:p>
        </w:tc>
        <w:tc>
          <w:tcPr>
            <w:tcW w:w="1418" w:type="dxa"/>
            <w:noWrap/>
            <w:tcMar>
              <w:left w:w="85" w:type="dxa"/>
              <w:right w:w="85" w:type="dxa"/>
            </w:tcMar>
            <w:hideMark/>
          </w:tcPr>
          <w:p w14:paraId="69DC1648" w14:textId="4F070B31" w:rsidR="004B06C0" w:rsidRPr="008A20DF" w:rsidRDefault="004B06C0" w:rsidP="00D610DC">
            <w:pPr>
              <w:pStyle w:val="Tabletext10"/>
            </w:pPr>
            <w:r w:rsidRPr="008A20DF">
              <w:t>UN00003223</w:t>
            </w:r>
          </w:p>
        </w:tc>
        <w:tc>
          <w:tcPr>
            <w:tcW w:w="680" w:type="dxa"/>
            <w:noWrap/>
            <w:tcMar>
              <w:left w:w="85" w:type="dxa"/>
              <w:right w:w="85" w:type="dxa"/>
            </w:tcMar>
            <w:hideMark/>
          </w:tcPr>
          <w:p w14:paraId="3B4FBDB8" w14:textId="77777777" w:rsidR="004B06C0" w:rsidRPr="008A20DF" w:rsidRDefault="004B06C0" w:rsidP="00062DF7">
            <w:pPr>
              <w:pStyle w:val="Tabletext10"/>
              <w:jc w:val="center"/>
              <w:rPr>
                <w:b/>
                <w:bCs/>
              </w:rPr>
            </w:pPr>
            <w:r w:rsidRPr="008A20DF">
              <w:rPr>
                <w:b/>
                <w:bCs/>
              </w:rPr>
              <w:t>BCC</w:t>
            </w:r>
          </w:p>
        </w:tc>
        <w:tc>
          <w:tcPr>
            <w:tcW w:w="3232" w:type="dxa"/>
            <w:noWrap/>
            <w:tcMar>
              <w:left w:w="85" w:type="dxa"/>
              <w:right w:w="85" w:type="dxa"/>
            </w:tcMar>
            <w:hideMark/>
          </w:tcPr>
          <w:p w14:paraId="7D2E1574" w14:textId="77777777" w:rsidR="004B06C0" w:rsidRPr="008A20DF" w:rsidRDefault="004B06C0" w:rsidP="00D610DC">
            <w:pPr>
              <w:pStyle w:val="Tabletext10"/>
            </w:pPr>
            <w:r w:rsidRPr="008A20DF">
              <w:t>Accounting Voucher. Attachment. Binary Object</w:t>
            </w:r>
          </w:p>
        </w:tc>
        <w:tc>
          <w:tcPr>
            <w:tcW w:w="4752" w:type="dxa"/>
            <w:tcMar>
              <w:left w:w="85" w:type="dxa"/>
              <w:right w:w="85" w:type="dxa"/>
            </w:tcMar>
            <w:hideMark/>
          </w:tcPr>
          <w:p w14:paraId="6BFA0CA2" w14:textId="77777777" w:rsidR="004B06C0" w:rsidRPr="008A20DF" w:rsidRDefault="004B06C0" w:rsidP="008D1D08">
            <w:pPr>
              <w:pStyle w:val="Tabletext10"/>
              <w:jc w:val="both"/>
              <w:rPr>
                <w:color w:val="000000"/>
              </w:rPr>
            </w:pPr>
            <w:r w:rsidRPr="008A20DF">
              <w:rPr>
                <w:color w:val="000000"/>
              </w:rPr>
              <w:t>A binary object that is attached or otherwise appended to this accounting voucher.</w:t>
            </w:r>
          </w:p>
        </w:tc>
      </w:tr>
      <w:tr w:rsidR="004B06C0" w:rsidRPr="008A20DF" w14:paraId="270D5979" w14:textId="77777777" w:rsidTr="00330597">
        <w:trPr>
          <w:cantSplit/>
        </w:trPr>
        <w:tc>
          <w:tcPr>
            <w:tcW w:w="423" w:type="dxa"/>
            <w:shd w:val="clear" w:color="auto" w:fill="F2F2F2" w:themeFill="background1" w:themeFillShade="F2"/>
            <w:tcMar>
              <w:left w:w="85" w:type="dxa"/>
              <w:right w:w="85" w:type="dxa"/>
            </w:tcMar>
          </w:tcPr>
          <w:p w14:paraId="5B6CD1A3" w14:textId="720FAE37" w:rsidR="004B06C0" w:rsidRPr="008A20DF" w:rsidRDefault="004B06C0" w:rsidP="004B06C0">
            <w:pPr>
              <w:pStyle w:val="Tabletext10"/>
              <w:jc w:val="center"/>
            </w:pPr>
            <w:r>
              <w:rPr>
                <w:rFonts w:hint="eastAsia"/>
              </w:rPr>
              <w:t>8</w:t>
            </w:r>
          </w:p>
        </w:tc>
        <w:tc>
          <w:tcPr>
            <w:tcW w:w="1418" w:type="dxa"/>
            <w:shd w:val="clear" w:color="auto" w:fill="F2F2F2" w:themeFill="background1" w:themeFillShade="F2"/>
            <w:noWrap/>
            <w:tcMar>
              <w:left w:w="85" w:type="dxa"/>
              <w:right w:w="85" w:type="dxa"/>
            </w:tcMar>
            <w:hideMark/>
          </w:tcPr>
          <w:p w14:paraId="525F4F5B" w14:textId="6567D53F" w:rsidR="004B06C0" w:rsidRPr="008A20DF" w:rsidRDefault="004B06C0" w:rsidP="00D610DC">
            <w:pPr>
              <w:pStyle w:val="Tabletext10"/>
            </w:pPr>
            <w:r w:rsidRPr="008A20DF">
              <w:t>UN00002215</w:t>
            </w:r>
          </w:p>
        </w:tc>
        <w:tc>
          <w:tcPr>
            <w:tcW w:w="680" w:type="dxa"/>
            <w:shd w:val="clear" w:color="auto" w:fill="F2F2F2" w:themeFill="background1" w:themeFillShade="F2"/>
            <w:noWrap/>
            <w:tcMar>
              <w:left w:w="85" w:type="dxa"/>
              <w:right w:w="85" w:type="dxa"/>
            </w:tcMar>
            <w:hideMark/>
          </w:tcPr>
          <w:p w14:paraId="2D742F4D" w14:textId="77777777" w:rsidR="004B06C0" w:rsidRPr="008A20DF" w:rsidRDefault="004B06C0" w:rsidP="00062DF7">
            <w:pPr>
              <w:pStyle w:val="Tabletext10"/>
              <w:jc w:val="center"/>
              <w:rPr>
                <w:b/>
                <w:bCs/>
              </w:rPr>
            </w:pPr>
            <w:r w:rsidRPr="008A20DF">
              <w:rPr>
                <w:b/>
                <w:bCs/>
              </w:rPr>
              <w:t>ASCC</w:t>
            </w:r>
          </w:p>
        </w:tc>
        <w:tc>
          <w:tcPr>
            <w:tcW w:w="3232" w:type="dxa"/>
            <w:shd w:val="clear" w:color="auto" w:fill="F2F2F2" w:themeFill="background1" w:themeFillShade="F2"/>
            <w:noWrap/>
            <w:tcMar>
              <w:left w:w="85" w:type="dxa"/>
              <w:right w:w="85" w:type="dxa"/>
            </w:tcMar>
            <w:hideMark/>
          </w:tcPr>
          <w:p w14:paraId="5D475D42" w14:textId="77777777" w:rsidR="004B06C0" w:rsidRPr="008A20DF" w:rsidRDefault="004B06C0" w:rsidP="00D610DC">
            <w:pPr>
              <w:pStyle w:val="Tabletext10"/>
            </w:pPr>
            <w:r w:rsidRPr="008A20DF">
              <w:t>Accounting Voucher. Related. Document</w:t>
            </w:r>
          </w:p>
        </w:tc>
        <w:tc>
          <w:tcPr>
            <w:tcW w:w="4752" w:type="dxa"/>
            <w:shd w:val="clear" w:color="auto" w:fill="F2F2F2" w:themeFill="background1" w:themeFillShade="F2"/>
            <w:tcMar>
              <w:left w:w="85" w:type="dxa"/>
              <w:right w:w="85" w:type="dxa"/>
            </w:tcMar>
            <w:hideMark/>
          </w:tcPr>
          <w:p w14:paraId="15D1A756" w14:textId="77777777" w:rsidR="004B06C0" w:rsidRPr="008A20DF" w:rsidRDefault="004B06C0" w:rsidP="008D1D08">
            <w:pPr>
              <w:pStyle w:val="Tabletext10"/>
              <w:jc w:val="both"/>
              <w:rPr>
                <w:color w:val="000000"/>
              </w:rPr>
            </w:pPr>
            <w:r w:rsidRPr="008A20DF">
              <w:rPr>
                <w:color w:val="000000"/>
              </w:rPr>
              <w:t>A document related to this accounting voucher.</w:t>
            </w:r>
          </w:p>
        </w:tc>
      </w:tr>
    </w:tbl>
    <w:p w14:paraId="729CEF37" w14:textId="09A35CE8" w:rsidR="00D610DC" w:rsidRPr="008A20DF" w:rsidRDefault="00D610DC" w:rsidP="00D610DC"/>
    <w:p w14:paraId="5B2FF39A" w14:textId="355E566C" w:rsidR="00D610DC" w:rsidRPr="008A20DF" w:rsidRDefault="0073141F" w:rsidP="0073141F">
      <w:pPr>
        <w:pStyle w:val="Tabletitle"/>
      </w:pPr>
      <w:r w:rsidRPr="008A20DF">
        <w:t>Table </w:t>
      </w:r>
      <w:r w:rsidRPr="008A20DF">
        <w:fldChar w:fldCharType="begin"/>
      </w:r>
      <w:r w:rsidRPr="008A20DF">
        <w:instrText xml:space="preserve"> IF </w:instrText>
      </w:r>
      <w:r w:rsidRPr="008A20DF">
        <w:fldChar w:fldCharType="begin"/>
      </w:r>
      <w:r w:rsidRPr="008A20DF">
        <w:instrText xml:space="preserve">SEQ aaa \c </w:instrText>
      </w:r>
      <w:r w:rsidRPr="008A20DF">
        <w:fldChar w:fldCharType="separate"/>
      </w:r>
      <w:r w:rsidR="00330FB2">
        <w:rPr>
          <w:noProof/>
        </w:rPr>
        <w:instrText>0</w:instrText>
      </w:r>
      <w:r w:rsidRPr="008A20DF">
        <w:fldChar w:fldCharType="end"/>
      </w:r>
      <w:r w:rsidRPr="008A20DF">
        <w:instrText xml:space="preserve"> &gt;= 1 "</w:instrText>
      </w:r>
      <w:r w:rsidRPr="008A20DF">
        <w:fldChar w:fldCharType="begin"/>
      </w:r>
      <w:r w:rsidRPr="008A20DF">
        <w:instrText xml:space="preserve">SEQ aaa \c \* ALPHABETIC </w:instrText>
      </w:r>
      <w:r w:rsidRPr="008A20DF">
        <w:fldChar w:fldCharType="separate"/>
      </w:r>
      <w:r w:rsidRPr="008A20DF">
        <w:instrText>A</w:instrText>
      </w:r>
      <w:r w:rsidRPr="008A20DF">
        <w:fldChar w:fldCharType="end"/>
      </w:r>
      <w:r w:rsidRPr="008A20DF">
        <w:instrText xml:space="preserve">." "" </w:instrText>
      </w:r>
      <w:r w:rsidRPr="008A20DF">
        <w:fldChar w:fldCharType="end"/>
      </w:r>
      <w:r w:rsidRPr="008A20DF">
        <w:fldChar w:fldCharType="begin"/>
      </w:r>
      <w:r w:rsidRPr="008A20DF">
        <w:instrText xml:space="preserve">SEQ Table </w:instrText>
      </w:r>
      <w:r w:rsidRPr="008A20DF">
        <w:fldChar w:fldCharType="separate"/>
      </w:r>
      <w:r w:rsidR="00330FB2">
        <w:rPr>
          <w:noProof/>
        </w:rPr>
        <w:t>16</w:t>
      </w:r>
      <w:r w:rsidRPr="008A20DF">
        <w:fldChar w:fldCharType="end"/>
      </w:r>
      <w:r w:rsidRPr="008A20DF">
        <w:t> — Voucher</w:t>
      </w:r>
    </w:p>
    <w:tbl>
      <w:tblPr>
        <w:tblStyle w:val="affff3"/>
        <w:tblW w:w="9781" w:type="dxa"/>
        <w:tblInd w:w="108" w:type="dxa"/>
        <w:tblLook w:val="04A0" w:firstRow="1" w:lastRow="0" w:firstColumn="1" w:lastColumn="0" w:noHBand="0" w:noVBand="1"/>
      </w:tblPr>
      <w:tblGrid>
        <w:gridCol w:w="401"/>
        <w:gridCol w:w="1418"/>
        <w:gridCol w:w="662"/>
        <w:gridCol w:w="3232"/>
        <w:gridCol w:w="4068"/>
      </w:tblGrid>
      <w:tr w:rsidR="004B06C0" w:rsidRPr="008A20DF" w14:paraId="6B21527D" w14:textId="77777777" w:rsidTr="00330597">
        <w:trPr>
          <w:cantSplit/>
          <w:tblHeader/>
        </w:trPr>
        <w:tc>
          <w:tcPr>
            <w:tcW w:w="403" w:type="dxa"/>
            <w:shd w:val="clear" w:color="auto" w:fill="D9D9D9" w:themeFill="background1" w:themeFillShade="D9"/>
            <w:tcMar>
              <w:left w:w="85" w:type="dxa"/>
              <w:right w:w="85" w:type="dxa"/>
            </w:tcMar>
            <w:vAlign w:val="center"/>
          </w:tcPr>
          <w:p w14:paraId="2F23B920" w14:textId="5CB055F3" w:rsidR="004B06C0" w:rsidRPr="008A20DF" w:rsidRDefault="002B5470" w:rsidP="004B06C0">
            <w:pPr>
              <w:pStyle w:val="Tabletext10"/>
              <w:jc w:val="center"/>
              <w:rPr>
                <w:b/>
                <w:bCs/>
              </w:rPr>
            </w:pPr>
            <w:r>
              <w:rPr>
                <w:b/>
                <w:bCs/>
              </w:rPr>
              <w:t>#</w:t>
            </w:r>
          </w:p>
        </w:tc>
        <w:tc>
          <w:tcPr>
            <w:tcW w:w="1418" w:type="dxa"/>
            <w:shd w:val="clear" w:color="auto" w:fill="D9D9D9" w:themeFill="background1" w:themeFillShade="D9"/>
            <w:noWrap/>
            <w:tcMar>
              <w:left w:w="85" w:type="dxa"/>
              <w:right w:w="85" w:type="dxa"/>
            </w:tcMar>
            <w:vAlign w:val="center"/>
          </w:tcPr>
          <w:p w14:paraId="527D1157" w14:textId="1F482E44" w:rsidR="004B06C0" w:rsidRPr="008A20DF" w:rsidRDefault="004B06C0" w:rsidP="008D1D08">
            <w:pPr>
              <w:pStyle w:val="Tabletext10"/>
              <w:jc w:val="center"/>
              <w:rPr>
                <w:b/>
                <w:bCs/>
              </w:rPr>
            </w:pPr>
            <w:r w:rsidRPr="008A20DF">
              <w:rPr>
                <w:b/>
                <w:bCs/>
              </w:rPr>
              <w:t>Unique UN Assigned ID</w:t>
            </w:r>
          </w:p>
        </w:tc>
        <w:tc>
          <w:tcPr>
            <w:tcW w:w="662" w:type="dxa"/>
            <w:shd w:val="clear" w:color="auto" w:fill="D9D9D9" w:themeFill="background1" w:themeFillShade="D9"/>
            <w:noWrap/>
            <w:tcMar>
              <w:left w:w="85" w:type="dxa"/>
              <w:right w:w="85" w:type="dxa"/>
            </w:tcMar>
            <w:vAlign w:val="center"/>
          </w:tcPr>
          <w:p w14:paraId="230F07AE" w14:textId="77777777" w:rsidR="004B06C0" w:rsidRPr="008A20DF" w:rsidRDefault="004B06C0" w:rsidP="00850FEE">
            <w:pPr>
              <w:pStyle w:val="Tabletext10"/>
              <w:spacing w:before="0" w:after="0"/>
              <w:jc w:val="center"/>
              <w:rPr>
                <w:rFonts w:asciiTheme="majorHAnsi" w:hAnsiTheme="majorHAnsi"/>
                <w:b/>
                <w:bCs/>
              </w:rPr>
            </w:pPr>
            <w:r w:rsidRPr="008A20DF">
              <w:rPr>
                <w:rFonts w:asciiTheme="majorHAnsi" w:hAnsiTheme="majorHAnsi"/>
                <w:b/>
                <w:bCs/>
              </w:rPr>
              <w:t>ACC/</w:t>
            </w:r>
          </w:p>
          <w:p w14:paraId="12A66638" w14:textId="77777777" w:rsidR="004B06C0" w:rsidRPr="008A20DF" w:rsidRDefault="004B06C0" w:rsidP="00850FEE">
            <w:pPr>
              <w:pStyle w:val="Tabletext10"/>
              <w:spacing w:before="0" w:after="0"/>
              <w:jc w:val="center"/>
              <w:rPr>
                <w:rFonts w:asciiTheme="majorHAnsi" w:hAnsiTheme="majorHAnsi"/>
                <w:b/>
                <w:bCs/>
              </w:rPr>
            </w:pPr>
            <w:r w:rsidRPr="008A20DF">
              <w:rPr>
                <w:rFonts w:asciiTheme="majorHAnsi" w:hAnsiTheme="majorHAnsi"/>
                <w:b/>
                <w:bCs/>
              </w:rPr>
              <w:t>BCC/</w:t>
            </w:r>
          </w:p>
          <w:p w14:paraId="14AC3B2D" w14:textId="77777777" w:rsidR="004B06C0" w:rsidRPr="008A20DF" w:rsidRDefault="004B06C0" w:rsidP="00850FEE">
            <w:pPr>
              <w:pStyle w:val="Tabletext10"/>
              <w:spacing w:before="0" w:after="0"/>
              <w:jc w:val="center"/>
              <w:rPr>
                <w:b/>
                <w:bCs/>
              </w:rPr>
            </w:pPr>
            <w:r w:rsidRPr="008A20DF">
              <w:rPr>
                <w:rFonts w:asciiTheme="majorHAnsi" w:hAnsiTheme="majorHAnsi"/>
                <w:b/>
                <w:bCs/>
              </w:rPr>
              <w:t>ASCC</w:t>
            </w:r>
          </w:p>
        </w:tc>
        <w:tc>
          <w:tcPr>
            <w:tcW w:w="3232" w:type="dxa"/>
            <w:shd w:val="clear" w:color="auto" w:fill="D9D9D9" w:themeFill="background1" w:themeFillShade="D9"/>
            <w:noWrap/>
            <w:tcMar>
              <w:left w:w="85" w:type="dxa"/>
              <w:right w:w="85" w:type="dxa"/>
            </w:tcMar>
            <w:vAlign w:val="center"/>
          </w:tcPr>
          <w:p w14:paraId="2E66F61B" w14:textId="77777777" w:rsidR="004B06C0" w:rsidRPr="008A20DF" w:rsidRDefault="004B06C0" w:rsidP="008D1D08">
            <w:pPr>
              <w:pStyle w:val="Tabletext10"/>
              <w:jc w:val="center"/>
              <w:rPr>
                <w:b/>
                <w:bCs/>
              </w:rPr>
            </w:pPr>
            <w:r w:rsidRPr="008A20DF">
              <w:rPr>
                <w:b/>
                <w:bCs/>
              </w:rPr>
              <w:t>Dictionary Entry Name</w:t>
            </w:r>
          </w:p>
        </w:tc>
        <w:tc>
          <w:tcPr>
            <w:tcW w:w="4683" w:type="dxa"/>
            <w:shd w:val="clear" w:color="auto" w:fill="D9D9D9" w:themeFill="background1" w:themeFillShade="D9"/>
            <w:tcMar>
              <w:left w:w="85" w:type="dxa"/>
              <w:right w:w="85" w:type="dxa"/>
            </w:tcMar>
            <w:vAlign w:val="center"/>
          </w:tcPr>
          <w:p w14:paraId="3EFC2B99" w14:textId="77777777" w:rsidR="004B06C0" w:rsidRPr="008A20DF" w:rsidRDefault="004B06C0" w:rsidP="008D1D08">
            <w:pPr>
              <w:pStyle w:val="Tabletext10"/>
              <w:jc w:val="center"/>
              <w:rPr>
                <w:b/>
                <w:bCs/>
              </w:rPr>
            </w:pPr>
            <w:r w:rsidRPr="008A20DF">
              <w:rPr>
                <w:b/>
                <w:bCs/>
              </w:rPr>
              <w:t>Definition</w:t>
            </w:r>
          </w:p>
        </w:tc>
      </w:tr>
      <w:tr w:rsidR="004B06C0" w:rsidRPr="008A20DF" w14:paraId="61854F6B" w14:textId="77777777" w:rsidTr="00330597">
        <w:trPr>
          <w:cantSplit/>
        </w:trPr>
        <w:tc>
          <w:tcPr>
            <w:tcW w:w="403" w:type="dxa"/>
            <w:shd w:val="clear" w:color="auto" w:fill="F2F2F2" w:themeFill="background1" w:themeFillShade="F2"/>
            <w:tcMar>
              <w:left w:w="85" w:type="dxa"/>
              <w:right w:w="85" w:type="dxa"/>
            </w:tcMar>
          </w:tcPr>
          <w:p w14:paraId="778765D5" w14:textId="5E9B6199" w:rsidR="004B06C0" w:rsidRPr="008A20DF" w:rsidRDefault="004B06C0" w:rsidP="004B06C0">
            <w:pPr>
              <w:pStyle w:val="Tabletext10"/>
              <w:jc w:val="center"/>
            </w:pPr>
            <w:r>
              <w:rPr>
                <w:rFonts w:hint="eastAsia"/>
              </w:rPr>
              <w:t>9</w:t>
            </w:r>
          </w:p>
        </w:tc>
        <w:tc>
          <w:tcPr>
            <w:tcW w:w="1418" w:type="dxa"/>
            <w:shd w:val="clear" w:color="auto" w:fill="F2F2F2" w:themeFill="background1" w:themeFillShade="F2"/>
            <w:noWrap/>
            <w:tcMar>
              <w:left w:w="85" w:type="dxa"/>
              <w:right w:w="85" w:type="dxa"/>
            </w:tcMar>
            <w:hideMark/>
          </w:tcPr>
          <w:p w14:paraId="1F563C35" w14:textId="0881D2FA" w:rsidR="004B06C0" w:rsidRPr="008A20DF" w:rsidRDefault="004B06C0" w:rsidP="0073141F">
            <w:pPr>
              <w:pStyle w:val="Tabletext10"/>
            </w:pPr>
            <w:r w:rsidRPr="008A20DF">
              <w:t>UN00006817</w:t>
            </w:r>
          </w:p>
        </w:tc>
        <w:tc>
          <w:tcPr>
            <w:tcW w:w="662" w:type="dxa"/>
            <w:shd w:val="clear" w:color="auto" w:fill="F2F2F2" w:themeFill="background1" w:themeFillShade="F2"/>
            <w:noWrap/>
            <w:tcMar>
              <w:left w:w="85" w:type="dxa"/>
              <w:right w:w="85" w:type="dxa"/>
            </w:tcMar>
            <w:hideMark/>
          </w:tcPr>
          <w:p w14:paraId="4A50857C" w14:textId="77777777" w:rsidR="004B06C0" w:rsidRPr="008A20DF" w:rsidRDefault="004B06C0" w:rsidP="00062DF7">
            <w:pPr>
              <w:pStyle w:val="Tabletext10"/>
              <w:jc w:val="center"/>
              <w:rPr>
                <w:b/>
                <w:bCs/>
              </w:rPr>
            </w:pPr>
            <w:r w:rsidRPr="008A20DF">
              <w:rPr>
                <w:b/>
                <w:bCs/>
              </w:rPr>
              <w:t>ACC</w:t>
            </w:r>
          </w:p>
        </w:tc>
        <w:tc>
          <w:tcPr>
            <w:tcW w:w="3232" w:type="dxa"/>
            <w:shd w:val="clear" w:color="auto" w:fill="F2F2F2" w:themeFill="background1" w:themeFillShade="F2"/>
            <w:noWrap/>
            <w:tcMar>
              <w:left w:w="85" w:type="dxa"/>
              <w:right w:w="85" w:type="dxa"/>
            </w:tcMar>
            <w:hideMark/>
          </w:tcPr>
          <w:p w14:paraId="0E1DC3C9" w14:textId="77777777" w:rsidR="004B06C0" w:rsidRPr="008A20DF" w:rsidRDefault="004B06C0" w:rsidP="0073141F">
            <w:pPr>
              <w:pStyle w:val="Tabletext10"/>
            </w:pPr>
            <w:r w:rsidRPr="008A20DF">
              <w:t>Voucher. Details</w:t>
            </w:r>
          </w:p>
        </w:tc>
        <w:tc>
          <w:tcPr>
            <w:tcW w:w="4683" w:type="dxa"/>
            <w:shd w:val="clear" w:color="auto" w:fill="F2F2F2" w:themeFill="background1" w:themeFillShade="F2"/>
            <w:tcMar>
              <w:left w:w="85" w:type="dxa"/>
              <w:right w:w="85" w:type="dxa"/>
            </w:tcMar>
            <w:hideMark/>
          </w:tcPr>
          <w:p w14:paraId="26ECB26A" w14:textId="77777777" w:rsidR="004B06C0" w:rsidRPr="008A20DF" w:rsidRDefault="004B06C0" w:rsidP="008D1D08">
            <w:pPr>
              <w:pStyle w:val="Tabletext10"/>
              <w:jc w:val="both"/>
              <w:rPr>
                <w:color w:val="000000"/>
              </w:rPr>
            </w:pPr>
            <w:r w:rsidRPr="008A20DF">
              <w:rPr>
                <w:color w:val="000000"/>
              </w:rPr>
              <w:t>A document exchangeable for products or services by which the payment will be or has been made.</w:t>
            </w:r>
          </w:p>
        </w:tc>
      </w:tr>
      <w:tr w:rsidR="004B06C0" w:rsidRPr="008A20DF" w14:paraId="3C471807" w14:textId="77777777" w:rsidTr="00330597">
        <w:trPr>
          <w:cantSplit/>
        </w:trPr>
        <w:tc>
          <w:tcPr>
            <w:tcW w:w="403" w:type="dxa"/>
            <w:tcMar>
              <w:left w:w="85" w:type="dxa"/>
              <w:right w:w="85" w:type="dxa"/>
            </w:tcMar>
          </w:tcPr>
          <w:p w14:paraId="4DA923B9" w14:textId="2886C3C4" w:rsidR="004B06C0" w:rsidRPr="008A20DF" w:rsidRDefault="004B06C0" w:rsidP="004B06C0">
            <w:pPr>
              <w:pStyle w:val="Tabletext10"/>
              <w:jc w:val="center"/>
            </w:pPr>
            <w:r>
              <w:rPr>
                <w:rFonts w:hint="eastAsia"/>
              </w:rPr>
              <w:t>1</w:t>
            </w:r>
            <w:r>
              <w:t>0</w:t>
            </w:r>
          </w:p>
        </w:tc>
        <w:tc>
          <w:tcPr>
            <w:tcW w:w="1418" w:type="dxa"/>
            <w:noWrap/>
            <w:tcMar>
              <w:left w:w="85" w:type="dxa"/>
              <w:right w:w="85" w:type="dxa"/>
            </w:tcMar>
            <w:hideMark/>
          </w:tcPr>
          <w:p w14:paraId="52449D94" w14:textId="205A923E" w:rsidR="004B06C0" w:rsidRPr="008A20DF" w:rsidRDefault="004B06C0" w:rsidP="0073141F">
            <w:pPr>
              <w:pStyle w:val="Tabletext10"/>
            </w:pPr>
            <w:r w:rsidRPr="008A20DF">
              <w:t>UN00006818</w:t>
            </w:r>
          </w:p>
        </w:tc>
        <w:tc>
          <w:tcPr>
            <w:tcW w:w="662" w:type="dxa"/>
            <w:noWrap/>
            <w:tcMar>
              <w:left w:w="85" w:type="dxa"/>
              <w:right w:w="85" w:type="dxa"/>
            </w:tcMar>
            <w:hideMark/>
          </w:tcPr>
          <w:p w14:paraId="2D5E0B36" w14:textId="77777777" w:rsidR="004B06C0" w:rsidRPr="008A20DF" w:rsidRDefault="004B06C0" w:rsidP="00062DF7">
            <w:pPr>
              <w:pStyle w:val="Tabletext10"/>
              <w:jc w:val="center"/>
              <w:rPr>
                <w:b/>
                <w:bCs/>
              </w:rPr>
            </w:pPr>
            <w:r w:rsidRPr="008A20DF">
              <w:rPr>
                <w:b/>
                <w:bCs/>
              </w:rPr>
              <w:t>BCC</w:t>
            </w:r>
          </w:p>
        </w:tc>
        <w:tc>
          <w:tcPr>
            <w:tcW w:w="3232" w:type="dxa"/>
            <w:noWrap/>
            <w:tcMar>
              <w:left w:w="85" w:type="dxa"/>
              <w:right w:w="85" w:type="dxa"/>
            </w:tcMar>
            <w:hideMark/>
          </w:tcPr>
          <w:p w14:paraId="0BE0E54C" w14:textId="77777777" w:rsidR="004B06C0" w:rsidRPr="008A20DF" w:rsidRDefault="004B06C0" w:rsidP="0073141F">
            <w:pPr>
              <w:pStyle w:val="Tabletext10"/>
            </w:pPr>
            <w:r w:rsidRPr="008A20DF">
              <w:t>Voucher. Face. Amount</w:t>
            </w:r>
          </w:p>
        </w:tc>
        <w:tc>
          <w:tcPr>
            <w:tcW w:w="4683" w:type="dxa"/>
            <w:tcMar>
              <w:left w:w="85" w:type="dxa"/>
              <w:right w:w="85" w:type="dxa"/>
            </w:tcMar>
            <w:hideMark/>
          </w:tcPr>
          <w:p w14:paraId="4DC93D72" w14:textId="77777777" w:rsidR="004B06C0" w:rsidRPr="008A20DF" w:rsidRDefault="004B06C0" w:rsidP="008D1D08">
            <w:pPr>
              <w:pStyle w:val="Tabletext10"/>
              <w:jc w:val="both"/>
              <w:rPr>
                <w:color w:val="000000"/>
              </w:rPr>
            </w:pPr>
            <w:r w:rsidRPr="008A20DF">
              <w:rPr>
                <w:color w:val="000000"/>
              </w:rPr>
              <w:t>The monetary value shown on the face of this voucher.</w:t>
            </w:r>
          </w:p>
        </w:tc>
      </w:tr>
      <w:tr w:rsidR="004B06C0" w:rsidRPr="008A20DF" w14:paraId="04F85C77" w14:textId="77777777" w:rsidTr="00330597">
        <w:trPr>
          <w:cantSplit/>
        </w:trPr>
        <w:tc>
          <w:tcPr>
            <w:tcW w:w="403" w:type="dxa"/>
            <w:tcMar>
              <w:left w:w="85" w:type="dxa"/>
              <w:right w:w="85" w:type="dxa"/>
            </w:tcMar>
          </w:tcPr>
          <w:p w14:paraId="7438E06B" w14:textId="05D8BEC4" w:rsidR="004B06C0" w:rsidRPr="008A20DF" w:rsidRDefault="004B06C0" w:rsidP="004B06C0">
            <w:pPr>
              <w:pStyle w:val="Tabletext10"/>
              <w:jc w:val="center"/>
            </w:pPr>
            <w:r>
              <w:rPr>
                <w:rFonts w:hint="eastAsia"/>
              </w:rPr>
              <w:t>1</w:t>
            </w:r>
            <w:r>
              <w:t>1</w:t>
            </w:r>
          </w:p>
        </w:tc>
        <w:tc>
          <w:tcPr>
            <w:tcW w:w="1418" w:type="dxa"/>
            <w:noWrap/>
            <w:tcMar>
              <w:left w:w="85" w:type="dxa"/>
              <w:right w:w="85" w:type="dxa"/>
            </w:tcMar>
            <w:hideMark/>
          </w:tcPr>
          <w:p w14:paraId="0E71A7AD" w14:textId="6CCC49D2" w:rsidR="004B06C0" w:rsidRPr="008A20DF" w:rsidRDefault="004B06C0" w:rsidP="0073141F">
            <w:pPr>
              <w:pStyle w:val="Tabletext10"/>
            </w:pPr>
            <w:r w:rsidRPr="008A20DF">
              <w:t>UN00006819</w:t>
            </w:r>
          </w:p>
        </w:tc>
        <w:tc>
          <w:tcPr>
            <w:tcW w:w="662" w:type="dxa"/>
            <w:noWrap/>
            <w:tcMar>
              <w:left w:w="85" w:type="dxa"/>
              <w:right w:w="85" w:type="dxa"/>
            </w:tcMar>
            <w:hideMark/>
          </w:tcPr>
          <w:p w14:paraId="393A573D" w14:textId="77777777" w:rsidR="004B06C0" w:rsidRPr="008A20DF" w:rsidRDefault="004B06C0" w:rsidP="00062DF7">
            <w:pPr>
              <w:pStyle w:val="Tabletext10"/>
              <w:jc w:val="center"/>
              <w:rPr>
                <w:b/>
                <w:bCs/>
              </w:rPr>
            </w:pPr>
            <w:r w:rsidRPr="008A20DF">
              <w:rPr>
                <w:b/>
                <w:bCs/>
              </w:rPr>
              <w:t>BCC</w:t>
            </w:r>
          </w:p>
        </w:tc>
        <w:tc>
          <w:tcPr>
            <w:tcW w:w="3232" w:type="dxa"/>
            <w:noWrap/>
            <w:tcMar>
              <w:left w:w="85" w:type="dxa"/>
              <w:right w:w="85" w:type="dxa"/>
            </w:tcMar>
            <w:hideMark/>
          </w:tcPr>
          <w:p w14:paraId="0E318C44" w14:textId="77777777" w:rsidR="004B06C0" w:rsidRPr="008A20DF" w:rsidRDefault="004B06C0" w:rsidP="0073141F">
            <w:pPr>
              <w:pStyle w:val="Tabletext10"/>
            </w:pPr>
            <w:r w:rsidRPr="008A20DF">
              <w:t>Voucher. Type. Code</w:t>
            </w:r>
          </w:p>
        </w:tc>
        <w:tc>
          <w:tcPr>
            <w:tcW w:w="4683" w:type="dxa"/>
            <w:tcMar>
              <w:left w:w="85" w:type="dxa"/>
              <w:right w:w="85" w:type="dxa"/>
            </w:tcMar>
            <w:hideMark/>
          </w:tcPr>
          <w:p w14:paraId="1DDEBCA9" w14:textId="77777777" w:rsidR="004B06C0" w:rsidRPr="008A20DF" w:rsidRDefault="004B06C0" w:rsidP="008D1D08">
            <w:pPr>
              <w:pStyle w:val="Tabletext10"/>
              <w:jc w:val="both"/>
              <w:rPr>
                <w:color w:val="000000"/>
              </w:rPr>
            </w:pPr>
            <w:r w:rsidRPr="008A20DF">
              <w:rPr>
                <w:color w:val="000000"/>
              </w:rPr>
              <w:t>The code specifying the type of voucher.</w:t>
            </w:r>
          </w:p>
        </w:tc>
      </w:tr>
      <w:tr w:rsidR="004B06C0" w:rsidRPr="00D2319F" w14:paraId="79CFE57A" w14:textId="77777777" w:rsidTr="00330597">
        <w:trPr>
          <w:cantSplit/>
        </w:trPr>
        <w:tc>
          <w:tcPr>
            <w:tcW w:w="403" w:type="dxa"/>
            <w:tcMar>
              <w:left w:w="85" w:type="dxa"/>
              <w:right w:w="85" w:type="dxa"/>
            </w:tcMar>
          </w:tcPr>
          <w:p w14:paraId="1E05FD2D" w14:textId="141EAD71" w:rsidR="004B06C0" w:rsidRPr="00D2319F" w:rsidRDefault="004B06C0" w:rsidP="004B06C0">
            <w:pPr>
              <w:pStyle w:val="Tabletext10"/>
              <w:jc w:val="center"/>
            </w:pPr>
            <w:r w:rsidRPr="00D2319F">
              <w:rPr>
                <w:rFonts w:hint="eastAsia"/>
              </w:rPr>
              <w:t>1</w:t>
            </w:r>
            <w:r w:rsidRPr="00D2319F">
              <w:t>2</w:t>
            </w:r>
          </w:p>
        </w:tc>
        <w:tc>
          <w:tcPr>
            <w:tcW w:w="1418" w:type="dxa"/>
            <w:noWrap/>
            <w:tcMar>
              <w:left w:w="85" w:type="dxa"/>
              <w:right w:w="85" w:type="dxa"/>
            </w:tcMar>
            <w:hideMark/>
          </w:tcPr>
          <w:p w14:paraId="46FFF621" w14:textId="45064EB3" w:rsidR="004B06C0" w:rsidRPr="00D2319F" w:rsidRDefault="004B06C0" w:rsidP="0073141F">
            <w:pPr>
              <w:pStyle w:val="Tabletext10"/>
            </w:pPr>
            <w:r w:rsidRPr="00D2319F">
              <w:t>UN00006820</w:t>
            </w:r>
          </w:p>
        </w:tc>
        <w:tc>
          <w:tcPr>
            <w:tcW w:w="662" w:type="dxa"/>
            <w:noWrap/>
            <w:tcMar>
              <w:left w:w="85" w:type="dxa"/>
              <w:right w:w="85" w:type="dxa"/>
            </w:tcMar>
            <w:hideMark/>
          </w:tcPr>
          <w:p w14:paraId="649232F7" w14:textId="77777777" w:rsidR="004B06C0" w:rsidRPr="00D2319F" w:rsidRDefault="004B06C0" w:rsidP="00062DF7">
            <w:pPr>
              <w:pStyle w:val="Tabletext10"/>
              <w:jc w:val="center"/>
              <w:rPr>
                <w:b/>
                <w:bCs/>
              </w:rPr>
            </w:pPr>
            <w:r w:rsidRPr="00D2319F">
              <w:rPr>
                <w:b/>
                <w:bCs/>
              </w:rPr>
              <w:t>BCC</w:t>
            </w:r>
          </w:p>
        </w:tc>
        <w:tc>
          <w:tcPr>
            <w:tcW w:w="3232" w:type="dxa"/>
            <w:noWrap/>
            <w:tcMar>
              <w:left w:w="85" w:type="dxa"/>
              <w:right w:w="85" w:type="dxa"/>
            </w:tcMar>
            <w:hideMark/>
          </w:tcPr>
          <w:p w14:paraId="57BA2BE9" w14:textId="77777777" w:rsidR="004B06C0" w:rsidRPr="00D2319F" w:rsidRDefault="004B06C0" w:rsidP="0073141F">
            <w:pPr>
              <w:pStyle w:val="Tabletext10"/>
              <w:rPr>
                <w:b/>
                <w:bCs/>
              </w:rPr>
            </w:pPr>
            <w:r w:rsidRPr="00D2319F">
              <w:rPr>
                <w:b/>
                <w:bCs/>
              </w:rPr>
              <w:t>Voucher. Identification. Identifier</w:t>
            </w:r>
          </w:p>
        </w:tc>
        <w:tc>
          <w:tcPr>
            <w:tcW w:w="4683" w:type="dxa"/>
            <w:tcMar>
              <w:left w:w="85" w:type="dxa"/>
              <w:right w:w="85" w:type="dxa"/>
            </w:tcMar>
            <w:hideMark/>
          </w:tcPr>
          <w:p w14:paraId="1C335EFE" w14:textId="77777777" w:rsidR="004B06C0" w:rsidRPr="00D2319F" w:rsidRDefault="004B06C0" w:rsidP="008D1D08">
            <w:pPr>
              <w:pStyle w:val="Tabletext10"/>
              <w:jc w:val="both"/>
              <w:rPr>
                <w:color w:val="000000"/>
              </w:rPr>
            </w:pPr>
            <w:r w:rsidRPr="00D2319F">
              <w:rPr>
                <w:color w:val="000000"/>
              </w:rPr>
              <w:t>The identifier for this voucher.</w:t>
            </w:r>
          </w:p>
        </w:tc>
      </w:tr>
      <w:tr w:rsidR="004B06C0" w:rsidRPr="008A20DF" w14:paraId="5787C64A" w14:textId="77777777" w:rsidTr="00330597">
        <w:trPr>
          <w:cantSplit/>
        </w:trPr>
        <w:tc>
          <w:tcPr>
            <w:tcW w:w="403" w:type="dxa"/>
            <w:tcMar>
              <w:left w:w="85" w:type="dxa"/>
              <w:right w:w="85" w:type="dxa"/>
            </w:tcMar>
          </w:tcPr>
          <w:p w14:paraId="1565437E" w14:textId="5E3E8D0B" w:rsidR="004B06C0" w:rsidRPr="008A20DF" w:rsidRDefault="004B06C0" w:rsidP="004B06C0">
            <w:pPr>
              <w:pStyle w:val="Tabletext10"/>
              <w:jc w:val="center"/>
            </w:pPr>
            <w:r>
              <w:rPr>
                <w:rFonts w:hint="eastAsia"/>
              </w:rPr>
              <w:t>1</w:t>
            </w:r>
            <w:r>
              <w:t>3</w:t>
            </w:r>
          </w:p>
        </w:tc>
        <w:tc>
          <w:tcPr>
            <w:tcW w:w="1418" w:type="dxa"/>
            <w:noWrap/>
            <w:tcMar>
              <w:left w:w="85" w:type="dxa"/>
              <w:right w:w="85" w:type="dxa"/>
            </w:tcMar>
            <w:hideMark/>
          </w:tcPr>
          <w:p w14:paraId="37A363CB" w14:textId="66CE5A26" w:rsidR="004B06C0" w:rsidRPr="008A20DF" w:rsidRDefault="004B06C0" w:rsidP="0073141F">
            <w:pPr>
              <w:pStyle w:val="Tabletext10"/>
            </w:pPr>
            <w:r w:rsidRPr="008A20DF">
              <w:t>UN00006821</w:t>
            </w:r>
          </w:p>
        </w:tc>
        <w:tc>
          <w:tcPr>
            <w:tcW w:w="662" w:type="dxa"/>
            <w:noWrap/>
            <w:tcMar>
              <w:left w:w="85" w:type="dxa"/>
              <w:right w:w="85" w:type="dxa"/>
            </w:tcMar>
            <w:hideMark/>
          </w:tcPr>
          <w:p w14:paraId="123840EF" w14:textId="77777777" w:rsidR="004B06C0" w:rsidRPr="008A20DF" w:rsidRDefault="004B06C0" w:rsidP="00062DF7">
            <w:pPr>
              <w:pStyle w:val="Tabletext10"/>
              <w:jc w:val="center"/>
              <w:rPr>
                <w:b/>
                <w:bCs/>
              </w:rPr>
            </w:pPr>
            <w:r w:rsidRPr="008A20DF">
              <w:rPr>
                <w:b/>
                <w:bCs/>
              </w:rPr>
              <w:t>BCC</w:t>
            </w:r>
          </w:p>
        </w:tc>
        <w:tc>
          <w:tcPr>
            <w:tcW w:w="3232" w:type="dxa"/>
            <w:noWrap/>
            <w:tcMar>
              <w:left w:w="85" w:type="dxa"/>
              <w:right w:w="85" w:type="dxa"/>
            </w:tcMar>
            <w:hideMark/>
          </w:tcPr>
          <w:p w14:paraId="131FD0AB" w14:textId="77777777" w:rsidR="004B06C0" w:rsidRPr="008A20DF" w:rsidRDefault="004B06C0" w:rsidP="0073141F">
            <w:pPr>
              <w:pStyle w:val="Tabletext10"/>
            </w:pPr>
            <w:r w:rsidRPr="008A20DF">
              <w:t>Voucher. Issue. Date Time</w:t>
            </w:r>
          </w:p>
        </w:tc>
        <w:tc>
          <w:tcPr>
            <w:tcW w:w="4683" w:type="dxa"/>
            <w:tcMar>
              <w:left w:w="85" w:type="dxa"/>
              <w:right w:w="85" w:type="dxa"/>
            </w:tcMar>
            <w:hideMark/>
          </w:tcPr>
          <w:p w14:paraId="4694DA4E" w14:textId="77777777" w:rsidR="004B06C0" w:rsidRPr="008A20DF" w:rsidRDefault="004B06C0" w:rsidP="008D1D08">
            <w:pPr>
              <w:pStyle w:val="Tabletext10"/>
              <w:jc w:val="both"/>
              <w:rPr>
                <w:color w:val="000000"/>
              </w:rPr>
            </w:pPr>
            <w:r w:rsidRPr="008A20DF">
              <w:rPr>
                <w:color w:val="000000"/>
              </w:rPr>
              <w:t>The date, time, date time, or other date time value of the issue of this voucher.</w:t>
            </w:r>
          </w:p>
        </w:tc>
      </w:tr>
      <w:tr w:rsidR="004B06C0" w:rsidRPr="008A20DF" w14:paraId="15B97F0A" w14:textId="77777777" w:rsidTr="00330597">
        <w:trPr>
          <w:cantSplit/>
        </w:trPr>
        <w:tc>
          <w:tcPr>
            <w:tcW w:w="403" w:type="dxa"/>
            <w:tcMar>
              <w:left w:w="85" w:type="dxa"/>
              <w:right w:w="85" w:type="dxa"/>
            </w:tcMar>
          </w:tcPr>
          <w:p w14:paraId="316407E6" w14:textId="78B42210" w:rsidR="004B06C0" w:rsidRPr="008A20DF" w:rsidRDefault="004B06C0" w:rsidP="004B06C0">
            <w:pPr>
              <w:pStyle w:val="Tabletext10"/>
              <w:jc w:val="center"/>
            </w:pPr>
            <w:r>
              <w:rPr>
                <w:rFonts w:hint="eastAsia"/>
              </w:rPr>
              <w:lastRenderedPageBreak/>
              <w:t>1</w:t>
            </w:r>
            <w:r>
              <w:t>4</w:t>
            </w:r>
          </w:p>
        </w:tc>
        <w:tc>
          <w:tcPr>
            <w:tcW w:w="1418" w:type="dxa"/>
            <w:noWrap/>
            <w:tcMar>
              <w:left w:w="85" w:type="dxa"/>
              <w:right w:w="85" w:type="dxa"/>
            </w:tcMar>
            <w:hideMark/>
          </w:tcPr>
          <w:p w14:paraId="0ECEEA90" w14:textId="68DAEA86" w:rsidR="004B06C0" w:rsidRPr="008A20DF" w:rsidRDefault="004B06C0" w:rsidP="0073141F">
            <w:pPr>
              <w:pStyle w:val="Tabletext10"/>
            </w:pPr>
            <w:r w:rsidRPr="008A20DF">
              <w:t>UN00006822</w:t>
            </w:r>
          </w:p>
        </w:tc>
        <w:tc>
          <w:tcPr>
            <w:tcW w:w="662" w:type="dxa"/>
            <w:noWrap/>
            <w:tcMar>
              <w:left w:w="85" w:type="dxa"/>
              <w:right w:w="85" w:type="dxa"/>
            </w:tcMar>
            <w:hideMark/>
          </w:tcPr>
          <w:p w14:paraId="33095C72" w14:textId="77777777" w:rsidR="004B06C0" w:rsidRPr="008A20DF" w:rsidRDefault="004B06C0" w:rsidP="00062DF7">
            <w:pPr>
              <w:pStyle w:val="Tabletext10"/>
              <w:jc w:val="center"/>
              <w:rPr>
                <w:b/>
                <w:bCs/>
              </w:rPr>
            </w:pPr>
            <w:r w:rsidRPr="008A20DF">
              <w:rPr>
                <w:b/>
                <w:bCs/>
              </w:rPr>
              <w:t>BCC</w:t>
            </w:r>
          </w:p>
        </w:tc>
        <w:tc>
          <w:tcPr>
            <w:tcW w:w="3232" w:type="dxa"/>
            <w:noWrap/>
            <w:tcMar>
              <w:left w:w="85" w:type="dxa"/>
              <w:right w:w="85" w:type="dxa"/>
            </w:tcMar>
            <w:hideMark/>
          </w:tcPr>
          <w:p w14:paraId="092C5BDB" w14:textId="77777777" w:rsidR="004B06C0" w:rsidRPr="008A20DF" w:rsidRDefault="004B06C0" w:rsidP="0073141F">
            <w:pPr>
              <w:pStyle w:val="Tabletext10"/>
            </w:pPr>
            <w:r w:rsidRPr="008A20DF">
              <w:t>Voucher. Issuing Company Name. Text</w:t>
            </w:r>
          </w:p>
        </w:tc>
        <w:tc>
          <w:tcPr>
            <w:tcW w:w="4683" w:type="dxa"/>
            <w:tcMar>
              <w:left w:w="85" w:type="dxa"/>
              <w:right w:w="85" w:type="dxa"/>
            </w:tcMar>
            <w:hideMark/>
          </w:tcPr>
          <w:p w14:paraId="05CC9D41" w14:textId="77777777" w:rsidR="004B06C0" w:rsidRPr="008A20DF" w:rsidRDefault="004B06C0" w:rsidP="008D1D08">
            <w:pPr>
              <w:pStyle w:val="Tabletext10"/>
              <w:jc w:val="both"/>
              <w:rPr>
                <w:color w:val="000000"/>
              </w:rPr>
            </w:pPr>
            <w:r w:rsidRPr="008A20DF">
              <w:rPr>
                <w:color w:val="000000"/>
              </w:rPr>
              <w:t>The name, expressed as text, of the company issuing this voucher.</w:t>
            </w:r>
          </w:p>
        </w:tc>
      </w:tr>
      <w:tr w:rsidR="004B06C0" w:rsidRPr="008A20DF" w14:paraId="2CBA2020" w14:textId="77777777" w:rsidTr="00330597">
        <w:trPr>
          <w:cantSplit/>
        </w:trPr>
        <w:tc>
          <w:tcPr>
            <w:tcW w:w="403" w:type="dxa"/>
            <w:tcMar>
              <w:left w:w="85" w:type="dxa"/>
              <w:right w:w="85" w:type="dxa"/>
            </w:tcMar>
          </w:tcPr>
          <w:p w14:paraId="57EAA42F" w14:textId="58F06F99" w:rsidR="004B06C0" w:rsidRPr="008A20DF" w:rsidRDefault="004B06C0" w:rsidP="004B06C0">
            <w:pPr>
              <w:pStyle w:val="Tabletext10"/>
              <w:jc w:val="center"/>
            </w:pPr>
            <w:r>
              <w:rPr>
                <w:rFonts w:hint="eastAsia"/>
              </w:rPr>
              <w:t>1</w:t>
            </w:r>
            <w:r>
              <w:t>5</w:t>
            </w:r>
          </w:p>
        </w:tc>
        <w:tc>
          <w:tcPr>
            <w:tcW w:w="1418" w:type="dxa"/>
            <w:noWrap/>
            <w:tcMar>
              <w:left w:w="85" w:type="dxa"/>
              <w:right w:w="85" w:type="dxa"/>
            </w:tcMar>
            <w:hideMark/>
          </w:tcPr>
          <w:p w14:paraId="084B4D7F" w14:textId="658FC7A3" w:rsidR="004B06C0" w:rsidRPr="008A20DF" w:rsidRDefault="004B06C0" w:rsidP="0073141F">
            <w:pPr>
              <w:pStyle w:val="Tabletext10"/>
            </w:pPr>
            <w:r w:rsidRPr="008A20DF">
              <w:t>UN00006823</w:t>
            </w:r>
          </w:p>
        </w:tc>
        <w:tc>
          <w:tcPr>
            <w:tcW w:w="662" w:type="dxa"/>
            <w:noWrap/>
            <w:tcMar>
              <w:left w:w="85" w:type="dxa"/>
              <w:right w:w="85" w:type="dxa"/>
            </w:tcMar>
            <w:hideMark/>
          </w:tcPr>
          <w:p w14:paraId="4BE8B0B7" w14:textId="77777777" w:rsidR="004B06C0" w:rsidRPr="008A20DF" w:rsidRDefault="004B06C0" w:rsidP="00062DF7">
            <w:pPr>
              <w:pStyle w:val="Tabletext10"/>
              <w:jc w:val="center"/>
              <w:rPr>
                <w:b/>
                <w:bCs/>
              </w:rPr>
            </w:pPr>
            <w:r w:rsidRPr="008A20DF">
              <w:rPr>
                <w:b/>
                <w:bCs/>
              </w:rPr>
              <w:t>BCC</w:t>
            </w:r>
          </w:p>
        </w:tc>
        <w:tc>
          <w:tcPr>
            <w:tcW w:w="3232" w:type="dxa"/>
            <w:noWrap/>
            <w:tcMar>
              <w:left w:w="85" w:type="dxa"/>
              <w:right w:w="85" w:type="dxa"/>
            </w:tcMar>
            <w:hideMark/>
          </w:tcPr>
          <w:p w14:paraId="38D0436F" w14:textId="77777777" w:rsidR="004B06C0" w:rsidRPr="008A20DF" w:rsidRDefault="004B06C0" w:rsidP="0073141F">
            <w:pPr>
              <w:pStyle w:val="Tabletext10"/>
            </w:pPr>
            <w:r w:rsidRPr="008A20DF">
              <w:t>Voucher. Description. Text</w:t>
            </w:r>
          </w:p>
        </w:tc>
        <w:tc>
          <w:tcPr>
            <w:tcW w:w="4683" w:type="dxa"/>
            <w:tcMar>
              <w:left w:w="85" w:type="dxa"/>
              <w:right w:w="85" w:type="dxa"/>
            </w:tcMar>
            <w:hideMark/>
          </w:tcPr>
          <w:p w14:paraId="28B7C2D5" w14:textId="77777777" w:rsidR="004B06C0" w:rsidRPr="008A20DF" w:rsidRDefault="004B06C0" w:rsidP="008D1D08">
            <w:pPr>
              <w:pStyle w:val="Tabletext10"/>
              <w:jc w:val="both"/>
              <w:rPr>
                <w:color w:val="000000"/>
              </w:rPr>
            </w:pPr>
            <w:r w:rsidRPr="008A20DF">
              <w:rPr>
                <w:color w:val="000000"/>
              </w:rPr>
              <w:t>The textual description of this voucher.</w:t>
            </w:r>
          </w:p>
        </w:tc>
      </w:tr>
    </w:tbl>
    <w:p w14:paraId="1C7F1609" w14:textId="77777777" w:rsidR="00D610DC" w:rsidRPr="008A20DF" w:rsidRDefault="00D610DC" w:rsidP="00D610DC"/>
    <w:p w14:paraId="5FC2ADF6" w14:textId="77777777" w:rsidR="00D610DC" w:rsidRPr="008A20DF" w:rsidRDefault="00D610DC" w:rsidP="00D610DC"/>
    <w:p w14:paraId="609F363E" w14:textId="7F8B02CD" w:rsidR="002D7386" w:rsidRDefault="002D7386" w:rsidP="000D7B3E">
      <w:pPr>
        <w:pStyle w:val="30"/>
      </w:pPr>
      <w:bookmarkStart w:id="53" w:name="_Toc63160504"/>
      <w:r>
        <w:rPr>
          <w:rFonts w:hint="eastAsia"/>
        </w:rPr>
        <w:t>B</w:t>
      </w:r>
      <w:r>
        <w:t>ase</w:t>
      </w:r>
      <w:bookmarkEnd w:id="53"/>
    </w:p>
    <w:p w14:paraId="12F76CE9" w14:textId="37BF16A4" w:rsidR="0075116F" w:rsidRDefault="0075116F" w:rsidP="0075116F">
      <w:pPr>
        <w:pStyle w:val="40"/>
      </w:pPr>
      <w:r>
        <w:rPr>
          <w:rFonts w:hint="eastAsia"/>
        </w:rPr>
        <w:t>G</w:t>
      </w:r>
      <w:r>
        <w:t>eneral</w:t>
      </w:r>
    </w:p>
    <w:p w14:paraId="38D45623" w14:textId="4D692142" w:rsidR="0075116F" w:rsidRPr="0075116F" w:rsidRDefault="0075116F" w:rsidP="0075116F">
      <w:r>
        <w:rPr>
          <w:rFonts w:cs="Cambria"/>
          <w:color w:val="000000"/>
        </w:rPr>
        <w:t>The Base module contains basic information that is used across multiple modules.</w:t>
      </w:r>
    </w:p>
    <w:p w14:paraId="10C39CBC" w14:textId="0C5555AE" w:rsidR="002D7386" w:rsidRDefault="00401033" w:rsidP="002D7386">
      <w:pPr>
        <w:pStyle w:val="40"/>
      </w:pPr>
      <w:r>
        <w:rPr>
          <w:rFonts w:hint="eastAsia"/>
        </w:rPr>
        <w:t>E</w:t>
      </w:r>
      <w:r>
        <w:t>mployee</w:t>
      </w:r>
      <w:r w:rsidR="0075116F">
        <w:t xml:space="preserve"> and User</w:t>
      </w:r>
    </w:p>
    <w:p w14:paraId="4981E212" w14:textId="310075D0" w:rsidR="00401033" w:rsidRDefault="00401033" w:rsidP="00401033">
      <w:pPr>
        <w:pStyle w:val="51"/>
      </w:pPr>
      <w:r>
        <w:rPr>
          <w:rFonts w:hint="eastAsia"/>
        </w:rPr>
        <w:t>C</w:t>
      </w:r>
      <w:r>
        <w:t>ore Components</w:t>
      </w:r>
    </w:p>
    <w:p w14:paraId="79B486EC" w14:textId="51F47CD2" w:rsidR="00401033" w:rsidRDefault="00401033" w:rsidP="00401033">
      <w:pPr>
        <w:pStyle w:val="Tabletitle"/>
      </w:pPr>
      <w:r>
        <w:t>Table </w:t>
      </w:r>
      <w:r>
        <w:fldChar w:fldCharType="begin"/>
      </w:r>
      <w:r>
        <w:instrText xml:space="preserve"> IF </w:instrText>
      </w:r>
      <w:r>
        <w:fldChar w:fldCharType="begin"/>
      </w:r>
      <w:r>
        <w:instrText xml:space="preserve">SEQ aaa \c </w:instrText>
      </w:r>
      <w:r>
        <w:fldChar w:fldCharType="separate"/>
      </w:r>
      <w:r>
        <w:rPr>
          <w:noProof/>
        </w:rPr>
        <w:instrText>0</w:instrText>
      </w:r>
      <w:r>
        <w:fldChar w:fldCharType="end"/>
      </w:r>
      <w:r>
        <w:instrText xml:space="preserve"> &gt;= 1 "</w:instrText>
      </w:r>
      <w:r>
        <w:fldChar w:fldCharType="begin"/>
      </w:r>
      <w:r>
        <w:instrText xml:space="preserve">SEQ aaa \c \* ALPHABETIC </w:instrText>
      </w:r>
      <w:r>
        <w:fldChar w:fldCharType="separate"/>
      </w:r>
      <w:r>
        <w:instrText>A</w:instrText>
      </w:r>
      <w:r>
        <w:fldChar w:fldCharType="end"/>
      </w:r>
      <w:r>
        <w:instrText xml:space="preserve">." "" </w:instrText>
      </w:r>
      <w:r>
        <w:fldChar w:fldCharType="end"/>
      </w:r>
      <w:r>
        <w:fldChar w:fldCharType="begin"/>
      </w:r>
      <w:r>
        <w:instrText xml:space="preserve">SEQ Table </w:instrText>
      </w:r>
      <w:r>
        <w:fldChar w:fldCharType="separate"/>
      </w:r>
      <w:r>
        <w:rPr>
          <w:noProof/>
        </w:rPr>
        <w:t>17</w:t>
      </w:r>
      <w:r>
        <w:fldChar w:fldCharType="end"/>
      </w:r>
      <w:r>
        <w:t> — Employee</w:t>
      </w:r>
    </w:p>
    <w:tbl>
      <w:tblPr>
        <w:tblStyle w:val="affff3"/>
        <w:tblW w:w="9860" w:type="dxa"/>
        <w:tblInd w:w="108" w:type="dxa"/>
        <w:tblLook w:val="04A0" w:firstRow="1" w:lastRow="0" w:firstColumn="1" w:lastColumn="0" w:noHBand="0" w:noVBand="1"/>
      </w:tblPr>
      <w:tblGrid>
        <w:gridCol w:w="424"/>
        <w:gridCol w:w="1516"/>
        <w:gridCol w:w="727"/>
        <w:gridCol w:w="3455"/>
        <w:gridCol w:w="3738"/>
      </w:tblGrid>
      <w:tr w:rsidR="001B11FE" w:rsidRPr="008A20DF" w14:paraId="27DB15D8" w14:textId="77777777" w:rsidTr="004E6D43">
        <w:trPr>
          <w:cantSplit/>
          <w:tblHeader/>
        </w:trPr>
        <w:tc>
          <w:tcPr>
            <w:tcW w:w="397" w:type="dxa"/>
            <w:shd w:val="clear" w:color="auto" w:fill="D9D9D9" w:themeFill="background1" w:themeFillShade="D9"/>
            <w:tcMar>
              <w:left w:w="85" w:type="dxa"/>
              <w:right w:w="85" w:type="dxa"/>
            </w:tcMar>
            <w:vAlign w:val="center"/>
          </w:tcPr>
          <w:p w14:paraId="07F4005E" w14:textId="4E71E506" w:rsidR="001B11FE" w:rsidRPr="008A20DF" w:rsidRDefault="001B11FE" w:rsidP="004E6D43">
            <w:pPr>
              <w:pStyle w:val="Tabletext10"/>
              <w:jc w:val="center"/>
              <w:rPr>
                <w:b/>
                <w:bCs/>
              </w:rPr>
            </w:pPr>
            <w:r>
              <w:rPr>
                <w:rFonts w:hint="eastAsia"/>
                <w:b/>
                <w:bCs/>
              </w:rPr>
              <w:t>#</w:t>
            </w:r>
          </w:p>
        </w:tc>
        <w:tc>
          <w:tcPr>
            <w:tcW w:w="1418" w:type="dxa"/>
            <w:shd w:val="clear" w:color="auto" w:fill="D9D9D9" w:themeFill="background1" w:themeFillShade="D9"/>
            <w:noWrap/>
            <w:tcMar>
              <w:left w:w="85" w:type="dxa"/>
              <w:right w:w="85" w:type="dxa"/>
            </w:tcMar>
            <w:vAlign w:val="center"/>
          </w:tcPr>
          <w:p w14:paraId="4FA239CB" w14:textId="4E2F4EEF" w:rsidR="001B11FE" w:rsidRPr="008A20DF" w:rsidRDefault="001B11FE" w:rsidP="004E6D43">
            <w:pPr>
              <w:pStyle w:val="Tabletext10"/>
              <w:jc w:val="center"/>
              <w:rPr>
                <w:b/>
                <w:bCs/>
              </w:rPr>
            </w:pPr>
            <w:r w:rsidRPr="008A20DF">
              <w:rPr>
                <w:b/>
                <w:bCs/>
              </w:rPr>
              <w:t>Unique UN Assigned ID</w:t>
            </w:r>
          </w:p>
        </w:tc>
        <w:tc>
          <w:tcPr>
            <w:tcW w:w="680" w:type="dxa"/>
            <w:shd w:val="clear" w:color="auto" w:fill="D9D9D9" w:themeFill="background1" w:themeFillShade="D9"/>
            <w:noWrap/>
            <w:tcMar>
              <w:left w:w="85" w:type="dxa"/>
              <w:right w:w="85" w:type="dxa"/>
            </w:tcMar>
            <w:vAlign w:val="center"/>
          </w:tcPr>
          <w:p w14:paraId="1D9012A4" w14:textId="77777777" w:rsidR="001B11FE" w:rsidRPr="008A20DF" w:rsidRDefault="001B11FE" w:rsidP="004E6D43">
            <w:pPr>
              <w:pStyle w:val="Tabletext10"/>
              <w:spacing w:before="0" w:after="0"/>
              <w:jc w:val="center"/>
              <w:rPr>
                <w:rFonts w:asciiTheme="majorHAnsi" w:hAnsiTheme="majorHAnsi"/>
                <w:b/>
                <w:bCs/>
              </w:rPr>
            </w:pPr>
            <w:r w:rsidRPr="008A20DF">
              <w:rPr>
                <w:rFonts w:asciiTheme="majorHAnsi" w:hAnsiTheme="majorHAnsi"/>
                <w:b/>
                <w:bCs/>
              </w:rPr>
              <w:t>ACC/</w:t>
            </w:r>
          </w:p>
          <w:p w14:paraId="3B27D4A7" w14:textId="77777777" w:rsidR="001B11FE" w:rsidRPr="008A20DF" w:rsidRDefault="001B11FE" w:rsidP="004E6D43">
            <w:pPr>
              <w:pStyle w:val="Tabletext10"/>
              <w:spacing w:before="0" w:after="0"/>
              <w:jc w:val="center"/>
              <w:rPr>
                <w:rFonts w:asciiTheme="majorHAnsi" w:hAnsiTheme="majorHAnsi"/>
                <w:b/>
                <w:bCs/>
              </w:rPr>
            </w:pPr>
            <w:r w:rsidRPr="008A20DF">
              <w:rPr>
                <w:rFonts w:asciiTheme="majorHAnsi" w:hAnsiTheme="majorHAnsi"/>
                <w:b/>
                <w:bCs/>
              </w:rPr>
              <w:t>BCC/</w:t>
            </w:r>
          </w:p>
          <w:p w14:paraId="0215D18E" w14:textId="77777777" w:rsidR="001B11FE" w:rsidRPr="008A20DF" w:rsidRDefault="001B11FE" w:rsidP="004E6D43">
            <w:pPr>
              <w:pStyle w:val="Tabletext10"/>
              <w:spacing w:before="0" w:after="0"/>
              <w:jc w:val="center"/>
              <w:rPr>
                <w:b/>
                <w:bCs/>
              </w:rPr>
            </w:pPr>
            <w:r w:rsidRPr="008A20DF">
              <w:rPr>
                <w:rFonts w:asciiTheme="majorHAnsi" w:hAnsiTheme="majorHAnsi"/>
                <w:b/>
                <w:bCs/>
              </w:rPr>
              <w:t>ASCC</w:t>
            </w:r>
          </w:p>
        </w:tc>
        <w:tc>
          <w:tcPr>
            <w:tcW w:w="3232" w:type="dxa"/>
            <w:shd w:val="clear" w:color="auto" w:fill="D9D9D9" w:themeFill="background1" w:themeFillShade="D9"/>
            <w:noWrap/>
            <w:tcMar>
              <w:left w:w="85" w:type="dxa"/>
              <w:right w:w="85" w:type="dxa"/>
            </w:tcMar>
            <w:vAlign w:val="center"/>
          </w:tcPr>
          <w:p w14:paraId="1A14E19F" w14:textId="77777777" w:rsidR="001B11FE" w:rsidRPr="008A20DF" w:rsidRDefault="001B11FE" w:rsidP="004E6D43">
            <w:pPr>
              <w:pStyle w:val="Tabletext10"/>
              <w:jc w:val="center"/>
              <w:rPr>
                <w:b/>
                <w:bCs/>
              </w:rPr>
            </w:pPr>
            <w:r w:rsidRPr="008A20DF">
              <w:rPr>
                <w:b/>
                <w:bCs/>
              </w:rPr>
              <w:t>Dictionary Entry Name</w:t>
            </w:r>
          </w:p>
        </w:tc>
        <w:tc>
          <w:tcPr>
            <w:tcW w:w="3497" w:type="dxa"/>
            <w:shd w:val="clear" w:color="auto" w:fill="D9D9D9" w:themeFill="background1" w:themeFillShade="D9"/>
            <w:tcMar>
              <w:left w:w="85" w:type="dxa"/>
              <w:right w:w="85" w:type="dxa"/>
            </w:tcMar>
            <w:vAlign w:val="center"/>
          </w:tcPr>
          <w:p w14:paraId="2E204A9C" w14:textId="77777777" w:rsidR="001B11FE" w:rsidRPr="008A20DF" w:rsidRDefault="001B11FE" w:rsidP="004E6D43">
            <w:pPr>
              <w:pStyle w:val="Tabletext10"/>
              <w:jc w:val="center"/>
              <w:rPr>
                <w:b/>
                <w:bCs/>
              </w:rPr>
            </w:pPr>
            <w:r w:rsidRPr="008A20DF">
              <w:rPr>
                <w:b/>
                <w:bCs/>
              </w:rPr>
              <w:t>Definition</w:t>
            </w:r>
          </w:p>
        </w:tc>
      </w:tr>
      <w:tr w:rsidR="001B11FE" w:rsidRPr="00401033" w14:paraId="37FA54FB" w14:textId="77777777" w:rsidTr="004E6D43">
        <w:trPr>
          <w:cantSplit/>
        </w:trPr>
        <w:tc>
          <w:tcPr>
            <w:tcW w:w="397" w:type="dxa"/>
            <w:shd w:val="clear" w:color="auto" w:fill="F2F2F2" w:themeFill="background1" w:themeFillShade="F2"/>
            <w:tcMar>
              <w:left w:w="85" w:type="dxa"/>
              <w:right w:w="85" w:type="dxa"/>
            </w:tcMar>
          </w:tcPr>
          <w:p w14:paraId="50A2ECC9" w14:textId="026BF66B" w:rsidR="001B11FE" w:rsidRPr="00401033" w:rsidRDefault="001B11FE" w:rsidP="001B11FE">
            <w:pPr>
              <w:pStyle w:val="Tabletext10"/>
              <w:jc w:val="center"/>
              <w:rPr>
                <w:lang w:val="en-US"/>
              </w:rPr>
            </w:pPr>
            <w:r>
              <w:rPr>
                <w:rFonts w:hint="eastAsia"/>
                <w:lang w:val="en-US"/>
              </w:rPr>
              <w:t>0</w:t>
            </w:r>
          </w:p>
        </w:tc>
        <w:tc>
          <w:tcPr>
            <w:tcW w:w="1418" w:type="dxa"/>
            <w:shd w:val="clear" w:color="auto" w:fill="F2F2F2" w:themeFill="background1" w:themeFillShade="F2"/>
            <w:noWrap/>
            <w:tcMar>
              <w:left w:w="85" w:type="dxa"/>
              <w:right w:w="85" w:type="dxa"/>
            </w:tcMar>
            <w:hideMark/>
          </w:tcPr>
          <w:p w14:paraId="48BBF9EE" w14:textId="36BECBF3" w:rsidR="001B11FE" w:rsidRPr="00401033" w:rsidRDefault="001B11FE" w:rsidP="00401033">
            <w:pPr>
              <w:pStyle w:val="Tabletext10"/>
              <w:rPr>
                <w:lang w:val="en-US"/>
              </w:rPr>
            </w:pPr>
            <w:r w:rsidRPr="00401033">
              <w:rPr>
                <w:lang w:val="en-US"/>
              </w:rPr>
              <w:t>UN00004022</w:t>
            </w:r>
          </w:p>
        </w:tc>
        <w:tc>
          <w:tcPr>
            <w:tcW w:w="680" w:type="dxa"/>
            <w:shd w:val="clear" w:color="auto" w:fill="F2F2F2" w:themeFill="background1" w:themeFillShade="F2"/>
            <w:noWrap/>
            <w:tcMar>
              <w:left w:w="85" w:type="dxa"/>
              <w:right w:w="85" w:type="dxa"/>
            </w:tcMar>
            <w:hideMark/>
          </w:tcPr>
          <w:p w14:paraId="6E6FEE95" w14:textId="77777777" w:rsidR="001B11FE" w:rsidRPr="00401033" w:rsidRDefault="001B11FE" w:rsidP="00401033">
            <w:pPr>
              <w:pStyle w:val="Tabletext10"/>
              <w:jc w:val="center"/>
              <w:rPr>
                <w:b/>
                <w:bCs/>
                <w:lang w:val="en-US"/>
              </w:rPr>
            </w:pPr>
            <w:r w:rsidRPr="00401033">
              <w:rPr>
                <w:b/>
                <w:bCs/>
                <w:lang w:val="en-US"/>
              </w:rPr>
              <w:t>ACC</w:t>
            </w:r>
          </w:p>
        </w:tc>
        <w:tc>
          <w:tcPr>
            <w:tcW w:w="3232" w:type="dxa"/>
            <w:shd w:val="clear" w:color="auto" w:fill="F2F2F2" w:themeFill="background1" w:themeFillShade="F2"/>
            <w:noWrap/>
            <w:tcMar>
              <w:left w:w="85" w:type="dxa"/>
              <w:right w:w="85" w:type="dxa"/>
            </w:tcMar>
            <w:hideMark/>
          </w:tcPr>
          <w:p w14:paraId="5720C323" w14:textId="77777777" w:rsidR="001B11FE" w:rsidRPr="00401033" w:rsidRDefault="001B11FE" w:rsidP="00401033">
            <w:pPr>
              <w:pStyle w:val="Tabletext10"/>
              <w:rPr>
                <w:lang w:val="en-US"/>
              </w:rPr>
            </w:pPr>
            <w:r w:rsidRPr="00401033">
              <w:rPr>
                <w:lang w:val="en-US"/>
              </w:rPr>
              <w:t>Employee. Details</w:t>
            </w:r>
          </w:p>
        </w:tc>
        <w:tc>
          <w:tcPr>
            <w:tcW w:w="3497" w:type="dxa"/>
            <w:shd w:val="clear" w:color="auto" w:fill="F2F2F2" w:themeFill="background1" w:themeFillShade="F2"/>
            <w:tcMar>
              <w:left w:w="85" w:type="dxa"/>
              <w:right w:w="85" w:type="dxa"/>
            </w:tcMar>
            <w:hideMark/>
          </w:tcPr>
          <w:p w14:paraId="1EEAFD0B" w14:textId="77777777" w:rsidR="001B11FE" w:rsidRPr="00401033" w:rsidRDefault="001B11FE" w:rsidP="004920EC">
            <w:pPr>
              <w:pStyle w:val="Tabletext10"/>
              <w:jc w:val="both"/>
              <w:rPr>
                <w:lang w:val="en-US"/>
              </w:rPr>
            </w:pPr>
            <w:r w:rsidRPr="00401033">
              <w:rPr>
                <w:lang w:val="en-US"/>
              </w:rPr>
              <w:t>A person that works for and is paid a salary by another person or organization.</w:t>
            </w:r>
          </w:p>
        </w:tc>
      </w:tr>
      <w:tr w:rsidR="001B11FE" w:rsidRPr="00D2319F" w14:paraId="3AC4E8EA" w14:textId="77777777" w:rsidTr="004E6D43">
        <w:trPr>
          <w:cantSplit/>
        </w:trPr>
        <w:tc>
          <w:tcPr>
            <w:tcW w:w="397" w:type="dxa"/>
            <w:tcMar>
              <w:left w:w="85" w:type="dxa"/>
              <w:right w:w="85" w:type="dxa"/>
            </w:tcMar>
          </w:tcPr>
          <w:p w14:paraId="0A89E204" w14:textId="02D9152E" w:rsidR="001B11FE" w:rsidRPr="00D2319F" w:rsidRDefault="001B11FE" w:rsidP="001B11FE">
            <w:pPr>
              <w:pStyle w:val="Tabletext10"/>
              <w:jc w:val="center"/>
              <w:rPr>
                <w:lang w:val="en-US"/>
              </w:rPr>
            </w:pPr>
            <w:r w:rsidRPr="00D2319F">
              <w:rPr>
                <w:rFonts w:hint="eastAsia"/>
                <w:lang w:val="en-US"/>
              </w:rPr>
              <w:t>1</w:t>
            </w:r>
          </w:p>
        </w:tc>
        <w:tc>
          <w:tcPr>
            <w:tcW w:w="1418" w:type="dxa"/>
            <w:noWrap/>
            <w:tcMar>
              <w:left w:w="85" w:type="dxa"/>
              <w:right w:w="85" w:type="dxa"/>
            </w:tcMar>
            <w:hideMark/>
          </w:tcPr>
          <w:p w14:paraId="199AEDB0" w14:textId="1562CE1D" w:rsidR="001B11FE" w:rsidRPr="00D2319F" w:rsidRDefault="001B11FE" w:rsidP="00401033">
            <w:pPr>
              <w:pStyle w:val="Tabletext10"/>
              <w:rPr>
                <w:lang w:val="en-US"/>
              </w:rPr>
            </w:pPr>
            <w:r w:rsidRPr="00D2319F">
              <w:rPr>
                <w:lang w:val="en-US"/>
              </w:rPr>
              <w:t>UN00004023</w:t>
            </w:r>
          </w:p>
        </w:tc>
        <w:tc>
          <w:tcPr>
            <w:tcW w:w="680" w:type="dxa"/>
            <w:noWrap/>
            <w:tcMar>
              <w:left w:w="85" w:type="dxa"/>
              <w:right w:w="85" w:type="dxa"/>
            </w:tcMar>
            <w:hideMark/>
          </w:tcPr>
          <w:p w14:paraId="679D3DDF" w14:textId="77777777" w:rsidR="001B11FE" w:rsidRPr="00D2319F" w:rsidRDefault="001B11FE" w:rsidP="00401033">
            <w:pPr>
              <w:pStyle w:val="Tabletext10"/>
              <w:jc w:val="center"/>
              <w:rPr>
                <w:b/>
                <w:bCs/>
                <w:lang w:val="en-US"/>
              </w:rPr>
            </w:pPr>
            <w:r w:rsidRPr="00D2319F">
              <w:rPr>
                <w:b/>
                <w:bCs/>
                <w:lang w:val="en-US"/>
              </w:rPr>
              <w:t>BCC</w:t>
            </w:r>
          </w:p>
        </w:tc>
        <w:tc>
          <w:tcPr>
            <w:tcW w:w="3232" w:type="dxa"/>
            <w:noWrap/>
            <w:tcMar>
              <w:left w:w="85" w:type="dxa"/>
              <w:right w:w="85" w:type="dxa"/>
            </w:tcMar>
            <w:hideMark/>
          </w:tcPr>
          <w:p w14:paraId="165B720D" w14:textId="77777777" w:rsidR="001B11FE" w:rsidRPr="00D2319F" w:rsidRDefault="001B11FE" w:rsidP="00401033">
            <w:pPr>
              <w:pStyle w:val="Tabletext10"/>
              <w:rPr>
                <w:b/>
                <w:bCs/>
                <w:lang w:val="en-US"/>
              </w:rPr>
            </w:pPr>
            <w:r w:rsidRPr="00D2319F">
              <w:rPr>
                <w:b/>
                <w:bCs/>
                <w:lang w:val="en-US"/>
              </w:rPr>
              <w:t>Employee. Employer Assigned Identification. Identifier</w:t>
            </w:r>
          </w:p>
        </w:tc>
        <w:tc>
          <w:tcPr>
            <w:tcW w:w="3497" w:type="dxa"/>
            <w:tcMar>
              <w:left w:w="85" w:type="dxa"/>
              <w:right w:w="85" w:type="dxa"/>
            </w:tcMar>
            <w:hideMark/>
          </w:tcPr>
          <w:p w14:paraId="4D330EA0" w14:textId="77777777" w:rsidR="001B11FE" w:rsidRPr="00D2319F" w:rsidRDefault="001B11FE" w:rsidP="004920EC">
            <w:pPr>
              <w:pStyle w:val="Tabletext10"/>
              <w:jc w:val="both"/>
              <w:rPr>
                <w:lang w:val="en-US"/>
              </w:rPr>
            </w:pPr>
            <w:r w:rsidRPr="00D2319F">
              <w:rPr>
                <w:lang w:val="en-US"/>
              </w:rPr>
              <w:t>The unique employer assigned identification number for the employee.</w:t>
            </w:r>
          </w:p>
        </w:tc>
      </w:tr>
      <w:tr w:rsidR="001B11FE" w:rsidRPr="00401033" w14:paraId="39A77A2C" w14:textId="77777777" w:rsidTr="004E6D43">
        <w:trPr>
          <w:cantSplit/>
        </w:trPr>
        <w:tc>
          <w:tcPr>
            <w:tcW w:w="397" w:type="dxa"/>
            <w:tcMar>
              <w:left w:w="85" w:type="dxa"/>
              <w:right w:w="85" w:type="dxa"/>
            </w:tcMar>
          </w:tcPr>
          <w:p w14:paraId="1730383B" w14:textId="5D0E42EE" w:rsidR="001B11FE" w:rsidRPr="00401033" w:rsidRDefault="001B11FE" w:rsidP="001B11FE">
            <w:pPr>
              <w:pStyle w:val="Tabletext10"/>
              <w:jc w:val="center"/>
              <w:rPr>
                <w:lang w:val="en-US"/>
              </w:rPr>
            </w:pPr>
            <w:r>
              <w:rPr>
                <w:rFonts w:hint="eastAsia"/>
                <w:lang w:val="en-US"/>
              </w:rPr>
              <w:t>2</w:t>
            </w:r>
          </w:p>
        </w:tc>
        <w:tc>
          <w:tcPr>
            <w:tcW w:w="1418" w:type="dxa"/>
            <w:noWrap/>
            <w:tcMar>
              <w:left w:w="85" w:type="dxa"/>
              <w:right w:w="85" w:type="dxa"/>
            </w:tcMar>
            <w:hideMark/>
          </w:tcPr>
          <w:p w14:paraId="07735D06" w14:textId="66B05EC2" w:rsidR="001B11FE" w:rsidRPr="00401033" w:rsidRDefault="001B11FE" w:rsidP="00401033">
            <w:pPr>
              <w:pStyle w:val="Tabletext10"/>
              <w:rPr>
                <w:lang w:val="en-US"/>
              </w:rPr>
            </w:pPr>
            <w:r w:rsidRPr="00401033">
              <w:rPr>
                <w:lang w:val="en-US"/>
              </w:rPr>
              <w:t>UN00004027</w:t>
            </w:r>
          </w:p>
        </w:tc>
        <w:tc>
          <w:tcPr>
            <w:tcW w:w="680" w:type="dxa"/>
            <w:noWrap/>
            <w:tcMar>
              <w:left w:w="85" w:type="dxa"/>
              <w:right w:w="85" w:type="dxa"/>
            </w:tcMar>
            <w:hideMark/>
          </w:tcPr>
          <w:p w14:paraId="6FC4632D" w14:textId="77777777" w:rsidR="001B11FE" w:rsidRPr="00401033" w:rsidRDefault="001B11FE" w:rsidP="00401033">
            <w:pPr>
              <w:pStyle w:val="Tabletext10"/>
              <w:jc w:val="center"/>
              <w:rPr>
                <w:b/>
                <w:bCs/>
                <w:lang w:val="en-US"/>
              </w:rPr>
            </w:pPr>
            <w:r w:rsidRPr="00401033">
              <w:rPr>
                <w:b/>
                <w:bCs/>
                <w:lang w:val="en-US"/>
              </w:rPr>
              <w:t>BCC</w:t>
            </w:r>
          </w:p>
        </w:tc>
        <w:tc>
          <w:tcPr>
            <w:tcW w:w="3232" w:type="dxa"/>
            <w:noWrap/>
            <w:tcMar>
              <w:left w:w="85" w:type="dxa"/>
              <w:right w:w="85" w:type="dxa"/>
            </w:tcMar>
            <w:hideMark/>
          </w:tcPr>
          <w:p w14:paraId="5C1DB7CC" w14:textId="77777777" w:rsidR="001B11FE" w:rsidRPr="00401033" w:rsidRDefault="001B11FE" w:rsidP="00401033">
            <w:pPr>
              <w:pStyle w:val="Tabletext10"/>
              <w:rPr>
                <w:lang w:val="en-US"/>
              </w:rPr>
            </w:pPr>
            <w:r w:rsidRPr="00401033">
              <w:rPr>
                <w:lang w:val="en-US"/>
              </w:rPr>
              <w:t>Employee. Reporting Department. Text</w:t>
            </w:r>
          </w:p>
        </w:tc>
        <w:tc>
          <w:tcPr>
            <w:tcW w:w="3497" w:type="dxa"/>
            <w:tcMar>
              <w:left w:w="85" w:type="dxa"/>
              <w:right w:w="85" w:type="dxa"/>
            </w:tcMar>
            <w:hideMark/>
          </w:tcPr>
          <w:p w14:paraId="7B20F016" w14:textId="77777777" w:rsidR="001B11FE" w:rsidRPr="00401033" w:rsidRDefault="001B11FE" w:rsidP="004920EC">
            <w:pPr>
              <w:pStyle w:val="Tabletext10"/>
              <w:jc w:val="both"/>
              <w:rPr>
                <w:lang w:val="en-US"/>
              </w:rPr>
            </w:pPr>
            <w:r w:rsidRPr="00401033">
              <w:rPr>
                <w:lang w:val="en-US"/>
              </w:rPr>
              <w:t>The name of the department or division of the company to which the employee reports, expressed as text.</w:t>
            </w:r>
          </w:p>
        </w:tc>
      </w:tr>
    </w:tbl>
    <w:p w14:paraId="7992040D" w14:textId="21676EA0" w:rsidR="00401033" w:rsidRDefault="00401033" w:rsidP="00401033">
      <w:pPr>
        <w:rPr>
          <w:lang w:val="en-US"/>
        </w:rPr>
      </w:pPr>
    </w:p>
    <w:p w14:paraId="180BAB2C" w14:textId="24170BC8" w:rsidR="008F67B7" w:rsidRDefault="00B22EF9" w:rsidP="00B22EF9">
      <w:pPr>
        <w:pStyle w:val="Tabletitle"/>
        <w:rPr>
          <w:lang w:val="en-US"/>
        </w:rPr>
      </w:pPr>
      <w:r>
        <w:rPr>
          <w:lang w:val="en-US"/>
        </w:rPr>
        <w:t>Table </w:t>
      </w:r>
      <w:r w:rsidRPr="00B22EF9">
        <w:rPr>
          <w:lang w:val="en-US"/>
        </w:rPr>
        <w:fldChar w:fldCharType="begin"/>
      </w:r>
      <w:r w:rsidRPr="00B22EF9">
        <w:rPr>
          <w:lang w:val="en-US"/>
        </w:rPr>
        <w:instrText xml:space="preserve"> IF </w:instrText>
      </w:r>
      <w:r w:rsidRPr="00B22EF9">
        <w:rPr>
          <w:lang w:val="en-US"/>
        </w:rPr>
        <w:fldChar w:fldCharType="begin"/>
      </w:r>
      <w:r w:rsidRPr="00B22EF9">
        <w:rPr>
          <w:lang w:val="en-US"/>
        </w:rPr>
        <w:instrText xml:space="preserve">SEQ aaa \c </w:instrText>
      </w:r>
      <w:r w:rsidRPr="00B22EF9">
        <w:rPr>
          <w:lang w:val="en-US"/>
        </w:rPr>
        <w:fldChar w:fldCharType="separate"/>
      </w:r>
      <w:r>
        <w:rPr>
          <w:noProof/>
          <w:lang w:val="en-US"/>
        </w:rPr>
        <w:instrText>0</w:instrText>
      </w:r>
      <w:r w:rsidRPr="00B22EF9">
        <w:rPr>
          <w:lang w:val="en-US"/>
        </w:rPr>
        <w:fldChar w:fldCharType="end"/>
      </w:r>
      <w:r w:rsidRPr="00B22EF9">
        <w:rPr>
          <w:lang w:val="en-US"/>
        </w:rPr>
        <w:instrText xml:space="preserve"> &gt;= 1 "</w:instrText>
      </w:r>
      <w:r w:rsidRPr="00B22EF9">
        <w:rPr>
          <w:lang w:val="en-US"/>
        </w:rPr>
        <w:fldChar w:fldCharType="begin"/>
      </w:r>
      <w:r w:rsidRPr="00B22EF9">
        <w:rPr>
          <w:lang w:val="en-US"/>
        </w:rPr>
        <w:instrText xml:space="preserve">SEQ aaa \c \* ALPHABETIC </w:instrText>
      </w:r>
      <w:r w:rsidRPr="00B22EF9">
        <w:rPr>
          <w:lang w:val="en-US"/>
        </w:rPr>
        <w:fldChar w:fldCharType="separate"/>
      </w:r>
      <w:r w:rsidRPr="00B22EF9">
        <w:rPr>
          <w:lang w:val="en-US"/>
        </w:rPr>
        <w:instrText>A</w:instrText>
      </w:r>
      <w:r w:rsidRPr="00B22EF9">
        <w:rPr>
          <w:lang w:val="en-US"/>
        </w:rPr>
        <w:fldChar w:fldCharType="end"/>
      </w:r>
      <w:r w:rsidRPr="00B22EF9">
        <w:rPr>
          <w:lang w:val="en-US"/>
        </w:rPr>
        <w:instrText xml:space="preserve">." "" </w:instrText>
      </w:r>
      <w:r w:rsidRPr="00B22EF9">
        <w:rPr>
          <w:lang w:val="en-US"/>
        </w:rPr>
        <w:fldChar w:fldCharType="end"/>
      </w:r>
      <w:r w:rsidRPr="00B22EF9">
        <w:rPr>
          <w:lang w:val="en-US"/>
        </w:rPr>
        <w:fldChar w:fldCharType="begin"/>
      </w:r>
      <w:r w:rsidRPr="00B22EF9">
        <w:rPr>
          <w:lang w:val="en-US"/>
        </w:rPr>
        <w:instrText xml:space="preserve">SEQ Table </w:instrText>
      </w:r>
      <w:r w:rsidRPr="00B22EF9">
        <w:rPr>
          <w:lang w:val="en-US"/>
        </w:rPr>
        <w:fldChar w:fldCharType="separate"/>
      </w:r>
      <w:r>
        <w:rPr>
          <w:noProof/>
          <w:lang w:val="en-US"/>
        </w:rPr>
        <w:t>18</w:t>
      </w:r>
      <w:r w:rsidRPr="00B22EF9">
        <w:rPr>
          <w:lang w:val="en-US"/>
        </w:rPr>
        <w:fldChar w:fldCharType="end"/>
      </w:r>
      <w:r>
        <w:rPr>
          <w:lang w:val="en-US"/>
        </w:rPr>
        <w:t> — Person</w:t>
      </w:r>
    </w:p>
    <w:tbl>
      <w:tblPr>
        <w:tblW w:w="9846" w:type="dxa"/>
        <w:tblInd w:w="104" w:type="dxa"/>
        <w:tblCellMar>
          <w:left w:w="99" w:type="dxa"/>
          <w:right w:w="99" w:type="dxa"/>
        </w:tblCellMar>
        <w:tblLook w:val="04A0" w:firstRow="1" w:lastRow="0" w:firstColumn="1" w:lastColumn="0" w:noHBand="0" w:noVBand="1"/>
      </w:tblPr>
      <w:tblGrid>
        <w:gridCol w:w="423"/>
        <w:gridCol w:w="1510"/>
        <w:gridCol w:w="724"/>
        <w:gridCol w:w="3442"/>
        <w:gridCol w:w="3747"/>
      </w:tblGrid>
      <w:tr w:rsidR="001B11FE" w:rsidRPr="008F67B7" w14:paraId="072FC515" w14:textId="77777777" w:rsidTr="004E6D43">
        <w:trPr>
          <w:cantSplit/>
          <w:tblHeader/>
        </w:trPr>
        <w:tc>
          <w:tcPr>
            <w:tcW w:w="39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85" w:type="dxa"/>
              <w:right w:w="85" w:type="dxa"/>
            </w:tcMar>
            <w:vAlign w:val="center"/>
          </w:tcPr>
          <w:p w14:paraId="3404E1BA" w14:textId="273EFB60" w:rsidR="001B11FE" w:rsidRPr="008A20DF" w:rsidRDefault="002B5470" w:rsidP="004E6D43">
            <w:pPr>
              <w:pStyle w:val="Tabletext10"/>
              <w:jc w:val="center"/>
              <w:rPr>
                <w:b/>
                <w:bCs/>
              </w:rPr>
            </w:pPr>
            <w:r>
              <w:rPr>
                <w:rFonts w:hint="eastAsia"/>
                <w:b/>
                <w:bCs/>
              </w:rPr>
              <w:t>#</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85" w:type="dxa"/>
              <w:right w:w="85" w:type="dxa"/>
            </w:tcMar>
            <w:vAlign w:val="center"/>
          </w:tcPr>
          <w:p w14:paraId="48EB89E0" w14:textId="51EE0A10" w:rsidR="001B11FE" w:rsidRPr="008F67B7" w:rsidRDefault="001B11FE" w:rsidP="004E6D43">
            <w:pPr>
              <w:pStyle w:val="Tabletext10"/>
              <w:jc w:val="center"/>
              <w:rPr>
                <w:lang w:val="en-US"/>
              </w:rPr>
            </w:pPr>
            <w:r w:rsidRPr="008A20DF">
              <w:rPr>
                <w:b/>
                <w:bCs/>
              </w:rPr>
              <w:t>Unique UN Assigned ID</w:t>
            </w:r>
          </w:p>
        </w:tc>
        <w:tc>
          <w:tcPr>
            <w:tcW w:w="680" w:type="dxa"/>
            <w:tcBorders>
              <w:top w:val="single" w:sz="4" w:space="0" w:color="auto"/>
              <w:left w:val="nil"/>
              <w:bottom w:val="single" w:sz="4" w:space="0" w:color="auto"/>
              <w:right w:val="single" w:sz="4" w:space="0" w:color="auto"/>
            </w:tcBorders>
            <w:shd w:val="clear" w:color="auto" w:fill="D9D9D9" w:themeFill="background1" w:themeFillShade="D9"/>
            <w:noWrap/>
            <w:tcMar>
              <w:left w:w="85" w:type="dxa"/>
              <w:right w:w="85" w:type="dxa"/>
            </w:tcMar>
            <w:vAlign w:val="center"/>
          </w:tcPr>
          <w:p w14:paraId="252F3069" w14:textId="77777777" w:rsidR="001B11FE" w:rsidRPr="008A20DF" w:rsidRDefault="001B11FE" w:rsidP="004E6D43">
            <w:pPr>
              <w:pStyle w:val="Tabletext10"/>
              <w:spacing w:before="0" w:after="0"/>
              <w:jc w:val="center"/>
              <w:rPr>
                <w:rFonts w:asciiTheme="majorHAnsi" w:hAnsiTheme="majorHAnsi"/>
                <w:b/>
                <w:bCs/>
              </w:rPr>
            </w:pPr>
            <w:r w:rsidRPr="008A20DF">
              <w:rPr>
                <w:rFonts w:asciiTheme="majorHAnsi" w:hAnsiTheme="majorHAnsi"/>
                <w:b/>
                <w:bCs/>
              </w:rPr>
              <w:t>ACC/</w:t>
            </w:r>
          </w:p>
          <w:p w14:paraId="1E60FD72" w14:textId="77777777" w:rsidR="001B11FE" w:rsidRPr="008A20DF" w:rsidRDefault="001B11FE" w:rsidP="004E6D43">
            <w:pPr>
              <w:pStyle w:val="Tabletext10"/>
              <w:spacing w:before="0" w:after="0"/>
              <w:jc w:val="center"/>
              <w:rPr>
                <w:rFonts w:asciiTheme="majorHAnsi" w:hAnsiTheme="majorHAnsi"/>
                <w:b/>
                <w:bCs/>
              </w:rPr>
            </w:pPr>
            <w:r w:rsidRPr="008A20DF">
              <w:rPr>
                <w:rFonts w:asciiTheme="majorHAnsi" w:hAnsiTheme="majorHAnsi"/>
                <w:b/>
                <w:bCs/>
              </w:rPr>
              <w:t>BCC/</w:t>
            </w:r>
          </w:p>
          <w:p w14:paraId="0F15305E" w14:textId="09E7B4F7" w:rsidR="001B11FE" w:rsidRPr="008F67B7" w:rsidRDefault="001B11FE" w:rsidP="004E6D43">
            <w:pPr>
              <w:pStyle w:val="Tabletext10"/>
              <w:spacing w:before="0" w:after="0"/>
              <w:jc w:val="center"/>
              <w:rPr>
                <w:b/>
                <w:bCs/>
                <w:lang w:val="en-US"/>
              </w:rPr>
            </w:pPr>
            <w:r w:rsidRPr="008A20DF">
              <w:rPr>
                <w:rFonts w:asciiTheme="majorHAnsi" w:hAnsiTheme="majorHAnsi"/>
                <w:b/>
                <w:bCs/>
              </w:rPr>
              <w:t>ASCC</w:t>
            </w:r>
          </w:p>
        </w:tc>
        <w:tc>
          <w:tcPr>
            <w:tcW w:w="3232" w:type="dxa"/>
            <w:tcBorders>
              <w:top w:val="single" w:sz="4" w:space="0" w:color="auto"/>
              <w:left w:val="nil"/>
              <w:bottom w:val="single" w:sz="4" w:space="0" w:color="auto"/>
              <w:right w:val="single" w:sz="4" w:space="0" w:color="auto"/>
            </w:tcBorders>
            <w:shd w:val="clear" w:color="auto" w:fill="D9D9D9" w:themeFill="background1" w:themeFillShade="D9"/>
            <w:noWrap/>
            <w:tcMar>
              <w:left w:w="85" w:type="dxa"/>
              <w:right w:w="85" w:type="dxa"/>
            </w:tcMar>
            <w:vAlign w:val="center"/>
          </w:tcPr>
          <w:p w14:paraId="3AED3F65" w14:textId="19162433" w:rsidR="001B11FE" w:rsidRPr="008F67B7" w:rsidRDefault="001B11FE" w:rsidP="004E6D43">
            <w:pPr>
              <w:pStyle w:val="Tabletext10"/>
              <w:jc w:val="center"/>
              <w:rPr>
                <w:lang w:val="en-US"/>
              </w:rPr>
            </w:pPr>
            <w:r w:rsidRPr="008A20DF">
              <w:rPr>
                <w:b/>
                <w:bCs/>
              </w:rPr>
              <w:t>Dictionary Entry Name</w:t>
            </w:r>
          </w:p>
        </w:tc>
        <w:tc>
          <w:tcPr>
            <w:tcW w:w="3518" w:type="dxa"/>
            <w:tcBorders>
              <w:top w:val="single" w:sz="4" w:space="0" w:color="auto"/>
              <w:left w:val="nil"/>
              <w:bottom w:val="single" w:sz="4" w:space="0" w:color="auto"/>
              <w:right w:val="single" w:sz="4" w:space="0" w:color="auto"/>
            </w:tcBorders>
            <w:shd w:val="clear" w:color="auto" w:fill="D9D9D9" w:themeFill="background1" w:themeFillShade="D9"/>
            <w:tcMar>
              <w:left w:w="85" w:type="dxa"/>
              <w:right w:w="85" w:type="dxa"/>
            </w:tcMar>
            <w:vAlign w:val="center"/>
          </w:tcPr>
          <w:p w14:paraId="3AA5D6D7" w14:textId="01778269" w:rsidR="001B11FE" w:rsidRPr="008F67B7" w:rsidRDefault="001B11FE" w:rsidP="004E6D43">
            <w:pPr>
              <w:pStyle w:val="Tabletext10"/>
              <w:jc w:val="center"/>
              <w:rPr>
                <w:lang w:val="en-US"/>
              </w:rPr>
            </w:pPr>
            <w:r w:rsidRPr="008A20DF">
              <w:rPr>
                <w:b/>
                <w:bCs/>
              </w:rPr>
              <w:t>Definition</w:t>
            </w:r>
          </w:p>
        </w:tc>
      </w:tr>
      <w:tr w:rsidR="001B11FE" w:rsidRPr="008F67B7" w14:paraId="1F54799B" w14:textId="77777777" w:rsidTr="004E6D43">
        <w:trPr>
          <w:cantSplit/>
        </w:trPr>
        <w:tc>
          <w:tcPr>
            <w:tcW w:w="39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85" w:type="dxa"/>
              <w:right w:w="85" w:type="dxa"/>
            </w:tcMar>
          </w:tcPr>
          <w:p w14:paraId="55216DE2" w14:textId="363D3C9B" w:rsidR="001B11FE" w:rsidRPr="008F67B7" w:rsidRDefault="002B5470" w:rsidP="002B5470">
            <w:pPr>
              <w:pStyle w:val="Tabletext10"/>
              <w:jc w:val="center"/>
              <w:rPr>
                <w:lang w:val="en-US"/>
              </w:rPr>
            </w:pPr>
            <w:r>
              <w:rPr>
                <w:rFonts w:hint="eastAsia"/>
                <w:lang w:val="en-US"/>
              </w:rPr>
              <w:t>3</w:t>
            </w:r>
          </w:p>
        </w:tc>
        <w:tc>
          <w:tcPr>
            <w:tcW w:w="1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85" w:type="dxa"/>
              <w:right w:w="85" w:type="dxa"/>
            </w:tcMar>
          </w:tcPr>
          <w:p w14:paraId="433413F4" w14:textId="3A547536" w:rsidR="001B11FE" w:rsidRPr="008F67B7" w:rsidRDefault="001B11FE" w:rsidP="00B22EF9">
            <w:pPr>
              <w:pStyle w:val="Tabletext10"/>
              <w:rPr>
                <w:lang w:val="en-US"/>
              </w:rPr>
            </w:pPr>
            <w:r w:rsidRPr="008F67B7">
              <w:rPr>
                <w:lang w:val="en-US"/>
              </w:rPr>
              <w:t>UN00000074</w:t>
            </w:r>
          </w:p>
        </w:tc>
        <w:tc>
          <w:tcPr>
            <w:tcW w:w="680"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tcPr>
          <w:p w14:paraId="3FEE56E0" w14:textId="574A8DB6" w:rsidR="001B11FE" w:rsidRPr="008F67B7" w:rsidRDefault="001B11FE" w:rsidP="00B22EF9">
            <w:pPr>
              <w:pStyle w:val="Tabletext10"/>
              <w:jc w:val="center"/>
              <w:rPr>
                <w:b/>
                <w:bCs/>
                <w:lang w:val="en-US"/>
              </w:rPr>
            </w:pPr>
            <w:r w:rsidRPr="008F67B7">
              <w:rPr>
                <w:b/>
                <w:bCs/>
                <w:lang w:val="en-US"/>
              </w:rPr>
              <w:t>ACC</w:t>
            </w:r>
          </w:p>
        </w:tc>
        <w:tc>
          <w:tcPr>
            <w:tcW w:w="3232"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tcPr>
          <w:p w14:paraId="3587A40C" w14:textId="622B762D" w:rsidR="001B11FE" w:rsidRPr="008F67B7" w:rsidRDefault="001B11FE" w:rsidP="00B22EF9">
            <w:pPr>
              <w:pStyle w:val="Tabletext10"/>
              <w:rPr>
                <w:lang w:val="en-US"/>
              </w:rPr>
            </w:pPr>
            <w:r w:rsidRPr="008F67B7">
              <w:rPr>
                <w:lang w:val="en-US"/>
              </w:rPr>
              <w:t>Person. Details</w:t>
            </w:r>
          </w:p>
        </w:tc>
        <w:tc>
          <w:tcPr>
            <w:tcW w:w="3518" w:type="dxa"/>
            <w:tcBorders>
              <w:top w:val="single" w:sz="4" w:space="0" w:color="auto"/>
              <w:left w:val="nil"/>
              <w:bottom w:val="single" w:sz="4" w:space="0" w:color="auto"/>
              <w:right w:val="single" w:sz="4" w:space="0" w:color="auto"/>
            </w:tcBorders>
            <w:shd w:val="clear" w:color="auto" w:fill="F2F2F2" w:themeFill="background1" w:themeFillShade="F2"/>
            <w:tcMar>
              <w:left w:w="85" w:type="dxa"/>
              <w:right w:w="85" w:type="dxa"/>
            </w:tcMar>
          </w:tcPr>
          <w:p w14:paraId="2FAD1D94" w14:textId="38618E3D" w:rsidR="001B11FE" w:rsidRPr="008F67B7" w:rsidRDefault="001B11FE" w:rsidP="00B22EF9">
            <w:pPr>
              <w:pStyle w:val="Tabletext10"/>
              <w:rPr>
                <w:lang w:val="en-US"/>
              </w:rPr>
            </w:pPr>
            <w:r w:rsidRPr="008F67B7">
              <w:rPr>
                <w:lang w:val="en-US"/>
              </w:rPr>
              <w:t>An individual human being.</w:t>
            </w:r>
          </w:p>
        </w:tc>
      </w:tr>
      <w:tr w:rsidR="001B11FE" w:rsidRPr="00D2319F" w14:paraId="67E54A9C" w14:textId="77777777" w:rsidTr="004E6D43">
        <w:trPr>
          <w:cantSplit/>
        </w:trPr>
        <w:tc>
          <w:tcPr>
            <w:tcW w:w="397" w:type="dxa"/>
            <w:tcBorders>
              <w:top w:val="nil"/>
              <w:left w:val="single" w:sz="4" w:space="0" w:color="auto"/>
              <w:bottom w:val="single" w:sz="4" w:space="0" w:color="auto"/>
              <w:right w:val="single" w:sz="4" w:space="0" w:color="auto"/>
            </w:tcBorders>
            <w:tcMar>
              <w:left w:w="85" w:type="dxa"/>
              <w:right w:w="85" w:type="dxa"/>
            </w:tcMar>
          </w:tcPr>
          <w:p w14:paraId="461B9068" w14:textId="607A8F81" w:rsidR="001B11FE" w:rsidRPr="00D2319F" w:rsidRDefault="004E6D43" w:rsidP="002B5470">
            <w:pPr>
              <w:pStyle w:val="Tabletext10"/>
              <w:jc w:val="center"/>
              <w:rPr>
                <w:b/>
                <w:bCs/>
                <w:lang w:val="en-US"/>
              </w:rPr>
            </w:pPr>
            <w:r w:rsidRPr="00D2319F">
              <w:rPr>
                <w:b/>
                <w:bCs/>
                <w:lang w:val="en-US"/>
              </w:rPr>
              <w:t>4</w:t>
            </w:r>
          </w:p>
        </w:tc>
        <w:tc>
          <w:tcPr>
            <w:tcW w:w="1418" w:type="dxa"/>
            <w:tcBorders>
              <w:top w:val="nil"/>
              <w:left w:val="single" w:sz="4" w:space="0" w:color="auto"/>
              <w:bottom w:val="single" w:sz="4" w:space="0" w:color="auto"/>
              <w:right w:val="single" w:sz="4" w:space="0" w:color="auto"/>
            </w:tcBorders>
            <w:shd w:val="clear" w:color="auto" w:fill="auto"/>
            <w:noWrap/>
            <w:tcMar>
              <w:left w:w="85" w:type="dxa"/>
              <w:right w:w="85" w:type="dxa"/>
            </w:tcMar>
            <w:hideMark/>
          </w:tcPr>
          <w:p w14:paraId="4EA87B56" w14:textId="7E816C10" w:rsidR="001B11FE" w:rsidRPr="00D2319F" w:rsidRDefault="001B11FE" w:rsidP="00B22EF9">
            <w:pPr>
              <w:pStyle w:val="Tabletext10"/>
              <w:rPr>
                <w:b/>
                <w:bCs/>
                <w:lang w:val="en-US"/>
              </w:rPr>
            </w:pPr>
            <w:r w:rsidRPr="00D2319F">
              <w:rPr>
                <w:b/>
                <w:bCs/>
                <w:lang w:val="en-US"/>
              </w:rPr>
              <w:t>UN00000075</w:t>
            </w:r>
          </w:p>
        </w:tc>
        <w:tc>
          <w:tcPr>
            <w:tcW w:w="680" w:type="dxa"/>
            <w:tcBorders>
              <w:top w:val="nil"/>
              <w:left w:val="nil"/>
              <w:bottom w:val="single" w:sz="4" w:space="0" w:color="auto"/>
              <w:right w:val="single" w:sz="4" w:space="0" w:color="auto"/>
            </w:tcBorders>
            <w:shd w:val="clear" w:color="auto" w:fill="auto"/>
            <w:noWrap/>
            <w:tcMar>
              <w:left w:w="85" w:type="dxa"/>
              <w:right w:w="85" w:type="dxa"/>
            </w:tcMar>
            <w:hideMark/>
          </w:tcPr>
          <w:p w14:paraId="309081BD" w14:textId="77777777" w:rsidR="001B11FE" w:rsidRPr="00D2319F" w:rsidRDefault="001B11FE" w:rsidP="00B22EF9">
            <w:pPr>
              <w:pStyle w:val="Tabletext10"/>
              <w:jc w:val="center"/>
              <w:rPr>
                <w:b/>
                <w:bCs/>
                <w:lang w:val="en-US"/>
              </w:rPr>
            </w:pPr>
            <w:r w:rsidRPr="00D2319F">
              <w:rPr>
                <w:b/>
                <w:bCs/>
                <w:lang w:val="en-US"/>
              </w:rPr>
              <w:t>BCC</w:t>
            </w:r>
          </w:p>
        </w:tc>
        <w:tc>
          <w:tcPr>
            <w:tcW w:w="3232" w:type="dxa"/>
            <w:tcBorders>
              <w:top w:val="nil"/>
              <w:left w:val="nil"/>
              <w:bottom w:val="single" w:sz="4" w:space="0" w:color="auto"/>
              <w:right w:val="single" w:sz="4" w:space="0" w:color="auto"/>
            </w:tcBorders>
            <w:shd w:val="clear" w:color="auto" w:fill="auto"/>
            <w:noWrap/>
            <w:tcMar>
              <w:left w:w="85" w:type="dxa"/>
              <w:right w:w="85" w:type="dxa"/>
            </w:tcMar>
            <w:hideMark/>
          </w:tcPr>
          <w:p w14:paraId="32CDEDED" w14:textId="77777777" w:rsidR="001B11FE" w:rsidRPr="00D2319F" w:rsidRDefault="001B11FE" w:rsidP="00B22EF9">
            <w:pPr>
              <w:pStyle w:val="Tabletext10"/>
              <w:rPr>
                <w:b/>
                <w:bCs/>
                <w:lang w:val="en-US"/>
              </w:rPr>
            </w:pPr>
            <w:r w:rsidRPr="00D2319F">
              <w:rPr>
                <w:b/>
                <w:bCs/>
                <w:lang w:val="en-US"/>
              </w:rPr>
              <w:t>Person. Identification. Identifier</w:t>
            </w:r>
          </w:p>
        </w:tc>
        <w:tc>
          <w:tcPr>
            <w:tcW w:w="3518" w:type="dxa"/>
            <w:tcBorders>
              <w:top w:val="nil"/>
              <w:left w:val="nil"/>
              <w:bottom w:val="single" w:sz="4" w:space="0" w:color="auto"/>
              <w:right w:val="single" w:sz="4" w:space="0" w:color="auto"/>
            </w:tcBorders>
            <w:shd w:val="clear" w:color="auto" w:fill="auto"/>
            <w:tcMar>
              <w:left w:w="85" w:type="dxa"/>
              <w:right w:w="85" w:type="dxa"/>
            </w:tcMar>
            <w:hideMark/>
          </w:tcPr>
          <w:p w14:paraId="212D74C4" w14:textId="77777777" w:rsidR="001B11FE" w:rsidRPr="00D2319F" w:rsidRDefault="001B11FE" w:rsidP="00B22EF9">
            <w:pPr>
              <w:pStyle w:val="Tabletext10"/>
              <w:rPr>
                <w:b/>
                <w:bCs/>
                <w:lang w:val="en-US"/>
              </w:rPr>
            </w:pPr>
            <w:r w:rsidRPr="00D2319F">
              <w:rPr>
                <w:b/>
                <w:bCs/>
                <w:lang w:val="en-US"/>
              </w:rPr>
              <w:t>A unique identifier for this person.</w:t>
            </w:r>
          </w:p>
        </w:tc>
      </w:tr>
      <w:tr w:rsidR="001B11FE" w:rsidRPr="008F67B7" w14:paraId="733CE133" w14:textId="77777777" w:rsidTr="004E6D43">
        <w:trPr>
          <w:cantSplit/>
        </w:trPr>
        <w:tc>
          <w:tcPr>
            <w:tcW w:w="397" w:type="dxa"/>
            <w:tcBorders>
              <w:top w:val="nil"/>
              <w:left w:val="single" w:sz="4" w:space="0" w:color="auto"/>
              <w:bottom w:val="single" w:sz="4" w:space="0" w:color="auto"/>
              <w:right w:val="single" w:sz="4" w:space="0" w:color="auto"/>
            </w:tcBorders>
            <w:tcMar>
              <w:left w:w="85" w:type="dxa"/>
              <w:right w:w="85" w:type="dxa"/>
            </w:tcMar>
          </w:tcPr>
          <w:p w14:paraId="027C81B6" w14:textId="295A297D" w:rsidR="001B11FE" w:rsidRPr="008F67B7" w:rsidRDefault="004E6D43" w:rsidP="002B5470">
            <w:pPr>
              <w:pStyle w:val="Tabletext10"/>
              <w:jc w:val="center"/>
              <w:rPr>
                <w:lang w:val="en-US"/>
              </w:rPr>
            </w:pPr>
            <w:r>
              <w:rPr>
                <w:rFonts w:hint="eastAsia"/>
                <w:lang w:val="en-US"/>
              </w:rPr>
              <w:t>5</w:t>
            </w:r>
          </w:p>
        </w:tc>
        <w:tc>
          <w:tcPr>
            <w:tcW w:w="1418" w:type="dxa"/>
            <w:tcBorders>
              <w:top w:val="nil"/>
              <w:left w:val="single" w:sz="4" w:space="0" w:color="auto"/>
              <w:bottom w:val="single" w:sz="4" w:space="0" w:color="auto"/>
              <w:right w:val="single" w:sz="4" w:space="0" w:color="auto"/>
            </w:tcBorders>
            <w:shd w:val="clear" w:color="auto" w:fill="auto"/>
            <w:noWrap/>
            <w:tcMar>
              <w:left w:w="85" w:type="dxa"/>
              <w:right w:w="85" w:type="dxa"/>
            </w:tcMar>
            <w:hideMark/>
          </w:tcPr>
          <w:p w14:paraId="626C207B" w14:textId="2A7FC385" w:rsidR="001B11FE" w:rsidRPr="008F67B7" w:rsidRDefault="001B11FE" w:rsidP="00B22EF9">
            <w:pPr>
              <w:pStyle w:val="Tabletext10"/>
              <w:rPr>
                <w:lang w:val="en-US"/>
              </w:rPr>
            </w:pPr>
            <w:r w:rsidRPr="008F67B7">
              <w:rPr>
                <w:lang w:val="en-US"/>
              </w:rPr>
              <w:t>UN00000076</w:t>
            </w:r>
          </w:p>
        </w:tc>
        <w:tc>
          <w:tcPr>
            <w:tcW w:w="680" w:type="dxa"/>
            <w:tcBorders>
              <w:top w:val="nil"/>
              <w:left w:val="nil"/>
              <w:bottom w:val="single" w:sz="4" w:space="0" w:color="auto"/>
              <w:right w:val="single" w:sz="4" w:space="0" w:color="auto"/>
            </w:tcBorders>
            <w:shd w:val="clear" w:color="auto" w:fill="auto"/>
            <w:noWrap/>
            <w:tcMar>
              <w:left w:w="85" w:type="dxa"/>
              <w:right w:w="85" w:type="dxa"/>
            </w:tcMar>
            <w:hideMark/>
          </w:tcPr>
          <w:p w14:paraId="6926F868" w14:textId="77777777" w:rsidR="001B11FE" w:rsidRPr="008F67B7" w:rsidRDefault="001B11FE" w:rsidP="00B22EF9">
            <w:pPr>
              <w:pStyle w:val="Tabletext10"/>
              <w:jc w:val="center"/>
              <w:rPr>
                <w:b/>
                <w:bCs/>
                <w:lang w:val="en-US"/>
              </w:rPr>
            </w:pPr>
            <w:r w:rsidRPr="008F67B7">
              <w:rPr>
                <w:b/>
                <w:bCs/>
                <w:lang w:val="en-US"/>
              </w:rPr>
              <w:t>BCC</w:t>
            </w:r>
          </w:p>
        </w:tc>
        <w:tc>
          <w:tcPr>
            <w:tcW w:w="3232" w:type="dxa"/>
            <w:tcBorders>
              <w:top w:val="nil"/>
              <w:left w:val="nil"/>
              <w:bottom w:val="single" w:sz="4" w:space="0" w:color="auto"/>
              <w:right w:val="single" w:sz="4" w:space="0" w:color="auto"/>
            </w:tcBorders>
            <w:shd w:val="clear" w:color="auto" w:fill="auto"/>
            <w:noWrap/>
            <w:tcMar>
              <w:left w:w="85" w:type="dxa"/>
              <w:right w:w="85" w:type="dxa"/>
            </w:tcMar>
            <w:hideMark/>
          </w:tcPr>
          <w:p w14:paraId="171492F0" w14:textId="77777777" w:rsidR="001B11FE" w:rsidRPr="008F67B7" w:rsidRDefault="001B11FE" w:rsidP="00B22EF9">
            <w:pPr>
              <w:pStyle w:val="Tabletext10"/>
              <w:rPr>
                <w:lang w:val="en-US"/>
              </w:rPr>
            </w:pPr>
            <w:r w:rsidRPr="008F67B7">
              <w:rPr>
                <w:lang w:val="en-US"/>
              </w:rPr>
              <w:t>Person. Name. Text</w:t>
            </w:r>
          </w:p>
        </w:tc>
        <w:tc>
          <w:tcPr>
            <w:tcW w:w="3518" w:type="dxa"/>
            <w:tcBorders>
              <w:top w:val="nil"/>
              <w:left w:val="nil"/>
              <w:bottom w:val="single" w:sz="4" w:space="0" w:color="auto"/>
              <w:right w:val="single" w:sz="4" w:space="0" w:color="auto"/>
            </w:tcBorders>
            <w:shd w:val="clear" w:color="auto" w:fill="auto"/>
            <w:tcMar>
              <w:left w:w="85" w:type="dxa"/>
              <w:right w:w="85" w:type="dxa"/>
            </w:tcMar>
            <w:hideMark/>
          </w:tcPr>
          <w:p w14:paraId="0B55BCE9" w14:textId="77777777" w:rsidR="001B11FE" w:rsidRPr="008F67B7" w:rsidRDefault="001B11FE" w:rsidP="00B22EF9">
            <w:pPr>
              <w:pStyle w:val="Tabletext10"/>
              <w:rPr>
                <w:lang w:val="en-US"/>
              </w:rPr>
            </w:pPr>
            <w:r w:rsidRPr="008F67B7">
              <w:rPr>
                <w:lang w:val="en-US"/>
              </w:rPr>
              <w:t>A name or set of names, expressed as text, by which this person is known.</w:t>
            </w:r>
          </w:p>
        </w:tc>
      </w:tr>
      <w:tr w:rsidR="001B11FE" w:rsidRPr="008F67B7" w14:paraId="5274C844" w14:textId="77777777" w:rsidTr="004E6D43">
        <w:trPr>
          <w:cantSplit/>
        </w:trPr>
        <w:tc>
          <w:tcPr>
            <w:tcW w:w="397" w:type="dxa"/>
            <w:tcBorders>
              <w:top w:val="nil"/>
              <w:left w:val="single" w:sz="4" w:space="0" w:color="auto"/>
              <w:bottom w:val="single" w:sz="4" w:space="0" w:color="auto"/>
              <w:right w:val="single" w:sz="4" w:space="0" w:color="auto"/>
            </w:tcBorders>
            <w:tcMar>
              <w:left w:w="85" w:type="dxa"/>
              <w:right w:w="85" w:type="dxa"/>
            </w:tcMar>
          </w:tcPr>
          <w:p w14:paraId="07ED7C41" w14:textId="3FF711E3" w:rsidR="001B11FE" w:rsidRPr="008F67B7" w:rsidRDefault="004E6D43" w:rsidP="002B5470">
            <w:pPr>
              <w:pStyle w:val="Tabletext10"/>
              <w:jc w:val="center"/>
              <w:rPr>
                <w:lang w:val="en-US"/>
              </w:rPr>
            </w:pPr>
            <w:r>
              <w:rPr>
                <w:rFonts w:hint="eastAsia"/>
                <w:lang w:val="en-US"/>
              </w:rPr>
              <w:t>6</w:t>
            </w:r>
          </w:p>
        </w:tc>
        <w:tc>
          <w:tcPr>
            <w:tcW w:w="1418" w:type="dxa"/>
            <w:tcBorders>
              <w:top w:val="nil"/>
              <w:left w:val="single" w:sz="4" w:space="0" w:color="auto"/>
              <w:bottom w:val="single" w:sz="4" w:space="0" w:color="auto"/>
              <w:right w:val="single" w:sz="4" w:space="0" w:color="auto"/>
            </w:tcBorders>
            <w:shd w:val="clear" w:color="auto" w:fill="auto"/>
            <w:noWrap/>
            <w:tcMar>
              <w:left w:w="85" w:type="dxa"/>
              <w:right w:w="85" w:type="dxa"/>
            </w:tcMar>
            <w:hideMark/>
          </w:tcPr>
          <w:p w14:paraId="37B53914" w14:textId="7D88E606" w:rsidR="001B11FE" w:rsidRPr="008F67B7" w:rsidRDefault="001B11FE" w:rsidP="001B65A5">
            <w:pPr>
              <w:pStyle w:val="Tabletext10"/>
              <w:rPr>
                <w:lang w:val="en-US"/>
              </w:rPr>
            </w:pPr>
            <w:r w:rsidRPr="008F67B7">
              <w:rPr>
                <w:lang w:val="en-US"/>
              </w:rPr>
              <w:t>UN00008726</w:t>
            </w:r>
          </w:p>
        </w:tc>
        <w:tc>
          <w:tcPr>
            <w:tcW w:w="680" w:type="dxa"/>
            <w:tcBorders>
              <w:top w:val="nil"/>
              <w:left w:val="nil"/>
              <w:bottom w:val="single" w:sz="4" w:space="0" w:color="auto"/>
              <w:right w:val="single" w:sz="4" w:space="0" w:color="auto"/>
            </w:tcBorders>
            <w:shd w:val="clear" w:color="auto" w:fill="auto"/>
            <w:noWrap/>
            <w:tcMar>
              <w:left w:w="85" w:type="dxa"/>
              <w:right w:w="85" w:type="dxa"/>
            </w:tcMar>
            <w:hideMark/>
          </w:tcPr>
          <w:p w14:paraId="3E5B8198" w14:textId="77777777" w:rsidR="001B11FE" w:rsidRPr="008F67B7" w:rsidRDefault="001B11FE" w:rsidP="001B65A5">
            <w:pPr>
              <w:pStyle w:val="Tabletext10"/>
              <w:jc w:val="center"/>
              <w:rPr>
                <w:b/>
                <w:bCs/>
                <w:lang w:val="en-US"/>
              </w:rPr>
            </w:pPr>
            <w:r w:rsidRPr="008F67B7">
              <w:rPr>
                <w:b/>
                <w:bCs/>
                <w:lang w:val="en-US"/>
              </w:rPr>
              <w:t>BCC</w:t>
            </w:r>
          </w:p>
        </w:tc>
        <w:tc>
          <w:tcPr>
            <w:tcW w:w="3232" w:type="dxa"/>
            <w:tcBorders>
              <w:top w:val="nil"/>
              <w:left w:val="nil"/>
              <w:bottom w:val="single" w:sz="4" w:space="0" w:color="auto"/>
              <w:right w:val="single" w:sz="4" w:space="0" w:color="auto"/>
            </w:tcBorders>
            <w:shd w:val="clear" w:color="auto" w:fill="auto"/>
            <w:noWrap/>
            <w:tcMar>
              <w:left w:w="85" w:type="dxa"/>
              <w:right w:w="85" w:type="dxa"/>
            </w:tcMar>
            <w:hideMark/>
          </w:tcPr>
          <w:p w14:paraId="57876914" w14:textId="77777777" w:rsidR="001B11FE" w:rsidRPr="008F67B7" w:rsidRDefault="001B11FE" w:rsidP="001B65A5">
            <w:pPr>
              <w:pStyle w:val="Tabletext10"/>
              <w:rPr>
                <w:lang w:val="en-US"/>
              </w:rPr>
            </w:pPr>
            <w:r w:rsidRPr="008F67B7">
              <w:rPr>
                <w:lang w:val="en-US"/>
              </w:rPr>
              <w:t>Person. Title. Code</w:t>
            </w:r>
          </w:p>
        </w:tc>
        <w:tc>
          <w:tcPr>
            <w:tcW w:w="3518" w:type="dxa"/>
            <w:tcBorders>
              <w:top w:val="nil"/>
              <w:left w:val="nil"/>
              <w:bottom w:val="single" w:sz="4" w:space="0" w:color="auto"/>
              <w:right w:val="single" w:sz="4" w:space="0" w:color="auto"/>
            </w:tcBorders>
            <w:shd w:val="clear" w:color="auto" w:fill="auto"/>
            <w:tcMar>
              <w:left w:w="85" w:type="dxa"/>
              <w:right w:w="85" w:type="dxa"/>
            </w:tcMar>
            <w:hideMark/>
          </w:tcPr>
          <w:p w14:paraId="00D6FB56" w14:textId="77777777" w:rsidR="001B11FE" w:rsidRPr="008F67B7" w:rsidRDefault="001B11FE" w:rsidP="001B65A5">
            <w:pPr>
              <w:pStyle w:val="Tabletext10"/>
              <w:rPr>
                <w:lang w:val="en-US"/>
              </w:rPr>
            </w:pPr>
            <w:r w:rsidRPr="008F67B7">
              <w:rPr>
                <w:lang w:val="en-US"/>
              </w:rPr>
              <w:t>A code specifying a title for this person.</w:t>
            </w:r>
          </w:p>
        </w:tc>
      </w:tr>
      <w:tr w:rsidR="001B11FE" w:rsidRPr="008F67B7" w14:paraId="1C1D1AAC" w14:textId="77777777" w:rsidTr="004E6D43">
        <w:trPr>
          <w:cantSplit/>
        </w:trPr>
        <w:tc>
          <w:tcPr>
            <w:tcW w:w="397" w:type="dxa"/>
            <w:tcBorders>
              <w:top w:val="nil"/>
              <w:left w:val="single" w:sz="4" w:space="0" w:color="auto"/>
              <w:bottom w:val="single" w:sz="4" w:space="0" w:color="auto"/>
              <w:right w:val="single" w:sz="4" w:space="0" w:color="auto"/>
            </w:tcBorders>
            <w:tcMar>
              <w:left w:w="85" w:type="dxa"/>
              <w:right w:w="85" w:type="dxa"/>
            </w:tcMar>
          </w:tcPr>
          <w:p w14:paraId="5BA60E81" w14:textId="3D8E8FAE" w:rsidR="001B11FE" w:rsidRPr="008F67B7" w:rsidRDefault="004E6D43" w:rsidP="002B5470">
            <w:pPr>
              <w:pStyle w:val="Tabletext10"/>
              <w:jc w:val="center"/>
              <w:rPr>
                <w:lang w:val="en-US"/>
              </w:rPr>
            </w:pPr>
            <w:r>
              <w:rPr>
                <w:rFonts w:hint="eastAsia"/>
                <w:lang w:val="en-US"/>
              </w:rPr>
              <w:t>7</w:t>
            </w:r>
          </w:p>
        </w:tc>
        <w:tc>
          <w:tcPr>
            <w:tcW w:w="1418" w:type="dxa"/>
            <w:tcBorders>
              <w:top w:val="nil"/>
              <w:left w:val="single" w:sz="4" w:space="0" w:color="auto"/>
              <w:bottom w:val="single" w:sz="4" w:space="0" w:color="auto"/>
              <w:right w:val="single" w:sz="4" w:space="0" w:color="auto"/>
            </w:tcBorders>
            <w:shd w:val="clear" w:color="auto" w:fill="auto"/>
            <w:noWrap/>
            <w:tcMar>
              <w:left w:w="85" w:type="dxa"/>
              <w:right w:w="85" w:type="dxa"/>
            </w:tcMar>
            <w:hideMark/>
          </w:tcPr>
          <w:p w14:paraId="0BE0C9B6" w14:textId="3CC48EC6" w:rsidR="001B11FE" w:rsidRPr="008F67B7" w:rsidRDefault="001B11FE" w:rsidP="00B22EF9">
            <w:pPr>
              <w:pStyle w:val="Tabletext10"/>
              <w:rPr>
                <w:lang w:val="en-US"/>
              </w:rPr>
            </w:pPr>
            <w:r w:rsidRPr="008F67B7">
              <w:rPr>
                <w:lang w:val="en-US"/>
              </w:rPr>
              <w:t>UN00002554</w:t>
            </w:r>
          </w:p>
        </w:tc>
        <w:tc>
          <w:tcPr>
            <w:tcW w:w="680" w:type="dxa"/>
            <w:tcBorders>
              <w:top w:val="nil"/>
              <w:left w:val="nil"/>
              <w:bottom w:val="single" w:sz="4" w:space="0" w:color="auto"/>
              <w:right w:val="single" w:sz="4" w:space="0" w:color="auto"/>
            </w:tcBorders>
            <w:shd w:val="clear" w:color="auto" w:fill="auto"/>
            <w:noWrap/>
            <w:tcMar>
              <w:left w:w="85" w:type="dxa"/>
              <w:right w:w="85" w:type="dxa"/>
            </w:tcMar>
            <w:hideMark/>
          </w:tcPr>
          <w:p w14:paraId="49A706C3" w14:textId="77777777" w:rsidR="001B11FE" w:rsidRPr="008F67B7" w:rsidRDefault="001B11FE" w:rsidP="00B22EF9">
            <w:pPr>
              <w:pStyle w:val="Tabletext10"/>
              <w:jc w:val="center"/>
              <w:rPr>
                <w:b/>
                <w:bCs/>
                <w:lang w:val="en-US"/>
              </w:rPr>
            </w:pPr>
            <w:r w:rsidRPr="008F67B7">
              <w:rPr>
                <w:b/>
                <w:bCs/>
                <w:lang w:val="en-US"/>
              </w:rPr>
              <w:t>BCC</w:t>
            </w:r>
          </w:p>
        </w:tc>
        <w:tc>
          <w:tcPr>
            <w:tcW w:w="3232" w:type="dxa"/>
            <w:tcBorders>
              <w:top w:val="nil"/>
              <w:left w:val="nil"/>
              <w:bottom w:val="single" w:sz="4" w:space="0" w:color="auto"/>
              <w:right w:val="single" w:sz="4" w:space="0" w:color="auto"/>
            </w:tcBorders>
            <w:shd w:val="clear" w:color="auto" w:fill="auto"/>
            <w:noWrap/>
            <w:tcMar>
              <w:left w:w="85" w:type="dxa"/>
              <w:right w:w="85" w:type="dxa"/>
            </w:tcMar>
            <w:hideMark/>
          </w:tcPr>
          <w:p w14:paraId="27BB30CC" w14:textId="77777777" w:rsidR="001B11FE" w:rsidRPr="008F67B7" w:rsidRDefault="001B11FE" w:rsidP="00B22EF9">
            <w:pPr>
              <w:pStyle w:val="Tabletext10"/>
              <w:rPr>
                <w:lang w:val="en-US"/>
              </w:rPr>
            </w:pPr>
            <w:r w:rsidRPr="008F67B7">
              <w:rPr>
                <w:lang w:val="en-US"/>
              </w:rPr>
              <w:t>Person. Retirement. Date Time</w:t>
            </w:r>
          </w:p>
        </w:tc>
        <w:tc>
          <w:tcPr>
            <w:tcW w:w="3518" w:type="dxa"/>
            <w:tcBorders>
              <w:top w:val="nil"/>
              <w:left w:val="nil"/>
              <w:bottom w:val="single" w:sz="4" w:space="0" w:color="auto"/>
              <w:right w:val="single" w:sz="4" w:space="0" w:color="auto"/>
            </w:tcBorders>
            <w:shd w:val="clear" w:color="auto" w:fill="auto"/>
            <w:tcMar>
              <w:left w:w="85" w:type="dxa"/>
              <w:right w:w="85" w:type="dxa"/>
            </w:tcMar>
            <w:hideMark/>
          </w:tcPr>
          <w:p w14:paraId="534BC04D" w14:textId="77777777" w:rsidR="001B11FE" w:rsidRPr="008F67B7" w:rsidRDefault="001B11FE" w:rsidP="00B22EF9">
            <w:pPr>
              <w:pStyle w:val="Tabletext10"/>
              <w:rPr>
                <w:lang w:val="en-US"/>
              </w:rPr>
            </w:pPr>
            <w:r w:rsidRPr="008F67B7">
              <w:rPr>
                <w:lang w:val="en-US"/>
              </w:rPr>
              <w:t>The date, time, date time, or other date time value of retirement of the person.</w:t>
            </w:r>
          </w:p>
        </w:tc>
      </w:tr>
      <w:tr w:rsidR="001B11FE" w:rsidRPr="008F67B7" w14:paraId="00ECB17D" w14:textId="77777777" w:rsidTr="004E6D43">
        <w:trPr>
          <w:cantSplit/>
        </w:trPr>
        <w:tc>
          <w:tcPr>
            <w:tcW w:w="397" w:type="dxa"/>
            <w:tcBorders>
              <w:top w:val="nil"/>
              <w:left w:val="single" w:sz="4" w:space="0" w:color="auto"/>
              <w:bottom w:val="single" w:sz="4" w:space="0" w:color="auto"/>
              <w:right w:val="single" w:sz="4" w:space="0" w:color="auto"/>
            </w:tcBorders>
            <w:tcMar>
              <w:left w:w="85" w:type="dxa"/>
              <w:right w:w="85" w:type="dxa"/>
            </w:tcMar>
          </w:tcPr>
          <w:p w14:paraId="400C94E7" w14:textId="017E0B74" w:rsidR="001B11FE" w:rsidRPr="008F67B7" w:rsidRDefault="004E6D43" w:rsidP="002B5470">
            <w:pPr>
              <w:pStyle w:val="Tabletext10"/>
              <w:jc w:val="center"/>
              <w:rPr>
                <w:lang w:val="en-US"/>
              </w:rPr>
            </w:pPr>
            <w:r>
              <w:rPr>
                <w:lang w:val="en-US"/>
              </w:rPr>
              <w:t>8</w:t>
            </w:r>
          </w:p>
        </w:tc>
        <w:tc>
          <w:tcPr>
            <w:tcW w:w="1418" w:type="dxa"/>
            <w:tcBorders>
              <w:top w:val="nil"/>
              <w:left w:val="single" w:sz="4" w:space="0" w:color="auto"/>
              <w:bottom w:val="single" w:sz="4" w:space="0" w:color="auto"/>
              <w:right w:val="single" w:sz="4" w:space="0" w:color="auto"/>
            </w:tcBorders>
            <w:shd w:val="clear" w:color="auto" w:fill="auto"/>
            <w:noWrap/>
            <w:tcMar>
              <w:left w:w="85" w:type="dxa"/>
              <w:right w:w="85" w:type="dxa"/>
            </w:tcMar>
            <w:hideMark/>
          </w:tcPr>
          <w:p w14:paraId="087BCFEE" w14:textId="0C875D22" w:rsidR="001B11FE" w:rsidRPr="008F67B7" w:rsidRDefault="001B11FE" w:rsidP="001B65A5">
            <w:pPr>
              <w:pStyle w:val="Tabletext10"/>
              <w:rPr>
                <w:lang w:val="en-US"/>
              </w:rPr>
            </w:pPr>
            <w:r w:rsidRPr="008F67B7">
              <w:rPr>
                <w:lang w:val="en-US"/>
              </w:rPr>
              <w:t>UN00002557</w:t>
            </w:r>
          </w:p>
        </w:tc>
        <w:tc>
          <w:tcPr>
            <w:tcW w:w="680" w:type="dxa"/>
            <w:tcBorders>
              <w:top w:val="nil"/>
              <w:left w:val="nil"/>
              <w:bottom w:val="single" w:sz="4" w:space="0" w:color="auto"/>
              <w:right w:val="single" w:sz="4" w:space="0" w:color="auto"/>
            </w:tcBorders>
            <w:shd w:val="clear" w:color="auto" w:fill="auto"/>
            <w:noWrap/>
            <w:tcMar>
              <w:left w:w="85" w:type="dxa"/>
              <w:right w:w="85" w:type="dxa"/>
            </w:tcMar>
            <w:hideMark/>
          </w:tcPr>
          <w:p w14:paraId="10E48B78" w14:textId="77777777" w:rsidR="001B11FE" w:rsidRPr="008F67B7" w:rsidRDefault="001B11FE" w:rsidP="001B65A5">
            <w:pPr>
              <w:pStyle w:val="Tabletext10"/>
              <w:jc w:val="center"/>
              <w:rPr>
                <w:b/>
                <w:bCs/>
                <w:lang w:val="en-US"/>
              </w:rPr>
            </w:pPr>
            <w:r w:rsidRPr="008F67B7">
              <w:rPr>
                <w:b/>
                <w:bCs/>
                <w:lang w:val="en-US"/>
              </w:rPr>
              <w:t>BCC</w:t>
            </w:r>
          </w:p>
        </w:tc>
        <w:tc>
          <w:tcPr>
            <w:tcW w:w="3232" w:type="dxa"/>
            <w:tcBorders>
              <w:top w:val="nil"/>
              <w:left w:val="nil"/>
              <w:bottom w:val="single" w:sz="4" w:space="0" w:color="auto"/>
              <w:right w:val="single" w:sz="4" w:space="0" w:color="auto"/>
            </w:tcBorders>
            <w:shd w:val="clear" w:color="auto" w:fill="auto"/>
            <w:noWrap/>
            <w:tcMar>
              <w:left w:w="85" w:type="dxa"/>
              <w:right w:w="85" w:type="dxa"/>
            </w:tcMar>
            <w:hideMark/>
          </w:tcPr>
          <w:p w14:paraId="2AC7424D" w14:textId="77777777" w:rsidR="001B11FE" w:rsidRPr="008F67B7" w:rsidRDefault="001B11FE" w:rsidP="001B65A5">
            <w:pPr>
              <w:pStyle w:val="Tabletext10"/>
              <w:rPr>
                <w:lang w:val="en-US"/>
              </w:rPr>
            </w:pPr>
            <w:r w:rsidRPr="008F67B7">
              <w:rPr>
                <w:lang w:val="en-US"/>
              </w:rPr>
              <w:t>Person. Employment Status. Code</w:t>
            </w:r>
          </w:p>
        </w:tc>
        <w:tc>
          <w:tcPr>
            <w:tcW w:w="3518" w:type="dxa"/>
            <w:tcBorders>
              <w:top w:val="nil"/>
              <w:left w:val="nil"/>
              <w:bottom w:val="single" w:sz="4" w:space="0" w:color="auto"/>
              <w:right w:val="single" w:sz="4" w:space="0" w:color="auto"/>
            </w:tcBorders>
            <w:shd w:val="clear" w:color="auto" w:fill="auto"/>
            <w:tcMar>
              <w:left w:w="85" w:type="dxa"/>
              <w:right w:w="85" w:type="dxa"/>
            </w:tcMar>
            <w:hideMark/>
          </w:tcPr>
          <w:p w14:paraId="3947574B" w14:textId="77777777" w:rsidR="001B11FE" w:rsidRPr="008F67B7" w:rsidRDefault="001B11FE" w:rsidP="001B65A5">
            <w:pPr>
              <w:pStyle w:val="Tabletext10"/>
              <w:rPr>
                <w:lang w:val="en-US"/>
              </w:rPr>
            </w:pPr>
            <w:r w:rsidRPr="008F67B7">
              <w:rPr>
                <w:lang w:val="en-US"/>
              </w:rPr>
              <w:t>The code specifying the status of employment of the person, such as self-employed, retired, unemployed.</w:t>
            </w:r>
          </w:p>
        </w:tc>
      </w:tr>
      <w:tr w:rsidR="001B11FE" w:rsidRPr="008F67B7" w14:paraId="46C6245D" w14:textId="77777777" w:rsidTr="004E6D43">
        <w:trPr>
          <w:cantSplit/>
        </w:trPr>
        <w:tc>
          <w:tcPr>
            <w:tcW w:w="397" w:type="dxa"/>
            <w:tcBorders>
              <w:top w:val="nil"/>
              <w:left w:val="single" w:sz="4" w:space="0" w:color="auto"/>
              <w:bottom w:val="single" w:sz="4" w:space="0" w:color="auto"/>
              <w:right w:val="single" w:sz="4" w:space="0" w:color="auto"/>
            </w:tcBorders>
            <w:tcMar>
              <w:left w:w="85" w:type="dxa"/>
              <w:right w:w="85" w:type="dxa"/>
            </w:tcMar>
          </w:tcPr>
          <w:p w14:paraId="06085539" w14:textId="5DBE269E" w:rsidR="001B11FE" w:rsidRPr="008F67B7" w:rsidRDefault="004E6D43" w:rsidP="002B5470">
            <w:pPr>
              <w:pStyle w:val="Tabletext10"/>
              <w:jc w:val="center"/>
              <w:rPr>
                <w:lang w:val="en-US"/>
              </w:rPr>
            </w:pPr>
            <w:r>
              <w:rPr>
                <w:lang w:val="en-US"/>
              </w:rPr>
              <w:t>9</w:t>
            </w:r>
          </w:p>
        </w:tc>
        <w:tc>
          <w:tcPr>
            <w:tcW w:w="1418" w:type="dxa"/>
            <w:tcBorders>
              <w:top w:val="nil"/>
              <w:left w:val="single" w:sz="4" w:space="0" w:color="auto"/>
              <w:bottom w:val="single" w:sz="4" w:space="0" w:color="auto"/>
              <w:right w:val="single" w:sz="4" w:space="0" w:color="auto"/>
            </w:tcBorders>
            <w:shd w:val="clear" w:color="auto" w:fill="auto"/>
            <w:noWrap/>
            <w:tcMar>
              <w:left w:w="85" w:type="dxa"/>
              <w:right w:w="85" w:type="dxa"/>
            </w:tcMar>
            <w:hideMark/>
          </w:tcPr>
          <w:p w14:paraId="77895BF9" w14:textId="3DB93A8F" w:rsidR="001B11FE" w:rsidRPr="008F67B7" w:rsidRDefault="001B11FE" w:rsidP="00B22EF9">
            <w:pPr>
              <w:pStyle w:val="Tabletext10"/>
              <w:rPr>
                <w:lang w:val="en-US"/>
              </w:rPr>
            </w:pPr>
            <w:r w:rsidRPr="008F67B7">
              <w:rPr>
                <w:lang w:val="en-US"/>
              </w:rPr>
              <w:t>UN00008669</w:t>
            </w:r>
          </w:p>
        </w:tc>
        <w:tc>
          <w:tcPr>
            <w:tcW w:w="680" w:type="dxa"/>
            <w:tcBorders>
              <w:top w:val="nil"/>
              <w:left w:val="nil"/>
              <w:bottom w:val="single" w:sz="4" w:space="0" w:color="auto"/>
              <w:right w:val="single" w:sz="4" w:space="0" w:color="auto"/>
            </w:tcBorders>
            <w:shd w:val="clear" w:color="auto" w:fill="auto"/>
            <w:noWrap/>
            <w:tcMar>
              <w:left w:w="85" w:type="dxa"/>
              <w:right w:w="85" w:type="dxa"/>
            </w:tcMar>
            <w:hideMark/>
          </w:tcPr>
          <w:p w14:paraId="6B9A5CF6" w14:textId="77777777" w:rsidR="001B11FE" w:rsidRPr="008F67B7" w:rsidRDefault="001B11FE" w:rsidP="00B22EF9">
            <w:pPr>
              <w:pStyle w:val="Tabletext10"/>
              <w:jc w:val="center"/>
              <w:rPr>
                <w:b/>
                <w:bCs/>
                <w:lang w:val="en-US"/>
              </w:rPr>
            </w:pPr>
            <w:r w:rsidRPr="008F67B7">
              <w:rPr>
                <w:b/>
                <w:bCs/>
                <w:lang w:val="en-US"/>
              </w:rPr>
              <w:t>BCC</w:t>
            </w:r>
          </w:p>
        </w:tc>
        <w:tc>
          <w:tcPr>
            <w:tcW w:w="3232" w:type="dxa"/>
            <w:tcBorders>
              <w:top w:val="nil"/>
              <w:left w:val="nil"/>
              <w:bottom w:val="single" w:sz="4" w:space="0" w:color="auto"/>
              <w:right w:val="single" w:sz="4" w:space="0" w:color="auto"/>
            </w:tcBorders>
            <w:shd w:val="clear" w:color="auto" w:fill="auto"/>
            <w:noWrap/>
            <w:tcMar>
              <w:left w:w="85" w:type="dxa"/>
              <w:right w:w="85" w:type="dxa"/>
            </w:tcMar>
            <w:hideMark/>
          </w:tcPr>
          <w:p w14:paraId="1BED2CCD" w14:textId="77777777" w:rsidR="001B11FE" w:rsidRPr="008F67B7" w:rsidRDefault="001B11FE" w:rsidP="00B22EF9">
            <w:pPr>
              <w:pStyle w:val="Tabletext10"/>
              <w:rPr>
                <w:lang w:val="en-US"/>
              </w:rPr>
            </w:pPr>
            <w:r w:rsidRPr="008F67B7">
              <w:rPr>
                <w:lang w:val="en-US"/>
              </w:rPr>
              <w:t>Person. Role. Code</w:t>
            </w:r>
          </w:p>
        </w:tc>
        <w:tc>
          <w:tcPr>
            <w:tcW w:w="3518" w:type="dxa"/>
            <w:tcBorders>
              <w:top w:val="nil"/>
              <w:left w:val="nil"/>
              <w:bottom w:val="single" w:sz="4" w:space="0" w:color="auto"/>
              <w:right w:val="single" w:sz="4" w:space="0" w:color="auto"/>
            </w:tcBorders>
            <w:shd w:val="clear" w:color="auto" w:fill="auto"/>
            <w:tcMar>
              <w:left w:w="85" w:type="dxa"/>
              <w:right w:w="85" w:type="dxa"/>
            </w:tcMar>
            <w:hideMark/>
          </w:tcPr>
          <w:p w14:paraId="74DC6972" w14:textId="77777777" w:rsidR="001B11FE" w:rsidRPr="008F67B7" w:rsidRDefault="001B11FE" w:rsidP="00B22EF9">
            <w:pPr>
              <w:pStyle w:val="Tabletext10"/>
              <w:rPr>
                <w:lang w:val="en-US"/>
              </w:rPr>
            </w:pPr>
            <w:r w:rsidRPr="008F67B7">
              <w:rPr>
                <w:lang w:val="en-US"/>
              </w:rPr>
              <w:t>A code specifying a role for this person.</w:t>
            </w:r>
          </w:p>
        </w:tc>
      </w:tr>
      <w:tr w:rsidR="001B11FE" w:rsidRPr="008F67B7" w14:paraId="1BABFACF" w14:textId="77777777" w:rsidTr="004E6D43">
        <w:trPr>
          <w:cantSplit/>
        </w:trPr>
        <w:tc>
          <w:tcPr>
            <w:tcW w:w="397" w:type="dxa"/>
            <w:tcBorders>
              <w:top w:val="nil"/>
              <w:left w:val="single" w:sz="4" w:space="0" w:color="auto"/>
              <w:bottom w:val="single" w:sz="4" w:space="0" w:color="auto"/>
              <w:right w:val="single" w:sz="4" w:space="0" w:color="auto"/>
            </w:tcBorders>
            <w:tcMar>
              <w:left w:w="85" w:type="dxa"/>
              <w:right w:w="85" w:type="dxa"/>
            </w:tcMar>
          </w:tcPr>
          <w:p w14:paraId="659BF325" w14:textId="37691424" w:rsidR="001B11FE" w:rsidRPr="008F67B7" w:rsidRDefault="004E6D43" w:rsidP="002B5470">
            <w:pPr>
              <w:pStyle w:val="Tabletext10"/>
              <w:jc w:val="center"/>
              <w:rPr>
                <w:lang w:val="en-US"/>
              </w:rPr>
            </w:pPr>
            <w:r>
              <w:rPr>
                <w:lang w:val="en-US"/>
              </w:rPr>
              <w:t>10</w:t>
            </w:r>
          </w:p>
        </w:tc>
        <w:tc>
          <w:tcPr>
            <w:tcW w:w="1418" w:type="dxa"/>
            <w:tcBorders>
              <w:top w:val="nil"/>
              <w:left w:val="single" w:sz="4" w:space="0" w:color="auto"/>
              <w:bottom w:val="single" w:sz="4" w:space="0" w:color="auto"/>
              <w:right w:val="single" w:sz="4" w:space="0" w:color="auto"/>
            </w:tcBorders>
            <w:shd w:val="clear" w:color="auto" w:fill="auto"/>
            <w:noWrap/>
            <w:tcMar>
              <w:left w:w="85" w:type="dxa"/>
              <w:right w:w="85" w:type="dxa"/>
            </w:tcMar>
            <w:hideMark/>
          </w:tcPr>
          <w:p w14:paraId="1E3CBA0A" w14:textId="08BA13F2" w:rsidR="001B11FE" w:rsidRPr="008F67B7" w:rsidRDefault="001B11FE" w:rsidP="001B65A5">
            <w:pPr>
              <w:pStyle w:val="Tabletext10"/>
              <w:rPr>
                <w:lang w:val="en-US"/>
              </w:rPr>
            </w:pPr>
            <w:r w:rsidRPr="008F67B7">
              <w:rPr>
                <w:lang w:val="en-US"/>
              </w:rPr>
              <w:t>UN00003002</w:t>
            </w:r>
          </w:p>
        </w:tc>
        <w:tc>
          <w:tcPr>
            <w:tcW w:w="680" w:type="dxa"/>
            <w:tcBorders>
              <w:top w:val="nil"/>
              <w:left w:val="nil"/>
              <w:bottom w:val="single" w:sz="4" w:space="0" w:color="auto"/>
              <w:right w:val="single" w:sz="4" w:space="0" w:color="auto"/>
            </w:tcBorders>
            <w:shd w:val="clear" w:color="auto" w:fill="auto"/>
            <w:noWrap/>
            <w:tcMar>
              <w:left w:w="85" w:type="dxa"/>
              <w:right w:w="85" w:type="dxa"/>
            </w:tcMar>
            <w:hideMark/>
          </w:tcPr>
          <w:p w14:paraId="1AB9C14A" w14:textId="77777777" w:rsidR="001B11FE" w:rsidRPr="008F67B7" w:rsidRDefault="001B11FE" w:rsidP="001B65A5">
            <w:pPr>
              <w:pStyle w:val="Tabletext10"/>
              <w:jc w:val="center"/>
              <w:rPr>
                <w:b/>
                <w:bCs/>
                <w:lang w:val="en-US"/>
              </w:rPr>
            </w:pPr>
            <w:r w:rsidRPr="008F67B7">
              <w:rPr>
                <w:b/>
                <w:bCs/>
                <w:lang w:val="en-US"/>
              </w:rPr>
              <w:t>BCC</w:t>
            </w:r>
          </w:p>
        </w:tc>
        <w:tc>
          <w:tcPr>
            <w:tcW w:w="3232" w:type="dxa"/>
            <w:tcBorders>
              <w:top w:val="nil"/>
              <w:left w:val="nil"/>
              <w:bottom w:val="single" w:sz="4" w:space="0" w:color="auto"/>
              <w:right w:val="single" w:sz="4" w:space="0" w:color="auto"/>
            </w:tcBorders>
            <w:shd w:val="clear" w:color="auto" w:fill="auto"/>
            <w:noWrap/>
            <w:tcMar>
              <w:left w:w="85" w:type="dxa"/>
              <w:right w:w="85" w:type="dxa"/>
            </w:tcMar>
            <w:hideMark/>
          </w:tcPr>
          <w:p w14:paraId="6338FB70" w14:textId="77777777" w:rsidR="001B11FE" w:rsidRPr="008F67B7" w:rsidRDefault="001B11FE" w:rsidP="001B65A5">
            <w:pPr>
              <w:pStyle w:val="Tabletext10"/>
              <w:rPr>
                <w:lang w:val="en-US"/>
              </w:rPr>
            </w:pPr>
            <w:r w:rsidRPr="008F67B7">
              <w:rPr>
                <w:lang w:val="en-US"/>
              </w:rPr>
              <w:t>Person. Role. Text</w:t>
            </w:r>
          </w:p>
        </w:tc>
        <w:tc>
          <w:tcPr>
            <w:tcW w:w="3518" w:type="dxa"/>
            <w:tcBorders>
              <w:top w:val="nil"/>
              <w:left w:val="nil"/>
              <w:bottom w:val="single" w:sz="4" w:space="0" w:color="auto"/>
              <w:right w:val="single" w:sz="4" w:space="0" w:color="auto"/>
            </w:tcBorders>
            <w:shd w:val="clear" w:color="auto" w:fill="auto"/>
            <w:tcMar>
              <w:left w:w="85" w:type="dxa"/>
              <w:right w:w="85" w:type="dxa"/>
            </w:tcMar>
            <w:hideMark/>
          </w:tcPr>
          <w:p w14:paraId="1C12E370" w14:textId="77777777" w:rsidR="001B11FE" w:rsidRPr="008F67B7" w:rsidRDefault="001B11FE" w:rsidP="001B65A5">
            <w:pPr>
              <w:pStyle w:val="Tabletext10"/>
              <w:rPr>
                <w:lang w:val="en-US"/>
              </w:rPr>
            </w:pPr>
            <w:r w:rsidRPr="008F67B7">
              <w:rPr>
                <w:lang w:val="en-US"/>
              </w:rPr>
              <w:t>A role, expressed as text, for this person.</w:t>
            </w:r>
          </w:p>
        </w:tc>
      </w:tr>
      <w:tr w:rsidR="001B11FE" w:rsidRPr="008F67B7" w14:paraId="1E646595" w14:textId="77777777" w:rsidTr="00011459">
        <w:trPr>
          <w:cantSplit/>
        </w:trPr>
        <w:tc>
          <w:tcPr>
            <w:tcW w:w="397" w:type="dxa"/>
            <w:tcBorders>
              <w:top w:val="nil"/>
              <w:left w:val="single" w:sz="4" w:space="0" w:color="auto"/>
              <w:bottom w:val="single" w:sz="4" w:space="0" w:color="auto"/>
              <w:right w:val="single" w:sz="4" w:space="0" w:color="auto"/>
            </w:tcBorders>
            <w:shd w:val="clear" w:color="auto" w:fill="F2F2F2" w:themeFill="background1" w:themeFillShade="F2"/>
            <w:tcMar>
              <w:left w:w="85" w:type="dxa"/>
              <w:right w:w="85" w:type="dxa"/>
            </w:tcMar>
          </w:tcPr>
          <w:p w14:paraId="6332911A" w14:textId="5C373822" w:rsidR="001B11FE" w:rsidRPr="008F67B7" w:rsidRDefault="004E6D43" w:rsidP="002B5470">
            <w:pPr>
              <w:pStyle w:val="Tabletext10"/>
              <w:jc w:val="center"/>
              <w:rPr>
                <w:lang w:val="en-US"/>
              </w:rPr>
            </w:pPr>
            <w:r>
              <w:rPr>
                <w:lang w:val="en-US"/>
              </w:rPr>
              <w:t>11</w:t>
            </w:r>
          </w:p>
        </w:tc>
        <w:tc>
          <w:tcPr>
            <w:tcW w:w="1418" w:type="dxa"/>
            <w:tcBorders>
              <w:top w:val="nil"/>
              <w:left w:val="single" w:sz="4" w:space="0" w:color="auto"/>
              <w:bottom w:val="single" w:sz="4" w:space="0" w:color="auto"/>
              <w:right w:val="single" w:sz="4" w:space="0" w:color="auto"/>
            </w:tcBorders>
            <w:shd w:val="clear" w:color="auto" w:fill="F2F2F2" w:themeFill="background1" w:themeFillShade="F2"/>
            <w:noWrap/>
            <w:tcMar>
              <w:left w:w="85" w:type="dxa"/>
              <w:right w:w="85" w:type="dxa"/>
            </w:tcMar>
            <w:hideMark/>
          </w:tcPr>
          <w:p w14:paraId="1D9AD5B4" w14:textId="2ACBB02E" w:rsidR="001B11FE" w:rsidRPr="008F67B7" w:rsidRDefault="001B11FE" w:rsidP="00B22EF9">
            <w:pPr>
              <w:pStyle w:val="Tabletext10"/>
              <w:rPr>
                <w:lang w:val="en-US"/>
              </w:rPr>
            </w:pPr>
            <w:r w:rsidRPr="008F67B7">
              <w:rPr>
                <w:lang w:val="en-US"/>
              </w:rPr>
              <w:t>UN00000243</w:t>
            </w:r>
          </w:p>
        </w:tc>
        <w:tc>
          <w:tcPr>
            <w:tcW w:w="680" w:type="dxa"/>
            <w:tcBorders>
              <w:top w:val="nil"/>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580509AB" w14:textId="77777777" w:rsidR="001B11FE" w:rsidRPr="008F67B7" w:rsidRDefault="001B11FE" w:rsidP="00B22EF9">
            <w:pPr>
              <w:pStyle w:val="Tabletext10"/>
              <w:jc w:val="center"/>
              <w:rPr>
                <w:b/>
                <w:bCs/>
                <w:lang w:val="en-US"/>
              </w:rPr>
            </w:pPr>
            <w:r w:rsidRPr="008F67B7">
              <w:rPr>
                <w:b/>
                <w:bCs/>
                <w:lang w:val="en-US"/>
              </w:rPr>
              <w:t>ASCC</w:t>
            </w:r>
          </w:p>
        </w:tc>
        <w:tc>
          <w:tcPr>
            <w:tcW w:w="3232" w:type="dxa"/>
            <w:tcBorders>
              <w:top w:val="nil"/>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5450D690" w14:textId="77777777" w:rsidR="001B11FE" w:rsidRPr="008F67B7" w:rsidRDefault="001B11FE" w:rsidP="00B22EF9">
            <w:pPr>
              <w:pStyle w:val="Tabletext10"/>
              <w:rPr>
                <w:lang w:val="en-US"/>
              </w:rPr>
            </w:pPr>
            <w:r w:rsidRPr="008F67B7">
              <w:rPr>
                <w:lang w:val="en-US"/>
              </w:rPr>
              <w:t>Person. Telephone. Communication</w:t>
            </w:r>
          </w:p>
        </w:tc>
        <w:tc>
          <w:tcPr>
            <w:tcW w:w="3518" w:type="dxa"/>
            <w:tcBorders>
              <w:top w:val="nil"/>
              <w:left w:val="nil"/>
              <w:bottom w:val="single" w:sz="4" w:space="0" w:color="auto"/>
              <w:right w:val="single" w:sz="4" w:space="0" w:color="auto"/>
            </w:tcBorders>
            <w:shd w:val="clear" w:color="auto" w:fill="F2F2F2" w:themeFill="background1" w:themeFillShade="F2"/>
            <w:tcMar>
              <w:left w:w="85" w:type="dxa"/>
              <w:right w:w="85" w:type="dxa"/>
            </w:tcMar>
            <w:hideMark/>
          </w:tcPr>
          <w:p w14:paraId="3C442C4D" w14:textId="77777777" w:rsidR="001B11FE" w:rsidRPr="008F67B7" w:rsidRDefault="001B11FE" w:rsidP="00B22EF9">
            <w:pPr>
              <w:pStyle w:val="Tabletext10"/>
              <w:rPr>
                <w:lang w:val="en-US"/>
              </w:rPr>
            </w:pPr>
            <w:r w:rsidRPr="008F67B7">
              <w:rPr>
                <w:lang w:val="en-US"/>
              </w:rPr>
              <w:t>Telephone communication information for this person.</w:t>
            </w:r>
          </w:p>
        </w:tc>
      </w:tr>
      <w:tr w:rsidR="001B11FE" w:rsidRPr="008F67B7" w14:paraId="6CC7885C" w14:textId="77777777" w:rsidTr="00011459">
        <w:trPr>
          <w:cantSplit/>
        </w:trPr>
        <w:tc>
          <w:tcPr>
            <w:tcW w:w="397" w:type="dxa"/>
            <w:tcBorders>
              <w:top w:val="nil"/>
              <w:left w:val="single" w:sz="4" w:space="0" w:color="auto"/>
              <w:bottom w:val="single" w:sz="4" w:space="0" w:color="auto"/>
              <w:right w:val="single" w:sz="4" w:space="0" w:color="auto"/>
            </w:tcBorders>
            <w:shd w:val="clear" w:color="auto" w:fill="F2F2F2" w:themeFill="background1" w:themeFillShade="F2"/>
            <w:tcMar>
              <w:left w:w="85" w:type="dxa"/>
              <w:right w:w="85" w:type="dxa"/>
            </w:tcMar>
          </w:tcPr>
          <w:p w14:paraId="5598238D" w14:textId="694D8E0F" w:rsidR="001B11FE" w:rsidRPr="008F67B7" w:rsidRDefault="004E6D43" w:rsidP="002B5470">
            <w:pPr>
              <w:pStyle w:val="Tabletext10"/>
              <w:jc w:val="center"/>
              <w:rPr>
                <w:lang w:val="en-US"/>
              </w:rPr>
            </w:pPr>
            <w:r>
              <w:rPr>
                <w:lang w:val="en-US"/>
              </w:rPr>
              <w:t>12</w:t>
            </w:r>
          </w:p>
        </w:tc>
        <w:tc>
          <w:tcPr>
            <w:tcW w:w="1418" w:type="dxa"/>
            <w:tcBorders>
              <w:top w:val="nil"/>
              <w:left w:val="single" w:sz="4" w:space="0" w:color="auto"/>
              <w:bottom w:val="single" w:sz="4" w:space="0" w:color="auto"/>
              <w:right w:val="single" w:sz="4" w:space="0" w:color="auto"/>
            </w:tcBorders>
            <w:shd w:val="clear" w:color="auto" w:fill="F2F2F2" w:themeFill="background1" w:themeFillShade="F2"/>
            <w:noWrap/>
            <w:tcMar>
              <w:left w:w="85" w:type="dxa"/>
              <w:right w:w="85" w:type="dxa"/>
            </w:tcMar>
            <w:hideMark/>
          </w:tcPr>
          <w:p w14:paraId="0C99D648" w14:textId="25F57BB9" w:rsidR="001B11FE" w:rsidRPr="008F67B7" w:rsidRDefault="001B11FE" w:rsidP="00B22EF9">
            <w:pPr>
              <w:pStyle w:val="Tabletext10"/>
              <w:rPr>
                <w:lang w:val="en-US"/>
              </w:rPr>
            </w:pPr>
            <w:r w:rsidRPr="008F67B7">
              <w:rPr>
                <w:lang w:val="en-US"/>
              </w:rPr>
              <w:t>UN00000848</w:t>
            </w:r>
          </w:p>
        </w:tc>
        <w:tc>
          <w:tcPr>
            <w:tcW w:w="680" w:type="dxa"/>
            <w:tcBorders>
              <w:top w:val="nil"/>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04BE30C5" w14:textId="77777777" w:rsidR="001B11FE" w:rsidRPr="008F67B7" w:rsidRDefault="001B11FE" w:rsidP="00B22EF9">
            <w:pPr>
              <w:pStyle w:val="Tabletext10"/>
              <w:jc w:val="center"/>
              <w:rPr>
                <w:b/>
                <w:bCs/>
                <w:lang w:val="en-US"/>
              </w:rPr>
            </w:pPr>
            <w:r w:rsidRPr="008F67B7">
              <w:rPr>
                <w:b/>
                <w:bCs/>
                <w:lang w:val="en-US"/>
              </w:rPr>
              <w:t>ASCC</w:t>
            </w:r>
          </w:p>
        </w:tc>
        <w:tc>
          <w:tcPr>
            <w:tcW w:w="3232" w:type="dxa"/>
            <w:tcBorders>
              <w:top w:val="nil"/>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0F61BA47" w14:textId="77777777" w:rsidR="001B11FE" w:rsidRPr="008F67B7" w:rsidRDefault="001B11FE" w:rsidP="00B22EF9">
            <w:pPr>
              <w:pStyle w:val="Tabletext10"/>
              <w:rPr>
                <w:lang w:val="en-US"/>
              </w:rPr>
            </w:pPr>
            <w:r w:rsidRPr="008F67B7">
              <w:rPr>
                <w:lang w:val="en-US"/>
              </w:rPr>
              <w:t>Person. Fax. Communication</w:t>
            </w:r>
          </w:p>
        </w:tc>
        <w:tc>
          <w:tcPr>
            <w:tcW w:w="3518" w:type="dxa"/>
            <w:tcBorders>
              <w:top w:val="nil"/>
              <w:left w:val="nil"/>
              <w:bottom w:val="single" w:sz="4" w:space="0" w:color="auto"/>
              <w:right w:val="single" w:sz="4" w:space="0" w:color="auto"/>
            </w:tcBorders>
            <w:shd w:val="clear" w:color="auto" w:fill="F2F2F2" w:themeFill="background1" w:themeFillShade="F2"/>
            <w:tcMar>
              <w:left w:w="85" w:type="dxa"/>
              <w:right w:w="85" w:type="dxa"/>
            </w:tcMar>
            <w:hideMark/>
          </w:tcPr>
          <w:p w14:paraId="3333FEED" w14:textId="77777777" w:rsidR="001B11FE" w:rsidRPr="008F67B7" w:rsidRDefault="001B11FE" w:rsidP="00B22EF9">
            <w:pPr>
              <w:pStyle w:val="Tabletext10"/>
              <w:rPr>
                <w:lang w:val="en-US"/>
              </w:rPr>
            </w:pPr>
            <w:r w:rsidRPr="008F67B7">
              <w:rPr>
                <w:lang w:val="en-US"/>
              </w:rPr>
              <w:t>Facsimile communication information for this person.</w:t>
            </w:r>
          </w:p>
        </w:tc>
      </w:tr>
      <w:tr w:rsidR="001B11FE" w:rsidRPr="008F67B7" w14:paraId="7F4B6D06" w14:textId="77777777" w:rsidTr="00011459">
        <w:trPr>
          <w:cantSplit/>
        </w:trPr>
        <w:tc>
          <w:tcPr>
            <w:tcW w:w="397" w:type="dxa"/>
            <w:tcBorders>
              <w:top w:val="nil"/>
              <w:left w:val="single" w:sz="4" w:space="0" w:color="auto"/>
              <w:bottom w:val="single" w:sz="4" w:space="0" w:color="auto"/>
              <w:right w:val="single" w:sz="4" w:space="0" w:color="auto"/>
            </w:tcBorders>
            <w:shd w:val="clear" w:color="auto" w:fill="F2F2F2" w:themeFill="background1" w:themeFillShade="F2"/>
            <w:tcMar>
              <w:left w:w="85" w:type="dxa"/>
              <w:right w:w="85" w:type="dxa"/>
            </w:tcMar>
          </w:tcPr>
          <w:p w14:paraId="2424EACC" w14:textId="76AE0573" w:rsidR="001B11FE" w:rsidRPr="008F67B7" w:rsidRDefault="004E6D43" w:rsidP="002B5470">
            <w:pPr>
              <w:pStyle w:val="Tabletext10"/>
              <w:jc w:val="center"/>
              <w:rPr>
                <w:lang w:val="en-US"/>
              </w:rPr>
            </w:pPr>
            <w:r>
              <w:rPr>
                <w:lang w:val="en-US"/>
              </w:rPr>
              <w:lastRenderedPageBreak/>
              <w:t>13</w:t>
            </w:r>
          </w:p>
        </w:tc>
        <w:tc>
          <w:tcPr>
            <w:tcW w:w="1418" w:type="dxa"/>
            <w:tcBorders>
              <w:top w:val="nil"/>
              <w:left w:val="single" w:sz="4" w:space="0" w:color="auto"/>
              <w:bottom w:val="single" w:sz="4" w:space="0" w:color="auto"/>
              <w:right w:val="single" w:sz="4" w:space="0" w:color="auto"/>
            </w:tcBorders>
            <w:shd w:val="clear" w:color="auto" w:fill="F2F2F2" w:themeFill="background1" w:themeFillShade="F2"/>
            <w:noWrap/>
            <w:tcMar>
              <w:left w:w="85" w:type="dxa"/>
              <w:right w:w="85" w:type="dxa"/>
            </w:tcMar>
            <w:hideMark/>
          </w:tcPr>
          <w:p w14:paraId="3DC72F74" w14:textId="4898ACAB" w:rsidR="001B11FE" w:rsidRPr="008F67B7" w:rsidRDefault="001B11FE" w:rsidP="00B22EF9">
            <w:pPr>
              <w:pStyle w:val="Tabletext10"/>
              <w:rPr>
                <w:lang w:val="en-US"/>
              </w:rPr>
            </w:pPr>
            <w:r w:rsidRPr="008F67B7">
              <w:rPr>
                <w:lang w:val="en-US"/>
              </w:rPr>
              <w:t>UN00000849</w:t>
            </w:r>
          </w:p>
        </w:tc>
        <w:tc>
          <w:tcPr>
            <w:tcW w:w="680" w:type="dxa"/>
            <w:tcBorders>
              <w:top w:val="nil"/>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1D743CB3" w14:textId="77777777" w:rsidR="001B11FE" w:rsidRPr="008F67B7" w:rsidRDefault="001B11FE" w:rsidP="00B22EF9">
            <w:pPr>
              <w:pStyle w:val="Tabletext10"/>
              <w:jc w:val="center"/>
              <w:rPr>
                <w:b/>
                <w:bCs/>
                <w:lang w:val="en-US"/>
              </w:rPr>
            </w:pPr>
            <w:r w:rsidRPr="008F67B7">
              <w:rPr>
                <w:b/>
                <w:bCs/>
                <w:lang w:val="en-US"/>
              </w:rPr>
              <w:t>ASCC</w:t>
            </w:r>
          </w:p>
        </w:tc>
        <w:tc>
          <w:tcPr>
            <w:tcW w:w="3232" w:type="dxa"/>
            <w:tcBorders>
              <w:top w:val="nil"/>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0F49646A" w14:textId="77777777" w:rsidR="001B11FE" w:rsidRPr="008F67B7" w:rsidRDefault="001B11FE" w:rsidP="00B22EF9">
            <w:pPr>
              <w:pStyle w:val="Tabletext10"/>
              <w:rPr>
                <w:lang w:val="en-US"/>
              </w:rPr>
            </w:pPr>
            <w:r w:rsidRPr="008F67B7">
              <w:rPr>
                <w:lang w:val="en-US"/>
              </w:rPr>
              <w:t>Person. URI. Communication</w:t>
            </w:r>
          </w:p>
        </w:tc>
        <w:tc>
          <w:tcPr>
            <w:tcW w:w="3518" w:type="dxa"/>
            <w:tcBorders>
              <w:top w:val="nil"/>
              <w:left w:val="nil"/>
              <w:bottom w:val="single" w:sz="4" w:space="0" w:color="auto"/>
              <w:right w:val="single" w:sz="4" w:space="0" w:color="auto"/>
            </w:tcBorders>
            <w:shd w:val="clear" w:color="auto" w:fill="F2F2F2" w:themeFill="background1" w:themeFillShade="F2"/>
            <w:tcMar>
              <w:left w:w="85" w:type="dxa"/>
              <w:right w:w="85" w:type="dxa"/>
            </w:tcMar>
            <w:hideMark/>
          </w:tcPr>
          <w:p w14:paraId="0D9DF1A1" w14:textId="77777777" w:rsidR="001B11FE" w:rsidRPr="008F67B7" w:rsidRDefault="001B11FE" w:rsidP="00B22EF9">
            <w:pPr>
              <w:pStyle w:val="Tabletext10"/>
              <w:rPr>
                <w:lang w:val="en-US"/>
              </w:rPr>
            </w:pPr>
            <w:r w:rsidRPr="008F67B7">
              <w:rPr>
                <w:lang w:val="en-US"/>
              </w:rPr>
              <w:t>Uniform Resource Identifier (URI) communication information for this person such as a web or email address.</w:t>
            </w:r>
          </w:p>
        </w:tc>
      </w:tr>
    </w:tbl>
    <w:p w14:paraId="07FCDF60" w14:textId="77777777" w:rsidR="0075116F" w:rsidRPr="0075116F" w:rsidRDefault="0075116F" w:rsidP="0075116F"/>
    <w:p w14:paraId="6E0944EE" w14:textId="26139758" w:rsidR="00401033" w:rsidRDefault="00401033" w:rsidP="00401033">
      <w:pPr>
        <w:pStyle w:val="51"/>
        <w:rPr>
          <w:lang w:val="en-US"/>
        </w:rPr>
      </w:pPr>
      <w:r>
        <w:rPr>
          <w:rFonts w:hint="eastAsia"/>
          <w:lang w:val="en-US"/>
        </w:rPr>
        <w:t>D</w:t>
      </w:r>
      <w:r>
        <w:rPr>
          <w:lang w:val="en-US"/>
        </w:rPr>
        <w:t>ata elements</w:t>
      </w:r>
    </w:p>
    <w:p w14:paraId="58A1D8D1" w14:textId="0173DF7F" w:rsidR="00401033" w:rsidRDefault="007036BF" w:rsidP="007036BF">
      <w:pPr>
        <w:pStyle w:val="Tabletitle"/>
        <w:rPr>
          <w:lang w:val="en-US"/>
        </w:rPr>
      </w:pPr>
      <w:r>
        <w:rPr>
          <w:lang w:val="en-US"/>
        </w:rPr>
        <w:t>Table </w:t>
      </w:r>
      <w:r w:rsidRPr="007036BF">
        <w:rPr>
          <w:lang w:val="en-US"/>
        </w:rPr>
        <w:fldChar w:fldCharType="begin"/>
      </w:r>
      <w:r w:rsidRPr="007036BF">
        <w:rPr>
          <w:lang w:val="en-US"/>
        </w:rPr>
        <w:instrText xml:space="preserve"> IF </w:instrText>
      </w:r>
      <w:r w:rsidRPr="007036BF">
        <w:rPr>
          <w:lang w:val="en-US"/>
        </w:rPr>
        <w:fldChar w:fldCharType="begin"/>
      </w:r>
      <w:r w:rsidRPr="007036BF">
        <w:rPr>
          <w:lang w:val="en-US"/>
        </w:rPr>
        <w:instrText xml:space="preserve">SEQ aaa \c </w:instrText>
      </w:r>
      <w:r w:rsidRPr="007036BF">
        <w:rPr>
          <w:lang w:val="en-US"/>
        </w:rPr>
        <w:fldChar w:fldCharType="separate"/>
      </w:r>
      <w:r>
        <w:rPr>
          <w:noProof/>
          <w:lang w:val="en-US"/>
        </w:rPr>
        <w:instrText>0</w:instrText>
      </w:r>
      <w:r w:rsidRPr="007036BF">
        <w:rPr>
          <w:lang w:val="en-US"/>
        </w:rPr>
        <w:fldChar w:fldCharType="end"/>
      </w:r>
      <w:r w:rsidRPr="007036BF">
        <w:rPr>
          <w:lang w:val="en-US"/>
        </w:rPr>
        <w:instrText xml:space="preserve"> &gt;= 1 "</w:instrText>
      </w:r>
      <w:r w:rsidRPr="007036BF">
        <w:rPr>
          <w:lang w:val="en-US"/>
        </w:rPr>
        <w:fldChar w:fldCharType="begin"/>
      </w:r>
      <w:r w:rsidRPr="007036BF">
        <w:rPr>
          <w:lang w:val="en-US"/>
        </w:rPr>
        <w:instrText xml:space="preserve">SEQ aaa \c \* ALPHABETIC </w:instrText>
      </w:r>
      <w:r w:rsidRPr="007036BF">
        <w:rPr>
          <w:lang w:val="en-US"/>
        </w:rPr>
        <w:fldChar w:fldCharType="separate"/>
      </w:r>
      <w:r w:rsidRPr="007036BF">
        <w:rPr>
          <w:lang w:val="en-US"/>
        </w:rPr>
        <w:instrText>A</w:instrText>
      </w:r>
      <w:r w:rsidRPr="007036BF">
        <w:rPr>
          <w:lang w:val="en-US"/>
        </w:rPr>
        <w:fldChar w:fldCharType="end"/>
      </w:r>
      <w:r w:rsidRPr="007036BF">
        <w:rPr>
          <w:lang w:val="en-US"/>
        </w:rPr>
        <w:instrText xml:space="preserve">." "" </w:instrText>
      </w:r>
      <w:r w:rsidRPr="007036BF">
        <w:rPr>
          <w:lang w:val="en-US"/>
        </w:rPr>
        <w:fldChar w:fldCharType="end"/>
      </w:r>
      <w:r w:rsidRPr="007036BF">
        <w:rPr>
          <w:lang w:val="en-US"/>
        </w:rPr>
        <w:fldChar w:fldCharType="begin"/>
      </w:r>
      <w:r w:rsidRPr="007036BF">
        <w:rPr>
          <w:lang w:val="en-US"/>
        </w:rPr>
        <w:instrText xml:space="preserve">SEQ Table </w:instrText>
      </w:r>
      <w:r w:rsidRPr="007036BF">
        <w:rPr>
          <w:lang w:val="en-US"/>
        </w:rPr>
        <w:fldChar w:fldCharType="separate"/>
      </w:r>
      <w:r>
        <w:rPr>
          <w:noProof/>
          <w:lang w:val="en-US"/>
        </w:rPr>
        <w:t>18</w:t>
      </w:r>
      <w:r w:rsidRPr="007036BF">
        <w:rPr>
          <w:lang w:val="en-US"/>
        </w:rPr>
        <w:fldChar w:fldCharType="end"/>
      </w:r>
      <w:r>
        <w:rPr>
          <w:lang w:val="en-US"/>
        </w:rPr>
        <w:t> — Employee</w:t>
      </w:r>
    </w:p>
    <w:tbl>
      <w:tblPr>
        <w:tblW w:w="5000" w:type="pct"/>
        <w:tblInd w:w="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542"/>
        <w:gridCol w:w="1152"/>
        <w:gridCol w:w="5810"/>
        <w:gridCol w:w="776"/>
      </w:tblGrid>
      <w:tr w:rsidR="004920EC" w:rsidRPr="008A20DF" w14:paraId="75CEA310" w14:textId="77777777" w:rsidTr="004E6D43">
        <w:trPr>
          <w:cantSplit/>
          <w:tblHeader/>
        </w:trPr>
        <w:tc>
          <w:tcPr>
            <w:tcW w:w="288" w:type="pct"/>
            <w:shd w:val="clear" w:color="auto" w:fill="D9D9D9" w:themeFill="background1" w:themeFillShade="D9"/>
            <w:tcMar>
              <w:left w:w="91" w:type="dxa"/>
              <w:right w:w="91" w:type="dxa"/>
            </w:tcMar>
            <w:vAlign w:val="center"/>
          </w:tcPr>
          <w:p w14:paraId="3004AC72" w14:textId="77777777" w:rsidR="004920EC" w:rsidRPr="008A20DF" w:rsidRDefault="004920EC" w:rsidP="007036BF">
            <w:pPr>
              <w:pStyle w:val="Tabletext10"/>
              <w:jc w:val="center"/>
              <w:rPr>
                <w:b/>
                <w:bCs/>
              </w:rPr>
            </w:pPr>
            <w:r w:rsidRPr="008A20DF">
              <w:rPr>
                <w:b/>
                <w:bCs/>
              </w:rPr>
              <w:t>No</w:t>
            </w:r>
          </w:p>
        </w:tc>
        <w:tc>
          <w:tcPr>
            <w:tcW w:w="783" w:type="pct"/>
            <w:shd w:val="clear" w:color="auto" w:fill="D9D9D9" w:themeFill="background1" w:themeFillShade="D9"/>
            <w:vAlign w:val="center"/>
          </w:tcPr>
          <w:p w14:paraId="3E5854C6" w14:textId="77777777" w:rsidR="004920EC" w:rsidRPr="008A20DF" w:rsidRDefault="004920EC" w:rsidP="007036BF">
            <w:pPr>
              <w:pStyle w:val="Tabletext10"/>
              <w:jc w:val="center"/>
              <w:rPr>
                <w:b/>
                <w:bCs/>
              </w:rPr>
            </w:pPr>
            <w:r w:rsidRPr="008A20DF">
              <w:rPr>
                <w:b/>
                <w:bCs/>
              </w:rPr>
              <w:t>Data element name</w:t>
            </w:r>
          </w:p>
        </w:tc>
        <w:tc>
          <w:tcPr>
            <w:tcW w:w="585" w:type="pct"/>
            <w:shd w:val="clear" w:color="auto" w:fill="D9D9D9" w:themeFill="background1" w:themeFillShade="D9"/>
          </w:tcPr>
          <w:p w14:paraId="5DB91515" w14:textId="77777777" w:rsidR="004920EC" w:rsidRPr="008A20DF" w:rsidRDefault="004920EC" w:rsidP="007036BF">
            <w:pPr>
              <w:pStyle w:val="Tabletext10"/>
              <w:jc w:val="center"/>
              <w:rPr>
                <w:b/>
                <w:bCs/>
              </w:rPr>
            </w:pPr>
            <w:r w:rsidRPr="008A20DF">
              <w:rPr>
                <w:b/>
                <w:bCs/>
              </w:rPr>
              <w:t>Semantic data type</w:t>
            </w:r>
          </w:p>
        </w:tc>
        <w:tc>
          <w:tcPr>
            <w:tcW w:w="2950" w:type="pct"/>
            <w:shd w:val="clear" w:color="auto" w:fill="D9D9D9" w:themeFill="background1" w:themeFillShade="D9"/>
            <w:tcMar>
              <w:left w:w="0" w:type="dxa"/>
              <w:right w:w="0" w:type="dxa"/>
            </w:tcMar>
            <w:vAlign w:val="center"/>
          </w:tcPr>
          <w:p w14:paraId="206AA8B6" w14:textId="77777777" w:rsidR="004920EC" w:rsidRPr="008A20DF" w:rsidRDefault="004920EC" w:rsidP="007036BF">
            <w:pPr>
              <w:pStyle w:val="Tabletext10"/>
              <w:jc w:val="center"/>
              <w:rPr>
                <w:b/>
                <w:bCs/>
              </w:rPr>
            </w:pPr>
            <w:r w:rsidRPr="008A20DF">
              <w:rPr>
                <w:b/>
                <w:bCs/>
              </w:rPr>
              <w:t>Description</w:t>
            </w:r>
          </w:p>
        </w:tc>
        <w:tc>
          <w:tcPr>
            <w:tcW w:w="394" w:type="pct"/>
            <w:shd w:val="clear" w:color="auto" w:fill="D9D9D9" w:themeFill="background1" w:themeFillShade="D9"/>
            <w:tcMar>
              <w:left w:w="0" w:type="dxa"/>
              <w:right w:w="0" w:type="dxa"/>
            </w:tcMar>
            <w:vAlign w:val="center"/>
          </w:tcPr>
          <w:p w14:paraId="36D71F0A" w14:textId="60C5B043" w:rsidR="004920EC" w:rsidRPr="008A20DF" w:rsidRDefault="00A3371D" w:rsidP="007036BF">
            <w:pPr>
              <w:pStyle w:val="Tabletext10"/>
              <w:jc w:val="center"/>
              <w:rPr>
                <w:b/>
                <w:bCs/>
              </w:rPr>
            </w:pPr>
            <w:r>
              <w:rPr>
                <w:b/>
                <w:bCs/>
              </w:rPr>
              <w:t>Use</w:t>
            </w:r>
          </w:p>
        </w:tc>
      </w:tr>
      <w:tr w:rsidR="007036BF" w:rsidRPr="00401033" w14:paraId="489AEF30" w14:textId="77777777" w:rsidTr="004E6D43">
        <w:tblPrEx>
          <w:tblBorders>
            <w:top w:val="nil"/>
            <w:left w:val="nil"/>
            <w:bottom w:val="nil"/>
            <w:right w:val="nil"/>
            <w:insideH w:val="none" w:sz="0" w:space="0" w:color="auto"/>
            <w:insideV w:val="none" w:sz="0" w:space="0" w:color="auto"/>
          </w:tblBorders>
        </w:tblPrEx>
        <w:trPr>
          <w:cantSplit/>
        </w:trPr>
        <w:tc>
          <w:tcPr>
            <w:tcW w:w="288" w:type="pct"/>
            <w:tcBorders>
              <w:top w:val="single" w:sz="4" w:space="0" w:color="auto"/>
              <w:left w:val="single" w:sz="4" w:space="0" w:color="auto"/>
              <w:bottom w:val="single" w:sz="4" w:space="0" w:color="auto"/>
              <w:right w:val="single" w:sz="4" w:space="0" w:color="auto"/>
            </w:tcBorders>
            <w:tcMar>
              <w:left w:w="91" w:type="dxa"/>
              <w:right w:w="91" w:type="dxa"/>
            </w:tcMar>
          </w:tcPr>
          <w:p w14:paraId="2FE87500" w14:textId="77777777" w:rsidR="004920EC" w:rsidRPr="00401033" w:rsidRDefault="004920EC" w:rsidP="004920EC">
            <w:pPr>
              <w:pStyle w:val="Tabletext10"/>
              <w:jc w:val="center"/>
              <w:rPr>
                <w:lang w:val="en-US" w:eastAsia="de-DE"/>
              </w:rPr>
            </w:pPr>
            <w:r w:rsidRPr="00401033">
              <w:rPr>
                <w:lang w:val="en-US" w:eastAsia="de-DE"/>
              </w:rPr>
              <w:t>1</w:t>
            </w:r>
          </w:p>
        </w:tc>
        <w:tc>
          <w:tcPr>
            <w:tcW w:w="783" w:type="pct"/>
            <w:tcBorders>
              <w:top w:val="single" w:sz="4" w:space="0" w:color="auto"/>
              <w:left w:val="single" w:sz="4" w:space="0" w:color="auto"/>
              <w:bottom w:val="single" w:sz="4" w:space="0" w:color="auto"/>
              <w:right w:val="single" w:sz="4" w:space="0" w:color="auto"/>
            </w:tcBorders>
          </w:tcPr>
          <w:p w14:paraId="03DD5CCB" w14:textId="2BF4C9C8" w:rsidR="004920EC" w:rsidRPr="00401033" w:rsidRDefault="004920EC" w:rsidP="004920EC">
            <w:pPr>
              <w:pStyle w:val="Tabletext10"/>
              <w:rPr>
                <w:lang w:val="en-US" w:eastAsia="de-DE"/>
              </w:rPr>
            </w:pPr>
            <w:r w:rsidRPr="00401033">
              <w:rPr>
                <w:lang w:val="en-US" w:eastAsia="de-DE"/>
              </w:rPr>
              <w:t>Employee</w:t>
            </w:r>
            <w:r>
              <w:rPr>
                <w:lang w:val="en-US" w:eastAsia="de-DE"/>
              </w:rPr>
              <w:t xml:space="preserve"> </w:t>
            </w:r>
            <w:r w:rsidRPr="00401033">
              <w:rPr>
                <w:lang w:val="en-US" w:eastAsia="de-DE"/>
              </w:rPr>
              <w:t>ID</w:t>
            </w:r>
          </w:p>
        </w:tc>
        <w:tc>
          <w:tcPr>
            <w:tcW w:w="585" w:type="pct"/>
            <w:tcBorders>
              <w:top w:val="single" w:sz="4" w:space="0" w:color="auto"/>
              <w:left w:val="single" w:sz="4" w:space="0" w:color="auto"/>
              <w:bottom w:val="single" w:sz="4" w:space="0" w:color="auto"/>
              <w:right w:val="single" w:sz="4" w:space="0" w:color="auto"/>
            </w:tcBorders>
          </w:tcPr>
          <w:p w14:paraId="5E3D786A" w14:textId="0D10CD21" w:rsidR="004920EC" w:rsidRPr="00401033" w:rsidRDefault="004920EC" w:rsidP="004920EC">
            <w:pPr>
              <w:pStyle w:val="Tabletext10"/>
              <w:jc w:val="center"/>
              <w:rPr>
                <w:lang w:val="en-US" w:eastAsia="de-DE"/>
              </w:rPr>
            </w:pPr>
            <w:r>
              <w:rPr>
                <w:lang w:val="en-US" w:eastAsia="de-DE"/>
              </w:rPr>
              <w:t>Identifier</w:t>
            </w:r>
          </w:p>
        </w:tc>
        <w:tc>
          <w:tcPr>
            <w:tcW w:w="2950" w:type="pct"/>
            <w:tcBorders>
              <w:top w:val="single" w:sz="4" w:space="0" w:color="auto"/>
              <w:left w:val="single" w:sz="4" w:space="0" w:color="auto"/>
              <w:bottom w:val="single" w:sz="4" w:space="0" w:color="auto"/>
              <w:right w:val="single" w:sz="4" w:space="0" w:color="auto"/>
            </w:tcBorders>
          </w:tcPr>
          <w:p w14:paraId="724DD8F7" w14:textId="4AE451DB" w:rsidR="004920EC" w:rsidRPr="00401033" w:rsidRDefault="004920EC" w:rsidP="004920EC">
            <w:pPr>
              <w:pStyle w:val="Tabletext10"/>
              <w:jc w:val="both"/>
              <w:rPr>
                <w:lang w:val="en-US" w:eastAsia="de-DE"/>
              </w:rPr>
            </w:pPr>
            <w:r w:rsidRPr="00401033">
              <w:rPr>
                <w:lang w:val="en-US" w:eastAsia="de-DE"/>
              </w:rPr>
              <w:t>Unique identifier for an employee.</w:t>
            </w:r>
          </w:p>
        </w:tc>
        <w:tc>
          <w:tcPr>
            <w:tcW w:w="394" w:type="pct"/>
            <w:tcBorders>
              <w:top w:val="single" w:sz="4" w:space="0" w:color="auto"/>
              <w:left w:val="single" w:sz="4" w:space="0" w:color="auto"/>
              <w:bottom w:val="single" w:sz="4" w:space="0" w:color="auto"/>
              <w:right w:val="single" w:sz="4" w:space="0" w:color="auto"/>
            </w:tcBorders>
          </w:tcPr>
          <w:p w14:paraId="2F897D5C" w14:textId="4BB3099A" w:rsidR="004920EC" w:rsidRPr="00401033" w:rsidRDefault="004920EC" w:rsidP="004920EC">
            <w:pPr>
              <w:pStyle w:val="Tabletext10"/>
              <w:jc w:val="center"/>
              <w:rPr>
                <w:lang w:val="en-US" w:eastAsia="de-DE"/>
              </w:rPr>
            </w:pPr>
            <w:r>
              <w:rPr>
                <w:lang w:val="en-US" w:eastAsia="de-DE"/>
              </w:rPr>
              <w:t>M</w:t>
            </w:r>
          </w:p>
        </w:tc>
      </w:tr>
      <w:tr w:rsidR="007036BF" w:rsidRPr="00401033" w14:paraId="25D0BBBA" w14:textId="77777777" w:rsidTr="004E6D43">
        <w:tblPrEx>
          <w:tblBorders>
            <w:top w:val="nil"/>
            <w:left w:val="nil"/>
            <w:bottom w:val="nil"/>
            <w:right w:val="nil"/>
            <w:insideH w:val="none" w:sz="0" w:space="0" w:color="auto"/>
            <w:insideV w:val="none" w:sz="0" w:space="0" w:color="auto"/>
          </w:tblBorders>
        </w:tblPrEx>
        <w:trPr>
          <w:cantSplit/>
        </w:trPr>
        <w:tc>
          <w:tcPr>
            <w:tcW w:w="288" w:type="pct"/>
            <w:tcBorders>
              <w:top w:val="single" w:sz="4" w:space="0" w:color="auto"/>
              <w:left w:val="single" w:sz="4" w:space="0" w:color="auto"/>
              <w:bottom w:val="single" w:sz="4" w:space="0" w:color="auto"/>
              <w:right w:val="single" w:sz="4" w:space="0" w:color="auto"/>
            </w:tcBorders>
            <w:tcMar>
              <w:left w:w="91" w:type="dxa"/>
              <w:right w:w="91" w:type="dxa"/>
            </w:tcMar>
          </w:tcPr>
          <w:p w14:paraId="7AD6EA30" w14:textId="77777777" w:rsidR="004920EC" w:rsidRPr="00401033" w:rsidRDefault="004920EC" w:rsidP="004920EC">
            <w:pPr>
              <w:pStyle w:val="Tabletext10"/>
              <w:jc w:val="center"/>
              <w:rPr>
                <w:lang w:val="en-US" w:eastAsia="de-DE"/>
              </w:rPr>
            </w:pPr>
            <w:r w:rsidRPr="00401033">
              <w:rPr>
                <w:lang w:val="en-US" w:eastAsia="de-DE"/>
              </w:rPr>
              <w:t>2</w:t>
            </w:r>
          </w:p>
        </w:tc>
        <w:tc>
          <w:tcPr>
            <w:tcW w:w="783" w:type="pct"/>
            <w:tcBorders>
              <w:top w:val="single" w:sz="4" w:space="0" w:color="auto"/>
              <w:left w:val="single" w:sz="4" w:space="0" w:color="auto"/>
              <w:bottom w:val="single" w:sz="4" w:space="0" w:color="auto"/>
              <w:right w:val="single" w:sz="4" w:space="0" w:color="auto"/>
            </w:tcBorders>
          </w:tcPr>
          <w:p w14:paraId="21E326E7" w14:textId="030A2782" w:rsidR="004920EC" w:rsidRPr="00401033" w:rsidRDefault="004920EC" w:rsidP="004920EC">
            <w:pPr>
              <w:pStyle w:val="Tabletext10"/>
              <w:rPr>
                <w:lang w:val="en-US" w:eastAsia="de-DE"/>
              </w:rPr>
            </w:pPr>
            <w:r w:rsidRPr="00401033">
              <w:rPr>
                <w:lang w:val="en-US" w:eastAsia="de-DE"/>
              </w:rPr>
              <w:t>Employee</w:t>
            </w:r>
            <w:r>
              <w:rPr>
                <w:lang w:val="en-US" w:eastAsia="de-DE"/>
              </w:rPr>
              <w:t xml:space="preserve"> </w:t>
            </w:r>
            <w:r w:rsidRPr="00401033">
              <w:rPr>
                <w:lang w:val="en-US" w:eastAsia="de-DE"/>
              </w:rPr>
              <w:t>Code</w:t>
            </w:r>
          </w:p>
        </w:tc>
        <w:tc>
          <w:tcPr>
            <w:tcW w:w="585" w:type="pct"/>
            <w:tcBorders>
              <w:top w:val="single" w:sz="4" w:space="0" w:color="auto"/>
              <w:left w:val="single" w:sz="4" w:space="0" w:color="auto"/>
              <w:bottom w:val="single" w:sz="4" w:space="0" w:color="auto"/>
              <w:right w:val="single" w:sz="4" w:space="0" w:color="auto"/>
            </w:tcBorders>
          </w:tcPr>
          <w:p w14:paraId="22584250" w14:textId="72131752" w:rsidR="004920EC" w:rsidRPr="00401033" w:rsidRDefault="004920EC" w:rsidP="004920EC">
            <w:pPr>
              <w:pStyle w:val="Tabletext10"/>
              <w:jc w:val="center"/>
              <w:rPr>
                <w:lang w:val="en-US" w:eastAsia="de-DE"/>
              </w:rPr>
            </w:pPr>
            <w:r>
              <w:rPr>
                <w:lang w:val="en-US" w:eastAsia="de-DE"/>
              </w:rPr>
              <w:t>Code</w:t>
            </w:r>
          </w:p>
        </w:tc>
        <w:tc>
          <w:tcPr>
            <w:tcW w:w="2950" w:type="pct"/>
            <w:tcBorders>
              <w:top w:val="single" w:sz="4" w:space="0" w:color="auto"/>
              <w:left w:val="single" w:sz="4" w:space="0" w:color="auto"/>
              <w:bottom w:val="single" w:sz="4" w:space="0" w:color="auto"/>
              <w:right w:val="single" w:sz="4" w:space="0" w:color="auto"/>
            </w:tcBorders>
          </w:tcPr>
          <w:p w14:paraId="7DBA8538" w14:textId="77777777" w:rsidR="004920EC" w:rsidRPr="00401033" w:rsidRDefault="004920EC" w:rsidP="004920EC">
            <w:pPr>
              <w:pStyle w:val="Tabletext10"/>
              <w:jc w:val="both"/>
              <w:rPr>
                <w:lang w:val="en-US" w:eastAsia="de-DE"/>
              </w:rPr>
            </w:pPr>
            <w:r w:rsidRPr="00401033">
              <w:rPr>
                <w:lang w:val="en-US" w:eastAsia="de-DE"/>
              </w:rPr>
              <w:t>Code for the employee.</w:t>
            </w:r>
          </w:p>
          <w:p w14:paraId="7795BF0F" w14:textId="2158132C" w:rsidR="004920EC" w:rsidRPr="00401033" w:rsidRDefault="004920EC" w:rsidP="004920EC">
            <w:pPr>
              <w:pStyle w:val="Tabletext10"/>
              <w:jc w:val="both"/>
              <w:rPr>
                <w:lang w:val="en-US" w:eastAsia="de-DE"/>
              </w:rPr>
            </w:pPr>
            <w:r w:rsidRPr="00401033">
              <w:rPr>
                <w:lang w:val="en-US" w:eastAsia="de-DE"/>
              </w:rPr>
              <w:t>Each employee has only one code. If someone does part-time jobs in multiple departments, there will be more than one record with different Employee</w:t>
            </w:r>
            <w:r>
              <w:rPr>
                <w:lang w:val="en-US" w:eastAsia="de-DE"/>
              </w:rPr>
              <w:t xml:space="preserve"> </w:t>
            </w:r>
            <w:r w:rsidRPr="00401033">
              <w:rPr>
                <w:lang w:val="en-US" w:eastAsia="de-DE"/>
              </w:rPr>
              <w:t>ID in this table. The part-time status will be reflected in Employee</w:t>
            </w:r>
            <w:r>
              <w:rPr>
                <w:lang w:val="en-US" w:eastAsia="de-DE"/>
              </w:rPr>
              <w:t xml:space="preserve"> </w:t>
            </w:r>
            <w:r w:rsidRPr="00401033">
              <w:rPr>
                <w:lang w:val="en-US" w:eastAsia="de-DE"/>
              </w:rPr>
              <w:t>Type</w:t>
            </w:r>
            <w:r>
              <w:rPr>
                <w:lang w:val="en-US" w:eastAsia="de-DE"/>
              </w:rPr>
              <w:t xml:space="preserve"> </w:t>
            </w:r>
            <w:r w:rsidRPr="00401033">
              <w:rPr>
                <w:lang w:val="en-US" w:eastAsia="de-DE"/>
              </w:rPr>
              <w:t>Code.</w:t>
            </w:r>
          </w:p>
        </w:tc>
        <w:tc>
          <w:tcPr>
            <w:tcW w:w="394" w:type="pct"/>
            <w:tcBorders>
              <w:top w:val="single" w:sz="4" w:space="0" w:color="auto"/>
              <w:left w:val="single" w:sz="4" w:space="0" w:color="auto"/>
              <w:bottom w:val="single" w:sz="4" w:space="0" w:color="auto"/>
              <w:right w:val="single" w:sz="4" w:space="0" w:color="auto"/>
            </w:tcBorders>
          </w:tcPr>
          <w:p w14:paraId="46CF9D42" w14:textId="20F9168E" w:rsidR="004920EC" w:rsidRPr="00401033" w:rsidRDefault="004920EC" w:rsidP="004920EC">
            <w:pPr>
              <w:pStyle w:val="Tabletext10"/>
              <w:jc w:val="center"/>
              <w:rPr>
                <w:lang w:val="en-US" w:eastAsia="de-DE"/>
              </w:rPr>
            </w:pPr>
            <w:r>
              <w:rPr>
                <w:lang w:val="en-US" w:eastAsia="de-DE"/>
              </w:rPr>
              <w:t>M</w:t>
            </w:r>
          </w:p>
        </w:tc>
      </w:tr>
      <w:tr w:rsidR="007036BF" w:rsidRPr="00401033" w14:paraId="4C216CD2" w14:textId="77777777" w:rsidTr="004E6D43">
        <w:tblPrEx>
          <w:tblBorders>
            <w:top w:val="nil"/>
            <w:left w:val="nil"/>
            <w:bottom w:val="nil"/>
            <w:right w:val="nil"/>
            <w:insideH w:val="none" w:sz="0" w:space="0" w:color="auto"/>
            <w:insideV w:val="none" w:sz="0" w:space="0" w:color="auto"/>
          </w:tblBorders>
        </w:tblPrEx>
        <w:trPr>
          <w:cantSplit/>
        </w:trPr>
        <w:tc>
          <w:tcPr>
            <w:tcW w:w="288" w:type="pct"/>
            <w:tcBorders>
              <w:top w:val="single" w:sz="4" w:space="0" w:color="auto"/>
              <w:left w:val="single" w:sz="4" w:space="0" w:color="auto"/>
              <w:bottom w:val="single" w:sz="4" w:space="0" w:color="auto"/>
              <w:right w:val="single" w:sz="4" w:space="0" w:color="auto"/>
            </w:tcBorders>
            <w:tcMar>
              <w:left w:w="91" w:type="dxa"/>
              <w:right w:w="91" w:type="dxa"/>
            </w:tcMar>
          </w:tcPr>
          <w:p w14:paraId="53BEA4BD" w14:textId="77777777" w:rsidR="004920EC" w:rsidRPr="00401033" w:rsidRDefault="004920EC" w:rsidP="004920EC">
            <w:pPr>
              <w:pStyle w:val="Tabletext10"/>
              <w:jc w:val="center"/>
              <w:rPr>
                <w:lang w:val="en-US" w:eastAsia="de-DE"/>
              </w:rPr>
            </w:pPr>
            <w:r w:rsidRPr="00401033">
              <w:rPr>
                <w:lang w:val="en-US" w:eastAsia="de-DE"/>
              </w:rPr>
              <w:t>3</w:t>
            </w:r>
          </w:p>
        </w:tc>
        <w:tc>
          <w:tcPr>
            <w:tcW w:w="783" w:type="pct"/>
            <w:tcBorders>
              <w:top w:val="single" w:sz="4" w:space="0" w:color="auto"/>
              <w:left w:val="single" w:sz="4" w:space="0" w:color="auto"/>
              <w:bottom w:val="single" w:sz="4" w:space="0" w:color="auto"/>
              <w:right w:val="single" w:sz="4" w:space="0" w:color="auto"/>
            </w:tcBorders>
          </w:tcPr>
          <w:p w14:paraId="53C2BC27" w14:textId="37FFD999" w:rsidR="004920EC" w:rsidRPr="00401033" w:rsidRDefault="004920EC" w:rsidP="004920EC">
            <w:pPr>
              <w:pStyle w:val="Tabletext10"/>
              <w:rPr>
                <w:lang w:val="en-US" w:eastAsia="de-DE"/>
              </w:rPr>
            </w:pPr>
            <w:r w:rsidRPr="00401033">
              <w:rPr>
                <w:lang w:val="en-US" w:eastAsia="de-DE"/>
              </w:rPr>
              <w:t>Employee</w:t>
            </w:r>
            <w:r>
              <w:rPr>
                <w:lang w:val="en-US" w:eastAsia="de-DE"/>
              </w:rPr>
              <w:t xml:space="preserve"> </w:t>
            </w:r>
            <w:r w:rsidRPr="00401033">
              <w:rPr>
                <w:lang w:val="en-US" w:eastAsia="de-DE"/>
              </w:rPr>
              <w:t>Name</w:t>
            </w:r>
          </w:p>
        </w:tc>
        <w:tc>
          <w:tcPr>
            <w:tcW w:w="585" w:type="pct"/>
            <w:tcBorders>
              <w:top w:val="single" w:sz="4" w:space="0" w:color="auto"/>
              <w:left w:val="single" w:sz="4" w:space="0" w:color="auto"/>
              <w:bottom w:val="single" w:sz="4" w:space="0" w:color="auto"/>
              <w:right w:val="single" w:sz="4" w:space="0" w:color="auto"/>
            </w:tcBorders>
          </w:tcPr>
          <w:p w14:paraId="70B907AC" w14:textId="209C8D1E" w:rsidR="004920EC" w:rsidRPr="00401033" w:rsidRDefault="004920EC" w:rsidP="004920EC">
            <w:pPr>
              <w:pStyle w:val="Tabletext10"/>
              <w:jc w:val="center"/>
              <w:rPr>
                <w:lang w:val="en-US" w:eastAsia="de-DE"/>
              </w:rPr>
            </w:pPr>
            <w:r>
              <w:rPr>
                <w:lang w:val="en-US" w:eastAsia="de-DE"/>
              </w:rPr>
              <w:t>Text</w:t>
            </w:r>
          </w:p>
        </w:tc>
        <w:tc>
          <w:tcPr>
            <w:tcW w:w="2950" w:type="pct"/>
            <w:tcBorders>
              <w:top w:val="single" w:sz="4" w:space="0" w:color="auto"/>
              <w:left w:val="single" w:sz="4" w:space="0" w:color="auto"/>
              <w:bottom w:val="single" w:sz="4" w:space="0" w:color="auto"/>
              <w:right w:val="single" w:sz="4" w:space="0" w:color="auto"/>
            </w:tcBorders>
          </w:tcPr>
          <w:p w14:paraId="0994D26B" w14:textId="77777777" w:rsidR="004920EC" w:rsidRPr="00401033" w:rsidRDefault="004920EC" w:rsidP="004920EC">
            <w:pPr>
              <w:pStyle w:val="Tabletext10"/>
              <w:jc w:val="both"/>
              <w:rPr>
                <w:lang w:val="en-US" w:eastAsia="de-DE"/>
              </w:rPr>
            </w:pPr>
            <w:r w:rsidRPr="00401033">
              <w:rPr>
                <w:lang w:val="en-US" w:eastAsia="de-DE"/>
              </w:rPr>
              <w:t>Name of the employee.</w:t>
            </w:r>
          </w:p>
        </w:tc>
        <w:tc>
          <w:tcPr>
            <w:tcW w:w="394" w:type="pct"/>
            <w:tcBorders>
              <w:top w:val="single" w:sz="4" w:space="0" w:color="auto"/>
              <w:left w:val="single" w:sz="4" w:space="0" w:color="auto"/>
              <w:bottom w:val="single" w:sz="4" w:space="0" w:color="auto"/>
              <w:right w:val="single" w:sz="4" w:space="0" w:color="auto"/>
            </w:tcBorders>
          </w:tcPr>
          <w:p w14:paraId="2D590BAB" w14:textId="37A44804" w:rsidR="004920EC" w:rsidRPr="00401033" w:rsidRDefault="004920EC" w:rsidP="004920EC">
            <w:pPr>
              <w:pStyle w:val="Tabletext10"/>
              <w:jc w:val="center"/>
              <w:rPr>
                <w:lang w:val="en-US" w:eastAsia="de-DE"/>
              </w:rPr>
            </w:pPr>
            <w:r>
              <w:rPr>
                <w:lang w:val="en-US" w:eastAsia="de-DE"/>
              </w:rPr>
              <w:t>M</w:t>
            </w:r>
          </w:p>
        </w:tc>
      </w:tr>
      <w:tr w:rsidR="007036BF" w:rsidRPr="00401033" w14:paraId="79E3FBE2" w14:textId="77777777" w:rsidTr="004E6D43">
        <w:tblPrEx>
          <w:tblBorders>
            <w:top w:val="nil"/>
            <w:left w:val="nil"/>
            <w:bottom w:val="nil"/>
            <w:right w:val="nil"/>
            <w:insideH w:val="none" w:sz="0" w:space="0" w:color="auto"/>
            <w:insideV w:val="none" w:sz="0" w:space="0" w:color="auto"/>
          </w:tblBorders>
        </w:tblPrEx>
        <w:trPr>
          <w:cantSplit/>
        </w:trPr>
        <w:tc>
          <w:tcPr>
            <w:tcW w:w="288" w:type="pct"/>
            <w:tcBorders>
              <w:top w:val="single" w:sz="4" w:space="0" w:color="auto"/>
              <w:left w:val="single" w:sz="4" w:space="0" w:color="auto"/>
              <w:bottom w:val="single" w:sz="4" w:space="0" w:color="auto"/>
              <w:right w:val="single" w:sz="4" w:space="0" w:color="auto"/>
            </w:tcBorders>
            <w:tcMar>
              <w:left w:w="91" w:type="dxa"/>
              <w:right w:w="91" w:type="dxa"/>
            </w:tcMar>
          </w:tcPr>
          <w:p w14:paraId="39589BFE" w14:textId="77777777" w:rsidR="004920EC" w:rsidRPr="00401033" w:rsidRDefault="004920EC" w:rsidP="004920EC">
            <w:pPr>
              <w:pStyle w:val="Tabletext10"/>
              <w:jc w:val="center"/>
              <w:rPr>
                <w:lang w:val="en-US" w:eastAsia="de-DE"/>
              </w:rPr>
            </w:pPr>
            <w:r w:rsidRPr="00401033">
              <w:rPr>
                <w:lang w:val="en-US" w:eastAsia="de-DE"/>
              </w:rPr>
              <w:t>4</w:t>
            </w:r>
          </w:p>
        </w:tc>
        <w:tc>
          <w:tcPr>
            <w:tcW w:w="783" w:type="pct"/>
            <w:tcBorders>
              <w:top w:val="single" w:sz="4" w:space="0" w:color="auto"/>
              <w:left w:val="single" w:sz="4" w:space="0" w:color="auto"/>
              <w:bottom w:val="single" w:sz="4" w:space="0" w:color="auto"/>
              <w:right w:val="single" w:sz="4" w:space="0" w:color="auto"/>
            </w:tcBorders>
          </w:tcPr>
          <w:p w14:paraId="176521BD" w14:textId="09FBBE8E" w:rsidR="004920EC" w:rsidRPr="00401033" w:rsidRDefault="004920EC" w:rsidP="004920EC">
            <w:pPr>
              <w:pStyle w:val="Tabletext10"/>
              <w:rPr>
                <w:lang w:val="en-US" w:eastAsia="de-DE"/>
              </w:rPr>
            </w:pPr>
            <w:r w:rsidRPr="00401033">
              <w:rPr>
                <w:lang w:val="en-US" w:eastAsia="de-DE"/>
              </w:rPr>
              <w:t>Inactive</w:t>
            </w:r>
            <w:r>
              <w:rPr>
                <w:lang w:val="en-US" w:eastAsia="de-DE"/>
              </w:rPr>
              <w:t xml:space="preserve"> </w:t>
            </w:r>
            <w:r w:rsidRPr="00401033">
              <w:rPr>
                <w:lang w:val="en-US" w:eastAsia="de-DE"/>
              </w:rPr>
              <w:t>flag</w:t>
            </w:r>
          </w:p>
        </w:tc>
        <w:tc>
          <w:tcPr>
            <w:tcW w:w="585" w:type="pct"/>
            <w:tcBorders>
              <w:top w:val="single" w:sz="4" w:space="0" w:color="auto"/>
              <w:left w:val="single" w:sz="4" w:space="0" w:color="auto"/>
              <w:bottom w:val="single" w:sz="4" w:space="0" w:color="auto"/>
              <w:right w:val="single" w:sz="4" w:space="0" w:color="auto"/>
            </w:tcBorders>
          </w:tcPr>
          <w:p w14:paraId="1DCC078F" w14:textId="132E4B8B" w:rsidR="004920EC" w:rsidRPr="00401033" w:rsidRDefault="004920EC" w:rsidP="004920EC">
            <w:pPr>
              <w:pStyle w:val="Tabletext10"/>
              <w:jc w:val="center"/>
              <w:rPr>
                <w:lang w:val="en-US" w:eastAsia="de-DE"/>
              </w:rPr>
            </w:pPr>
            <w:r>
              <w:rPr>
                <w:lang w:val="en-US" w:eastAsia="de-DE"/>
              </w:rPr>
              <w:t>Code</w:t>
            </w:r>
          </w:p>
        </w:tc>
        <w:tc>
          <w:tcPr>
            <w:tcW w:w="2950" w:type="pct"/>
            <w:tcBorders>
              <w:top w:val="single" w:sz="4" w:space="0" w:color="auto"/>
              <w:left w:val="single" w:sz="4" w:space="0" w:color="auto"/>
              <w:bottom w:val="single" w:sz="4" w:space="0" w:color="auto"/>
              <w:right w:val="single" w:sz="4" w:space="0" w:color="auto"/>
            </w:tcBorders>
          </w:tcPr>
          <w:p w14:paraId="49AB41E7" w14:textId="77777777" w:rsidR="004920EC" w:rsidRPr="00401033" w:rsidRDefault="004920EC" w:rsidP="004920EC">
            <w:pPr>
              <w:pStyle w:val="Tabletext10"/>
              <w:jc w:val="both"/>
              <w:rPr>
                <w:lang w:val="en-US" w:eastAsia="de-DE"/>
              </w:rPr>
            </w:pPr>
            <w:r w:rsidRPr="00401033">
              <w:rPr>
                <w:lang w:val="en-US" w:eastAsia="de-DE"/>
              </w:rPr>
              <w:t>Indicates whether one employee is active or inactive.</w:t>
            </w:r>
          </w:p>
          <w:p w14:paraId="4A0C1F3F" w14:textId="3425145A" w:rsidR="004920EC" w:rsidRPr="00401033" w:rsidRDefault="004920EC" w:rsidP="004920EC">
            <w:pPr>
              <w:pStyle w:val="Tabletext10"/>
              <w:jc w:val="both"/>
              <w:rPr>
                <w:lang w:val="en-US" w:eastAsia="de-DE"/>
              </w:rPr>
            </w:pPr>
            <w:r w:rsidRPr="00401033">
              <w:rPr>
                <w:lang w:val="en-US" w:eastAsia="de-DE"/>
              </w:rPr>
              <w:t>An employee can become inactive due to various reasons (e.</w:t>
            </w:r>
            <w:r>
              <w:rPr>
                <w:lang w:val="en-US" w:eastAsia="de-DE"/>
              </w:rPr>
              <w:t xml:space="preserve"> </w:t>
            </w:r>
            <w:r w:rsidRPr="00401033">
              <w:rPr>
                <w:lang w:val="en-US" w:eastAsia="de-DE"/>
              </w:rPr>
              <w:t>g. taking a sabbatical).</w:t>
            </w:r>
          </w:p>
        </w:tc>
        <w:tc>
          <w:tcPr>
            <w:tcW w:w="394" w:type="pct"/>
            <w:tcBorders>
              <w:top w:val="single" w:sz="4" w:space="0" w:color="auto"/>
              <w:left w:val="single" w:sz="4" w:space="0" w:color="auto"/>
              <w:bottom w:val="single" w:sz="4" w:space="0" w:color="auto"/>
              <w:right w:val="single" w:sz="4" w:space="0" w:color="auto"/>
            </w:tcBorders>
          </w:tcPr>
          <w:p w14:paraId="4E17960B" w14:textId="1D70F218" w:rsidR="004920EC" w:rsidRPr="00401033" w:rsidRDefault="004920EC" w:rsidP="004920EC">
            <w:pPr>
              <w:pStyle w:val="Tabletext10"/>
              <w:jc w:val="center"/>
              <w:rPr>
                <w:lang w:val="en-US" w:eastAsia="de-DE"/>
              </w:rPr>
            </w:pPr>
            <w:r>
              <w:rPr>
                <w:lang w:val="en-US" w:eastAsia="de-DE"/>
              </w:rPr>
              <w:t>O</w:t>
            </w:r>
          </w:p>
        </w:tc>
      </w:tr>
      <w:tr w:rsidR="007036BF" w:rsidRPr="00401033" w14:paraId="2490A145" w14:textId="77777777" w:rsidTr="004E6D43">
        <w:tblPrEx>
          <w:tblBorders>
            <w:top w:val="nil"/>
            <w:left w:val="nil"/>
            <w:bottom w:val="nil"/>
            <w:right w:val="nil"/>
            <w:insideH w:val="none" w:sz="0" w:space="0" w:color="auto"/>
            <w:insideV w:val="none" w:sz="0" w:space="0" w:color="auto"/>
          </w:tblBorders>
        </w:tblPrEx>
        <w:trPr>
          <w:cantSplit/>
        </w:trPr>
        <w:tc>
          <w:tcPr>
            <w:tcW w:w="288" w:type="pct"/>
            <w:tcBorders>
              <w:top w:val="single" w:sz="4" w:space="0" w:color="auto"/>
              <w:left w:val="single" w:sz="4" w:space="0" w:color="auto"/>
              <w:bottom w:val="single" w:sz="4" w:space="0" w:color="auto"/>
              <w:right w:val="single" w:sz="4" w:space="0" w:color="auto"/>
            </w:tcBorders>
            <w:tcMar>
              <w:left w:w="91" w:type="dxa"/>
              <w:right w:w="91" w:type="dxa"/>
            </w:tcMar>
          </w:tcPr>
          <w:p w14:paraId="3A430FC7" w14:textId="77777777" w:rsidR="004920EC" w:rsidRPr="00401033" w:rsidRDefault="004920EC" w:rsidP="004920EC">
            <w:pPr>
              <w:pStyle w:val="Tabletext10"/>
              <w:jc w:val="center"/>
              <w:rPr>
                <w:lang w:val="en-US" w:eastAsia="de-DE"/>
              </w:rPr>
            </w:pPr>
            <w:r w:rsidRPr="00401033">
              <w:rPr>
                <w:lang w:val="en-US" w:eastAsia="de-DE"/>
              </w:rPr>
              <w:t>5</w:t>
            </w:r>
          </w:p>
        </w:tc>
        <w:tc>
          <w:tcPr>
            <w:tcW w:w="783" w:type="pct"/>
            <w:tcBorders>
              <w:top w:val="single" w:sz="4" w:space="0" w:color="auto"/>
              <w:left w:val="single" w:sz="4" w:space="0" w:color="auto"/>
              <w:bottom w:val="single" w:sz="4" w:space="0" w:color="auto"/>
              <w:right w:val="single" w:sz="4" w:space="0" w:color="auto"/>
            </w:tcBorders>
          </w:tcPr>
          <w:p w14:paraId="39C116BE" w14:textId="384667E2" w:rsidR="004920EC" w:rsidRPr="00401033" w:rsidRDefault="004920EC" w:rsidP="004920EC">
            <w:pPr>
              <w:pStyle w:val="Tabletext10"/>
              <w:rPr>
                <w:lang w:val="en-US" w:eastAsia="de-DE"/>
              </w:rPr>
            </w:pPr>
            <w:r w:rsidRPr="00401033">
              <w:rPr>
                <w:lang w:val="en-US" w:eastAsia="de-DE"/>
              </w:rPr>
              <w:t>Employee</w:t>
            </w:r>
            <w:r>
              <w:rPr>
                <w:lang w:val="en-US" w:eastAsia="de-DE"/>
              </w:rPr>
              <w:t xml:space="preserve"> </w:t>
            </w:r>
            <w:r w:rsidRPr="00401033">
              <w:rPr>
                <w:lang w:val="en-US" w:eastAsia="de-DE"/>
              </w:rPr>
              <w:t>Type</w:t>
            </w:r>
            <w:r>
              <w:rPr>
                <w:lang w:val="en-US" w:eastAsia="de-DE"/>
              </w:rPr>
              <w:t xml:space="preserve"> </w:t>
            </w:r>
            <w:r w:rsidRPr="00401033">
              <w:rPr>
                <w:lang w:val="en-US" w:eastAsia="de-DE"/>
              </w:rPr>
              <w:t>Code</w:t>
            </w:r>
          </w:p>
        </w:tc>
        <w:tc>
          <w:tcPr>
            <w:tcW w:w="585" w:type="pct"/>
            <w:tcBorders>
              <w:top w:val="single" w:sz="4" w:space="0" w:color="auto"/>
              <w:left w:val="single" w:sz="4" w:space="0" w:color="auto"/>
              <w:bottom w:val="single" w:sz="4" w:space="0" w:color="auto"/>
              <w:right w:val="single" w:sz="4" w:space="0" w:color="auto"/>
            </w:tcBorders>
          </w:tcPr>
          <w:p w14:paraId="3F923B82" w14:textId="258D8E37" w:rsidR="004920EC" w:rsidRPr="00401033" w:rsidRDefault="004920EC" w:rsidP="004920EC">
            <w:pPr>
              <w:pStyle w:val="Tabletext10"/>
              <w:jc w:val="center"/>
              <w:rPr>
                <w:lang w:val="en-US" w:eastAsia="de-DE"/>
              </w:rPr>
            </w:pPr>
            <w:r>
              <w:rPr>
                <w:lang w:val="en-US" w:eastAsia="de-DE"/>
              </w:rPr>
              <w:t>Code</w:t>
            </w:r>
          </w:p>
        </w:tc>
        <w:tc>
          <w:tcPr>
            <w:tcW w:w="2950" w:type="pct"/>
            <w:tcBorders>
              <w:top w:val="single" w:sz="4" w:space="0" w:color="auto"/>
              <w:left w:val="single" w:sz="4" w:space="0" w:color="auto"/>
              <w:bottom w:val="single" w:sz="4" w:space="0" w:color="auto"/>
              <w:right w:val="single" w:sz="4" w:space="0" w:color="auto"/>
            </w:tcBorders>
          </w:tcPr>
          <w:p w14:paraId="26E8508E" w14:textId="77777777" w:rsidR="004920EC" w:rsidRPr="00401033" w:rsidRDefault="004920EC" w:rsidP="004920EC">
            <w:pPr>
              <w:pStyle w:val="Tabletext10"/>
              <w:jc w:val="both"/>
              <w:rPr>
                <w:lang w:val="en-US" w:eastAsia="de-DE"/>
              </w:rPr>
            </w:pPr>
            <w:r w:rsidRPr="00401033">
              <w:rPr>
                <w:lang w:val="en-US" w:eastAsia="de-DE"/>
              </w:rPr>
              <w:t>Code for the employee type.</w:t>
            </w:r>
          </w:p>
          <w:p w14:paraId="39672E21" w14:textId="77777777" w:rsidR="004920EC" w:rsidRPr="00401033" w:rsidRDefault="004920EC" w:rsidP="004920EC">
            <w:pPr>
              <w:pStyle w:val="Tabletext10"/>
              <w:jc w:val="both"/>
              <w:rPr>
                <w:lang w:val="en-US" w:eastAsia="de-DE"/>
              </w:rPr>
            </w:pPr>
            <w:r w:rsidRPr="00401033">
              <w:rPr>
                <w:lang w:val="en-US" w:eastAsia="de-DE"/>
              </w:rPr>
              <w:t>EXAMPLE 004 is an on-the-job employee, 005 is a retired employee, 006 is a deceased employee, 007 is a part-time employee.</w:t>
            </w:r>
          </w:p>
        </w:tc>
        <w:tc>
          <w:tcPr>
            <w:tcW w:w="394" w:type="pct"/>
            <w:tcBorders>
              <w:top w:val="single" w:sz="4" w:space="0" w:color="auto"/>
              <w:left w:val="single" w:sz="4" w:space="0" w:color="auto"/>
              <w:bottom w:val="single" w:sz="4" w:space="0" w:color="auto"/>
              <w:right w:val="single" w:sz="4" w:space="0" w:color="auto"/>
            </w:tcBorders>
          </w:tcPr>
          <w:p w14:paraId="466179F6" w14:textId="6DE9FC6E" w:rsidR="004920EC" w:rsidRPr="00401033" w:rsidRDefault="004920EC" w:rsidP="004920EC">
            <w:pPr>
              <w:pStyle w:val="Tabletext10"/>
              <w:jc w:val="center"/>
              <w:rPr>
                <w:lang w:val="en-US" w:eastAsia="de-DE"/>
              </w:rPr>
            </w:pPr>
            <w:r>
              <w:rPr>
                <w:lang w:val="en-US" w:eastAsia="de-DE"/>
              </w:rPr>
              <w:t>M</w:t>
            </w:r>
          </w:p>
        </w:tc>
      </w:tr>
      <w:tr w:rsidR="007036BF" w:rsidRPr="00401033" w14:paraId="71C0A628" w14:textId="77777777" w:rsidTr="004E6D43">
        <w:tblPrEx>
          <w:tblBorders>
            <w:top w:val="nil"/>
            <w:left w:val="nil"/>
            <w:bottom w:val="nil"/>
            <w:right w:val="nil"/>
            <w:insideH w:val="none" w:sz="0" w:space="0" w:color="auto"/>
            <w:insideV w:val="none" w:sz="0" w:space="0" w:color="auto"/>
          </w:tblBorders>
        </w:tblPrEx>
        <w:trPr>
          <w:cantSplit/>
        </w:trPr>
        <w:tc>
          <w:tcPr>
            <w:tcW w:w="288" w:type="pct"/>
            <w:tcBorders>
              <w:top w:val="single" w:sz="4" w:space="0" w:color="auto"/>
              <w:left w:val="single" w:sz="4" w:space="0" w:color="auto"/>
              <w:bottom w:val="single" w:sz="4" w:space="0" w:color="auto"/>
              <w:right w:val="single" w:sz="4" w:space="0" w:color="auto"/>
            </w:tcBorders>
            <w:tcMar>
              <w:left w:w="91" w:type="dxa"/>
              <w:right w:w="91" w:type="dxa"/>
            </w:tcMar>
          </w:tcPr>
          <w:p w14:paraId="5B8791CE" w14:textId="77777777" w:rsidR="004920EC" w:rsidRPr="00401033" w:rsidRDefault="004920EC" w:rsidP="004920EC">
            <w:pPr>
              <w:pStyle w:val="Tabletext10"/>
              <w:jc w:val="center"/>
              <w:rPr>
                <w:lang w:val="en-US" w:eastAsia="de-DE"/>
              </w:rPr>
            </w:pPr>
            <w:r w:rsidRPr="00401033">
              <w:rPr>
                <w:lang w:val="en-US" w:eastAsia="de-DE"/>
              </w:rPr>
              <w:t>6</w:t>
            </w:r>
          </w:p>
        </w:tc>
        <w:tc>
          <w:tcPr>
            <w:tcW w:w="783" w:type="pct"/>
            <w:tcBorders>
              <w:top w:val="single" w:sz="4" w:space="0" w:color="auto"/>
              <w:left w:val="single" w:sz="4" w:space="0" w:color="auto"/>
              <w:bottom w:val="single" w:sz="4" w:space="0" w:color="auto"/>
              <w:right w:val="single" w:sz="4" w:space="0" w:color="auto"/>
            </w:tcBorders>
          </w:tcPr>
          <w:p w14:paraId="7AF17F72" w14:textId="67D86063" w:rsidR="004920EC" w:rsidRPr="00401033" w:rsidRDefault="004920EC" w:rsidP="004920EC">
            <w:pPr>
              <w:pStyle w:val="Tabletext10"/>
              <w:rPr>
                <w:lang w:val="en-US" w:eastAsia="de-DE"/>
              </w:rPr>
            </w:pPr>
            <w:r w:rsidRPr="00401033">
              <w:rPr>
                <w:lang w:val="en-US" w:eastAsia="de-DE"/>
              </w:rPr>
              <w:t>Employee</w:t>
            </w:r>
            <w:r>
              <w:rPr>
                <w:lang w:val="en-US" w:eastAsia="de-DE"/>
              </w:rPr>
              <w:t xml:space="preserve"> </w:t>
            </w:r>
            <w:r w:rsidRPr="00401033">
              <w:rPr>
                <w:lang w:val="en-US" w:eastAsia="de-DE"/>
              </w:rPr>
              <w:t>Type</w:t>
            </w:r>
            <w:r>
              <w:rPr>
                <w:lang w:val="en-US" w:eastAsia="de-DE"/>
              </w:rPr>
              <w:t xml:space="preserve"> </w:t>
            </w:r>
            <w:r w:rsidRPr="00401033">
              <w:rPr>
                <w:lang w:val="en-US" w:eastAsia="de-DE"/>
              </w:rPr>
              <w:t>Name</w:t>
            </w:r>
          </w:p>
        </w:tc>
        <w:tc>
          <w:tcPr>
            <w:tcW w:w="585" w:type="pct"/>
            <w:tcBorders>
              <w:top w:val="single" w:sz="4" w:space="0" w:color="auto"/>
              <w:left w:val="single" w:sz="4" w:space="0" w:color="auto"/>
              <w:bottom w:val="single" w:sz="4" w:space="0" w:color="auto"/>
              <w:right w:val="single" w:sz="4" w:space="0" w:color="auto"/>
            </w:tcBorders>
          </w:tcPr>
          <w:p w14:paraId="1DB34309" w14:textId="1563A376" w:rsidR="004920EC" w:rsidRPr="00401033" w:rsidRDefault="004920EC" w:rsidP="004920EC">
            <w:pPr>
              <w:pStyle w:val="Tabletext10"/>
              <w:jc w:val="center"/>
              <w:rPr>
                <w:lang w:val="en-US" w:eastAsia="de-DE"/>
              </w:rPr>
            </w:pPr>
            <w:r>
              <w:rPr>
                <w:lang w:val="en-US" w:eastAsia="de-DE"/>
              </w:rPr>
              <w:t>Text</w:t>
            </w:r>
          </w:p>
        </w:tc>
        <w:tc>
          <w:tcPr>
            <w:tcW w:w="2950" w:type="pct"/>
            <w:tcBorders>
              <w:top w:val="single" w:sz="4" w:space="0" w:color="auto"/>
              <w:left w:val="single" w:sz="4" w:space="0" w:color="auto"/>
              <w:bottom w:val="single" w:sz="4" w:space="0" w:color="auto"/>
              <w:right w:val="single" w:sz="4" w:space="0" w:color="auto"/>
            </w:tcBorders>
          </w:tcPr>
          <w:p w14:paraId="2C7BE579" w14:textId="77777777" w:rsidR="004920EC" w:rsidRPr="00401033" w:rsidRDefault="004920EC" w:rsidP="004920EC">
            <w:pPr>
              <w:pStyle w:val="Tabletext10"/>
              <w:jc w:val="both"/>
              <w:rPr>
                <w:lang w:val="en-US" w:eastAsia="de-DE"/>
              </w:rPr>
            </w:pPr>
            <w:r w:rsidRPr="00401033">
              <w:rPr>
                <w:lang w:val="en-US" w:eastAsia="de-DE"/>
              </w:rPr>
              <w:t>Name of the employee type.</w:t>
            </w:r>
          </w:p>
          <w:p w14:paraId="281F26A8" w14:textId="77777777" w:rsidR="004920EC" w:rsidRPr="00401033" w:rsidRDefault="004920EC" w:rsidP="004920EC">
            <w:pPr>
              <w:pStyle w:val="Tabletext10"/>
              <w:jc w:val="both"/>
              <w:rPr>
                <w:lang w:val="en-US" w:eastAsia="de-DE"/>
              </w:rPr>
            </w:pPr>
            <w:r w:rsidRPr="00401033">
              <w:rPr>
                <w:lang w:val="en-US" w:eastAsia="de-DE"/>
              </w:rPr>
              <w:t>EXAMPLE Employed, retired, probation, part-time.</w:t>
            </w:r>
          </w:p>
        </w:tc>
        <w:tc>
          <w:tcPr>
            <w:tcW w:w="394" w:type="pct"/>
            <w:tcBorders>
              <w:top w:val="single" w:sz="4" w:space="0" w:color="auto"/>
              <w:left w:val="single" w:sz="4" w:space="0" w:color="auto"/>
              <w:bottom w:val="single" w:sz="4" w:space="0" w:color="auto"/>
              <w:right w:val="single" w:sz="4" w:space="0" w:color="auto"/>
            </w:tcBorders>
          </w:tcPr>
          <w:p w14:paraId="4E1AB5E3" w14:textId="64AF081B" w:rsidR="004920EC" w:rsidRPr="00401033" w:rsidRDefault="004920EC" w:rsidP="004920EC">
            <w:pPr>
              <w:pStyle w:val="Tabletext10"/>
              <w:jc w:val="center"/>
              <w:rPr>
                <w:lang w:val="en-US" w:eastAsia="de-DE"/>
              </w:rPr>
            </w:pPr>
            <w:r>
              <w:rPr>
                <w:lang w:val="en-US" w:eastAsia="de-DE"/>
              </w:rPr>
              <w:t>M</w:t>
            </w:r>
          </w:p>
        </w:tc>
      </w:tr>
      <w:tr w:rsidR="007036BF" w:rsidRPr="00401033" w14:paraId="0E5F3635" w14:textId="77777777" w:rsidTr="004E6D43">
        <w:tblPrEx>
          <w:tblBorders>
            <w:top w:val="nil"/>
            <w:left w:val="nil"/>
            <w:bottom w:val="nil"/>
            <w:right w:val="nil"/>
            <w:insideH w:val="none" w:sz="0" w:space="0" w:color="auto"/>
            <w:insideV w:val="none" w:sz="0" w:space="0" w:color="auto"/>
          </w:tblBorders>
        </w:tblPrEx>
        <w:trPr>
          <w:cantSplit/>
        </w:trPr>
        <w:tc>
          <w:tcPr>
            <w:tcW w:w="288" w:type="pct"/>
            <w:tcBorders>
              <w:top w:val="single" w:sz="4" w:space="0" w:color="auto"/>
              <w:left w:val="single" w:sz="4" w:space="0" w:color="auto"/>
              <w:bottom w:val="single" w:sz="4" w:space="0" w:color="auto"/>
              <w:right w:val="single" w:sz="4" w:space="0" w:color="auto"/>
            </w:tcBorders>
            <w:tcMar>
              <w:left w:w="91" w:type="dxa"/>
              <w:right w:w="91" w:type="dxa"/>
            </w:tcMar>
          </w:tcPr>
          <w:p w14:paraId="13AA3FBD" w14:textId="77777777" w:rsidR="004920EC" w:rsidRPr="00401033" w:rsidRDefault="004920EC" w:rsidP="004920EC">
            <w:pPr>
              <w:pStyle w:val="Tabletext10"/>
              <w:jc w:val="center"/>
              <w:rPr>
                <w:lang w:val="en-US" w:eastAsia="de-DE"/>
              </w:rPr>
            </w:pPr>
            <w:r w:rsidRPr="00401033">
              <w:rPr>
                <w:lang w:val="en-US" w:eastAsia="de-DE"/>
              </w:rPr>
              <w:t>7</w:t>
            </w:r>
          </w:p>
        </w:tc>
        <w:tc>
          <w:tcPr>
            <w:tcW w:w="783" w:type="pct"/>
            <w:tcBorders>
              <w:top w:val="single" w:sz="4" w:space="0" w:color="auto"/>
              <w:left w:val="single" w:sz="4" w:space="0" w:color="auto"/>
              <w:bottom w:val="single" w:sz="4" w:space="0" w:color="auto"/>
              <w:right w:val="single" w:sz="4" w:space="0" w:color="auto"/>
            </w:tcBorders>
          </w:tcPr>
          <w:p w14:paraId="055BEC23" w14:textId="791436B4" w:rsidR="004920EC" w:rsidRPr="00401033" w:rsidRDefault="004920EC" w:rsidP="004920EC">
            <w:pPr>
              <w:pStyle w:val="Tabletext10"/>
              <w:rPr>
                <w:lang w:val="en-US" w:eastAsia="de-DE"/>
              </w:rPr>
            </w:pPr>
            <w:r w:rsidRPr="00401033">
              <w:rPr>
                <w:lang w:val="en-US" w:eastAsia="de-DE"/>
              </w:rPr>
              <w:t>Department</w:t>
            </w:r>
            <w:r>
              <w:rPr>
                <w:lang w:val="en-US" w:eastAsia="de-DE"/>
              </w:rPr>
              <w:t xml:space="preserve"> </w:t>
            </w:r>
            <w:r w:rsidRPr="00401033">
              <w:rPr>
                <w:lang w:val="en-US" w:eastAsia="de-DE"/>
              </w:rPr>
              <w:t>Code</w:t>
            </w:r>
          </w:p>
        </w:tc>
        <w:tc>
          <w:tcPr>
            <w:tcW w:w="585" w:type="pct"/>
            <w:tcBorders>
              <w:top w:val="single" w:sz="4" w:space="0" w:color="auto"/>
              <w:left w:val="single" w:sz="4" w:space="0" w:color="auto"/>
              <w:bottom w:val="single" w:sz="4" w:space="0" w:color="auto"/>
              <w:right w:val="single" w:sz="4" w:space="0" w:color="auto"/>
            </w:tcBorders>
          </w:tcPr>
          <w:p w14:paraId="327EB037" w14:textId="31C37D43" w:rsidR="004920EC" w:rsidRPr="00401033" w:rsidRDefault="00684F6D" w:rsidP="004920EC">
            <w:pPr>
              <w:pStyle w:val="Tabletext10"/>
              <w:jc w:val="center"/>
              <w:rPr>
                <w:lang w:val="en-US" w:eastAsia="de-DE"/>
              </w:rPr>
            </w:pPr>
            <w:r>
              <w:rPr>
                <w:lang w:val="en-US" w:eastAsia="de-DE"/>
              </w:rPr>
              <w:t>Reference identifier</w:t>
            </w:r>
          </w:p>
        </w:tc>
        <w:tc>
          <w:tcPr>
            <w:tcW w:w="2950" w:type="pct"/>
            <w:tcBorders>
              <w:top w:val="single" w:sz="4" w:space="0" w:color="auto"/>
              <w:left w:val="single" w:sz="4" w:space="0" w:color="auto"/>
              <w:bottom w:val="single" w:sz="4" w:space="0" w:color="auto"/>
              <w:right w:val="single" w:sz="4" w:space="0" w:color="auto"/>
            </w:tcBorders>
          </w:tcPr>
          <w:p w14:paraId="0EE1A966" w14:textId="77777777" w:rsidR="004920EC" w:rsidRPr="00401033" w:rsidRDefault="004920EC" w:rsidP="004920EC">
            <w:pPr>
              <w:pStyle w:val="Tabletext10"/>
              <w:jc w:val="both"/>
              <w:rPr>
                <w:lang w:val="en-US" w:eastAsia="de-DE"/>
              </w:rPr>
            </w:pPr>
            <w:r w:rsidRPr="00401033">
              <w:rPr>
                <w:lang w:val="en-US" w:eastAsia="de-DE"/>
              </w:rPr>
              <w:t>Code for department rosters.</w:t>
            </w:r>
          </w:p>
          <w:p w14:paraId="7B6CF2A9" w14:textId="1685DE96" w:rsidR="004920EC" w:rsidRPr="00401033" w:rsidRDefault="004920EC" w:rsidP="004920EC">
            <w:pPr>
              <w:pStyle w:val="Tabletext10"/>
              <w:jc w:val="both"/>
              <w:rPr>
                <w:lang w:val="en-US" w:eastAsia="de-DE"/>
              </w:rPr>
            </w:pPr>
            <w:r w:rsidRPr="00401033">
              <w:rPr>
                <w:lang w:val="en-US" w:eastAsia="de-DE"/>
              </w:rPr>
              <w:t>EXAMPLE The department name is IT department, the code is 0018.</w:t>
            </w:r>
          </w:p>
        </w:tc>
        <w:tc>
          <w:tcPr>
            <w:tcW w:w="394" w:type="pct"/>
            <w:tcBorders>
              <w:top w:val="single" w:sz="4" w:space="0" w:color="auto"/>
              <w:left w:val="single" w:sz="4" w:space="0" w:color="auto"/>
              <w:bottom w:val="single" w:sz="4" w:space="0" w:color="auto"/>
              <w:right w:val="single" w:sz="4" w:space="0" w:color="auto"/>
            </w:tcBorders>
          </w:tcPr>
          <w:p w14:paraId="1DA642D9" w14:textId="34E91972" w:rsidR="004920EC" w:rsidRPr="00401033" w:rsidRDefault="004920EC" w:rsidP="004920EC">
            <w:pPr>
              <w:pStyle w:val="Tabletext10"/>
              <w:jc w:val="center"/>
              <w:rPr>
                <w:lang w:val="en-US" w:eastAsia="de-DE"/>
              </w:rPr>
            </w:pPr>
            <w:r>
              <w:rPr>
                <w:lang w:val="en-US" w:eastAsia="de-DE"/>
              </w:rPr>
              <w:t>M</w:t>
            </w:r>
          </w:p>
        </w:tc>
      </w:tr>
      <w:tr w:rsidR="007036BF" w:rsidRPr="00401033" w14:paraId="141DC03F" w14:textId="77777777" w:rsidTr="004E6D43">
        <w:tblPrEx>
          <w:tblBorders>
            <w:top w:val="nil"/>
            <w:left w:val="nil"/>
            <w:bottom w:val="nil"/>
            <w:right w:val="nil"/>
            <w:insideH w:val="none" w:sz="0" w:space="0" w:color="auto"/>
            <w:insideV w:val="none" w:sz="0" w:space="0" w:color="auto"/>
          </w:tblBorders>
        </w:tblPrEx>
        <w:trPr>
          <w:cantSplit/>
        </w:trPr>
        <w:tc>
          <w:tcPr>
            <w:tcW w:w="288" w:type="pct"/>
            <w:tcBorders>
              <w:top w:val="single" w:sz="4" w:space="0" w:color="auto"/>
              <w:left w:val="single" w:sz="4" w:space="0" w:color="auto"/>
              <w:bottom w:val="single" w:sz="4" w:space="0" w:color="auto"/>
              <w:right w:val="single" w:sz="4" w:space="0" w:color="auto"/>
            </w:tcBorders>
            <w:tcMar>
              <w:left w:w="91" w:type="dxa"/>
              <w:right w:w="91" w:type="dxa"/>
            </w:tcMar>
          </w:tcPr>
          <w:p w14:paraId="75AF4BA5" w14:textId="77777777" w:rsidR="004920EC" w:rsidRPr="00401033" w:rsidRDefault="004920EC" w:rsidP="004920EC">
            <w:pPr>
              <w:pStyle w:val="Tabletext10"/>
              <w:jc w:val="center"/>
              <w:rPr>
                <w:lang w:val="en-US" w:eastAsia="de-DE"/>
              </w:rPr>
            </w:pPr>
            <w:r w:rsidRPr="00401033">
              <w:rPr>
                <w:lang w:val="en-US" w:eastAsia="de-DE"/>
              </w:rPr>
              <w:t>8</w:t>
            </w:r>
          </w:p>
        </w:tc>
        <w:tc>
          <w:tcPr>
            <w:tcW w:w="783" w:type="pct"/>
            <w:tcBorders>
              <w:top w:val="single" w:sz="4" w:space="0" w:color="auto"/>
              <w:left w:val="single" w:sz="4" w:space="0" w:color="auto"/>
              <w:bottom w:val="single" w:sz="4" w:space="0" w:color="auto"/>
              <w:right w:val="single" w:sz="4" w:space="0" w:color="auto"/>
            </w:tcBorders>
          </w:tcPr>
          <w:p w14:paraId="60F5E237" w14:textId="5A5CF88C" w:rsidR="004920EC" w:rsidRPr="00401033" w:rsidRDefault="004920EC" w:rsidP="004920EC">
            <w:pPr>
              <w:pStyle w:val="Tabletext10"/>
              <w:rPr>
                <w:lang w:val="en-US" w:eastAsia="de-DE"/>
              </w:rPr>
            </w:pPr>
            <w:r w:rsidRPr="00401033">
              <w:rPr>
                <w:lang w:val="en-US" w:eastAsia="de-DE"/>
              </w:rPr>
              <w:t>Employee</w:t>
            </w:r>
            <w:r>
              <w:rPr>
                <w:lang w:val="en-US" w:eastAsia="de-DE"/>
              </w:rPr>
              <w:t xml:space="preserve"> </w:t>
            </w:r>
            <w:r w:rsidRPr="00401033">
              <w:rPr>
                <w:lang w:val="en-US" w:eastAsia="de-DE"/>
              </w:rPr>
              <w:t>Job</w:t>
            </w:r>
            <w:r>
              <w:rPr>
                <w:lang w:val="en-US" w:eastAsia="de-DE"/>
              </w:rPr>
              <w:t xml:space="preserve"> </w:t>
            </w:r>
            <w:r w:rsidRPr="00401033">
              <w:rPr>
                <w:lang w:val="en-US" w:eastAsia="de-DE"/>
              </w:rPr>
              <w:t>Title</w:t>
            </w:r>
          </w:p>
        </w:tc>
        <w:tc>
          <w:tcPr>
            <w:tcW w:w="585" w:type="pct"/>
            <w:tcBorders>
              <w:top w:val="single" w:sz="4" w:space="0" w:color="auto"/>
              <w:left w:val="single" w:sz="4" w:space="0" w:color="auto"/>
              <w:bottom w:val="single" w:sz="4" w:space="0" w:color="auto"/>
              <w:right w:val="single" w:sz="4" w:space="0" w:color="auto"/>
            </w:tcBorders>
          </w:tcPr>
          <w:p w14:paraId="53F439C3" w14:textId="7A426626" w:rsidR="004920EC" w:rsidRPr="00401033" w:rsidRDefault="004920EC" w:rsidP="004920EC">
            <w:pPr>
              <w:pStyle w:val="Tabletext10"/>
              <w:jc w:val="center"/>
              <w:rPr>
                <w:lang w:val="en-US" w:eastAsia="de-DE"/>
              </w:rPr>
            </w:pPr>
            <w:r>
              <w:rPr>
                <w:lang w:val="en-US" w:eastAsia="de-DE"/>
              </w:rPr>
              <w:t>Text</w:t>
            </w:r>
          </w:p>
        </w:tc>
        <w:tc>
          <w:tcPr>
            <w:tcW w:w="2950" w:type="pct"/>
            <w:tcBorders>
              <w:top w:val="single" w:sz="4" w:space="0" w:color="auto"/>
              <w:left w:val="single" w:sz="4" w:space="0" w:color="auto"/>
              <w:bottom w:val="single" w:sz="4" w:space="0" w:color="auto"/>
              <w:right w:val="single" w:sz="4" w:space="0" w:color="auto"/>
            </w:tcBorders>
          </w:tcPr>
          <w:p w14:paraId="782D8D2A" w14:textId="77777777" w:rsidR="004920EC" w:rsidRPr="00401033" w:rsidRDefault="004920EC" w:rsidP="004920EC">
            <w:pPr>
              <w:pStyle w:val="Tabletext10"/>
              <w:jc w:val="both"/>
              <w:rPr>
                <w:lang w:val="en-US" w:eastAsia="de-DE"/>
              </w:rPr>
            </w:pPr>
            <w:r w:rsidRPr="00401033">
              <w:rPr>
                <w:lang w:val="en-US" w:eastAsia="de-DE"/>
              </w:rPr>
              <w:t>Title of a person in an accounting unit.</w:t>
            </w:r>
          </w:p>
          <w:p w14:paraId="068D7A33" w14:textId="77777777" w:rsidR="004920EC" w:rsidRPr="00401033" w:rsidRDefault="004920EC" w:rsidP="004920EC">
            <w:pPr>
              <w:pStyle w:val="Tabletext10"/>
              <w:jc w:val="both"/>
              <w:rPr>
                <w:lang w:val="en-US" w:eastAsia="de-DE"/>
              </w:rPr>
            </w:pPr>
            <w:r w:rsidRPr="00401033">
              <w:rPr>
                <w:lang w:val="en-US" w:eastAsia="de-DE"/>
              </w:rPr>
              <w:t>EXAMPLE Accounting manager.</w:t>
            </w:r>
          </w:p>
        </w:tc>
        <w:tc>
          <w:tcPr>
            <w:tcW w:w="394" w:type="pct"/>
            <w:tcBorders>
              <w:top w:val="single" w:sz="4" w:space="0" w:color="auto"/>
              <w:left w:val="single" w:sz="4" w:space="0" w:color="auto"/>
              <w:bottom w:val="single" w:sz="4" w:space="0" w:color="auto"/>
              <w:right w:val="single" w:sz="4" w:space="0" w:color="auto"/>
            </w:tcBorders>
          </w:tcPr>
          <w:p w14:paraId="7C95A667" w14:textId="2F06ED81" w:rsidR="004920EC" w:rsidRPr="00401033" w:rsidRDefault="004920EC" w:rsidP="004920EC">
            <w:pPr>
              <w:pStyle w:val="Tabletext10"/>
              <w:jc w:val="center"/>
              <w:rPr>
                <w:lang w:val="en-US" w:eastAsia="de-DE"/>
              </w:rPr>
            </w:pPr>
            <w:r>
              <w:rPr>
                <w:lang w:val="en-US" w:eastAsia="de-DE"/>
              </w:rPr>
              <w:t>O</w:t>
            </w:r>
          </w:p>
        </w:tc>
      </w:tr>
      <w:tr w:rsidR="007036BF" w:rsidRPr="00401033" w14:paraId="44D6F231" w14:textId="77777777" w:rsidTr="004E6D43">
        <w:tblPrEx>
          <w:tblBorders>
            <w:top w:val="nil"/>
            <w:left w:val="nil"/>
            <w:bottom w:val="nil"/>
            <w:right w:val="nil"/>
            <w:insideH w:val="none" w:sz="0" w:space="0" w:color="auto"/>
            <w:insideV w:val="none" w:sz="0" w:space="0" w:color="auto"/>
          </w:tblBorders>
        </w:tblPrEx>
        <w:trPr>
          <w:cantSplit/>
        </w:trPr>
        <w:tc>
          <w:tcPr>
            <w:tcW w:w="288" w:type="pct"/>
            <w:tcBorders>
              <w:top w:val="single" w:sz="4" w:space="0" w:color="auto"/>
              <w:left w:val="single" w:sz="4" w:space="0" w:color="auto"/>
              <w:bottom w:val="single" w:sz="4" w:space="0" w:color="auto"/>
              <w:right w:val="single" w:sz="4" w:space="0" w:color="auto"/>
            </w:tcBorders>
            <w:tcMar>
              <w:left w:w="91" w:type="dxa"/>
              <w:right w:w="91" w:type="dxa"/>
            </w:tcMar>
          </w:tcPr>
          <w:p w14:paraId="5464EA0E" w14:textId="77777777" w:rsidR="004920EC" w:rsidRPr="00401033" w:rsidRDefault="004920EC" w:rsidP="004920EC">
            <w:pPr>
              <w:pStyle w:val="Tabletext10"/>
              <w:jc w:val="center"/>
              <w:rPr>
                <w:lang w:val="en-US" w:eastAsia="de-DE"/>
              </w:rPr>
            </w:pPr>
            <w:r w:rsidRPr="00401033">
              <w:rPr>
                <w:lang w:val="en-US" w:eastAsia="de-DE"/>
              </w:rPr>
              <w:t>9</w:t>
            </w:r>
          </w:p>
        </w:tc>
        <w:tc>
          <w:tcPr>
            <w:tcW w:w="783" w:type="pct"/>
            <w:tcBorders>
              <w:top w:val="single" w:sz="4" w:space="0" w:color="auto"/>
              <w:left w:val="single" w:sz="4" w:space="0" w:color="auto"/>
              <w:bottom w:val="single" w:sz="4" w:space="0" w:color="auto"/>
              <w:right w:val="single" w:sz="4" w:space="0" w:color="auto"/>
            </w:tcBorders>
          </w:tcPr>
          <w:p w14:paraId="3E740BA1" w14:textId="40635C68" w:rsidR="004920EC" w:rsidRPr="00401033" w:rsidRDefault="004920EC" w:rsidP="004920EC">
            <w:pPr>
              <w:pStyle w:val="Tabletext10"/>
              <w:rPr>
                <w:lang w:val="en-US" w:eastAsia="de-DE"/>
              </w:rPr>
            </w:pPr>
            <w:r w:rsidRPr="00401033">
              <w:rPr>
                <w:lang w:val="en-US" w:eastAsia="de-DE"/>
              </w:rPr>
              <w:t>Employee</w:t>
            </w:r>
            <w:r>
              <w:rPr>
                <w:lang w:val="en-US" w:eastAsia="de-DE"/>
              </w:rPr>
              <w:t xml:space="preserve"> </w:t>
            </w:r>
            <w:r w:rsidRPr="00401033">
              <w:rPr>
                <w:lang w:val="en-US" w:eastAsia="de-DE"/>
              </w:rPr>
              <w:t>Academic</w:t>
            </w:r>
            <w:r>
              <w:rPr>
                <w:lang w:val="en-US" w:eastAsia="de-DE"/>
              </w:rPr>
              <w:t xml:space="preserve"> </w:t>
            </w:r>
            <w:r w:rsidRPr="00401033">
              <w:rPr>
                <w:lang w:val="en-US" w:eastAsia="de-DE"/>
              </w:rPr>
              <w:t>Degree</w:t>
            </w:r>
          </w:p>
        </w:tc>
        <w:tc>
          <w:tcPr>
            <w:tcW w:w="585" w:type="pct"/>
            <w:tcBorders>
              <w:top w:val="single" w:sz="4" w:space="0" w:color="auto"/>
              <w:left w:val="single" w:sz="4" w:space="0" w:color="auto"/>
              <w:bottom w:val="single" w:sz="4" w:space="0" w:color="auto"/>
              <w:right w:val="single" w:sz="4" w:space="0" w:color="auto"/>
            </w:tcBorders>
          </w:tcPr>
          <w:p w14:paraId="04EEF296" w14:textId="09467414" w:rsidR="004920EC" w:rsidRPr="00401033" w:rsidRDefault="004920EC" w:rsidP="004920EC">
            <w:pPr>
              <w:pStyle w:val="Tabletext10"/>
              <w:jc w:val="center"/>
              <w:rPr>
                <w:lang w:val="en-US" w:eastAsia="de-DE"/>
              </w:rPr>
            </w:pPr>
            <w:r>
              <w:rPr>
                <w:lang w:val="en-US" w:eastAsia="de-DE"/>
              </w:rPr>
              <w:t>Text</w:t>
            </w:r>
          </w:p>
        </w:tc>
        <w:tc>
          <w:tcPr>
            <w:tcW w:w="2950" w:type="pct"/>
            <w:tcBorders>
              <w:top w:val="single" w:sz="4" w:space="0" w:color="auto"/>
              <w:left w:val="single" w:sz="4" w:space="0" w:color="auto"/>
              <w:bottom w:val="single" w:sz="4" w:space="0" w:color="auto"/>
              <w:right w:val="single" w:sz="4" w:space="0" w:color="auto"/>
            </w:tcBorders>
          </w:tcPr>
          <w:p w14:paraId="087419AC" w14:textId="77777777" w:rsidR="004920EC" w:rsidRPr="00401033" w:rsidRDefault="004920EC" w:rsidP="004920EC">
            <w:pPr>
              <w:pStyle w:val="Tabletext10"/>
              <w:jc w:val="both"/>
              <w:rPr>
                <w:lang w:val="en-US" w:eastAsia="de-DE"/>
              </w:rPr>
            </w:pPr>
            <w:r w:rsidRPr="00401033">
              <w:rPr>
                <w:lang w:val="en-US" w:eastAsia="de-DE"/>
              </w:rPr>
              <w:t>Highest academic degree acquired.</w:t>
            </w:r>
          </w:p>
          <w:p w14:paraId="690987FD" w14:textId="77777777" w:rsidR="004920EC" w:rsidRPr="00401033" w:rsidRDefault="004920EC" w:rsidP="004920EC">
            <w:pPr>
              <w:pStyle w:val="Tabletext10"/>
              <w:jc w:val="both"/>
              <w:rPr>
                <w:lang w:val="en-US" w:eastAsia="de-DE"/>
              </w:rPr>
            </w:pPr>
            <w:r w:rsidRPr="00401033">
              <w:rPr>
                <w:lang w:val="en-US" w:eastAsia="de-DE"/>
              </w:rPr>
              <w:t>EXAMPLE Doctor, Master.</w:t>
            </w:r>
          </w:p>
        </w:tc>
        <w:tc>
          <w:tcPr>
            <w:tcW w:w="394" w:type="pct"/>
            <w:tcBorders>
              <w:top w:val="single" w:sz="4" w:space="0" w:color="auto"/>
              <w:left w:val="single" w:sz="4" w:space="0" w:color="auto"/>
              <w:bottom w:val="single" w:sz="4" w:space="0" w:color="auto"/>
              <w:right w:val="single" w:sz="4" w:space="0" w:color="auto"/>
            </w:tcBorders>
          </w:tcPr>
          <w:p w14:paraId="2DB2F111" w14:textId="161338BA" w:rsidR="004920EC" w:rsidRPr="00401033" w:rsidRDefault="004920EC" w:rsidP="004920EC">
            <w:pPr>
              <w:pStyle w:val="Tabletext10"/>
              <w:jc w:val="center"/>
              <w:rPr>
                <w:lang w:val="en-US" w:eastAsia="de-DE"/>
              </w:rPr>
            </w:pPr>
            <w:r>
              <w:rPr>
                <w:lang w:val="en-US" w:eastAsia="de-DE"/>
              </w:rPr>
              <w:t>O</w:t>
            </w:r>
          </w:p>
        </w:tc>
      </w:tr>
      <w:tr w:rsidR="007036BF" w:rsidRPr="00401033" w14:paraId="40E3EA95" w14:textId="77777777" w:rsidTr="004E6D43">
        <w:tblPrEx>
          <w:tblBorders>
            <w:top w:val="nil"/>
            <w:left w:val="nil"/>
            <w:bottom w:val="nil"/>
            <w:right w:val="nil"/>
            <w:insideH w:val="none" w:sz="0" w:space="0" w:color="auto"/>
            <w:insideV w:val="none" w:sz="0" w:space="0" w:color="auto"/>
          </w:tblBorders>
        </w:tblPrEx>
        <w:trPr>
          <w:cantSplit/>
        </w:trPr>
        <w:tc>
          <w:tcPr>
            <w:tcW w:w="288" w:type="pct"/>
            <w:tcBorders>
              <w:top w:val="single" w:sz="4" w:space="0" w:color="auto"/>
              <w:left w:val="single" w:sz="4" w:space="0" w:color="auto"/>
              <w:bottom w:val="single" w:sz="4" w:space="0" w:color="auto"/>
              <w:right w:val="single" w:sz="4" w:space="0" w:color="auto"/>
            </w:tcBorders>
            <w:tcMar>
              <w:left w:w="91" w:type="dxa"/>
              <w:right w:w="91" w:type="dxa"/>
            </w:tcMar>
          </w:tcPr>
          <w:p w14:paraId="0516138D" w14:textId="77777777" w:rsidR="004920EC" w:rsidRPr="00401033" w:rsidRDefault="004920EC" w:rsidP="004920EC">
            <w:pPr>
              <w:pStyle w:val="Tabletext10"/>
              <w:jc w:val="center"/>
              <w:rPr>
                <w:lang w:val="en-US" w:eastAsia="de-DE"/>
              </w:rPr>
            </w:pPr>
            <w:r w:rsidRPr="00401033">
              <w:rPr>
                <w:lang w:val="en-US" w:eastAsia="de-DE"/>
              </w:rPr>
              <w:t>10</w:t>
            </w:r>
          </w:p>
        </w:tc>
        <w:tc>
          <w:tcPr>
            <w:tcW w:w="783" w:type="pct"/>
            <w:tcBorders>
              <w:top w:val="single" w:sz="4" w:space="0" w:color="auto"/>
              <w:left w:val="single" w:sz="4" w:space="0" w:color="auto"/>
              <w:bottom w:val="single" w:sz="4" w:space="0" w:color="auto"/>
              <w:right w:val="single" w:sz="4" w:space="0" w:color="auto"/>
            </w:tcBorders>
          </w:tcPr>
          <w:p w14:paraId="3AF8C238" w14:textId="37F0EACF" w:rsidR="004920EC" w:rsidRPr="00401033" w:rsidRDefault="004920EC" w:rsidP="004920EC">
            <w:pPr>
              <w:pStyle w:val="Tabletext10"/>
              <w:rPr>
                <w:lang w:val="en-US" w:eastAsia="de-DE"/>
              </w:rPr>
            </w:pPr>
            <w:r w:rsidRPr="00401033">
              <w:rPr>
                <w:lang w:val="en-US" w:eastAsia="de-DE"/>
              </w:rPr>
              <w:t>Employment</w:t>
            </w:r>
            <w:r>
              <w:rPr>
                <w:lang w:val="en-US" w:eastAsia="de-DE"/>
              </w:rPr>
              <w:t xml:space="preserve"> </w:t>
            </w:r>
            <w:r w:rsidRPr="00401033">
              <w:rPr>
                <w:lang w:val="en-US" w:eastAsia="de-DE"/>
              </w:rPr>
              <w:t>Date</w:t>
            </w:r>
          </w:p>
        </w:tc>
        <w:tc>
          <w:tcPr>
            <w:tcW w:w="585" w:type="pct"/>
            <w:tcBorders>
              <w:top w:val="single" w:sz="4" w:space="0" w:color="auto"/>
              <w:left w:val="single" w:sz="4" w:space="0" w:color="auto"/>
              <w:bottom w:val="single" w:sz="4" w:space="0" w:color="auto"/>
              <w:right w:val="single" w:sz="4" w:space="0" w:color="auto"/>
            </w:tcBorders>
          </w:tcPr>
          <w:p w14:paraId="743FA872" w14:textId="77777777" w:rsidR="004920EC" w:rsidRPr="00401033" w:rsidRDefault="004920EC" w:rsidP="004920EC">
            <w:pPr>
              <w:pStyle w:val="Tabletext10"/>
              <w:jc w:val="center"/>
              <w:rPr>
                <w:lang w:val="en-US" w:eastAsia="de-DE"/>
              </w:rPr>
            </w:pPr>
            <w:r w:rsidRPr="00401033">
              <w:rPr>
                <w:lang w:val="en-US" w:eastAsia="de-DE"/>
              </w:rPr>
              <w:t>Date</w:t>
            </w:r>
          </w:p>
        </w:tc>
        <w:tc>
          <w:tcPr>
            <w:tcW w:w="2950" w:type="pct"/>
            <w:tcBorders>
              <w:top w:val="single" w:sz="4" w:space="0" w:color="auto"/>
              <w:left w:val="single" w:sz="4" w:space="0" w:color="auto"/>
              <w:bottom w:val="single" w:sz="4" w:space="0" w:color="auto"/>
              <w:right w:val="single" w:sz="4" w:space="0" w:color="auto"/>
            </w:tcBorders>
          </w:tcPr>
          <w:p w14:paraId="0724FFBE" w14:textId="77777777" w:rsidR="004920EC" w:rsidRPr="00401033" w:rsidRDefault="004920EC" w:rsidP="004920EC">
            <w:pPr>
              <w:pStyle w:val="Tabletext10"/>
              <w:jc w:val="both"/>
              <w:rPr>
                <w:lang w:val="en-US" w:eastAsia="de-DE"/>
              </w:rPr>
            </w:pPr>
            <w:r w:rsidRPr="00401033">
              <w:rPr>
                <w:lang w:val="en-US" w:eastAsia="de-DE"/>
              </w:rPr>
              <w:t>Employment date of the employee.</w:t>
            </w:r>
          </w:p>
        </w:tc>
        <w:tc>
          <w:tcPr>
            <w:tcW w:w="394" w:type="pct"/>
            <w:tcBorders>
              <w:top w:val="single" w:sz="4" w:space="0" w:color="auto"/>
              <w:left w:val="single" w:sz="4" w:space="0" w:color="auto"/>
              <w:bottom w:val="single" w:sz="4" w:space="0" w:color="auto"/>
              <w:right w:val="single" w:sz="4" w:space="0" w:color="auto"/>
            </w:tcBorders>
          </w:tcPr>
          <w:p w14:paraId="3173C1F0" w14:textId="4AC54BC6" w:rsidR="004920EC" w:rsidRPr="00401033" w:rsidRDefault="004920EC" w:rsidP="004920EC">
            <w:pPr>
              <w:pStyle w:val="Tabletext10"/>
              <w:jc w:val="center"/>
              <w:rPr>
                <w:lang w:val="en-US" w:eastAsia="de-DE"/>
              </w:rPr>
            </w:pPr>
            <w:r>
              <w:rPr>
                <w:lang w:val="en-US" w:eastAsia="de-DE"/>
              </w:rPr>
              <w:t>O</w:t>
            </w:r>
          </w:p>
        </w:tc>
      </w:tr>
      <w:tr w:rsidR="007036BF" w:rsidRPr="00401033" w14:paraId="209648F9" w14:textId="77777777" w:rsidTr="004E6D43">
        <w:tblPrEx>
          <w:tblBorders>
            <w:top w:val="nil"/>
            <w:left w:val="nil"/>
            <w:bottom w:val="nil"/>
            <w:right w:val="nil"/>
            <w:insideH w:val="none" w:sz="0" w:space="0" w:color="auto"/>
            <w:insideV w:val="none" w:sz="0" w:space="0" w:color="auto"/>
          </w:tblBorders>
        </w:tblPrEx>
        <w:trPr>
          <w:cantSplit/>
        </w:trPr>
        <w:tc>
          <w:tcPr>
            <w:tcW w:w="288" w:type="pct"/>
            <w:tcBorders>
              <w:top w:val="single" w:sz="4" w:space="0" w:color="auto"/>
              <w:left w:val="single" w:sz="4" w:space="0" w:color="auto"/>
              <w:bottom w:val="single" w:sz="4" w:space="0" w:color="auto"/>
              <w:right w:val="single" w:sz="4" w:space="0" w:color="auto"/>
            </w:tcBorders>
            <w:tcMar>
              <w:left w:w="91" w:type="dxa"/>
              <w:right w:w="91" w:type="dxa"/>
            </w:tcMar>
          </w:tcPr>
          <w:p w14:paraId="02AB1A2B" w14:textId="77777777" w:rsidR="004920EC" w:rsidRPr="00401033" w:rsidRDefault="004920EC" w:rsidP="004920EC">
            <w:pPr>
              <w:pStyle w:val="Tabletext10"/>
              <w:jc w:val="center"/>
              <w:rPr>
                <w:lang w:val="en-US" w:eastAsia="de-DE"/>
              </w:rPr>
            </w:pPr>
            <w:r w:rsidRPr="00401033">
              <w:rPr>
                <w:lang w:val="en-US" w:eastAsia="de-DE"/>
              </w:rPr>
              <w:t>11</w:t>
            </w:r>
          </w:p>
        </w:tc>
        <w:tc>
          <w:tcPr>
            <w:tcW w:w="783" w:type="pct"/>
            <w:tcBorders>
              <w:top w:val="single" w:sz="4" w:space="0" w:color="auto"/>
              <w:left w:val="single" w:sz="4" w:space="0" w:color="auto"/>
              <w:bottom w:val="single" w:sz="4" w:space="0" w:color="auto"/>
              <w:right w:val="single" w:sz="4" w:space="0" w:color="auto"/>
            </w:tcBorders>
          </w:tcPr>
          <w:p w14:paraId="79179465" w14:textId="598C8AA0" w:rsidR="004920EC" w:rsidRPr="00401033" w:rsidRDefault="004920EC" w:rsidP="004920EC">
            <w:pPr>
              <w:pStyle w:val="Tabletext10"/>
              <w:rPr>
                <w:lang w:val="en-US" w:eastAsia="de-DE"/>
              </w:rPr>
            </w:pPr>
            <w:r w:rsidRPr="00401033">
              <w:rPr>
                <w:lang w:val="en-US" w:eastAsia="de-DE"/>
              </w:rPr>
              <w:t>Termination</w:t>
            </w:r>
            <w:r>
              <w:rPr>
                <w:lang w:val="en-US" w:eastAsia="de-DE"/>
              </w:rPr>
              <w:t xml:space="preserve"> </w:t>
            </w:r>
            <w:r w:rsidRPr="00401033">
              <w:rPr>
                <w:lang w:val="en-US" w:eastAsia="de-DE"/>
              </w:rPr>
              <w:t>Date</w:t>
            </w:r>
          </w:p>
        </w:tc>
        <w:tc>
          <w:tcPr>
            <w:tcW w:w="585" w:type="pct"/>
            <w:tcBorders>
              <w:top w:val="single" w:sz="4" w:space="0" w:color="auto"/>
              <w:left w:val="single" w:sz="4" w:space="0" w:color="auto"/>
              <w:bottom w:val="single" w:sz="4" w:space="0" w:color="auto"/>
              <w:right w:val="single" w:sz="4" w:space="0" w:color="auto"/>
            </w:tcBorders>
          </w:tcPr>
          <w:p w14:paraId="18A4F06A" w14:textId="77777777" w:rsidR="004920EC" w:rsidRPr="00401033" w:rsidRDefault="004920EC" w:rsidP="004920EC">
            <w:pPr>
              <w:pStyle w:val="Tabletext10"/>
              <w:jc w:val="center"/>
              <w:rPr>
                <w:lang w:val="en-US" w:eastAsia="de-DE"/>
              </w:rPr>
            </w:pPr>
            <w:r w:rsidRPr="00401033">
              <w:rPr>
                <w:lang w:val="en-US" w:eastAsia="de-DE"/>
              </w:rPr>
              <w:t>Date</w:t>
            </w:r>
          </w:p>
        </w:tc>
        <w:tc>
          <w:tcPr>
            <w:tcW w:w="2950" w:type="pct"/>
            <w:tcBorders>
              <w:top w:val="single" w:sz="4" w:space="0" w:color="auto"/>
              <w:left w:val="single" w:sz="4" w:space="0" w:color="auto"/>
              <w:bottom w:val="single" w:sz="4" w:space="0" w:color="auto"/>
              <w:right w:val="single" w:sz="4" w:space="0" w:color="auto"/>
            </w:tcBorders>
          </w:tcPr>
          <w:p w14:paraId="6403C7F4" w14:textId="77777777" w:rsidR="004920EC" w:rsidRPr="00401033" w:rsidRDefault="004920EC" w:rsidP="004920EC">
            <w:pPr>
              <w:pStyle w:val="Tabletext10"/>
              <w:jc w:val="both"/>
              <w:rPr>
                <w:lang w:val="en-US" w:eastAsia="de-DE"/>
              </w:rPr>
            </w:pPr>
            <w:r w:rsidRPr="00401033">
              <w:rPr>
                <w:lang w:val="en-US" w:eastAsia="de-DE"/>
              </w:rPr>
              <w:t xml:space="preserve">Termination date of the employee from when the </w:t>
            </w:r>
            <w:proofErr w:type="spellStart"/>
            <w:r w:rsidRPr="00401033">
              <w:rPr>
                <w:lang w:val="en-US" w:eastAsia="de-DE"/>
              </w:rPr>
              <w:t>labour</w:t>
            </w:r>
            <w:proofErr w:type="spellEnd"/>
            <w:r w:rsidRPr="00401033">
              <w:rPr>
                <w:lang w:val="en-US" w:eastAsia="de-DE"/>
              </w:rPr>
              <w:t xml:space="preserve"> contract was no longer valid, or from when the employee no longer works in this department.</w:t>
            </w:r>
          </w:p>
        </w:tc>
        <w:tc>
          <w:tcPr>
            <w:tcW w:w="394" w:type="pct"/>
            <w:tcBorders>
              <w:top w:val="single" w:sz="4" w:space="0" w:color="auto"/>
              <w:left w:val="single" w:sz="4" w:space="0" w:color="auto"/>
              <w:bottom w:val="single" w:sz="4" w:space="0" w:color="auto"/>
              <w:right w:val="single" w:sz="4" w:space="0" w:color="auto"/>
            </w:tcBorders>
          </w:tcPr>
          <w:p w14:paraId="001AD627" w14:textId="1CFA7BB9" w:rsidR="004920EC" w:rsidRPr="00401033" w:rsidRDefault="004920EC" w:rsidP="004920EC">
            <w:pPr>
              <w:pStyle w:val="Tabletext10"/>
              <w:jc w:val="center"/>
              <w:rPr>
                <w:lang w:val="en-US" w:eastAsia="de-DE"/>
              </w:rPr>
            </w:pPr>
            <w:r>
              <w:rPr>
                <w:lang w:val="en-US" w:eastAsia="de-DE"/>
              </w:rPr>
              <w:t>O</w:t>
            </w:r>
          </w:p>
        </w:tc>
      </w:tr>
      <w:tr w:rsidR="007036BF" w:rsidRPr="00401033" w14:paraId="445B56AB" w14:textId="77777777" w:rsidTr="004E6D43">
        <w:tblPrEx>
          <w:tblBorders>
            <w:top w:val="nil"/>
            <w:left w:val="nil"/>
            <w:bottom w:val="nil"/>
            <w:right w:val="nil"/>
            <w:insideH w:val="none" w:sz="0" w:space="0" w:color="auto"/>
            <w:insideV w:val="none" w:sz="0" w:space="0" w:color="auto"/>
          </w:tblBorders>
        </w:tblPrEx>
        <w:trPr>
          <w:cantSplit/>
        </w:trPr>
        <w:tc>
          <w:tcPr>
            <w:tcW w:w="288" w:type="pct"/>
            <w:tcBorders>
              <w:top w:val="single" w:sz="4" w:space="0" w:color="auto"/>
              <w:left w:val="single" w:sz="4" w:space="0" w:color="auto"/>
              <w:bottom w:val="single" w:sz="4" w:space="0" w:color="auto"/>
              <w:right w:val="single" w:sz="4" w:space="0" w:color="auto"/>
            </w:tcBorders>
            <w:tcMar>
              <w:left w:w="91" w:type="dxa"/>
              <w:right w:w="91" w:type="dxa"/>
            </w:tcMar>
          </w:tcPr>
          <w:p w14:paraId="407A31C7" w14:textId="77777777" w:rsidR="004920EC" w:rsidRPr="00401033" w:rsidRDefault="004920EC" w:rsidP="004920EC">
            <w:pPr>
              <w:pStyle w:val="Tabletext10"/>
              <w:jc w:val="center"/>
              <w:rPr>
                <w:lang w:val="en-US" w:eastAsia="de-DE"/>
              </w:rPr>
            </w:pPr>
            <w:r w:rsidRPr="00401033">
              <w:rPr>
                <w:lang w:val="en-US" w:eastAsia="de-DE"/>
              </w:rPr>
              <w:t>12</w:t>
            </w:r>
          </w:p>
        </w:tc>
        <w:tc>
          <w:tcPr>
            <w:tcW w:w="783" w:type="pct"/>
            <w:tcBorders>
              <w:top w:val="single" w:sz="4" w:space="0" w:color="auto"/>
              <w:left w:val="single" w:sz="4" w:space="0" w:color="auto"/>
              <w:bottom w:val="single" w:sz="4" w:space="0" w:color="auto"/>
              <w:right w:val="single" w:sz="4" w:space="0" w:color="auto"/>
            </w:tcBorders>
          </w:tcPr>
          <w:p w14:paraId="2AD485CC" w14:textId="7912D463" w:rsidR="004920EC" w:rsidRPr="00401033" w:rsidRDefault="004920EC" w:rsidP="004920EC">
            <w:pPr>
              <w:pStyle w:val="Tabletext10"/>
              <w:rPr>
                <w:lang w:val="en-US" w:eastAsia="de-DE"/>
              </w:rPr>
            </w:pPr>
            <w:r w:rsidRPr="00401033">
              <w:rPr>
                <w:lang w:val="en-US" w:eastAsia="de-DE"/>
              </w:rPr>
              <w:t>User</w:t>
            </w:r>
            <w:r>
              <w:rPr>
                <w:lang w:val="en-US" w:eastAsia="de-DE"/>
              </w:rPr>
              <w:t xml:space="preserve"> </w:t>
            </w:r>
            <w:r w:rsidRPr="00401033">
              <w:rPr>
                <w:lang w:val="en-US" w:eastAsia="de-DE"/>
              </w:rPr>
              <w:t>ID</w:t>
            </w:r>
          </w:p>
        </w:tc>
        <w:tc>
          <w:tcPr>
            <w:tcW w:w="585" w:type="pct"/>
            <w:tcBorders>
              <w:top w:val="single" w:sz="4" w:space="0" w:color="auto"/>
              <w:left w:val="single" w:sz="4" w:space="0" w:color="auto"/>
              <w:bottom w:val="single" w:sz="4" w:space="0" w:color="auto"/>
              <w:right w:val="single" w:sz="4" w:space="0" w:color="auto"/>
            </w:tcBorders>
          </w:tcPr>
          <w:p w14:paraId="361DA92B" w14:textId="7F3C83D0" w:rsidR="004920EC" w:rsidRPr="00401033" w:rsidRDefault="00684F6D" w:rsidP="004920EC">
            <w:pPr>
              <w:pStyle w:val="Tabletext10"/>
              <w:jc w:val="center"/>
              <w:rPr>
                <w:lang w:val="en-US" w:eastAsia="de-DE"/>
              </w:rPr>
            </w:pPr>
            <w:r>
              <w:rPr>
                <w:lang w:val="en-US" w:eastAsia="de-DE"/>
              </w:rPr>
              <w:t>Reference identifier</w:t>
            </w:r>
          </w:p>
        </w:tc>
        <w:tc>
          <w:tcPr>
            <w:tcW w:w="2950" w:type="pct"/>
            <w:tcBorders>
              <w:top w:val="single" w:sz="4" w:space="0" w:color="auto"/>
              <w:left w:val="single" w:sz="4" w:space="0" w:color="auto"/>
              <w:bottom w:val="single" w:sz="4" w:space="0" w:color="auto"/>
              <w:right w:val="single" w:sz="4" w:space="0" w:color="auto"/>
            </w:tcBorders>
          </w:tcPr>
          <w:p w14:paraId="59F60ED1" w14:textId="28B8DF6F" w:rsidR="004920EC" w:rsidRPr="00401033" w:rsidRDefault="004920EC" w:rsidP="004920EC">
            <w:pPr>
              <w:pStyle w:val="Tabletext10"/>
              <w:jc w:val="both"/>
              <w:rPr>
                <w:lang w:val="en-US" w:eastAsia="de-DE"/>
              </w:rPr>
            </w:pPr>
            <w:r w:rsidRPr="00401033">
              <w:rPr>
                <w:lang w:val="en-US" w:eastAsia="de-DE"/>
              </w:rPr>
              <w:t>System user ID associated with the employee.</w:t>
            </w:r>
          </w:p>
        </w:tc>
        <w:tc>
          <w:tcPr>
            <w:tcW w:w="394" w:type="pct"/>
            <w:tcBorders>
              <w:top w:val="single" w:sz="4" w:space="0" w:color="auto"/>
              <w:left w:val="single" w:sz="4" w:space="0" w:color="auto"/>
              <w:bottom w:val="single" w:sz="4" w:space="0" w:color="auto"/>
              <w:right w:val="single" w:sz="4" w:space="0" w:color="auto"/>
            </w:tcBorders>
          </w:tcPr>
          <w:p w14:paraId="4FA33CAB" w14:textId="6BE793C7" w:rsidR="004920EC" w:rsidRPr="00401033" w:rsidRDefault="004920EC" w:rsidP="004920EC">
            <w:pPr>
              <w:pStyle w:val="Tabletext10"/>
              <w:jc w:val="center"/>
              <w:rPr>
                <w:lang w:val="en-US" w:eastAsia="de-DE"/>
              </w:rPr>
            </w:pPr>
            <w:r>
              <w:rPr>
                <w:lang w:val="en-US" w:eastAsia="de-DE"/>
              </w:rPr>
              <w:t>O</w:t>
            </w:r>
          </w:p>
        </w:tc>
      </w:tr>
      <w:tr w:rsidR="002C73F1" w:rsidRPr="00401033" w14:paraId="6ED645B8" w14:textId="77777777" w:rsidTr="008F67B7">
        <w:tblPrEx>
          <w:tblBorders>
            <w:top w:val="nil"/>
            <w:left w:val="nil"/>
            <w:bottom w:val="nil"/>
            <w:right w:val="nil"/>
            <w:insideH w:val="none" w:sz="0" w:space="0" w:color="auto"/>
            <w:insideV w:val="none" w:sz="0" w:space="0" w:color="auto"/>
          </w:tblBorders>
        </w:tblPrEx>
        <w:trPr>
          <w:cantSplit/>
        </w:trPr>
        <w:tc>
          <w:tcPr>
            <w:tcW w:w="5000" w:type="pct"/>
            <w:gridSpan w:val="5"/>
            <w:tcBorders>
              <w:top w:val="single" w:sz="4" w:space="0" w:color="auto"/>
              <w:left w:val="single" w:sz="4" w:space="0" w:color="auto"/>
              <w:bottom w:val="single" w:sz="4" w:space="0" w:color="auto"/>
              <w:right w:val="single" w:sz="4" w:space="0" w:color="auto"/>
            </w:tcBorders>
            <w:tcMar>
              <w:left w:w="91" w:type="dxa"/>
              <w:right w:w="91" w:type="dxa"/>
            </w:tcMar>
          </w:tcPr>
          <w:p w14:paraId="30DB79A4" w14:textId="245694E9" w:rsidR="002C73F1" w:rsidRDefault="005524FF" w:rsidP="006A0E09">
            <w:pPr>
              <w:pStyle w:val="Tabletext10"/>
              <w:rPr>
                <w:lang w:val="en-US" w:eastAsia="de-DE"/>
              </w:rPr>
            </w:pPr>
            <w:r w:rsidRPr="002C73F1">
              <w:rPr>
                <w:b/>
                <w:bCs/>
              </w:rPr>
              <w:t>Key</w:t>
            </w:r>
            <w:r>
              <w:rPr>
                <w:b/>
                <w:bCs/>
              </w:rPr>
              <w:t xml:space="preserve"> </w:t>
            </w:r>
            <w:r w:rsidRPr="008A20DF">
              <w:t xml:space="preserve">M: </w:t>
            </w:r>
            <w:r>
              <w:t>M</w:t>
            </w:r>
            <w:r w:rsidRPr="008A20DF">
              <w:t>andatory</w:t>
            </w:r>
            <w:r>
              <w:t>, O: O</w:t>
            </w:r>
            <w:r w:rsidRPr="008A20DF">
              <w:t>ptional</w:t>
            </w:r>
            <w:r>
              <w:t>, C: C</w:t>
            </w:r>
            <w:r w:rsidRPr="008A20DF">
              <w:t>onditional</w:t>
            </w:r>
          </w:p>
        </w:tc>
      </w:tr>
    </w:tbl>
    <w:p w14:paraId="70ECC94C" w14:textId="04465399" w:rsidR="00401033" w:rsidRDefault="00401033" w:rsidP="00401033">
      <w:pPr>
        <w:rPr>
          <w:lang w:val="en-US"/>
        </w:rPr>
      </w:pPr>
    </w:p>
    <w:p w14:paraId="1901B7F3" w14:textId="7EC3C0A7" w:rsidR="008F67B7" w:rsidRDefault="008F67B7" w:rsidP="008F67B7">
      <w:pPr>
        <w:pStyle w:val="Tabletitle"/>
        <w:rPr>
          <w:lang w:val="en-US"/>
        </w:rPr>
      </w:pPr>
      <w:r>
        <w:rPr>
          <w:lang w:val="en-US"/>
        </w:rPr>
        <w:lastRenderedPageBreak/>
        <w:t>Table </w:t>
      </w:r>
      <w:r w:rsidRPr="008F67B7">
        <w:rPr>
          <w:lang w:val="en-US"/>
        </w:rPr>
        <w:fldChar w:fldCharType="begin"/>
      </w:r>
      <w:r w:rsidRPr="008F67B7">
        <w:rPr>
          <w:lang w:val="en-US"/>
        </w:rPr>
        <w:instrText xml:space="preserve"> IF </w:instrText>
      </w:r>
      <w:r w:rsidRPr="008F67B7">
        <w:rPr>
          <w:lang w:val="en-US"/>
        </w:rPr>
        <w:fldChar w:fldCharType="begin"/>
      </w:r>
      <w:r w:rsidRPr="008F67B7">
        <w:rPr>
          <w:lang w:val="en-US"/>
        </w:rPr>
        <w:instrText xml:space="preserve">SEQ aaa \c </w:instrText>
      </w:r>
      <w:r w:rsidRPr="008F67B7">
        <w:rPr>
          <w:lang w:val="en-US"/>
        </w:rPr>
        <w:fldChar w:fldCharType="separate"/>
      </w:r>
      <w:r>
        <w:rPr>
          <w:noProof/>
          <w:lang w:val="en-US"/>
        </w:rPr>
        <w:instrText>0</w:instrText>
      </w:r>
      <w:r w:rsidRPr="008F67B7">
        <w:rPr>
          <w:lang w:val="en-US"/>
        </w:rPr>
        <w:fldChar w:fldCharType="end"/>
      </w:r>
      <w:r w:rsidRPr="008F67B7">
        <w:rPr>
          <w:lang w:val="en-US"/>
        </w:rPr>
        <w:instrText xml:space="preserve"> &gt;= 1 "</w:instrText>
      </w:r>
      <w:r w:rsidRPr="008F67B7">
        <w:rPr>
          <w:lang w:val="en-US"/>
        </w:rPr>
        <w:fldChar w:fldCharType="begin"/>
      </w:r>
      <w:r w:rsidRPr="008F67B7">
        <w:rPr>
          <w:lang w:val="en-US"/>
        </w:rPr>
        <w:instrText xml:space="preserve">SEQ aaa \c \* ALPHABETIC </w:instrText>
      </w:r>
      <w:r w:rsidRPr="008F67B7">
        <w:rPr>
          <w:lang w:val="en-US"/>
        </w:rPr>
        <w:fldChar w:fldCharType="separate"/>
      </w:r>
      <w:r w:rsidRPr="008F67B7">
        <w:rPr>
          <w:lang w:val="en-US"/>
        </w:rPr>
        <w:instrText>A</w:instrText>
      </w:r>
      <w:r w:rsidRPr="008F67B7">
        <w:rPr>
          <w:lang w:val="en-US"/>
        </w:rPr>
        <w:fldChar w:fldCharType="end"/>
      </w:r>
      <w:r w:rsidRPr="008F67B7">
        <w:rPr>
          <w:lang w:val="en-US"/>
        </w:rPr>
        <w:instrText xml:space="preserve">." "" </w:instrText>
      </w:r>
      <w:r w:rsidRPr="008F67B7">
        <w:rPr>
          <w:lang w:val="en-US"/>
        </w:rPr>
        <w:fldChar w:fldCharType="end"/>
      </w:r>
      <w:r w:rsidRPr="008F67B7">
        <w:rPr>
          <w:lang w:val="en-US"/>
        </w:rPr>
        <w:fldChar w:fldCharType="begin"/>
      </w:r>
      <w:r w:rsidRPr="008F67B7">
        <w:rPr>
          <w:lang w:val="en-US"/>
        </w:rPr>
        <w:instrText xml:space="preserve">SEQ Table </w:instrText>
      </w:r>
      <w:r w:rsidRPr="008F67B7">
        <w:rPr>
          <w:lang w:val="en-US"/>
        </w:rPr>
        <w:fldChar w:fldCharType="separate"/>
      </w:r>
      <w:r>
        <w:rPr>
          <w:noProof/>
          <w:lang w:val="en-US"/>
        </w:rPr>
        <w:t>19</w:t>
      </w:r>
      <w:r w:rsidRPr="008F67B7">
        <w:rPr>
          <w:lang w:val="en-US"/>
        </w:rPr>
        <w:fldChar w:fldCharType="end"/>
      </w:r>
      <w:r>
        <w:rPr>
          <w:lang w:val="en-US"/>
        </w:rPr>
        <w:t> — User</w:t>
      </w:r>
    </w:p>
    <w:tbl>
      <w:tblPr>
        <w:tblW w:w="495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1"/>
        <w:gridCol w:w="1701"/>
        <w:gridCol w:w="1087"/>
        <w:gridCol w:w="5811"/>
        <w:gridCol w:w="772"/>
      </w:tblGrid>
      <w:tr w:rsidR="007036BF" w:rsidRPr="007036BF" w14:paraId="6E3C86BF" w14:textId="77777777" w:rsidTr="00FA5390">
        <w:trPr>
          <w:cantSplit/>
          <w:tblHeader/>
          <w:jc w:val="center"/>
        </w:trPr>
        <w:tc>
          <w:tcPr>
            <w:tcW w:w="240" w:type="pct"/>
            <w:shd w:val="clear" w:color="auto" w:fill="D9D9D9" w:themeFill="background1" w:themeFillShade="D9"/>
            <w:tcMar>
              <w:left w:w="91" w:type="dxa"/>
              <w:right w:w="91" w:type="dxa"/>
            </w:tcMar>
            <w:vAlign w:val="center"/>
          </w:tcPr>
          <w:p w14:paraId="297E6F88" w14:textId="77777777" w:rsidR="007036BF" w:rsidRPr="007036BF" w:rsidRDefault="007036BF" w:rsidP="007036BF">
            <w:pPr>
              <w:pStyle w:val="Tabletext10"/>
              <w:jc w:val="center"/>
              <w:rPr>
                <w:b/>
                <w:bCs/>
                <w:lang w:val="en-US" w:eastAsia="de-DE"/>
              </w:rPr>
            </w:pPr>
            <w:r w:rsidRPr="007036BF">
              <w:rPr>
                <w:b/>
                <w:bCs/>
                <w:lang w:val="en-US" w:eastAsia="de-DE"/>
              </w:rPr>
              <w:t>No</w:t>
            </w:r>
          </w:p>
        </w:tc>
        <w:tc>
          <w:tcPr>
            <w:tcW w:w="864" w:type="pct"/>
            <w:shd w:val="clear" w:color="auto" w:fill="D9D9D9" w:themeFill="background1" w:themeFillShade="D9"/>
            <w:tcMar>
              <w:left w:w="91" w:type="dxa"/>
              <w:right w:w="91" w:type="dxa"/>
            </w:tcMar>
            <w:vAlign w:val="center"/>
          </w:tcPr>
          <w:p w14:paraId="72896AE0" w14:textId="77777777" w:rsidR="007036BF" w:rsidRPr="007036BF" w:rsidRDefault="007036BF" w:rsidP="007036BF">
            <w:pPr>
              <w:pStyle w:val="Tabletext10"/>
              <w:jc w:val="center"/>
              <w:rPr>
                <w:b/>
                <w:bCs/>
                <w:lang w:val="en-US" w:eastAsia="de-DE"/>
              </w:rPr>
            </w:pPr>
            <w:r w:rsidRPr="007036BF">
              <w:rPr>
                <w:b/>
                <w:bCs/>
                <w:lang w:val="en-US" w:eastAsia="de-DE"/>
              </w:rPr>
              <w:t>Data element name</w:t>
            </w:r>
          </w:p>
        </w:tc>
        <w:tc>
          <w:tcPr>
            <w:tcW w:w="552" w:type="pct"/>
            <w:shd w:val="clear" w:color="auto" w:fill="D9D9D9" w:themeFill="background1" w:themeFillShade="D9"/>
            <w:tcMar>
              <w:left w:w="91" w:type="dxa"/>
              <w:right w:w="91" w:type="dxa"/>
            </w:tcMar>
          </w:tcPr>
          <w:p w14:paraId="1CD6159A" w14:textId="77777777" w:rsidR="007036BF" w:rsidRPr="007036BF" w:rsidRDefault="007036BF" w:rsidP="007036BF">
            <w:pPr>
              <w:pStyle w:val="Tabletext10"/>
              <w:jc w:val="center"/>
              <w:rPr>
                <w:b/>
                <w:bCs/>
                <w:lang w:val="en-US" w:eastAsia="de-DE"/>
              </w:rPr>
            </w:pPr>
            <w:r w:rsidRPr="007036BF">
              <w:rPr>
                <w:b/>
                <w:bCs/>
                <w:lang w:val="en-US" w:eastAsia="de-DE"/>
              </w:rPr>
              <w:t>Semantic data type</w:t>
            </w:r>
          </w:p>
        </w:tc>
        <w:tc>
          <w:tcPr>
            <w:tcW w:w="2952" w:type="pct"/>
            <w:shd w:val="clear" w:color="auto" w:fill="D9D9D9" w:themeFill="background1" w:themeFillShade="D9"/>
            <w:tcMar>
              <w:left w:w="91" w:type="dxa"/>
              <w:right w:w="91" w:type="dxa"/>
            </w:tcMar>
            <w:vAlign w:val="center"/>
          </w:tcPr>
          <w:p w14:paraId="5C078318" w14:textId="77777777" w:rsidR="007036BF" w:rsidRPr="007036BF" w:rsidRDefault="007036BF" w:rsidP="007036BF">
            <w:pPr>
              <w:pStyle w:val="Tabletext10"/>
              <w:jc w:val="center"/>
              <w:rPr>
                <w:b/>
                <w:bCs/>
                <w:lang w:val="en-US" w:eastAsia="de-DE"/>
              </w:rPr>
            </w:pPr>
            <w:r w:rsidRPr="007036BF">
              <w:rPr>
                <w:b/>
                <w:bCs/>
                <w:lang w:val="en-US" w:eastAsia="de-DE"/>
              </w:rPr>
              <w:t>Description</w:t>
            </w:r>
          </w:p>
        </w:tc>
        <w:tc>
          <w:tcPr>
            <w:tcW w:w="392" w:type="pct"/>
            <w:shd w:val="clear" w:color="auto" w:fill="D9D9D9" w:themeFill="background1" w:themeFillShade="D9"/>
            <w:tcMar>
              <w:left w:w="91" w:type="dxa"/>
              <w:right w:w="91" w:type="dxa"/>
            </w:tcMar>
            <w:vAlign w:val="center"/>
          </w:tcPr>
          <w:p w14:paraId="273D1ADE" w14:textId="3A4B3E14" w:rsidR="007036BF" w:rsidRPr="007036BF" w:rsidRDefault="00A3371D" w:rsidP="007036BF">
            <w:pPr>
              <w:pStyle w:val="Tabletext10"/>
              <w:jc w:val="center"/>
              <w:rPr>
                <w:b/>
                <w:bCs/>
                <w:lang w:val="en-US" w:eastAsia="de-DE"/>
              </w:rPr>
            </w:pPr>
            <w:r>
              <w:rPr>
                <w:b/>
                <w:bCs/>
                <w:lang w:val="en-US" w:eastAsia="de-DE"/>
              </w:rPr>
              <w:t>Use</w:t>
            </w:r>
          </w:p>
        </w:tc>
      </w:tr>
      <w:tr w:rsidR="007036BF" w:rsidRPr="007036BF" w14:paraId="7F52DE78" w14:textId="77777777" w:rsidTr="00FA5390">
        <w:trPr>
          <w:cantSplit/>
          <w:jc w:val="center"/>
        </w:trPr>
        <w:tc>
          <w:tcPr>
            <w:tcW w:w="240" w:type="pct"/>
            <w:shd w:val="clear" w:color="auto" w:fill="auto"/>
            <w:tcMar>
              <w:left w:w="91" w:type="dxa"/>
              <w:right w:w="91" w:type="dxa"/>
            </w:tcMar>
          </w:tcPr>
          <w:p w14:paraId="4874A1C9" w14:textId="04AD9D9C" w:rsidR="007036BF" w:rsidRPr="008F67B7" w:rsidRDefault="008F67B7" w:rsidP="004D0EC8">
            <w:pPr>
              <w:pStyle w:val="Tabletext10"/>
              <w:jc w:val="center"/>
              <w:rPr>
                <w:lang w:val="en-US"/>
              </w:rPr>
            </w:pPr>
            <w:r w:rsidRPr="008F67B7">
              <w:rPr>
                <w:rFonts w:hint="eastAsia"/>
                <w:lang w:val="en-US"/>
              </w:rPr>
              <w:t>1</w:t>
            </w:r>
          </w:p>
        </w:tc>
        <w:tc>
          <w:tcPr>
            <w:tcW w:w="864" w:type="pct"/>
            <w:shd w:val="clear" w:color="auto" w:fill="auto"/>
            <w:tcMar>
              <w:left w:w="91" w:type="dxa"/>
              <w:right w:w="91" w:type="dxa"/>
            </w:tcMar>
          </w:tcPr>
          <w:p w14:paraId="3D6F6BF8" w14:textId="220FA9DF" w:rsidR="007036BF" w:rsidRPr="007036BF" w:rsidRDefault="007036BF" w:rsidP="008F67B7">
            <w:pPr>
              <w:pStyle w:val="Tabletext10"/>
              <w:rPr>
                <w:b/>
                <w:bCs/>
                <w:lang w:val="en-US" w:eastAsia="de-DE"/>
              </w:rPr>
            </w:pPr>
            <w:r w:rsidRPr="007036BF">
              <w:rPr>
                <w:rFonts w:eastAsiaTheme="minorEastAsia" w:cs="Cambria"/>
                <w:color w:val="000000"/>
                <w:szCs w:val="20"/>
                <w:lang w:val="en-US" w:eastAsia="de-DE"/>
              </w:rPr>
              <w:t>User</w:t>
            </w:r>
            <w:r w:rsidR="008F67B7">
              <w:rPr>
                <w:rFonts w:eastAsiaTheme="minorEastAsia" w:cs="Cambria"/>
                <w:color w:val="000000"/>
                <w:szCs w:val="20"/>
                <w:lang w:val="en-US" w:eastAsia="de-DE"/>
              </w:rPr>
              <w:t xml:space="preserve"> </w:t>
            </w:r>
            <w:r w:rsidRPr="007036BF">
              <w:rPr>
                <w:rFonts w:eastAsiaTheme="minorEastAsia" w:cs="Cambria"/>
                <w:color w:val="000000"/>
                <w:szCs w:val="20"/>
                <w:lang w:val="en-US" w:eastAsia="de-DE"/>
              </w:rPr>
              <w:t>ID</w:t>
            </w:r>
          </w:p>
        </w:tc>
        <w:tc>
          <w:tcPr>
            <w:tcW w:w="552" w:type="pct"/>
            <w:shd w:val="clear" w:color="auto" w:fill="auto"/>
            <w:tcMar>
              <w:left w:w="91" w:type="dxa"/>
              <w:right w:w="91" w:type="dxa"/>
            </w:tcMar>
          </w:tcPr>
          <w:p w14:paraId="768DDBA9" w14:textId="37BB2192" w:rsidR="007036BF" w:rsidRPr="007036BF" w:rsidRDefault="004D0EC8" w:rsidP="007036BF">
            <w:pPr>
              <w:pStyle w:val="Tabletext10"/>
              <w:jc w:val="center"/>
              <w:rPr>
                <w:b/>
                <w:bCs/>
                <w:lang w:val="en-US"/>
              </w:rPr>
            </w:pPr>
            <w:r>
              <w:rPr>
                <w:lang w:val="en-US" w:eastAsia="de-DE"/>
              </w:rPr>
              <w:t>Identifier</w:t>
            </w:r>
          </w:p>
        </w:tc>
        <w:tc>
          <w:tcPr>
            <w:tcW w:w="2952" w:type="pct"/>
            <w:shd w:val="clear" w:color="auto" w:fill="auto"/>
            <w:tcMar>
              <w:left w:w="91" w:type="dxa"/>
              <w:right w:w="91" w:type="dxa"/>
            </w:tcMar>
          </w:tcPr>
          <w:p w14:paraId="3B30E90B" w14:textId="1B9689C7" w:rsidR="007036BF" w:rsidRPr="007036BF" w:rsidRDefault="007036BF" w:rsidP="007036BF">
            <w:pPr>
              <w:pStyle w:val="Tabletext10"/>
              <w:jc w:val="both"/>
              <w:rPr>
                <w:b/>
                <w:bCs/>
                <w:lang w:val="en-US" w:eastAsia="de-DE"/>
              </w:rPr>
            </w:pPr>
            <w:r w:rsidRPr="007036BF">
              <w:rPr>
                <w:rFonts w:eastAsiaTheme="minorEastAsia" w:cs="Cambria"/>
                <w:color w:val="000000"/>
                <w:szCs w:val="20"/>
                <w:lang w:val="en-US" w:eastAsia="de-DE"/>
              </w:rPr>
              <w:t>Unique identifier for individuals entering transactions into the accounting and/or ERP system</w:t>
            </w:r>
          </w:p>
        </w:tc>
        <w:tc>
          <w:tcPr>
            <w:tcW w:w="392" w:type="pct"/>
            <w:shd w:val="clear" w:color="auto" w:fill="auto"/>
            <w:tcMar>
              <w:left w:w="91" w:type="dxa"/>
              <w:right w:w="91" w:type="dxa"/>
            </w:tcMar>
          </w:tcPr>
          <w:p w14:paraId="5E690E35" w14:textId="7930527C" w:rsidR="007036BF" w:rsidRPr="008F67B7" w:rsidRDefault="007036BF" w:rsidP="007036BF">
            <w:pPr>
              <w:pStyle w:val="Tabletext10"/>
              <w:jc w:val="center"/>
              <w:rPr>
                <w:lang w:val="en-US"/>
              </w:rPr>
            </w:pPr>
            <w:r w:rsidRPr="008F67B7">
              <w:rPr>
                <w:rFonts w:hint="eastAsia"/>
                <w:lang w:val="en-US"/>
              </w:rPr>
              <w:t>M</w:t>
            </w:r>
          </w:p>
        </w:tc>
      </w:tr>
      <w:tr w:rsidR="008F67B7" w:rsidRPr="007036BF" w14:paraId="5FFF4462" w14:textId="77777777" w:rsidTr="00FA5390">
        <w:trPr>
          <w:cantSplit/>
          <w:jc w:val="center"/>
        </w:trPr>
        <w:tc>
          <w:tcPr>
            <w:tcW w:w="240" w:type="pct"/>
            <w:shd w:val="clear" w:color="auto" w:fill="auto"/>
            <w:tcMar>
              <w:left w:w="91" w:type="dxa"/>
              <w:right w:w="91" w:type="dxa"/>
            </w:tcMar>
          </w:tcPr>
          <w:p w14:paraId="2B75CADE" w14:textId="6BE47813" w:rsidR="008F67B7" w:rsidRPr="007036BF" w:rsidRDefault="008F67B7" w:rsidP="004D0EC8">
            <w:pPr>
              <w:pStyle w:val="Tabletext10"/>
              <w:jc w:val="center"/>
              <w:rPr>
                <w:b/>
                <w:bCs/>
                <w:lang w:val="en-US" w:eastAsia="de-DE"/>
              </w:rPr>
            </w:pPr>
            <w:r w:rsidRPr="007036BF">
              <w:rPr>
                <w:rFonts w:eastAsiaTheme="minorEastAsia" w:cs="Cambria"/>
                <w:color w:val="000000"/>
                <w:szCs w:val="20"/>
                <w:lang w:val="en-US" w:eastAsia="de-DE"/>
              </w:rPr>
              <w:t>2</w:t>
            </w:r>
          </w:p>
        </w:tc>
        <w:tc>
          <w:tcPr>
            <w:tcW w:w="864" w:type="pct"/>
            <w:shd w:val="clear" w:color="auto" w:fill="auto"/>
            <w:tcMar>
              <w:left w:w="91" w:type="dxa"/>
              <w:right w:w="91" w:type="dxa"/>
            </w:tcMar>
          </w:tcPr>
          <w:p w14:paraId="60F47FBD" w14:textId="6BA4E0DB" w:rsidR="008F67B7" w:rsidRPr="007036BF" w:rsidRDefault="008F67B7" w:rsidP="008F67B7">
            <w:pPr>
              <w:pStyle w:val="Tabletext10"/>
              <w:rPr>
                <w:rFonts w:eastAsiaTheme="minorEastAsia" w:cs="Cambria"/>
                <w:color w:val="000000"/>
                <w:szCs w:val="20"/>
                <w:lang w:val="en-US" w:eastAsia="de-DE"/>
              </w:rPr>
            </w:pPr>
            <w:r w:rsidRPr="007036BF">
              <w:rPr>
                <w:rFonts w:eastAsiaTheme="minorEastAsia" w:cs="Cambria"/>
                <w:color w:val="000000"/>
                <w:szCs w:val="20"/>
                <w:lang w:val="en-US" w:eastAsia="de-DE"/>
              </w:rPr>
              <w:t>User</w:t>
            </w:r>
            <w:r>
              <w:rPr>
                <w:rFonts w:eastAsiaTheme="minorEastAsia" w:cs="Cambria"/>
                <w:color w:val="000000"/>
                <w:szCs w:val="20"/>
                <w:lang w:val="en-US" w:eastAsia="de-DE"/>
              </w:rPr>
              <w:t xml:space="preserve"> </w:t>
            </w:r>
            <w:r w:rsidRPr="007036BF">
              <w:rPr>
                <w:rFonts w:eastAsiaTheme="minorEastAsia" w:cs="Cambria"/>
                <w:color w:val="000000"/>
                <w:szCs w:val="20"/>
                <w:lang w:val="en-US" w:eastAsia="de-DE"/>
              </w:rPr>
              <w:t>Active</w:t>
            </w:r>
            <w:r>
              <w:rPr>
                <w:rFonts w:eastAsiaTheme="minorEastAsia" w:cs="Cambria"/>
                <w:color w:val="000000"/>
                <w:szCs w:val="20"/>
                <w:lang w:val="en-US" w:eastAsia="de-DE"/>
              </w:rPr>
              <w:t xml:space="preserve"> </w:t>
            </w:r>
            <w:r w:rsidRPr="007036BF">
              <w:rPr>
                <w:rFonts w:eastAsiaTheme="minorEastAsia" w:cs="Cambria"/>
                <w:color w:val="000000"/>
                <w:szCs w:val="20"/>
                <w:lang w:val="en-US" w:eastAsia="de-DE"/>
              </w:rPr>
              <w:t>Status</w:t>
            </w:r>
          </w:p>
        </w:tc>
        <w:tc>
          <w:tcPr>
            <w:tcW w:w="552" w:type="pct"/>
            <w:shd w:val="clear" w:color="auto" w:fill="auto"/>
            <w:tcMar>
              <w:left w:w="91" w:type="dxa"/>
              <w:right w:w="91" w:type="dxa"/>
            </w:tcMar>
          </w:tcPr>
          <w:p w14:paraId="1ED56561" w14:textId="1BFC5D70" w:rsidR="008F67B7" w:rsidRPr="007036BF" w:rsidRDefault="004D0EC8" w:rsidP="008F67B7">
            <w:pPr>
              <w:pStyle w:val="Tabletext10"/>
              <w:jc w:val="center"/>
              <w:rPr>
                <w:b/>
                <w:bCs/>
                <w:lang w:val="en-US" w:eastAsia="de-DE"/>
              </w:rPr>
            </w:pPr>
            <w:r>
              <w:rPr>
                <w:rFonts w:eastAsiaTheme="minorEastAsia" w:cs="Cambria"/>
                <w:color w:val="000000"/>
                <w:szCs w:val="20"/>
                <w:lang w:val="en-US" w:eastAsia="de-DE"/>
              </w:rPr>
              <w:t>Code</w:t>
            </w:r>
          </w:p>
        </w:tc>
        <w:tc>
          <w:tcPr>
            <w:tcW w:w="2952" w:type="pct"/>
            <w:shd w:val="clear" w:color="auto" w:fill="auto"/>
            <w:tcMar>
              <w:left w:w="91" w:type="dxa"/>
              <w:right w:w="91" w:type="dxa"/>
            </w:tcMar>
          </w:tcPr>
          <w:p w14:paraId="6DD9A94A" w14:textId="77777777" w:rsidR="008F67B7" w:rsidRPr="007036BF" w:rsidRDefault="008F67B7" w:rsidP="008F67B7">
            <w:pPr>
              <w:widowControl w:val="0"/>
              <w:autoSpaceDE w:val="0"/>
              <w:autoSpaceDN w:val="0"/>
              <w:adjustRightInd w:val="0"/>
              <w:spacing w:before="40" w:after="40" w:line="201" w:lineRule="atLeast"/>
              <w:rPr>
                <w:rFonts w:eastAsiaTheme="minorEastAsia" w:cs="Cambria"/>
                <w:color w:val="000000"/>
                <w:sz w:val="20"/>
                <w:szCs w:val="20"/>
                <w:lang w:val="en-US" w:eastAsia="de-DE"/>
              </w:rPr>
            </w:pPr>
            <w:r w:rsidRPr="007036BF">
              <w:rPr>
                <w:rFonts w:eastAsiaTheme="minorEastAsia" w:cs="Cambria"/>
                <w:color w:val="000000"/>
                <w:sz w:val="20"/>
                <w:szCs w:val="20"/>
                <w:lang w:val="en-US" w:eastAsia="de-DE"/>
              </w:rPr>
              <w:t>Indicates whether the status of the user is active or inactive.</w:t>
            </w:r>
          </w:p>
          <w:p w14:paraId="52405DAA" w14:textId="77777777" w:rsidR="008F67B7" w:rsidRPr="007036BF" w:rsidRDefault="008F67B7" w:rsidP="008F67B7">
            <w:pPr>
              <w:widowControl w:val="0"/>
              <w:autoSpaceDE w:val="0"/>
              <w:autoSpaceDN w:val="0"/>
              <w:adjustRightInd w:val="0"/>
              <w:spacing w:before="40" w:after="40" w:line="201" w:lineRule="atLeast"/>
              <w:rPr>
                <w:rFonts w:eastAsiaTheme="minorEastAsia" w:cs="Cambria"/>
                <w:color w:val="000000"/>
                <w:sz w:val="20"/>
                <w:szCs w:val="20"/>
                <w:lang w:val="en-US" w:eastAsia="de-DE"/>
              </w:rPr>
            </w:pPr>
            <w:r w:rsidRPr="007036BF">
              <w:rPr>
                <w:rFonts w:eastAsiaTheme="minorEastAsia" w:cs="Cambria"/>
                <w:color w:val="000000"/>
                <w:sz w:val="20"/>
                <w:szCs w:val="20"/>
                <w:lang w:val="en-US" w:eastAsia="de-DE"/>
              </w:rPr>
              <w:t>A user can become inactive due to re</w:t>
            </w:r>
            <w:r w:rsidRPr="007036BF">
              <w:rPr>
                <w:rFonts w:eastAsiaTheme="minorEastAsia" w:cs="Cambria"/>
                <w:color w:val="000000"/>
                <w:sz w:val="20"/>
                <w:szCs w:val="20"/>
                <w:lang w:val="en-US" w:eastAsia="de-DE"/>
              </w:rPr>
              <w:softHyphen/>
              <w:t>tirement, dismissal or termination, etc.</w:t>
            </w:r>
          </w:p>
          <w:p w14:paraId="7B9F0D68" w14:textId="0A561E40" w:rsidR="008F67B7" w:rsidRPr="007036BF" w:rsidRDefault="008F67B7" w:rsidP="008F67B7">
            <w:pPr>
              <w:pStyle w:val="Tabletext10"/>
              <w:jc w:val="both"/>
              <w:rPr>
                <w:rFonts w:eastAsiaTheme="minorEastAsia" w:cs="Cambria"/>
                <w:color w:val="000000"/>
                <w:szCs w:val="20"/>
                <w:lang w:val="en-US" w:eastAsia="de-DE"/>
              </w:rPr>
            </w:pPr>
            <w:r w:rsidRPr="007036BF">
              <w:rPr>
                <w:rFonts w:eastAsiaTheme="minorEastAsia" w:cs="Cambria"/>
                <w:color w:val="000000"/>
                <w:szCs w:val="20"/>
                <w:lang w:val="en-US" w:eastAsia="de-DE"/>
              </w:rPr>
              <w:t>EXAMPLE 1 is active, 0 is inactive.</w:t>
            </w:r>
          </w:p>
        </w:tc>
        <w:tc>
          <w:tcPr>
            <w:tcW w:w="392" w:type="pct"/>
            <w:shd w:val="clear" w:color="auto" w:fill="auto"/>
            <w:tcMar>
              <w:left w:w="91" w:type="dxa"/>
              <w:right w:w="91" w:type="dxa"/>
            </w:tcMar>
          </w:tcPr>
          <w:p w14:paraId="1FD24073" w14:textId="3A34E574" w:rsidR="008F67B7" w:rsidRDefault="008F67B7" w:rsidP="008F67B7">
            <w:pPr>
              <w:pStyle w:val="Tabletext10"/>
              <w:jc w:val="center"/>
              <w:rPr>
                <w:b/>
                <w:bCs/>
                <w:lang w:val="en-US"/>
              </w:rPr>
            </w:pPr>
            <w:r>
              <w:rPr>
                <w:rFonts w:eastAsiaTheme="minorEastAsia" w:cs="Cambria"/>
                <w:color w:val="000000"/>
                <w:szCs w:val="20"/>
                <w:lang w:val="en-US" w:eastAsia="de-DE"/>
              </w:rPr>
              <w:t>O</w:t>
            </w:r>
          </w:p>
        </w:tc>
      </w:tr>
      <w:tr w:rsidR="008F67B7" w:rsidRPr="007036BF" w14:paraId="147065F8" w14:textId="77777777" w:rsidTr="00FA5390">
        <w:trPr>
          <w:cantSplit/>
          <w:jc w:val="center"/>
        </w:trPr>
        <w:tc>
          <w:tcPr>
            <w:tcW w:w="240" w:type="pct"/>
            <w:shd w:val="clear" w:color="auto" w:fill="auto"/>
            <w:tcMar>
              <w:left w:w="91" w:type="dxa"/>
              <w:right w:w="91" w:type="dxa"/>
            </w:tcMar>
          </w:tcPr>
          <w:p w14:paraId="32031003" w14:textId="53C20F99" w:rsidR="008F67B7" w:rsidRPr="007036BF" w:rsidRDefault="008F67B7" w:rsidP="004D0EC8">
            <w:pPr>
              <w:pStyle w:val="Tabletext10"/>
              <w:jc w:val="center"/>
              <w:rPr>
                <w:b/>
                <w:bCs/>
                <w:lang w:val="en-US" w:eastAsia="de-DE"/>
              </w:rPr>
            </w:pPr>
            <w:r w:rsidRPr="007036BF">
              <w:rPr>
                <w:rFonts w:eastAsiaTheme="minorEastAsia" w:cs="Cambria"/>
                <w:color w:val="000000"/>
                <w:szCs w:val="20"/>
                <w:lang w:val="en-US" w:eastAsia="de-DE"/>
              </w:rPr>
              <w:t>3</w:t>
            </w:r>
          </w:p>
        </w:tc>
        <w:tc>
          <w:tcPr>
            <w:tcW w:w="864" w:type="pct"/>
            <w:shd w:val="clear" w:color="auto" w:fill="auto"/>
            <w:tcMar>
              <w:left w:w="91" w:type="dxa"/>
              <w:right w:w="91" w:type="dxa"/>
            </w:tcMar>
          </w:tcPr>
          <w:p w14:paraId="3A8A1EF4" w14:textId="653E0FB1" w:rsidR="008F67B7" w:rsidRPr="007036BF" w:rsidRDefault="008F67B7" w:rsidP="008F67B7">
            <w:pPr>
              <w:pStyle w:val="Tabletext10"/>
              <w:rPr>
                <w:rFonts w:eastAsiaTheme="minorEastAsia" w:cs="Cambria"/>
                <w:color w:val="000000"/>
                <w:szCs w:val="20"/>
                <w:lang w:val="en-US" w:eastAsia="de-DE"/>
              </w:rPr>
            </w:pPr>
            <w:r w:rsidRPr="007036BF">
              <w:rPr>
                <w:rFonts w:eastAsiaTheme="minorEastAsia" w:cs="Cambria"/>
                <w:color w:val="000000"/>
                <w:szCs w:val="20"/>
                <w:lang w:val="en-US" w:eastAsia="de-DE"/>
              </w:rPr>
              <w:t>User</w:t>
            </w:r>
            <w:r>
              <w:rPr>
                <w:rFonts w:eastAsiaTheme="minorEastAsia" w:cs="Cambria"/>
                <w:color w:val="000000"/>
                <w:szCs w:val="20"/>
                <w:lang w:val="en-US" w:eastAsia="de-DE"/>
              </w:rPr>
              <w:t xml:space="preserve"> </w:t>
            </w:r>
            <w:r w:rsidRPr="007036BF">
              <w:rPr>
                <w:rFonts w:eastAsiaTheme="minorEastAsia" w:cs="Cambria"/>
                <w:color w:val="000000"/>
                <w:szCs w:val="20"/>
                <w:lang w:val="en-US" w:eastAsia="de-DE"/>
              </w:rPr>
              <w:t>Status</w:t>
            </w:r>
            <w:r>
              <w:rPr>
                <w:rFonts w:eastAsiaTheme="minorEastAsia" w:cs="Cambria"/>
                <w:color w:val="000000"/>
                <w:szCs w:val="20"/>
                <w:lang w:val="en-US" w:eastAsia="de-DE"/>
              </w:rPr>
              <w:t xml:space="preserve"> </w:t>
            </w:r>
            <w:r w:rsidRPr="007036BF">
              <w:rPr>
                <w:rFonts w:eastAsiaTheme="minorEastAsia" w:cs="Cambria"/>
                <w:color w:val="000000"/>
                <w:szCs w:val="20"/>
                <w:lang w:val="en-US" w:eastAsia="de-DE"/>
              </w:rPr>
              <w:t>Modified</w:t>
            </w:r>
            <w:r>
              <w:rPr>
                <w:rFonts w:eastAsiaTheme="minorEastAsia" w:cs="Cambria"/>
                <w:color w:val="000000"/>
                <w:szCs w:val="20"/>
                <w:lang w:val="en-US" w:eastAsia="de-DE"/>
              </w:rPr>
              <w:t xml:space="preserve"> </w:t>
            </w:r>
            <w:r w:rsidRPr="007036BF">
              <w:rPr>
                <w:rFonts w:eastAsiaTheme="minorEastAsia" w:cs="Cambria"/>
                <w:color w:val="000000"/>
                <w:szCs w:val="20"/>
                <w:lang w:val="en-US" w:eastAsia="de-DE"/>
              </w:rPr>
              <w:t>Date</w:t>
            </w:r>
          </w:p>
        </w:tc>
        <w:tc>
          <w:tcPr>
            <w:tcW w:w="552" w:type="pct"/>
            <w:shd w:val="clear" w:color="auto" w:fill="auto"/>
            <w:tcMar>
              <w:left w:w="91" w:type="dxa"/>
              <w:right w:w="91" w:type="dxa"/>
            </w:tcMar>
          </w:tcPr>
          <w:p w14:paraId="5FD244A4" w14:textId="7F95B8B9" w:rsidR="008F67B7" w:rsidRPr="007036BF" w:rsidRDefault="008F67B7" w:rsidP="008F67B7">
            <w:pPr>
              <w:pStyle w:val="Tabletext10"/>
              <w:jc w:val="center"/>
              <w:rPr>
                <w:b/>
                <w:bCs/>
                <w:lang w:val="en-US" w:eastAsia="de-DE"/>
              </w:rPr>
            </w:pPr>
            <w:r w:rsidRPr="007036BF">
              <w:rPr>
                <w:rFonts w:eastAsiaTheme="minorEastAsia" w:cs="Cambria"/>
                <w:color w:val="000000"/>
                <w:szCs w:val="20"/>
                <w:lang w:val="en-US" w:eastAsia="de-DE"/>
              </w:rPr>
              <w:t>Date</w:t>
            </w:r>
          </w:p>
        </w:tc>
        <w:tc>
          <w:tcPr>
            <w:tcW w:w="2952" w:type="pct"/>
            <w:shd w:val="clear" w:color="auto" w:fill="auto"/>
            <w:tcMar>
              <w:left w:w="91" w:type="dxa"/>
              <w:right w:w="91" w:type="dxa"/>
            </w:tcMar>
          </w:tcPr>
          <w:p w14:paraId="20A024CB" w14:textId="2DDC8A98" w:rsidR="008F67B7" w:rsidRPr="007036BF" w:rsidRDefault="008F67B7" w:rsidP="008F67B7">
            <w:pPr>
              <w:pStyle w:val="Tabletext10"/>
              <w:jc w:val="both"/>
              <w:rPr>
                <w:rFonts w:eastAsiaTheme="minorEastAsia" w:cs="Cambria"/>
                <w:color w:val="000000"/>
                <w:szCs w:val="20"/>
                <w:lang w:val="en-US" w:eastAsia="de-DE"/>
              </w:rPr>
            </w:pPr>
            <w:r w:rsidRPr="007036BF">
              <w:rPr>
                <w:rFonts w:eastAsiaTheme="minorEastAsia" w:cs="Cambria"/>
                <w:color w:val="000000"/>
                <w:szCs w:val="20"/>
                <w:lang w:val="en-US" w:eastAsia="de-DE"/>
              </w:rPr>
              <w:t>Modified date of the user’s activation or termination status.</w:t>
            </w:r>
          </w:p>
        </w:tc>
        <w:tc>
          <w:tcPr>
            <w:tcW w:w="392" w:type="pct"/>
            <w:shd w:val="clear" w:color="auto" w:fill="auto"/>
            <w:tcMar>
              <w:left w:w="91" w:type="dxa"/>
              <w:right w:w="91" w:type="dxa"/>
            </w:tcMar>
          </w:tcPr>
          <w:p w14:paraId="3AB031B9" w14:textId="0D9FA9D3" w:rsidR="008F67B7" w:rsidRDefault="008F67B7" w:rsidP="008F67B7">
            <w:pPr>
              <w:pStyle w:val="Tabletext10"/>
              <w:jc w:val="center"/>
              <w:rPr>
                <w:b/>
                <w:bCs/>
                <w:lang w:val="en-US"/>
              </w:rPr>
            </w:pPr>
            <w:r>
              <w:rPr>
                <w:rFonts w:eastAsiaTheme="minorEastAsia" w:cs="Cambria"/>
                <w:color w:val="000000"/>
                <w:szCs w:val="20"/>
                <w:lang w:val="en-US" w:eastAsia="de-DE"/>
              </w:rPr>
              <w:t>O</w:t>
            </w:r>
          </w:p>
        </w:tc>
      </w:tr>
      <w:tr w:rsidR="008F67B7" w:rsidRPr="007036BF" w14:paraId="66548C55" w14:textId="77777777" w:rsidTr="00FA5390">
        <w:trPr>
          <w:cantSplit/>
          <w:jc w:val="center"/>
        </w:trPr>
        <w:tc>
          <w:tcPr>
            <w:tcW w:w="240" w:type="pct"/>
            <w:shd w:val="clear" w:color="auto" w:fill="auto"/>
            <w:tcMar>
              <w:left w:w="91" w:type="dxa"/>
              <w:right w:w="91" w:type="dxa"/>
            </w:tcMar>
          </w:tcPr>
          <w:p w14:paraId="534BAF2F" w14:textId="06AC9945" w:rsidR="008F67B7" w:rsidRPr="007036BF" w:rsidRDefault="008F67B7" w:rsidP="004D0EC8">
            <w:pPr>
              <w:pStyle w:val="Tabletext10"/>
              <w:jc w:val="center"/>
              <w:rPr>
                <w:b/>
                <w:bCs/>
                <w:lang w:val="en-US" w:eastAsia="de-DE"/>
              </w:rPr>
            </w:pPr>
            <w:r w:rsidRPr="007036BF">
              <w:rPr>
                <w:rFonts w:eastAsiaTheme="minorEastAsia" w:cs="Cambria"/>
                <w:color w:val="000000"/>
                <w:szCs w:val="20"/>
                <w:lang w:val="en-US" w:eastAsia="de-DE"/>
              </w:rPr>
              <w:t>4</w:t>
            </w:r>
          </w:p>
        </w:tc>
        <w:tc>
          <w:tcPr>
            <w:tcW w:w="864" w:type="pct"/>
            <w:shd w:val="clear" w:color="auto" w:fill="auto"/>
            <w:tcMar>
              <w:left w:w="91" w:type="dxa"/>
              <w:right w:w="91" w:type="dxa"/>
            </w:tcMar>
          </w:tcPr>
          <w:p w14:paraId="198C87E0" w14:textId="55C24052" w:rsidR="008F67B7" w:rsidRPr="007036BF" w:rsidRDefault="008F67B7" w:rsidP="008F67B7">
            <w:pPr>
              <w:pStyle w:val="Tabletext10"/>
              <w:rPr>
                <w:rFonts w:eastAsiaTheme="minorEastAsia" w:cs="Cambria"/>
                <w:color w:val="000000"/>
                <w:szCs w:val="20"/>
                <w:lang w:val="en-US" w:eastAsia="de-DE"/>
              </w:rPr>
            </w:pPr>
            <w:proofErr w:type="gramStart"/>
            <w:r w:rsidRPr="007036BF">
              <w:rPr>
                <w:rFonts w:eastAsiaTheme="minorEastAsia" w:cs="Cambria"/>
                <w:color w:val="000000"/>
                <w:szCs w:val="20"/>
                <w:lang w:val="en-US" w:eastAsia="de-DE"/>
              </w:rPr>
              <w:t>User</w:t>
            </w:r>
            <w:r>
              <w:rPr>
                <w:rFonts w:eastAsiaTheme="minorEastAsia" w:cs="Cambria"/>
                <w:color w:val="000000"/>
                <w:szCs w:val="20"/>
                <w:lang w:val="en-US" w:eastAsia="de-DE"/>
              </w:rPr>
              <w:t xml:space="preserve"> </w:t>
            </w:r>
            <w:r w:rsidRPr="007036BF">
              <w:rPr>
                <w:rFonts w:eastAsiaTheme="minorEastAsia" w:cs="Cambria"/>
                <w:color w:val="000000"/>
                <w:szCs w:val="20"/>
                <w:lang w:val="en-US" w:eastAsia="de-DE"/>
              </w:rPr>
              <w:t>Name</w:t>
            </w:r>
            <w:proofErr w:type="gramEnd"/>
          </w:p>
        </w:tc>
        <w:tc>
          <w:tcPr>
            <w:tcW w:w="552" w:type="pct"/>
            <w:shd w:val="clear" w:color="auto" w:fill="auto"/>
            <w:tcMar>
              <w:left w:w="91" w:type="dxa"/>
              <w:right w:w="91" w:type="dxa"/>
            </w:tcMar>
          </w:tcPr>
          <w:p w14:paraId="3F456222" w14:textId="5325275C" w:rsidR="008F67B7" w:rsidRPr="007036BF" w:rsidRDefault="004D0EC8" w:rsidP="008F67B7">
            <w:pPr>
              <w:pStyle w:val="Tabletext10"/>
              <w:jc w:val="center"/>
              <w:rPr>
                <w:b/>
                <w:bCs/>
                <w:lang w:val="en-US" w:eastAsia="de-DE"/>
              </w:rPr>
            </w:pPr>
            <w:r>
              <w:rPr>
                <w:rFonts w:eastAsiaTheme="minorEastAsia" w:cs="Cambria"/>
                <w:color w:val="000000"/>
                <w:szCs w:val="20"/>
                <w:lang w:val="en-US" w:eastAsia="de-DE"/>
              </w:rPr>
              <w:t>Text</w:t>
            </w:r>
          </w:p>
        </w:tc>
        <w:tc>
          <w:tcPr>
            <w:tcW w:w="2952" w:type="pct"/>
            <w:shd w:val="clear" w:color="auto" w:fill="auto"/>
            <w:tcMar>
              <w:left w:w="91" w:type="dxa"/>
              <w:right w:w="91" w:type="dxa"/>
            </w:tcMar>
          </w:tcPr>
          <w:p w14:paraId="63D2904F" w14:textId="111522E1" w:rsidR="008F67B7" w:rsidRPr="007036BF" w:rsidRDefault="008F67B7" w:rsidP="008F67B7">
            <w:pPr>
              <w:pStyle w:val="Tabletext10"/>
              <w:jc w:val="both"/>
              <w:rPr>
                <w:rFonts w:eastAsiaTheme="minorEastAsia" w:cs="Cambria"/>
                <w:color w:val="000000"/>
                <w:szCs w:val="20"/>
                <w:lang w:val="en-US" w:eastAsia="de-DE"/>
              </w:rPr>
            </w:pPr>
            <w:r w:rsidRPr="007036BF">
              <w:rPr>
                <w:rFonts w:eastAsiaTheme="minorEastAsia" w:cs="Cambria"/>
                <w:color w:val="000000"/>
                <w:szCs w:val="20"/>
                <w:lang w:val="en-US" w:eastAsia="de-DE"/>
              </w:rPr>
              <w:t>Name of the user.</w:t>
            </w:r>
          </w:p>
        </w:tc>
        <w:tc>
          <w:tcPr>
            <w:tcW w:w="392" w:type="pct"/>
            <w:shd w:val="clear" w:color="auto" w:fill="auto"/>
            <w:tcMar>
              <w:left w:w="91" w:type="dxa"/>
              <w:right w:w="91" w:type="dxa"/>
            </w:tcMar>
          </w:tcPr>
          <w:p w14:paraId="1FF71E5D" w14:textId="3835F620" w:rsidR="008F67B7" w:rsidRDefault="008F67B7" w:rsidP="008F67B7">
            <w:pPr>
              <w:pStyle w:val="Tabletext10"/>
              <w:jc w:val="center"/>
              <w:rPr>
                <w:b/>
                <w:bCs/>
                <w:lang w:val="en-US"/>
              </w:rPr>
            </w:pPr>
            <w:r>
              <w:rPr>
                <w:rFonts w:eastAsiaTheme="minorEastAsia" w:cs="Cambria"/>
                <w:color w:val="000000"/>
                <w:szCs w:val="20"/>
                <w:lang w:val="en-US" w:eastAsia="de-DE"/>
              </w:rPr>
              <w:t>M</w:t>
            </w:r>
          </w:p>
        </w:tc>
      </w:tr>
      <w:tr w:rsidR="008F67B7" w:rsidRPr="007036BF" w14:paraId="60BD97AE" w14:textId="77777777" w:rsidTr="00FA5390">
        <w:trPr>
          <w:cantSplit/>
          <w:jc w:val="center"/>
        </w:trPr>
        <w:tc>
          <w:tcPr>
            <w:tcW w:w="240" w:type="pct"/>
            <w:shd w:val="clear" w:color="auto" w:fill="auto"/>
            <w:tcMar>
              <w:left w:w="91" w:type="dxa"/>
              <w:right w:w="91" w:type="dxa"/>
            </w:tcMar>
          </w:tcPr>
          <w:p w14:paraId="48659D3D" w14:textId="25AB9C1D" w:rsidR="008F67B7" w:rsidRPr="007036BF" w:rsidRDefault="008F67B7" w:rsidP="004D0EC8">
            <w:pPr>
              <w:pStyle w:val="Tabletext10"/>
              <w:jc w:val="center"/>
              <w:rPr>
                <w:b/>
                <w:bCs/>
                <w:lang w:val="en-US" w:eastAsia="de-DE"/>
              </w:rPr>
            </w:pPr>
            <w:r w:rsidRPr="007036BF">
              <w:rPr>
                <w:rFonts w:eastAsiaTheme="minorEastAsia" w:cs="Cambria"/>
                <w:color w:val="000000"/>
                <w:szCs w:val="20"/>
                <w:lang w:val="en-US" w:eastAsia="de-DE"/>
              </w:rPr>
              <w:t>5</w:t>
            </w:r>
          </w:p>
        </w:tc>
        <w:tc>
          <w:tcPr>
            <w:tcW w:w="864" w:type="pct"/>
            <w:shd w:val="clear" w:color="auto" w:fill="auto"/>
            <w:tcMar>
              <w:left w:w="91" w:type="dxa"/>
              <w:right w:w="91" w:type="dxa"/>
            </w:tcMar>
          </w:tcPr>
          <w:p w14:paraId="7D4DF803" w14:textId="57E001E4" w:rsidR="008F67B7" w:rsidRPr="007036BF" w:rsidRDefault="008F67B7" w:rsidP="008F67B7">
            <w:pPr>
              <w:pStyle w:val="Tabletext10"/>
              <w:rPr>
                <w:rFonts w:eastAsiaTheme="minorEastAsia" w:cs="Cambria"/>
                <w:color w:val="000000"/>
                <w:szCs w:val="20"/>
                <w:lang w:val="en-US" w:eastAsia="de-DE"/>
              </w:rPr>
            </w:pPr>
            <w:r w:rsidRPr="007036BF">
              <w:rPr>
                <w:rFonts w:eastAsiaTheme="minorEastAsia" w:cs="Cambria"/>
                <w:color w:val="000000"/>
                <w:szCs w:val="20"/>
                <w:lang w:val="en-US" w:eastAsia="de-DE"/>
              </w:rPr>
              <w:t>User</w:t>
            </w:r>
            <w:r>
              <w:rPr>
                <w:rFonts w:eastAsiaTheme="minorEastAsia" w:cs="Cambria"/>
                <w:color w:val="000000"/>
                <w:szCs w:val="20"/>
                <w:lang w:val="en-US" w:eastAsia="de-DE"/>
              </w:rPr>
              <w:t xml:space="preserve"> </w:t>
            </w:r>
            <w:r w:rsidRPr="007036BF">
              <w:rPr>
                <w:rFonts w:eastAsiaTheme="minorEastAsia" w:cs="Cambria"/>
                <w:color w:val="000000"/>
                <w:szCs w:val="20"/>
                <w:lang w:val="en-US" w:eastAsia="de-DE"/>
              </w:rPr>
              <w:t>Job</w:t>
            </w:r>
            <w:r>
              <w:rPr>
                <w:rFonts w:eastAsiaTheme="minorEastAsia" w:cs="Cambria"/>
                <w:color w:val="000000"/>
                <w:szCs w:val="20"/>
                <w:lang w:val="en-US" w:eastAsia="de-DE"/>
              </w:rPr>
              <w:t xml:space="preserve"> </w:t>
            </w:r>
            <w:r w:rsidRPr="007036BF">
              <w:rPr>
                <w:rFonts w:eastAsiaTheme="minorEastAsia" w:cs="Cambria"/>
                <w:color w:val="000000"/>
                <w:szCs w:val="20"/>
                <w:lang w:val="en-US" w:eastAsia="de-DE"/>
              </w:rPr>
              <w:t>Title</w:t>
            </w:r>
          </w:p>
        </w:tc>
        <w:tc>
          <w:tcPr>
            <w:tcW w:w="552" w:type="pct"/>
            <w:shd w:val="clear" w:color="auto" w:fill="auto"/>
            <w:tcMar>
              <w:left w:w="91" w:type="dxa"/>
              <w:right w:w="91" w:type="dxa"/>
            </w:tcMar>
          </w:tcPr>
          <w:p w14:paraId="3330768A" w14:textId="024C9077" w:rsidR="008F67B7" w:rsidRPr="007036BF" w:rsidRDefault="004D0EC8" w:rsidP="008F67B7">
            <w:pPr>
              <w:pStyle w:val="Tabletext10"/>
              <w:jc w:val="center"/>
              <w:rPr>
                <w:b/>
                <w:bCs/>
                <w:lang w:val="en-US" w:eastAsia="de-DE"/>
              </w:rPr>
            </w:pPr>
            <w:r>
              <w:rPr>
                <w:rFonts w:eastAsiaTheme="minorEastAsia" w:cs="Cambria"/>
                <w:color w:val="000000"/>
                <w:szCs w:val="20"/>
                <w:lang w:val="en-US" w:eastAsia="de-DE"/>
              </w:rPr>
              <w:t>Text</w:t>
            </w:r>
          </w:p>
        </w:tc>
        <w:tc>
          <w:tcPr>
            <w:tcW w:w="2952" w:type="pct"/>
            <w:shd w:val="clear" w:color="auto" w:fill="auto"/>
            <w:tcMar>
              <w:left w:w="91" w:type="dxa"/>
              <w:right w:w="91" w:type="dxa"/>
            </w:tcMar>
          </w:tcPr>
          <w:p w14:paraId="048A71C8" w14:textId="77777777" w:rsidR="008F67B7" w:rsidRPr="007036BF" w:rsidRDefault="008F67B7" w:rsidP="008F67B7">
            <w:pPr>
              <w:widowControl w:val="0"/>
              <w:autoSpaceDE w:val="0"/>
              <w:autoSpaceDN w:val="0"/>
              <w:adjustRightInd w:val="0"/>
              <w:spacing w:before="40" w:after="40" w:line="201" w:lineRule="atLeast"/>
              <w:rPr>
                <w:rFonts w:eastAsiaTheme="minorEastAsia" w:cs="Cambria"/>
                <w:color w:val="000000"/>
                <w:sz w:val="20"/>
                <w:szCs w:val="20"/>
                <w:lang w:val="en-US" w:eastAsia="de-DE"/>
              </w:rPr>
            </w:pPr>
            <w:r w:rsidRPr="007036BF">
              <w:rPr>
                <w:rFonts w:eastAsiaTheme="minorEastAsia" w:cs="Cambria"/>
                <w:color w:val="000000"/>
                <w:sz w:val="20"/>
                <w:szCs w:val="20"/>
                <w:lang w:val="en-US" w:eastAsia="de-DE"/>
              </w:rPr>
              <w:t>Title of the person in the system.</w:t>
            </w:r>
          </w:p>
          <w:p w14:paraId="654051E4" w14:textId="4E3BA760" w:rsidR="008F67B7" w:rsidRPr="007036BF" w:rsidRDefault="008F67B7" w:rsidP="008F67B7">
            <w:pPr>
              <w:pStyle w:val="Tabletext10"/>
              <w:jc w:val="both"/>
              <w:rPr>
                <w:rFonts w:eastAsiaTheme="minorEastAsia" w:cs="Cambria"/>
                <w:color w:val="000000"/>
                <w:szCs w:val="20"/>
                <w:lang w:val="en-US" w:eastAsia="de-DE"/>
              </w:rPr>
            </w:pPr>
            <w:r w:rsidRPr="007036BF">
              <w:rPr>
                <w:rFonts w:eastAsiaTheme="minorEastAsia" w:cs="Cambria"/>
                <w:color w:val="000000"/>
                <w:szCs w:val="20"/>
                <w:lang w:val="en-US" w:eastAsia="de-DE"/>
              </w:rPr>
              <w:t>EXAMPLE System manager.</w:t>
            </w:r>
          </w:p>
        </w:tc>
        <w:tc>
          <w:tcPr>
            <w:tcW w:w="392" w:type="pct"/>
            <w:shd w:val="clear" w:color="auto" w:fill="auto"/>
            <w:tcMar>
              <w:left w:w="91" w:type="dxa"/>
              <w:right w:w="91" w:type="dxa"/>
            </w:tcMar>
          </w:tcPr>
          <w:p w14:paraId="6F9275C9" w14:textId="116C44A1" w:rsidR="008F67B7" w:rsidRDefault="008F67B7" w:rsidP="008F67B7">
            <w:pPr>
              <w:pStyle w:val="Tabletext10"/>
              <w:jc w:val="center"/>
              <w:rPr>
                <w:b/>
                <w:bCs/>
                <w:lang w:val="en-US"/>
              </w:rPr>
            </w:pPr>
            <w:r>
              <w:rPr>
                <w:rFonts w:eastAsiaTheme="minorEastAsia" w:cs="Cambria"/>
                <w:color w:val="000000"/>
                <w:szCs w:val="20"/>
                <w:lang w:val="en-US" w:eastAsia="de-DE"/>
              </w:rPr>
              <w:t>O</w:t>
            </w:r>
          </w:p>
        </w:tc>
      </w:tr>
      <w:tr w:rsidR="008F67B7" w:rsidRPr="007036BF" w14:paraId="758F8BD6" w14:textId="77777777" w:rsidTr="00FA5390">
        <w:trPr>
          <w:cantSplit/>
          <w:jc w:val="center"/>
        </w:trPr>
        <w:tc>
          <w:tcPr>
            <w:tcW w:w="240" w:type="pct"/>
            <w:shd w:val="clear" w:color="auto" w:fill="auto"/>
            <w:tcMar>
              <w:left w:w="91" w:type="dxa"/>
              <w:right w:w="91" w:type="dxa"/>
            </w:tcMar>
          </w:tcPr>
          <w:p w14:paraId="3E062FAE" w14:textId="0D94FA7C" w:rsidR="008F67B7" w:rsidRPr="007036BF" w:rsidRDefault="008F67B7" w:rsidP="004D0EC8">
            <w:pPr>
              <w:pStyle w:val="Tabletext10"/>
              <w:jc w:val="center"/>
              <w:rPr>
                <w:b/>
                <w:bCs/>
                <w:lang w:val="en-US" w:eastAsia="de-DE"/>
              </w:rPr>
            </w:pPr>
            <w:r w:rsidRPr="007036BF">
              <w:rPr>
                <w:rFonts w:eastAsiaTheme="minorEastAsia" w:cs="Cambria"/>
                <w:color w:val="000000"/>
                <w:szCs w:val="20"/>
                <w:lang w:val="en-US" w:eastAsia="de-DE"/>
              </w:rPr>
              <w:t>6</w:t>
            </w:r>
          </w:p>
        </w:tc>
        <w:tc>
          <w:tcPr>
            <w:tcW w:w="864" w:type="pct"/>
            <w:shd w:val="clear" w:color="auto" w:fill="auto"/>
            <w:tcMar>
              <w:left w:w="91" w:type="dxa"/>
              <w:right w:w="91" w:type="dxa"/>
            </w:tcMar>
          </w:tcPr>
          <w:p w14:paraId="0E5FF976" w14:textId="169B75D6" w:rsidR="008F67B7" w:rsidRPr="007036BF" w:rsidRDefault="008F67B7" w:rsidP="008F67B7">
            <w:pPr>
              <w:pStyle w:val="Tabletext10"/>
              <w:rPr>
                <w:rFonts w:eastAsiaTheme="minorEastAsia" w:cs="Cambria"/>
                <w:color w:val="000000"/>
                <w:szCs w:val="20"/>
                <w:lang w:val="en-US" w:eastAsia="de-DE"/>
              </w:rPr>
            </w:pPr>
            <w:r w:rsidRPr="007036BF">
              <w:rPr>
                <w:rFonts w:eastAsiaTheme="minorEastAsia" w:cs="Cambria"/>
                <w:color w:val="000000"/>
                <w:szCs w:val="20"/>
                <w:lang w:val="en-US" w:eastAsia="de-DE"/>
              </w:rPr>
              <w:t>Department</w:t>
            </w:r>
            <w:r>
              <w:rPr>
                <w:rFonts w:eastAsiaTheme="minorEastAsia" w:cs="Cambria"/>
                <w:color w:val="000000"/>
                <w:szCs w:val="20"/>
                <w:lang w:val="en-US" w:eastAsia="de-DE"/>
              </w:rPr>
              <w:t xml:space="preserve"> </w:t>
            </w:r>
            <w:r w:rsidRPr="007036BF">
              <w:rPr>
                <w:rFonts w:eastAsiaTheme="minorEastAsia" w:cs="Cambria"/>
                <w:color w:val="000000"/>
                <w:szCs w:val="20"/>
                <w:lang w:val="en-US" w:eastAsia="de-DE"/>
              </w:rPr>
              <w:t>Code</w:t>
            </w:r>
          </w:p>
        </w:tc>
        <w:tc>
          <w:tcPr>
            <w:tcW w:w="552" w:type="pct"/>
            <w:shd w:val="clear" w:color="auto" w:fill="auto"/>
            <w:tcMar>
              <w:left w:w="91" w:type="dxa"/>
              <w:right w:w="91" w:type="dxa"/>
            </w:tcMar>
          </w:tcPr>
          <w:p w14:paraId="12F1CFC7" w14:textId="58C4DE05" w:rsidR="008F67B7" w:rsidRPr="007036BF" w:rsidRDefault="004D0EC8" w:rsidP="008F67B7">
            <w:pPr>
              <w:pStyle w:val="Tabletext10"/>
              <w:jc w:val="center"/>
              <w:rPr>
                <w:b/>
                <w:bCs/>
                <w:lang w:val="en-US" w:eastAsia="de-DE"/>
              </w:rPr>
            </w:pPr>
            <w:r>
              <w:rPr>
                <w:rFonts w:eastAsiaTheme="minorEastAsia" w:cs="Cambria"/>
                <w:color w:val="000000"/>
                <w:szCs w:val="20"/>
                <w:lang w:val="en-US" w:eastAsia="de-DE"/>
              </w:rPr>
              <w:t>Code</w:t>
            </w:r>
          </w:p>
        </w:tc>
        <w:tc>
          <w:tcPr>
            <w:tcW w:w="2952" w:type="pct"/>
            <w:shd w:val="clear" w:color="auto" w:fill="auto"/>
            <w:tcMar>
              <w:left w:w="91" w:type="dxa"/>
              <w:right w:w="91" w:type="dxa"/>
            </w:tcMar>
          </w:tcPr>
          <w:p w14:paraId="170B60A8" w14:textId="77777777" w:rsidR="008F67B7" w:rsidRPr="007036BF" w:rsidRDefault="008F67B7" w:rsidP="008F67B7">
            <w:pPr>
              <w:widowControl w:val="0"/>
              <w:autoSpaceDE w:val="0"/>
              <w:autoSpaceDN w:val="0"/>
              <w:adjustRightInd w:val="0"/>
              <w:spacing w:before="40" w:after="40" w:line="201" w:lineRule="atLeast"/>
              <w:rPr>
                <w:rFonts w:eastAsiaTheme="minorEastAsia" w:cs="Cambria"/>
                <w:color w:val="000000"/>
                <w:sz w:val="20"/>
                <w:szCs w:val="20"/>
                <w:lang w:val="en-US" w:eastAsia="de-DE"/>
              </w:rPr>
            </w:pPr>
            <w:r w:rsidRPr="007036BF">
              <w:rPr>
                <w:rFonts w:eastAsiaTheme="minorEastAsia" w:cs="Cambria"/>
                <w:color w:val="000000"/>
                <w:sz w:val="20"/>
                <w:szCs w:val="20"/>
                <w:lang w:val="en-US" w:eastAsia="de-DE"/>
              </w:rPr>
              <w:t>Code for department rosters.</w:t>
            </w:r>
          </w:p>
          <w:p w14:paraId="61BCC9B3" w14:textId="58605FC1" w:rsidR="008F67B7" w:rsidRPr="007036BF" w:rsidRDefault="008F67B7" w:rsidP="008F67B7">
            <w:pPr>
              <w:widowControl w:val="0"/>
              <w:autoSpaceDE w:val="0"/>
              <w:autoSpaceDN w:val="0"/>
              <w:adjustRightInd w:val="0"/>
              <w:spacing w:before="40" w:after="40" w:line="201" w:lineRule="atLeast"/>
              <w:rPr>
                <w:rFonts w:eastAsiaTheme="minorEastAsia" w:cs="Cambria"/>
                <w:color w:val="000000"/>
                <w:szCs w:val="20"/>
                <w:lang w:val="en-US" w:eastAsia="de-DE"/>
              </w:rPr>
            </w:pPr>
            <w:r w:rsidRPr="007036BF">
              <w:rPr>
                <w:rFonts w:eastAsiaTheme="minorEastAsia" w:cs="Cambria"/>
                <w:color w:val="000000"/>
                <w:sz w:val="20"/>
                <w:szCs w:val="20"/>
                <w:lang w:val="en-US" w:eastAsia="de-DE"/>
              </w:rPr>
              <w:t>EXAMPLE The department name is IT department, the code is 0018.</w:t>
            </w:r>
          </w:p>
        </w:tc>
        <w:tc>
          <w:tcPr>
            <w:tcW w:w="392" w:type="pct"/>
            <w:shd w:val="clear" w:color="auto" w:fill="auto"/>
            <w:tcMar>
              <w:left w:w="91" w:type="dxa"/>
              <w:right w:w="91" w:type="dxa"/>
            </w:tcMar>
          </w:tcPr>
          <w:p w14:paraId="2292D203" w14:textId="4A66FA61" w:rsidR="008F67B7" w:rsidRDefault="008F67B7" w:rsidP="008F67B7">
            <w:pPr>
              <w:pStyle w:val="Tabletext10"/>
              <w:jc w:val="center"/>
              <w:rPr>
                <w:b/>
                <w:bCs/>
                <w:lang w:val="en-US"/>
              </w:rPr>
            </w:pPr>
            <w:r>
              <w:rPr>
                <w:rFonts w:eastAsiaTheme="minorEastAsia" w:cs="Cambria"/>
                <w:color w:val="000000"/>
                <w:szCs w:val="20"/>
                <w:lang w:val="en-US" w:eastAsia="de-DE"/>
              </w:rPr>
              <w:t>O</w:t>
            </w:r>
          </w:p>
        </w:tc>
      </w:tr>
      <w:tr w:rsidR="008F67B7" w:rsidRPr="007036BF" w14:paraId="1606EF1E" w14:textId="77777777" w:rsidTr="00FA5390">
        <w:trPr>
          <w:cantSplit/>
          <w:jc w:val="center"/>
        </w:trPr>
        <w:tc>
          <w:tcPr>
            <w:tcW w:w="240" w:type="pct"/>
            <w:shd w:val="clear" w:color="auto" w:fill="auto"/>
            <w:tcMar>
              <w:left w:w="91" w:type="dxa"/>
              <w:right w:w="91" w:type="dxa"/>
            </w:tcMar>
          </w:tcPr>
          <w:p w14:paraId="45EDC7DD" w14:textId="1558927C" w:rsidR="008F67B7" w:rsidRPr="007036BF" w:rsidRDefault="008F67B7" w:rsidP="004D0EC8">
            <w:pPr>
              <w:pStyle w:val="Tabletext10"/>
              <w:jc w:val="center"/>
              <w:rPr>
                <w:rFonts w:eastAsiaTheme="minorEastAsia" w:cs="Cambria"/>
                <w:color w:val="000000"/>
                <w:szCs w:val="20"/>
                <w:lang w:val="en-US" w:eastAsia="de-DE"/>
              </w:rPr>
            </w:pPr>
            <w:r w:rsidRPr="007036BF">
              <w:rPr>
                <w:rFonts w:eastAsiaTheme="minorEastAsia" w:cs="Cambria"/>
                <w:color w:val="000000"/>
                <w:szCs w:val="20"/>
                <w:lang w:val="en-US" w:eastAsia="de-DE"/>
              </w:rPr>
              <w:t>7</w:t>
            </w:r>
          </w:p>
        </w:tc>
        <w:tc>
          <w:tcPr>
            <w:tcW w:w="864" w:type="pct"/>
            <w:shd w:val="clear" w:color="auto" w:fill="auto"/>
            <w:tcMar>
              <w:left w:w="91" w:type="dxa"/>
              <w:right w:w="91" w:type="dxa"/>
            </w:tcMar>
          </w:tcPr>
          <w:p w14:paraId="4E19393C" w14:textId="56536541" w:rsidR="008F67B7" w:rsidRPr="007036BF" w:rsidRDefault="008F67B7" w:rsidP="008F67B7">
            <w:pPr>
              <w:pStyle w:val="Tabletext10"/>
              <w:rPr>
                <w:rFonts w:eastAsiaTheme="minorEastAsia" w:cs="Cambria"/>
                <w:color w:val="000000"/>
                <w:szCs w:val="20"/>
                <w:lang w:val="en-US" w:eastAsia="de-DE"/>
              </w:rPr>
            </w:pPr>
            <w:r w:rsidRPr="007036BF">
              <w:rPr>
                <w:rFonts w:eastAsiaTheme="minorEastAsia" w:cs="Cambria"/>
                <w:color w:val="000000"/>
                <w:szCs w:val="20"/>
                <w:lang w:val="en-US" w:eastAsia="de-DE"/>
              </w:rPr>
              <w:t>User</w:t>
            </w:r>
            <w:r>
              <w:rPr>
                <w:rFonts w:eastAsiaTheme="minorEastAsia" w:cs="Cambria"/>
                <w:color w:val="000000"/>
                <w:szCs w:val="20"/>
                <w:lang w:val="en-US" w:eastAsia="de-DE"/>
              </w:rPr>
              <w:t xml:space="preserve"> </w:t>
            </w:r>
            <w:r w:rsidRPr="007036BF">
              <w:rPr>
                <w:rFonts w:eastAsiaTheme="minorEastAsia" w:cs="Cambria"/>
                <w:color w:val="000000"/>
                <w:szCs w:val="20"/>
                <w:lang w:val="en-US" w:eastAsia="de-DE"/>
              </w:rPr>
              <w:t>Role</w:t>
            </w:r>
            <w:r>
              <w:rPr>
                <w:rFonts w:eastAsiaTheme="minorEastAsia" w:cs="Cambria"/>
                <w:color w:val="000000"/>
                <w:szCs w:val="20"/>
                <w:lang w:val="en-US" w:eastAsia="de-DE"/>
              </w:rPr>
              <w:t xml:space="preserve"> </w:t>
            </w:r>
            <w:r w:rsidRPr="007036BF">
              <w:rPr>
                <w:rFonts w:eastAsiaTheme="minorEastAsia" w:cs="Cambria"/>
                <w:color w:val="000000"/>
                <w:szCs w:val="20"/>
                <w:lang w:val="en-US" w:eastAsia="de-DE"/>
              </w:rPr>
              <w:t>Responsibility</w:t>
            </w:r>
          </w:p>
        </w:tc>
        <w:tc>
          <w:tcPr>
            <w:tcW w:w="552" w:type="pct"/>
            <w:shd w:val="clear" w:color="auto" w:fill="auto"/>
            <w:tcMar>
              <w:left w:w="91" w:type="dxa"/>
              <w:right w:w="91" w:type="dxa"/>
            </w:tcMar>
          </w:tcPr>
          <w:p w14:paraId="38B5855E" w14:textId="2A0EEBCF" w:rsidR="008F67B7" w:rsidRPr="007036BF" w:rsidRDefault="004D0EC8" w:rsidP="008F67B7">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Text</w:t>
            </w:r>
          </w:p>
        </w:tc>
        <w:tc>
          <w:tcPr>
            <w:tcW w:w="2952" w:type="pct"/>
            <w:shd w:val="clear" w:color="auto" w:fill="auto"/>
            <w:tcMar>
              <w:left w:w="91" w:type="dxa"/>
              <w:right w:w="91" w:type="dxa"/>
            </w:tcMar>
          </w:tcPr>
          <w:p w14:paraId="26CA476F" w14:textId="6A7C3D83" w:rsidR="008F67B7" w:rsidRPr="007036BF" w:rsidRDefault="008F67B7" w:rsidP="008F67B7">
            <w:pPr>
              <w:widowControl w:val="0"/>
              <w:autoSpaceDE w:val="0"/>
              <w:autoSpaceDN w:val="0"/>
              <w:adjustRightInd w:val="0"/>
              <w:spacing w:before="40" w:after="40" w:line="201" w:lineRule="atLeast"/>
              <w:rPr>
                <w:rFonts w:eastAsiaTheme="minorEastAsia" w:cs="Cambria"/>
                <w:color w:val="000000"/>
                <w:sz w:val="20"/>
                <w:szCs w:val="20"/>
                <w:lang w:val="en-US" w:eastAsia="de-DE"/>
              </w:rPr>
            </w:pPr>
            <w:r w:rsidRPr="007036BF">
              <w:rPr>
                <w:rFonts w:eastAsiaTheme="minorEastAsia" w:cs="Cambria"/>
                <w:color w:val="000000"/>
                <w:sz w:val="20"/>
                <w:szCs w:val="20"/>
                <w:lang w:val="en-US" w:eastAsia="de-DE"/>
              </w:rPr>
              <w:t>Free-form description of the individual’s functional role or primary responsibility.</w:t>
            </w:r>
            <w:r>
              <w:rPr>
                <w:rFonts w:eastAsiaTheme="minorEastAsia" w:cs="Cambria"/>
                <w:color w:val="000000"/>
                <w:sz w:val="20"/>
                <w:szCs w:val="20"/>
                <w:lang w:val="en-US" w:eastAsia="de-DE"/>
              </w:rPr>
              <w:t xml:space="preserve"> </w:t>
            </w:r>
            <w:r w:rsidRPr="007036BF">
              <w:rPr>
                <w:rFonts w:eastAsiaTheme="minorEastAsia" w:cs="Cambria"/>
                <w:color w:val="000000"/>
                <w:sz w:val="20"/>
                <w:szCs w:val="20"/>
                <w:lang w:val="en-US" w:eastAsia="de-DE"/>
              </w:rPr>
              <w:t>EXAMPLE Responsibility related to managing the information of AP in the system.</w:t>
            </w:r>
          </w:p>
        </w:tc>
        <w:tc>
          <w:tcPr>
            <w:tcW w:w="392" w:type="pct"/>
            <w:shd w:val="clear" w:color="auto" w:fill="auto"/>
            <w:tcMar>
              <w:left w:w="91" w:type="dxa"/>
              <w:right w:w="91" w:type="dxa"/>
            </w:tcMar>
          </w:tcPr>
          <w:p w14:paraId="39233076" w14:textId="7E770280" w:rsidR="008F67B7" w:rsidRPr="007036BF" w:rsidRDefault="008F67B7" w:rsidP="008F67B7">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O</w:t>
            </w:r>
          </w:p>
        </w:tc>
      </w:tr>
      <w:tr w:rsidR="002C73F1" w:rsidRPr="007036BF" w14:paraId="5EB2AC76" w14:textId="77777777" w:rsidTr="0075116F">
        <w:trPr>
          <w:cantSplit/>
          <w:jc w:val="center"/>
        </w:trPr>
        <w:tc>
          <w:tcPr>
            <w:tcW w:w="5000" w:type="pct"/>
            <w:gridSpan w:val="5"/>
            <w:shd w:val="clear" w:color="auto" w:fill="auto"/>
            <w:tcMar>
              <w:left w:w="91" w:type="dxa"/>
              <w:right w:w="91" w:type="dxa"/>
            </w:tcMar>
          </w:tcPr>
          <w:p w14:paraId="68C167A9" w14:textId="6D82E040" w:rsidR="002C73F1" w:rsidRPr="008F67B7" w:rsidRDefault="005524FF" w:rsidP="006A0E09">
            <w:pPr>
              <w:pStyle w:val="Tabletext10"/>
              <w:rPr>
                <w:lang w:val="en-US"/>
              </w:rPr>
            </w:pPr>
            <w:r w:rsidRPr="002C73F1">
              <w:rPr>
                <w:b/>
                <w:bCs/>
              </w:rPr>
              <w:t>Key</w:t>
            </w:r>
            <w:r>
              <w:rPr>
                <w:b/>
                <w:bCs/>
              </w:rPr>
              <w:t xml:space="preserve"> </w:t>
            </w:r>
            <w:r w:rsidRPr="008A20DF">
              <w:t xml:space="preserve">M: </w:t>
            </w:r>
            <w:r>
              <w:t>M</w:t>
            </w:r>
            <w:r w:rsidRPr="008A20DF">
              <w:t>andatory</w:t>
            </w:r>
            <w:r>
              <w:t>, O: O</w:t>
            </w:r>
            <w:r w:rsidRPr="008A20DF">
              <w:t>ptional</w:t>
            </w:r>
            <w:r>
              <w:t>, C: C</w:t>
            </w:r>
            <w:r w:rsidRPr="008A20DF">
              <w:t>onditional</w:t>
            </w:r>
          </w:p>
        </w:tc>
      </w:tr>
    </w:tbl>
    <w:p w14:paraId="5FF71D4E" w14:textId="552DC1A2" w:rsidR="007036BF" w:rsidRDefault="007036BF" w:rsidP="00401033">
      <w:pPr>
        <w:rPr>
          <w:lang w:val="en-US"/>
        </w:rPr>
      </w:pPr>
    </w:p>
    <w:p w14:paraId="40C4AAFC" w14:textId="77777777" w:rsidR="0075116F" w:rsidRDefault="0075116F" w:rsidP="0075116F">
      <w:pPr>
        <w:pStyle w:val="40"/>
        <w:rPr>
          <w:lang w:val="en-US"/>
        </w:rPr>
      </w:pPr>
      <w:r>
        <w:rPr>
          <w:rFonts w:hint="eastAsia"/>
          <w:lang w:val="en-US"/>
        </w:rPr>
        <w:t>C</w:t>
      </w:r>
      <w:r>
        <w:rPr>
          <w:lang w:val="en-US"/>
        </w:rPr>
        <w:t>ustomer</w:t>
      </w:r>
    </w:p>
    <w:p w14:paraId="576A49D4" w14:textId="66544581" w:rsidR="0075116F" w:rsidRDefault="0075116F" w:rsidP="0075116F">
      <w:pPr>
        <w:pStyle w:val="51"/>
        <w:rPr>
          <w:lang w:val="en-US"/>
        </w:rPr>
      </w:pPr>
      <w:r>
        <w:rPr>
          <w:rFonts w:hint="eastAsia"/>
          <w:lang w:val="en-US"/>
        </w:rPr>
        <w:t>C</w:t>
      </w:r>
      <w:r>
        <w:rPr>
          <w:lang w:val="en-US"/>
        </w:rPr>
        <w:t>ore Components</w:t>
      </w:r>
    </w:p>
    <w:p w14:paraId="49FB5342" w14:textId="3AF34E7F" w:rsidR="0075116F" w:rsidRDefault="00A67579" w:rsidP="00A67579">
      <w:pPr>
        <w:pStyle w:val="Tabletitle"/>
        <w:rPr>
          <w:lang w:val="en-US"/>
        </w:rPr>
      </w:pPr>
      <w:r>
        <w:rPr>
          <w:lang w:val="en-US"/>
        </w:rPr>
        <w:t>Table </w:t>
      </w:r>
      <w:r w:rsidRPr="00A67579">
        <w:rPr>
          <w:lang w:val="en-US"/>
        </w:rPr>
        <w:fldChar w:fldCharType="begin"/>
      </w:r>
      <w:r w:rsidRPr="00A67579">
        <w:rPr>
          <w:lang w:val="en-US"/>
        </w:rPr>
        <w:instrText xml:space="preserve"> IF </w:instrText>
      </w:r>
      <w:r w:rsidRPr="00A67579">
        <w:rPr>
          <w:lang w:val="en-US"/>
        </w:rPr>
        <w:fldChar w:fldCharType="begin"/>
      </w:r>
      <w:r w:rsidRPr="00A67579">
        <w:rPr>
          <w:lang w:val="en-US"/>
        </w:rPr>
        <w:instrText xml:space="preserve">SEQ aaa \c </w:instrText>
      </w:r>
      <w:r w:rsidRPr="00A67579">
        <w:rPr>
          <w:lang w:val="en-US"/>
        </w:rPr>
        <w:fldChar w:fldCharType="separate"/>
      </w:r>
      <w:r>
        <w:rPr>
          <w:noProof/>
          <w:lang w:val="en-US"/>
        </w:rPr>
        <w:instrText>0</w:instrText>
      </w:r>
      <w:r w:rsidRPr="00A67579">
        <w:rPr>
          <w:lang w:val="en-US"/>
        </w:rPr>
        <w:fldChar w:fldCharType="end"/>
      </w:r>
      <w:r w:rsidRPr="00A67579">
        <w:rPr>
          <w:lang w:val="en-US"/>
        </w:rPr>
        <w:instrText xml:space="preserve"> &gt;= 1 "</w:instrText>
      </w:r>
      <w:r w:rsidRPr="00A67579">
        <w:rPr>
          <w:lang w:val="en-US"/>
        </w:rPr>
        <w:fldChar w:fldCharType="begin"/>
      </w:r>
      <w:r w:rsidRPr="00A67579">
        <w:rPr>
          <w:lang w:val="en-US"/>
        </w:rPr>
        <w:instrText xml:space="preserve">SEQ aaa \c \* ALPHABETIC </w:instrText>
      </w:r>
      <w:r w:rsidRPr="00A67579">
        <w:rPr>
          <w:lang w:val="en-US"/>
        </w:rPr>
        <w:fldChar w:fldCharType="separate"/>
      </w:r>
      <w:r w:rsidRPr="00A67579">
        <w:rPr>
          <w:lang w:val="en-US"/>
        </w:rPr>
        <w:instrText>A</w:instrText>
      </w:r>
      <w:r w:rsidRPr="00A67579">
        <w:rPr>
          <w:lang w:val="en-US"/>
        </w:rPr>
        <w:fldChar w:fldCharType="end"/>
      </w:r>
      <w:r w:rsidRPr="00A67579">
        <w:rPr>
          <w:lang w:val="en-US"/>
        </w:rPr>
        <w:instrText xml:space="preserve">." "" </w:instrText>
      </w:r>
      <w:r w:rsidRPr="00A67579">
        <w:rPr>
          <w:lang w:val="en-US"/>
        </w:rPr>
        <w:fldChar w:fldCharType="end"/>
      </w:r>
      <w:r w:rsidRPr="00A67579">
        <w:rPr>
          <w:lang w:val="en-US"/>
        </w:rPr>
        <w:fldChar w:fldCharType="begin"/>
      </w:r>
      <w:r w:rsidRPr="00A67579">
        <w:rPr>
          <w:lang w:val="en-US"/>
        </w:rPr>
        <w:instrText xml:space="preserve">SEQ Table </w:instrText>
      </w:r>
      <w:r w:rsidRPr="00A67579">
        <w:rPr>
          <w:lang w:val="en-US"/>
        </w:rPr>
        <w:fldChar w:fldCharType="separate"/>
      </w:r>
      <w:r>
        <w:rPr>
          <w:noProof/>
          <w:lang w:val="en-US"/>
        </w:rPr>
        <w:t>21</w:t>
      </w:r>
      <w:r w:rsidRPr="00A67579">
        <w:rPr>
          <w:lang w:val="en-US"/>
        </w:rPr>
        <w:fldChar w:fldCharType="end"/>
      </w:r>
      <w:r>
        <w:rPr>
          <w:lang w:val="en-US"/>
        </w:rPr>
        <w:t xml:space="preserve"> — </w:t>
      </w:r>
      <w:proofErr w:type="spellStart"/>
      <w:r>
        <w:rPr>
          <w:lang w:val="en-US"/>
        </w:rPr>
        <w:t>Comunication</w:t>
      </w:r>
      <w:proofErr w:type="spellEnd"/>
    </w:p>
    <w:tbl>
      <w:tblPr>
        <w:tblStyle w:val="affff3"/>
        <w:tblW w:w="0" w:type="auto"/>
        <w:tblInd w:w="108" w:type="dxa"/>
        <w:tblLayout w:type="fixed"/>
        <w:tblLook w:val="04A0" w:firstRow="1" w:lastRow="0" w:firstColumn="1" w:lastColumn="0" w:noHBand="0" w:noVBand="1"/>
      </w:tblPr>
      <w:tblGrid>
        <w:gridCol w:w="397"/>
        <w:gridCol w:w="1418"/>
        <w:gridCol w:w="680"/>
        <w:gridCol w:w="3232"/>
        <w:gridCol w:w="4031"/>
      </w:tblGrid>
      <w:tr w:rsidR="002B5470" w:rsidRPr="001B65A5" w14:paraId="04B8F428" w14:textId="77777777" w:rsidTr="004E6D43">
        <w:trPr>
          <w:cantSplit/>
        </w:trPr>
        <w:tc>
          <w:tcPr>
            <w:tcW w:w="397" w:type="dxa"/>
            <w:shd w:val="clear" w:color="auto" w:fill="D9D9D9" w:themeFill="background1" w:themeFillShade="D9"/>
            <w:tcMar>
              <w:left w:w="85" w:type="dxa"/>
              <w:right w:w="85" w:type="dxa"/>
            </w:tcMar>
            <w:vAlign w:val="center"/>
          </w:tcPr>
          <w:p w14:paraId="33413BCF" w14:textId="1F462F8B" w:rsidR="002B5470" w:rsidRPr="008A20DF" w:rsidRDefault="002B5470" w:rsidP="002B5470">
            <w:pPr>
              <w:pStyle w:val="Tabletext10"/>
              <w:jc w:val="center"/>
              <w:rPr>
                <w:b/>
                <w:bCs/>
              </w:rPr>
            </w:pPr>
            <w:r>
              <w:rPr>
                <w:rFonts w:hint="eastAsia"/>
                <w:b/>
                <w:bCs/>
              </w:rPr>
              <w:t>#</w:t>
            </w:r>
          </w:p>
        </w:tc>
        <w:tc>
          <w:tcPr>
            <w:tcW w:w="1418" w:type="dxa"/>
            <w:shd w:val="clear" w:color="auto" w:fill="D9D9D9" w:themeFill="background1" w:themeFillShade="D9"/>
            <w:noWrap/>
            <w:tcMar>
              <w:left w:w="85" w:type="dxa"/>
              <w:right w:w="85" w:type="dxa"/>
            </w:tcMar>
            <w:vAlign w:val="center"/>
          </w:tcPr>
          <w:p w14:paraId="713F4415" w14:textId="7990635F" w:rsidR="002B5470" w:rsidRPr="001B65A5" w:rsidRDefault="002B5470" w:rsidP="002B5470">
            <w:pPr>
              <w:pStyle w:val="Tabletext10"/>
              <w:jc w:val="center"/>
              <w:rPr>
                <w:lang w:val="en-US"/>
              </w:rPr>
            </w:pPr>
            <w:r w:rsidRPr="008A20DF">
              <w:rPr>
                <w:b/>
                <w:bCs/>
              </w:rPr>
              <w:t>Unique UN Assigned ID</w:t>
            </w:r>
          </w:p>
        </w:tc>
        <w:tc>
          <w:tcPr>
            <w:tcW w:w="680" w:type="dxa"/>
            <w:shd w:val="clear" w:color="auto" w:fill="D9D9D9" w:themeFill="background1" w:themeFillShade="D9"/>
            <w:noWrap/>
            <w:tcMar>
              <w:left w:w="85" w:type="dxa"/>
              <w:right w:w="85" w:type="dxa"/>
            </w:tcMar>
            <w:vAlign w:val="center"/>
          </w:tcPr>
          <w:p w14:paraId="2AD2BAF7" w14:textId="77777777" w:rsidR="002B5470" w:rsidRPr="008A20DF" w:rsidRDefault="002B5470" w:rsidP="002B5470">
            <w:pPr>
              <w:pStyle w:val="Tabletext10"/>
              <w:spacing w:before="0" w:after="0"/>
              <w:jc w:val="center"/>
              <w:rPr>
                <w:rFonts w:asciiTheme="majorHAnsi" w:hAnsiTheme="majorHAnsi"/>
                <w:b/>
                <w:bCs/>
              </w:rPr>
            </w:pPr>
            <w:r w:rsidRPr="008A20DF">
              <w:rPr>
                <w:rFonts w:asciiTheme="majorHAnsi" w:hAnsiTheme="majorHAnsi"/>
                <w:b/>
                <w:bCs/>
              </w:rPr>
              <w:t>ACC/</w:t>
            </w:r>
          </w:p>
          <w:p w14:paraId="715B4DB3" w14:textId="77777777" w:rsidR="002B5470" w:rsidRPr="008A20DF" w:rsidRDefault="002B5470" w:rsidP="002B5470">
            <w:pPr>
              <w:pStyle w:val="Tabletext10"/>
              <w:spacing w:before="0" w:after="0"/>
              <w:jc w:val="center"/>
              <w:rPr>
                <w:rFonts w:asciiTheme="majorHAnsi" w:hAnsiTheme="majorHAnsi"/>
                <w:b/>
                <w:bCs/>
              </w:rPr>
            </w:pPr>
            <w:r w:rsidRPr="008A20DF">
              <w:rPr>
                <w:rFonts w:asciiTheme="majorHAnsi" w:hAnsiTheme="majorHAnsi"/>
                <w:b/>
                <w:bCs/>
              </w:rPr>
              <w:t>BCC/</w:t>
            </w:r>
          </w:p>
          <w:p w14:paraId="2323D99C" w14:textId="56C0C02A" w:rsidR="002B5470" w:rsidRPr="001B65A5" w:rsidRDefault="002B5470" w:rsidP="002B5470">
            <w:pPr>
              <w:pStyle w:val="Tabletext10"/>
              <w:spacing w:before="0" w:after="0"/>
              <w:jc w:val="center"/>
              <w:rPr>
                <w:b/>
                <w:bCs/>
              </w:rPr>
            </w:pPr>
            <w:r w:rsidRPr="008A20DF">
              <w:rPr>
                <w:rFonts w:asciiTheme="majorHAnsi" w:hAnsiTheme="majorHAnsi"/>
                <w:b/>
                <w:bCs/>
              </w:rPr>
              <w:t>ASCC</w:t>
            </w:r>
          </w:p>
        </w:tc>
        <w:tc>
          <w:tcPr>
            <w:tcW w:w="3232" w:type="dxa"/>
            <w:shd w:val="clear" w:color="auto" w:fill="D9D9D9" w:themeFill="background1" w:themeFillShade="D9"/>
            <w:noWrap/>
            <w:tcMar>
              <w:left w:w="85" w:type="dxa"/>
              <w:right w:w="85" w:type="dxa"/>
            </w:tcMar>
            <w:vAlign w:val="center"/>
          </w:tcPr>
          <w:p w14:paraId="315FF271" w14:textId="3B98FA14" w:rsidR="002B5470" w:rsidRPr="001B65A5" w:rsidRDefault="002B5470" w:rsidP="002B5470">
            <w:pPr>
              <w:pStyle w:val="Tabletext10"/>
              <w:jc w:val="center"/>
            </w:pPr>
            <w:r w:rsidRPr="008A20DF">
              <w:rPr>
                <w:b/>
                <w:bCs/>
              </w:rPr>
              <w:t>Dictionary Entry Name</w:t>
            </w:r>
          </w:p>
        </w:tc>
        <w:tc>
          <w:tcPr>
            <w:tcW w:w="4031" w:type="dxa"/>
            <w:shd w:val="clear" w:color="auto" w:fill="D9D9D9" w:themeFill="background1" w:themeFillShade="D9"/>
            <w:tcMar>
              <w:left w:w="85" w:type="dxa"/>
              <w:right w:w="85" w:type="dxa"/>
            </w:tcMar>
            <w:vAlign w:val="center"/>
          </w:tcPr>
          <w:p w14:paraId="48E49871" w14:textId="76BE9D8A" w:rsidR="002B5470" w:rsidRPr="001B65A5" w:rsidRDefault="002B5470" w:rsidP="002B5470">
            <w:pPr>
              <w:pStyle w:val="Tabletext10"/>
              <w:jc w:val="center"/>
            </w:pPr>
            <w:r w:rsidRPr="008A20DF">
              <w:rPr>
                <w:b/>
                <w:bCs/>
              </w:rPr>
              <w:t>Definition</w:t>
            </w:r>
          </w:p>
        </w:tc>
      </w:tr>
      <w:tr w:rsidR="002B5470" w:rsidRPr="001B65A5" w14:paraId="7674065B" w14:textId="77777777" w:rsidTr="004E6D43">
        <w:trPr>
          <w:cantSplit/>
        </w:trPr>
        <w:tc>
          <w:tcPr>
            <w:tcW w:w="397" w:type="dxa"/>
            <w:shd w:val="clear" w:color="auto" w:fill="F2F2F2" w:themeFill="background1" w:themeFillShade="F2"/>
            <w:tcMar>
              <w:left w:w="85" w:type="dxa"/>
              <w:right w:w="85" w:type="dxa"/>
            </w:tcMar>
          </w:tcPr>
          <w:p w14:paraId="6574CE9E" w14:textId="629ABCC3" w:rsidR="002B5470" w:rsidRPr="001B65A5" w:rsidRDefault="002B5470" w:rsidP="002B5470">
            <w:pPr>
              <w:pStyle w:val="Tabletext10"/>
              <w:jc w:val="center"/>
            </w:pPr>
            <w:r>
              <w:rPr>
                <w:rFonts w:hint="eastAsia"/>
              </w:rPr>
              <w:t>0</w:t>
            </w:r>
          </w:p>
        </w:tc>
        <w:tc>
          <w:tcPr>
            <w:tcW w:w="1418" w:type="dxa"/>
            <w:shd w:val="clear" w:color="auto" w:fill="F2F2F2" w:themeFill="background1" w:themeFillShade="F2"/>
            <w:noWrap/>
            <w:tcMar>
              <w:left w:w="85" w:type="dxa"/>
              <w:right w:w="85" w:type="dxa"/>
            </w:tcMar>
          </w:tcPr>
          <w:p w14:paraId="35093633" w14:textId="68A03742" w:rsidR="002B5470" w:rsidRPr="001B65A5" w:rsidRDefault="002B5470" w:rsidP="001B65A5">
            <w:pPr>
              <w:pStyle w:val="Tabletext10"/>
            </w:pPr>
            <w:r w:rsidRPr="001B65A5">
              <w:t>UN00000095</w:t>
            </w:r>
          </w:p>
        </w:tc>
        <w:tc>
          <w:tcPr>
            <w:tcW w:w="680" w:type="dxa"/>
            <w:shd w:val="clear" w:color="auto" w:fill="F2F2F2" w:themeFill="background1" w:themeFillShade="F2"/>
            <w:noWrap/>
            <w:tcMar>
              <w:left w:w="85" w:type="dxa"/>
              <w:right w:w="85" w:type="dxa"/>
            </w:tcMar>
          </w:tcPr>
          <w:p w14:paraId="3D710F67" w14:textId="318714BE" w:rsidR="002B5470" w:rsidRPr="001B65A5" w:rsidRDefault="002B5470" w:rsidP="00A67579">
            <w:pPr>
              <w:pStyle w:val="Tabletext10"/>
              <w:jc w:val="center"/>
              <w:rPr>
                <w:b/>
                <w:bCs/>
              </w:rPr>
            </w:pPr>
            <w:r w:rsidRPr="001B65A5">
              <w:rPr>
                <w:b/>
                <w:bCs/>
              </w:rPr>
              <w:t>ACC</w:t>
            </w:r>
          </w:p>
        </w:tc>
        <w:tc>
          <w:tcPr>
            <w:tcW w:w="3232" w:type="dxa"/>
            <w:shd w:val="clear" w:color="auto" w:fill="F2F2F2" w:themeFill="background1" w:themeFillShade="F2"/>
            <w:noWrap/>
            <w:tcMar>
              <w:left w:w="85" w:type="dxa"/>
              <w:right w:w="85" w:type="dxa"/>
            </w:tcMar>
          </w:tcPr>
          <w:p w14:paraId="3568CA32" w14:textId="26337EE3" w:rsidR="002B5470" w:rsidRPr="001B65A5" w:rsidRDefault="002B5470" w:rsidP="001B65A5">
            <w:pPr>
              <w:pStyle w:val="Tabletext10"/>
            </w:pPr>
            <w:r w:rsidRPr="001B65A5">
              <w:t>Communication. Details</w:t>
            </w:r>
          </w:p>
        </w:tc>
        <w:tc>
          <w:tcPr>
            <w:tcW w:w="4031" w:type="dxa"/>
            <w:shd w:val="clear" w:color="auto" w:fill="F2F2F2" w:themeFill="background1" w:themeFillShade="F2"/>
            <w:tcMar>
              <w:left w:w="85" w:type="dxa"/>
              <w:right w:w="85" w:type="dxa"/>
            </w:tcMar>
          </w:tcPr>
          <w:p w14:paraId="1021A999" w14:textId="20979758" w:rsidR="002B5470" w:rsidRPr="001B65A5" w:rsidRDefault="002B5470" w:rsidP="001B65A5">
            <w:pPr>
              <w:pStyle w:val="Tabletext10"/>
            </w:pPr>
            <w:r w:rsidRPr="001B65A5">
              <w:t>The exchange of thoughts, messages, or information, as by speech, signals, writing, or behaviour between persons and/or organizations.</w:t>
            </w:r>
          </w:p>
        </w:tc>
      </w:tr>
      <w:tr w:rsidR="002B5470" w:rsidRPr="001B65A5" w14:paraId="4B410AC1" w14:textId="77777777" w:rsidTr="004E6D43">
        <w:trPr>
          <w:cantSplit/>
        </w:trPr>
        <w:tc>
          <w:tcPr>
            <w:tcW w:w="397" w:type="dxa"/>
            <w:tcMar>
              <w:left w:w="85" w:type="dxa"/>
              <w:right w:w="85" w:type="dxa"/>
            </w:tcMar>
          </w:tcPr>
          <w:p w14:paraId="7DE55427" w14:textId="654879CD" w:rsidR="002B5470" w:rsidRPr="001B65A5" w:rsidRDefault="002B5470" w:rsidP="002B5470">
            <w:pPr>
              <w:pStyle w:val="Tabletext10"/>
              <w:jc w:val="center"/>
            </w:pPr>
            <w:r>
              <w:rPr>
                <w:rFonts w:hint="eastAsia"/>
              </w:rPr>
              <w:t>1</w:t>
            </w:r>
          </w:p>
        </w:tc>
        <w:tc>
          <w:tcPr>
            <w:tcW w:w="1418" w:type="dxa"/>
            <w:noWrap/>
            <w:tcMar>
              <w:left w:w="85" w:type="dxa"/>
              <w:right w:w="85" w:type="dxa"/>
            </w:tcMar>
            <w:hideMark/>
          </w:tcPr>
          <w:p w14:paraId="06EA2241" w14:textId="4D2775F7" w:rsidR="002B5470" w:rsidRPr="001B65A5" w:rsidRDefault="002B5470" w:rsidP="00B73C9E">
            <w:pPr>
              <w:pStyle w:val="Tabletext10"/>
            </w:pPr>
            <w:r w:rsidRPr="001B65A5">
              <w:t>UN00000233</w:t>
            </w:r>
          </w:p>
        </w:tc>
        <w:tc>
          <w:tcPr>
            <w:tcW w:w="680" w:type="dxa"/>
            <w:noWrap/>
            <w:tcMar>
              <w:left w:w="85" w:type="dxa"/>
              <w:right w:w="85" w:type="dxa"/>
            </w:tcMar>
            <w:hideMark/>
          </w:tcPr>
          <w:p w14:paraId="5F30D6C7" w14:textId="77777777" w:rsidR="002B5470" w:rsidRPr="001B65A5" w:rsidRDefault="002B5470" w:rsidP="00B73C9E">
            <w:pPr>
              <w:pStyle w:val="Tabletext10"/>
              <w:jc w:val="center"/>
              <w:rPr>
                <w:b/>
                <w:bCs/>
              </w:rPr>
            </w:pPr>
            <w:r w:rsidRPr="001B65A5">
              <w:rPr>
                <w:b/>
                <w:bCs/>
              </w:rPr>
              <w:t>BCC</w:t>
            </w:r>
          </w:p>
        </w:tc>
        <w:tc>
          <w:tcPr>
            <w:tcW w:w="3232" w:type="dxa"/>
            <w:noWrap/>
            <w:tcMar>
              <w:left w:w="85" w:type="dxa"/>
              <w:right w:w="85" w:type="dxa"/>
            </w:tcMar>
            <w:hideMark/>
          </w:tcPr>
          <w:p w14:paraId="6FAC6EDA" w14:textId="77777777" w:rsidR="002B5470" w:rsidRPr="001B65A5" w:rsidRDefault="002B5470" w:rsidP="00B73C9E">
            <w:pPr>
              <w:pStyle w:val="Tabletext10"/>
            </w:pPr>
            <w:r w:rsidRPr="001B65A5">
              <w:t>Communication. Channel. Code</w:t>
            </w:r>
          </w:p>
        </w:tc>
        <w:tc>
          <w:tcPr>
            <w:tcW w:w="4031" w:type="dxa"/>
            <w:tcMar>
              <w:left w:w="85" w:type="dxa"/>
              <w:right w:w="85" w:type="dxa"/>
            </w:tcMar>
            <w:hideMark/>
          </w:tcPr>
          <w:p w14:paraId="452583E0" w14:textId="77777777" w:rsidR="002B5470" w:rsidRPr="001B65A5" w:rsidRDefault="002B5470" w:rsidP="00B73C9E">
            <w:pPr>
              <w:pStyle w:val="Tabletext10"/>
            </w:pPr>
            <w:r w:rsidRPr="001B65A5">
              <w:t>The code specifying the channel or manner in which a communication can be made, such as telephone or email.</w:t>
            </w:r>
          </w:p>
        </w:tc>
      </w:tr>
      <w:tr w:rsidR="002B5470" w:rsidRPr="001B65A5" w14:paraId="0458C9FE" w14:textId="77777777" w:rsidTr="004E6D43">
        <w:trPr>
          <w:cantSplit/>
        </w:trPr>
        <w:tc>
          <w:tcPr>
            <w:tcW w:w="397" w:type="dxa"/>
            <w:tcMar>
              <w:left w:w="85" w:type="dxa"/>
              <w:right w:w="85" w:type="dxa"/>
            </w:tcMar>
          </w:tcPr>
          <w:p w14:paraId="0E7018C8" w14:textId="28759C12" w:rsidR="002B5470" w:rsidRPr="001B65A5" w:rsidRDefault="002B5470" w:rsidP="002B5470">
            <w:pPr>
              <w:pStyle w:val="Tabletext10"/>
              <w:jc w:val="center"/>
            </w:pPr>
            <w:r>
              <w:rPr>
                <w:rFonts w:hint="eastAsia"/>
              </w:rPr>
              <w:t>2</w:t>
            </w:r>
          </w:p>
        </w:tc>
        <w:tc>
          <w:tcPr>
            <w:tcW w:w="1418" w:type="dxa"/>
            <w:noWrap/>
            <w:tcMar>
              <w:left w:w="85" w:type="dxa"/>
              <w:right w:w="85" w:type="dxa"/>
            </w:tcMar>
            <w:hideMark/>
          </w:tcPr>
          <w:p w14:paraId="467B527C" w14:textId="61DA4AAF" w:rsidR="002B5470" w:rsidRPr="001B65A5" w:rsidRDefault="002B5470" w:rsidP="001B65A5">
            <w:pPr>
              <w:pStyle w:val="Tabletext10"/>
            </w:pPr>
            <w:r w:rsidRPr="001B65A5">
              <w:t>UN00000097</w:t>
            </w:r>
          </w:p>
        </w:tc>
        <w:tc>
          <w:tcPr>
            <w:tcW w:w="680" w:type="dxa"/>
            <w:noWrap/>
            <w:tcMar>
              <w:left w:w="85" w:type="dxa"/>
              <w:right w:w="85" w:type="dxa"/>
            </w:tcMar>
            <w:hideMark/>
          </w:tcPr>
          <w:p w14:paraId="0418427B" w14:textId="77777777" w:rsidR="002B5470" w:rsidRPr="001B65A5" w:rsidRDefault="002B5470" w:rsidP="00A67579">
            <w:pPr>
              <w:pStyle w:val="Tabletext10"/>
              <w:jc w:val="center"/>
              <w:rPr>
                <w:b/>
                <w:bCs/>
              </w:rPr>
            </w:pPr>
            <w:r w:rsidRPr="001B65A5">
              <w:rPr>
                <w:b/>
                <w:bCs/>
              </w:rPr>
              <w:t>BCC</w:t>
            </w:r>
          </w:p>
        </w:tc>
        <w:tc>
          <w:tcPr>
            <w:tcW w:w="3232" w:type="dxa"/>
            <w:noWrap/>
            <w:tcMar>
              <w:left w:w="85" w:type="dxa"/>
              <w:right w:w="85" w:type="dxa"/>
            </w:tcMar>
            <w:hideMark/>
          </w:tcPr>
          <w:p w14:paraId="31BB1D96" w14:textId="77777777" w:rsidR="002B5470" w:rsidRPr="001B65A5" w:rsidRDefault="002B5470" w:rsidP="001B65A5">
            <w:pPr>
              <w:pStyle w:val="Tabletext10"/>
            </w:pPr>
            <w:r w:rsidRPr="001B65A5">
              <w:t>Communication. URI. Identifier</w:t>
            </w:r>
          </w:p>
        </w:tc>
        <w:tc>
          <w:tcPr>
            <w:tcW w:w="4031" w:type="dxa"/>
            <w:tcMar>
              <w:left w:w="85" w:type="dxa"/>
              <w:right w:w="85" w:type="dxa"/>
            </w:tcMar>
            <w:hideMark/>
          </w:tcPr>
          <w:p w14:paraId="726AC01B" w14:textId="77777777" w:rsidR="002B5470" w:rsidRPr="001B65A5" w:rsidRDefault="002B5470" w:rsidP="001B65A5">
            <w:pPr>
              <w:pStyle w:val="Tabletext10"/>
            </w:pPr>
            <w:r w:rsidRPr="001B65A5">
              <w:t>The unique identifier of the Uniform Resource Identifier (URI) for this communication, such as a web or an email address.</w:t>
            </w:r>
          </w:p>
        </w:tc>
      </w:tr>
      <w:tr w:rsidR="002B5470" w:rsidRPr="001B65A5" w14:paraId="5E48E4F1" w14:textId="77777777" w:rsidTr="004E6D43">
        <w:trPr>
          <w:cantSplit/>
        </w:trPr>
        <w:tc>
          <w:tcPr>
            <w:tcW w:w="397" w:type="dxa"/>
            <w:tcMar>
              <w:left w:w="85" w:type="dxa"/>
              <w:right w:w="85" w:type="dxa"/>
            </w:tcMar>
          </w:tcPr>
          <w:p w14:paraId="51D4BB7E" w14:textId="42F115E9" w:rsidR="002B5470" w:rsidRPr="001B65A5" w:rsidRDefault="002B5470" w:rsidP="002B5470">
            <w:pPr>
              <w:pStyle w:val="Tabletext10"/>
              <w:jc w:val="center"/>
            </w:pPr>
            <w:r>
              <w:rPr>
                <w:rFonts w:hint="eastAsia"/>
              </w:rPr>
              <w:t>3</w:t>
            </w:r>
          </w:p>
        </w:tc>
        <w:tc>
          <w:tcPr>
            <w:tcW w:w="1418" w:type="dxa"/>
            <w:noWrap/>
            <w:tcMar>
              <w:left w:w="85" w:type="dxa"/>
              <w:right w:w="85" w:type="dxa"/>
            </w:tcMar>
            <w:hideMark/>
          </w:tcPr>
          <w:p w14:paraId="367BB238" w14:textId="7D737822" w:rsidR="002B5470" w:rsidRPr="001B65A5" w:rsidRDefault="002B5470" w:rsidP="001B65A5">
            <w:pPr>
              <w:pStyle w:val="Tabletext10"/>
            </w:pPr>
            <w:r w:rsidRPr="001B65A5">
              <w:t>UN00000103</w:t>
            </w:r>
          </w:p>
        </w:tc>
        <w:tc>
          <w:tcPr>
            <w:tcW w:w="680" w:type="dxa"/>
            <w:noWrap/>
            <w:tcMar>
              <w:left w:w="85" w:type="dxa"/>
              <w:right w:w="85" w:type="dxa"/>
            </w:tcMar>
            <w:hideMark/>
          </w:tcPr>
          <w:p w14:paraId="4270CDBC" w14:textId="77777777" w:rsidR="002B5470" w:rsidRPr="001B65A5" w:rsidRDefault="002B5470" w:rsidP="00A67579">
            <w:pPr>
              <w:pStyle w:val="Tabletext10"/>
              <w:jc w:val="center"/>
              <w:rPr>
                <w:b/>
                <w:bCs/>
              </w:rPr>
            </w:pPr>
            <w:r w:rsidRPr="001B65A5">
              <w:rPr>
                <w:b/>
                <w:bCs/>
              </w:rPr>
              <w:t>BCC</w:t>
            </w:r>
          </w:p>
        </w:tc>
        <w:tc>
          <w:tcPr>
            <w:tcW w:w="3232" w:type="dxa"/>
            <w:noWrap/>
            <w:tcMar>
              <w:left w:w="85" w:type="dxa"/>
              <w:right w:w="85" w:type="dxa"/>
            </w:tcMar>
            <w:hideMark/>
          </w:tcPr>
          <w:p w14:paraId="7C917265" w14:textId="77777777" w:rsidR="002B5470" w:rsidRPr="001B65A5" w:rsidRDefault="002B5470" w:rsidP="001B65A5">
            <w:pPr>
              <w:pStyle w:val="Tabletext10"/>
            </w:pPr>
            <w:r w:rsidRPr="001B65A5">
              <w:t>Communication. Complete Number. Text</w:t>
            </w:r>
          </w:p>
        </w:tc>
        <w:tc>
          <w:tcPr>
            <w:tcW w:w="4031" w:type="dxa"/>
            <w:tcMar>
              <w:left w:w="85" w:type="dxa"/>
              <w:right w:w="85" w:type="dxa"/>
            </w:tcMar>
            <w:hideMark/>
          </w:tcPr>
          <w:p w14:paraId="72DE895F" w14:textId="77777777" w:rsidR="002B5470" w:rsidRPr="001B65A5" w:rsidRDefault="002B5470" w:rsidP="001B65A5">
            <w:pPr>
              <w:pStyle w:val="Tabletext10"/>
            </w:pPr>
            <w:r w:rsidRPr="001B65A5">
              <w:t>A text string of characters that make up the complete number for this communication.</w:t>
            </w:r>
          </w:p>
        </w:tc>
      </w:tr>
    </w:tbl>
    <w:p w14:paraId="4CA70DC8" w14:textId="0FCAABC8" w:rsidR="0075116F" w:rsidRPr="001B65A5" w:rsidRDefault="0075116F" w:rsidP="0075116F"/>
    <w:p w14:paraId="6D2CC729" w14:textId="41DBC15B" w:rsidR="0075116F" w:rsidRDefault="0075116F" w:rsidP="0075116F"/>
    <w:p w14:paraId="2695939B" w14:textId="01559D30" w:rsidR="001B65A5" w:rsidRDefault="00A67579" w:rsidP="00A67579">
      <w:pPr>
        <w:pStyle w:val="Tabletitle"/>
      </w:pPr>
      <w:r>
        <w:t>Table </w:t>
      </w:r>
      <w:r>
        <w:fldChar w:fldCharType="begin"/>
      </w:r>
      <w:r>
        <w:instrText xml:space="preserve"> IF </w:instrText>
      </w:r>
      <w:r>
        <w:fldChar w:fldCharType="begin"/>
      </w:r>
      <w:r>
        <w:instrText xml:space="preserve">SEQ aaa \c </w:instrText>
      </w:r>
      <w:r>
        <w:fldChar w:fldCharType="separate"/>
      </w:r>
      <w:r>
        <w:rPr>
          <w:noProof/>
        </w:rPr>
        <w:instrText>0</w:instrText>
      </w:r>
      <w:r>
        <w:fldChar w:fldCharType="end"/>
      </w:r>
      <w:r>
        <w:instrText xml:space="preserve"> &gt;= 1 "</w:instrText>
      </w:r>
      <w:r>
        <w:fldChar w:fldCharType="begin"/>
      </w:r>
      <w:r>
        <w:instrText xml:space="preserve">SEQ aaa \c \* ALPHABETIC </w:instrText>
      </w:r>
      <w:r>
        <w:fldChar w:fldCharType="separate"/>
      </w:r>
      <w:r>
        <w:instrText>A</w:instrText>
      </w:r>
      <w:r>
        <w:fldChar w:fldCharType="end"/>
      </w:r>
      <w:r>
        <w:instrText xml:space="preserve">." "" </w:instrText>
      </w:r>
      <w:r>
        <w:fldChar w:fldCharType="end"/>
      </w:r>
      <w:r>
        <w:fldChar w:fldCharType="begin"/>
      </w:r>
      <w:r>
        <w:instrText xml:space="preserve">SEQ Table </w:instrText>
      </w:r>
      <w:r>
        <w:fldChar w:fldCharType="separate"/>
      </w:r>
      <w:r>
        <w:rPr>
          <w:noProof/>
        </w:rPr>
        <w:t>22</w:t>
      </w:r>
      <w:r>
        <w:fldChar w:fldCharType="end"/>
      </w:r>
      <w:r>
        <w:t> — Contact</w:t>
      </w:r>
    </w:p>
    <w:tbl>
      <w:tblPr>
        <w:tblStyle w:val="affff3"/>
        <w:tblW w:w="0" w:type="auto"/>
        <w:tblInd w:w="108" w:type="dxa"/>
        <w:tblLayout w:type="fixed"/>
        <w:tblLook w:val="04A0" w:firstRow="1" w:lastRow="0" w:firstColumn="1" w:lastColumn="0" w:noHBand="0" w:noVBand="1"/>
      </w:tblPr>
      <w:tblGrid>
        <w:gridCol w:w="397"/>
        <w:gridCol w:w="1418"/>
        <w:gridCol w:w="680"/>
        <w:gridCol w:w="3232"/>
        <w:gridCol w:w="4031"/>
      </w:tblGrid>
      <w:tr w:rsidR="002B5470" w:rsidRPr="001B65A5" w14:paraId="71E73D8D" w14:textId="77777777" w:rsidTr="004E6D43">
        <w:trPr>
          <w:cantSplit/>
          <w:tblHeader/>
        </w:trPr>
        <w:tc>
          <w:tcPr>
            <w:tcW w:w="397" w:type="dxa"/>
            <w:shd w:val="clear" w:color="auto" w:fill="D9D9D9" w:themeFill="background1" w:themeFillShade="D9"/>
            <w:tcMar>
              <w:left w:w="85" w:type="dxa"/>
              <w:right w:w="85" w:type="dxa"/>
            </w:tcMar>
            <w:vAlign w:val="center"/>
          </w:tcPr>
          <w:p w14:paraId="204C12AC" w14:textId="6F08D502" w:rsidR="002B5470" w:rsidRPr="008A20DF" w:rsidRDefault="002B5470" w:rsidP="002B5470">
            <w:pPr>
              <w:pStyle w:val="Tabletext10"/>
              <w:jc w:val="center"/>
              <w:rPr>
                <w:b/>
                <w:bCs/>
              </w:rPr>
            </w:pPr>
            <w:r>
              <w:rPr>
                <w:rFonts w:hint="eastAsia"/>
                <w:b/>
                <w:bCs/>
              </w:rPr>
              <w:t>#</w:t>
            </w:r>
          </w:p>
        </w:tc>
        <w:tc>
          <w:tcPr>
            <w:tcW w:w="1418" w:type="dxa"/>
            <w:shd w:val="clear" w:color="auto" w:fill="D9D9D9" w:themeFill="background1" w:themeFillShade="D9"/>
            <w:noWrap/>
            <w:tcMar>
              <w:left w:w="85" w:type="dxa"/>
              <w:right w:w="85" w:type="dxa"/>
            </w:tcMar>
            <w:vAlign w:val="center"/>
          </w:tcPr>
          <w:p w14:paraId="6CE5CE6B" w14:textId="574229D7" w:rsidR="002B5470" w:rsidRPr="001B65A5" w:rsidRDefault="002B5470" w:rsidP="002B5470">
            <w:pPr>
              <w:pStyle w:val="Tabletext10"/>
              <w:jc w:val="center"/>
              <w:rPr>
                <w:lang w:val="en-US"/>
              </w:rPr>
            </w:pPr>
            <w:r w:rsidRPr="008A20DF">
              <w:rPr>
                <w:b/>
                <w:bCs/>
              </w:rPr>
              <w:t>Unique UN Assigned ID</w:t>
            </w:r>
          </w:p>
        </w:tc>
        <w:tc>
          <w:tcPr>
            <w:tcW w:w="680" w:type="dxa"/>
            <w:shd w:val="clear" w:color="auto" w:fill="D9D9D9" w:themeFill="background1" w:themeFillShade="D9"/>
            <w:noWrap/>
            <w:tcMar>
              <w:left w:w="85" w:type="dxa"/>
              <w:right w:w="85" w:type="dxa"/>
            </w:tcMar>
            <w:vAlign w:val="center"/>
          </w:tcPr>
          <w:p w14:paraId="6B7A0BE7" w14:textId="77777777" w:rsidR="002B5470" w:rsidRPr="008A20DF" w:rsidRDefault="002B5470" w:rsidP="002B5470">
            <w:pPr>
              <w:pStyle w:val="Tabletext10"/>
              <w:spacing w:before="0" w:after="0"/>
              <w:jc w:val="center"/>
              <w:rPr>
                <w:rFonts w:asciiTheme="majorHAnsi" w:hAnsiTheme="majorHAnsi"/>
                <w:b/>
                <w:bCs/>
              </w:rPr>
            </w:pPr>
            <w:r w:rsidRPr="008A20DF">
              <w:rPr>
                <w:rFonts w:asciiTheme="majorHAnsi" w:hAnsiTheme="majorHAnsi"/>
                <w:b/>
                <w:bCs/>
              </w:rPr>
              <w:t>ACC/</w:t>
            </w:r>
          </w:p>
          <w:p w14:paraId="44279A20" w14:textId="77777777" w:rsidR="002B5470" w:rsidRPr="008A20DF" w:rsidRDefault="002B5470" w:rsidP="002B5470">
            <w:pPr>
              <w:pStyle w:val="Tabletext10"/>
              <w:spacing w:before="0" w:after="0"/>
              <w:jc w:val="center"/>
              <w:rPr>
                <w:rFonts w:asciiTheme="majorHAnsi" w:hAnsiTheme="majorHAnsi"/>
                <w:b/>
                <w:bCs/>
              </w:rPr>
            </w:pPr>
            <w:r w:rsidRPr="008A20DF">
              <w:rPr>
                <w:rFonts w:asciiTheme="majorHAnsi" w:hAnsiTheme="majorHAnsi"/>
                <w:b/>
                <w:bCs/>
              </w:rPr>
              <w:t>BCC/</w:t>
            </w:r>
          </w:p>
          <w:p w14:paraId="472CDE8C" w14:textId="3E50852F" w:rsidR="002B5470" w:rsidRPr="001B65A5" w:rsidRDefault="002B5470" w:rsidP="002B5470">
            <w:pPr>
              <w:pStyle w:val="Tabletext10"/>
              <w:spacing w:before="0" w:after="0"/>
              <w:jc w:val="center"/>
              <w:rPr>
                <w:b/>
                <w:bCs/>
              </w:rPr>
            </w:pPr>
            <w:r w:rsidRPr="008A20DF">
              <w:rPr>
                <w:rFonts w:asciiTheme="majorHAnsi" w:hAnsiTheme="majorHAnsi"/>
                <w:b/>
                <w:bCs/>
              </w:rPr>
              <w:t>ASCC</w:t>
            </w:r>
          </w:p>
        </w:tc>
        <w:tc>
          <w:tcPr>
            <w:tcW w:w="3232" w:type="dxa"/>
            <w:shd w:val="clear" w:color="auto" w:fill="D9D9D9" w:themeFill="background1" w:themeFillShade="D9"/>
            <w:noWrap/>
            <w:tcMar>
              <w:left w:w="85" w:type="dxa"/>
              <w:right w:w="85" w:type="dxa"/>
            </w:tcMar>
            <w:vAlign w:val="center"/>
          </w:tcPr>
          <w:p w14:paraId="1F628E7B" w14:textId="32122176" w:rsidR="002B5470" w:rsidRPr="001B65A5" w:rsidRDefault="002B5470" w:rsidP="002B5470">
            <w:pPr>
              <w:pStyle w:val="Tabletext10"/>
              <w:jc w:val="center"/>
            </w:pPr>
            <w:r w:rsidRPr="008A20DF">
              <w:rPr>
                <w:b/>
                <w:bCs/>
              </w:rPr>
              <w:t>Dictionary Entry Name</w:t>
            </w:r>
          </w:p>
        </w:tc>
        <w:tc>
          <w:tcPr>
            <w:tcW w:w="4031" w:type="dxa"/>
            <w:shd w:val="clear" w:color="auto" w:fill="D9D9D9" w:themeFill="background1" w:themeFillShade="D9"/>
            <w:tcMar>
              <w:left w:w="85" w:type="dxa"/>
              <w:right w:w="85" w:type="dxa"/>
            </w:tcMar>
            <w:vAlign w:val="center"/>
          </w:tcPr>
          <w:p w14:paraId="2300D48F" w14:textId="7C9A66FB" w:rsidR="002B5470" w:rsidRPr="001B65A5" w:rsidRDefault="002B5470" w:rsidP="002B5470">
            <w:pPr>
              <w:pStyle w:val="Tabletext10"/>
              <w:jc w:val="center"/>
            </w:pPr>
            <w:r w:rsidRPr="008A20DF">
              <w:rPr>
                <w:b/>
                <w:bCs/>
              </w:rPr>
              <w:t>Definition</w:t>
            </w:r>
          </w:p>
        </w:tc>
      </w:tr>
      <w:tr w:rsidR="002B5470" w:rsidRPr="001B65A5" w14:paraId="4AE87914" w14:textId="77777777" w:rsidTr="004E6D43">
        <w:trPr>
          <w:cantSplit/>
        </w:trPr>
        <w:tc>
          <w:tcPr>
            <w:tcW w:w="397" w:type="dxa"/>
            <w:shd w:val="clear" w:color="auto" w:fill="F2F2F2" w:themeFill="background1" w:themeFillShade="F2"/>
            <w:tcMar>
              <w:left w:w="85" w:type="dxa"/>
              <w:right w:w="85" w:type="dxa"/>
            </w:tcMar>
          </w:tcPr>
          <w:p w14:paraId="211D266E" w14:textId="28170E99" w:rsidR="002B5470" w:rsidRPr="001B65A5" w:rsidRDefault="002B5470" w:rsidP="002B5470">
            <w:pPr>
              <w:pStyle w:val="Tabletext10"/>
              <w:jc w:val="center"/>
            </w:pPr>
            <w:r>
              <w:rPr>
                <w:rFonts w:hint="eastAsia"/>
              </w:rPr>
              <w:lastRenderedPageBreak/>
              <w:t>4</w:t>
            </w:r>
          </w:p>
        </w:tc>
        <w:tc>
          <w:tcPr>
            <w:tcW w:w="1418" w:type="dxa"/>
            <w:shd w:val="clear" w:color="auto" w:fill="F2F2F2" w:themeFill="background1" w:themeFillShade="F2"/>
            <w:noWrap/>
            <w:tcMar>
              <w:left w:w="85" w:type="dxa"/>
              <w:right w:w="85" w:type="dxa"/>
            </w:tcMar>
          </w:tcPr>
          <w:p w14:paraId="41AAF12F" w14:textId="217503BD" w:rsidR="002B5470" w:rsidRPr="001B65A5" w:rsidRDefault="002B5470" w:rsidP="001B65A5">
            <w:pPr>
              <w:pStyle w:val="Tabletext10"/>
            </w:pPr>
            <w:r w:rsidRPr="001B65A5">
              <w:t>UN00000122</w:t>
            </w:r>
          </w:p>
        </w:tc>
        <w:tc>
          <w:tcPr>
            <w:tcW w:w="680" w:type="dxa"/>
            <w:shd w:val="clear" w:color="auto" w:fill="F2F2F2" w:themeFill="background1" w:themeFillShade="F2"/>
            <w:noWrap/>
            <w:tcMar>
              <w:left w:w="85" w:type="dxa"/>
              <w:right w:w="85" w:type="dxa"/>
            </w:tcMar>
          </w:tcPr>
          <w:p w14:paraId="55F36D6B" w14:textId="373B21CA" w:rsidR="002B5470" w:rsidRPr="001B65A5" w:rsidRDefault="002B5470" w:rsidP="001B65A5">
            <w:pPr>
              <w:pStyle w:val="Tabletext10"/>
              <w:jc w:val="center"/>
              <w:rPr>
                <w:b/>
                <w:bCs/>
              </w:rPr>
            </w:pPr>
            <w:r w:rsidRPr="001B65A5">
              <w:rPr>
                <w:b/>
                <w:bCs/>
              </w:rPr>
              <w:t>ACC</w:t>
            </w:r>
          </w:p>
        </w:tc>
        <w:tc>
          <w:tcPr>
            <w:tcW w:w="3232" w:type="dxa"/>
            <w:shd w:val="clear" w:color="auto" w:fill="F2F2F2" w:themeFill="background1" w:themeFillShade="F2"/>
            <w:noWrap/>
            <w:tcMar>
              <w:left w:w="85" w:type="dxa"/>
              <w:right w:w="85" w:type="dxa"/>
            </w:tcMar>
          </w:tcPr>
          <w:p w14:paraId="76B97770" w14:textId="728C11F4" w:rsidR="002B5470" w:rsidRPr="001B65A5" w:rsidRDefault="002B5470" w:rsidP="001B65A5">
            <w:pPr>
              <w:pStyle w:val="Tabletext10"/>
            </w:pPr>
            <w:r w:rsidRPr="001B65A5">
              <w:t>Contact. Details</w:t>
            </w:r>
          </w:p>
        </w:tc>
        <w:tc>
          <w:tcPr>
            <w:tcW w:w="4031" w:type="dxa"/>
            <w:shd w:val="clear" w:color="auto" w:fill="F2F2F2" w:themeFill="background1" w:themeFillShade="F2"/>
            <w:tcMar>
              <w:left w:w="85" w:type="dxa"/>
              <w:right w:w="85" w:type="dxa"/>
            </w:tcMar>
          </w:tcPr>
          <w:p w14:paraId="4427EE29" w14:textId="0299BA1A" w:rsidR="002B5470" w:rsidRPr="001B65A5" w:rsidRDefault="002B5470" w:rsidP="001B65A5">
            <w:pPr>
              <w:pStyle w:val="Tabletext10"/>
              <w:jc w:val="both"/>
            </w:pPr>
            <w:r w:rsidRPr="001B65A5">
              <w:t>A person or department that acts as a point of contact with another person or department.</w:t>
            </w:r>
          </w:p>
        </w:tc>
      </w:tr>
      <w:tr w:rsidR="002B5470" w:rsidRPr="001B65A5" w14:paraId="3D8BCECA" w14:textId="77777777" w:rsidTr="004E6D43">
        <w:trPr>
          <w:cantSplit/>
        </w:trPr>
        <w:tc>
          <w:tcPr>
            <w:tcW w:w="397" w:type="dxa"/>
            <w:tcMar>
              <w:left w:w="85" w:type="dxa"/>
              <w:right w:w="85" w:type="dxa"/>
            </w:tcMar>
          </w:tcPr>
          <w:p w14:paraId="2A6B8ECC" w14:textId="1797BE1B" w:rsidR="002B5470" w:rsidRPr="001B65A5" w:rsidRDefault="002B5470" w:rsidP="002B5470">
            <w:pPr>
              <w:pStyle w:val="Tabletext10"/>
              <w:jc w:val="center"/>
            </w:pPr>
            <w:r>
              <w:rPr>
                <w:rFonts w:hint="eastAsia"/>
              </w:rPr>
              <w:t>5</w:t>
            </w:r>
          </w:p>
        </w:tc>
        <w:tc>
          <w:tcPr>
            <w:tcW w:w="1418" w:type="dxa"/>
            <w:noWrap/>
            <w:tcMar>
              <w:left w:w="85" w:type="dxa"/>
              <w:right w:w="85" w:type="dxa"/>
            </w:tcMar>
            <w:hideMark/>
          </w:tcPr>
          <w:p w14:paraId="4F312EA0" w14:textId="76580959" w:rsidR="002B5470" w:rsidRPr="001B65A5" w:rsidRDefault="002B5470" w:rsidP="001B65A5">
            <w:pPr>
              <w:pStyle w:val="Tabletext10"/>
            </w:pPr>
            <w:r w:rsidRPr="001B65A5">
              <w:t>UN00000123</w:t>
            </w:r>
          </w:p>
        </w:tc>
        <w:tc>
          <w:tcPr>
            <w:tcW w:w="680" w:type="dxa"/>
            <w:noWrap/>
            <w:tcMar>
              <w:left w:w="85" w:type="dxa"/>
              <w:right w:w="85" w:type="dxa"/>
            </w:tcMar>
            <w:hideMark/>
          </w:tcPr>
          <w:p w14:paraId="2CD69940" w14:textId="77777777" w:rsidR="002B5470" w:rsidRPr="001B65A5" w:rsidRDefault="002B5470" w:rsidP="001B65A5">
            <w:pPr>
              <w:pStyle w:val="Tabletext10"/>
              <w:jc w:val="center"/>
              <w:rPr>
                <w:b/>
                <w:bCs/>
              </w:rPr>
            </w:pPr>
            <w:r w:rsidRPr="001B65A5">
              <w:rPr>
                <w:b/>
                <w:bCs/>
              </w:rPr>
              <w:t>BCC</w:t>
            </w:r>
          </w:p>
        </w:tc>
        <w:tc>
          <w:tcPr>
            <w:tcW w:w="3232" w:type="dxa"/>
            <w:noWrap/>
            <w:tcMar>
              <w:left w:w="85" w:type="dxa"/>
              <w:right w:w="85" w:type="dxa"/>
            </w:tcMar>
            <w:hideMark/>
          </w:tcPr>
          <w:p w14:paraId="3FC20005" w14:textId="77777777" w:rsidR="002B5470" w:rsidRPr="001B65A5" w:rsidRDefault="002B5470" w:rsidP="001B65A5">
            <w:pPr>
              <w:pStyle w:val="Tabletext10"/>
            </w:pPr>
            <w:r w:rsidRPr="001B65A5">
              <w:t>Contact. Identification. Identifier</w:t>
            </w:r>
          </w:p>
        </w:tc>
        <w:tc>
          <w:tcPr>
            <w:tcW w:w="4031" w:type="dxa"/>
            <w:tcMar>
              <w:left w:w="85" w:type="dxa"/>
              <w:right w:w="85" w:type="dxa"/>
            </w:tcMar>
            <w:hideMark/>
          </w:tcPr>
          <w:p w14:paraId="10879C82" w14:textId="77777777" w:rsidR="002B5470" w:rsidRPr="001B65A5" w:rsidRDefault="002B5470" w:rsidP="001B65A5">
            <w:pPr>
              <w:pStyle w:val="Tabletext10"/>
              <w:jc w:val="both"/>
            </w:pPr>
            <w:r w:rsidRPr="001B65A5">
              <w:t>A unique identifier for this contact.</w:t>
            </w:r>
          </w:p>
        </w:tc>
      </w:tr>
      <w:tr w:rsidR="002B5470" w:rsidRPr="001B65A5" w14:paraId="0F64068A" w14:textId="77777777" w:rsidTr="004E6D43">
        <w:trPr>
          <w:cantSplit/>
        </w:trPr>
        <w:tc>
          <w:tcPr>
            <w:tcW w:w="397" w:type="dxa"/>
            <w:tcMar>
              <w:left w:w="85" w:type="dxa"/>
              <w:right w:w="85" w:type="dxa"/>
            </w:tcMar>
          </w:tcPr>
          <w:p w14:paraId="139D5EE7" w14:textId="3364BFF7" w:rsidR="002B5470" w:rsidRPr="001B65A5" w:rsidRDefault="002B5470" w:rsidP="002B5470">
            <w:pPr>
              <w:pStyle w:val="Tabletext10"/>
              <w:jc w:val="center"/>
            </w:pPr>
            <w:r>
              <w:rPr>
                <w:rFonts w:hint="eastAsia"/>
              </w:rPr>
              <w:t>6</w:t>
            </w:r>
          </w:p>
        </w:tc>
        <w:tc>
          <w:tcPr>
            <w:tcW w:w="1418" w:type="dxa"/>
            <w:noWrap/>
            <w:tcMar>
              <w:left w:w="85" w:type="dxa"/>
              <w:right w:w="85" w:type="dxa"/>
            </w:tcMar>
            <w:hideMark/>
          </w:tcPr>
          <w:p w14:paraId="4EB4F9DD" w14:textId="7B51FE80" w:rsidR="002B5470" w:rsidRPr="001B65A5" w:rsidRDefault="002B5470" w:rsidP="001B65A5">
            <w:pPr>
              <w:pStyle w:val="Tabletext10"/>
            </w:pPr>
            <w:r w:rsidRPr="001B65A5">
              <w:t>UN00000231</w:t>
            </w:r>
          </w:p>
        </w:tc>
        <w:tc>
          <w:tcPr>
            <w:tcW w:w="680" w:type="dxa"/>
            <w:noWrap/>
            <w:tcMar>
              <w:left w:w="85" w:type="dxa"/>
              <w:right w:w="85" w:type="dxa"/>
            </w:tcMar>
            <w:hideMark/>
          </w:tcPr>
          <w:p w14:paraId="0FE26AA8" w14:textId="77777777" w:rsidR="002B5470" w:rsidRPr="001B65A5" w:rsidRDefault="002B5470" w:rsidP="001B65A5">
            <w:pPr>
              <w:pStyle w:val="Tabletext10"/>
              <w:jc w:val="center"/>
              <w:rPr>
                <w:b/>
                <w:bCs/>
              </w:rPr>
            </w:pPr>
            <w:r w:rsidRPr="001B65A5">
              <w:rPr>
                <w:b/>
                <w:bCs/>
              </w:rPr>
              <w:t>BCC</w:t>
            </w:r>
          </w:p>
        </w:tc>
        <w:tc>
          <w:tcPr>
            <w:tcW w:w="3232" w:type="dxa"/>
            <w:noWrap/>
            <w:tcMar>
              <w:left w:w="85" w:type="dxa"/>
              <w:right w:w="85" w:type="dxa"/>
            </w:tcMar>
            <w:hideMark/>
          </w:tcPr>
          <w:p w14:paraId="7C225A90" w14:textId="77777777" w:rsidR="002B5470" w:rsidRPr="001B65A5" w:rsidRDefault="002B5470" w:rsidP="001B65A5">
            <w:pPr>
              <w:pStyle w:val="Tabletext10"/>
            </w:pPr>
            <w:r w:rsidRPr="001B65A5">
              <w:t>Contact. Person Name. Text</w:t>
            </w:r>
          </w:p>
        </w:tc>
        <w:tc>
          <w:tcPr>
            <w:tcW w:w="4031" w:type="dxa"/>
            <w:tcMar>
              <w:left w:w="85" w:type="dxa"/>
              <w:right w:w="85" w:type="dxa"/>
            </w:tcMar>
            <w:hideMark/>
          </w:tcPr>
          <w:p w14:paraId="4CF9349B" w14:textId="77777777" w:rsidR="002B5470" w:rsidRPr="001B65A5" w:rsidRDefault="002B5470" w:rsidP="001B65A5">
            <w:pPr>
              <w:pStyle w:val="Tabletext10"/>
              <w:jc w:val="both"/>
            </w:pPr>
            <w:r w:rsidRPr="001B65A5">
              <w:t>A name, expressed as text, of this contact person.</w:t>
            </w:r>
          </w:p>
        </w:tc>
      </w:tr>
      <w:tr w:rsidR="002B5470" w:rsidRPr="001B65A5" w14:paraId="381DB5E2" w14:textId="77777777" w:rsidTr="00011459">
        <w:trPr>
          <w:cantSplit/>
        </w:trPr>
        <w:tc>
          <w:tcPr>
            <w:tcW w:w="397" w:type="dxa"/>
            <w:shd w:val="clear" w:color="auto" w:fill="F2F2F2" w:themeFill="background1" w:themeFillShade="F2"/>
            <w:tcMar>
              <w:left w:w="85" w:type="dxa"/>
              <w:right w:w="85" w:type="dxa"/>
            </w:tcMar>
          </w:tcPr>
          <w:p w14:paraId="37DFB405" w14:textId="3B253C60" w:rsidR="002B5470" w:rsidRPr="001B65A5" w:rsidRDefault="002B5470" w:rsidP="002B5470">
            <w:pPr>
              <w:pStyle w:val="Tabletext10"/>
              <w:jc w:val="center"/>
            </w:pPr>
            <w:r>
              <w:rPr>
                <w:rFonts w:hint="eastAsia"/>
              </w:rPr>
              <w:t>7</w:t>
            </w:r>
          </w:p>
        </w:tc>
        <w:tc>
          <w:tcPr>
            <w:tcW w:w="1418" w:type="dxa"/>
            <w:shd w:val="clear" w:color="auto" w:fill="F2F2F2" w:themeFill="background1" w:themeFillShade="F2"/>
            <w:noWrap/>
            <w:tcMar>
              <w:left w:w="85" w:type="dxa"/>
              <w:right w:w="85" w:type="dxa"/>
            </w:tcMar>
            <w:hideMark/>
          </w:tcPr>
          <w:p w14:paraId="60C9E3C9" w14:textId="174E74B3" w:rsidR="002B5470" w:rsidRPr="001B65A5" w:rsidRDefault="002B5470" w:rsidP="001B65A5">
            <w:pPr>
              <w:pStyle w:val="Tabletext10"/>
            </w:pPr>
            <w:r w:rsidRPr="001B65A5">
              <w:t>UN00000129</w:t>
            </w:r>
          </w:p>
        </w:tc>
        <w:tc>
          <w:tcPr>
            <w:tcW w:w="680" w:type="dxa"/>
            <w:shd w:val="clear" w:color="auto" w:fill="F2F2F2" w:themeFill="background1" w:themeFillShade="F2"/>
            <w:noWrap/>
            <w:tcMar>
              <w:left w:w="85" w:type="dxa"/>
              <w:right w:w="85" w:type="dxa"/>
            </w:tcMar>
            <w:hideMark/>
          </w:tcPr>
          <w:p w14:paraId="3C347FBE" w14:textId="77777777" w:rsidR="002B5470" w:rsidRPr="001B65A5" w:rsidRDefault="002B5470" w:rsidP="001B65A5">
            <w:pPr>
              <w:pStyle w:val="Tabletext10"/>
              <w:jc w:val="center"/>
              <w:rPr>
                <w:b/>
                <w:bCs/>
              </w:rPr>
            </w:pPr>
            <w:r w:rsidRPr="001B65A5">
              <w:rPr>
                <w:b/>
                <w:bCs/>
              </w:rPr>
              <w:t>ASCC</w:t>
            </w:r>
          </w:p>
        </w:tc>
        <w:tc>
          <w:tcPr>
            <w:tcW w:w="3232" w:type="dxa"/>
            <w:shd w:val="clear" w:color="auto" w:fill="F2F2F2" w:themeFill="background1" w:themeFillShade="F2"/>
            <w:noWrap/>
            <w:tcMar>
              <w:left w:w="85" w:type="dxa"/>
              <w:right w:w="85" w:type="dxa"/>
            </w:tcMar>
            <w:hideMark/>
          </w:tcPr>
          <w:p w14:paraId="4515812D" w14:textId="77777777" w:rsidR="002B5470" w:rsidRPr="001B65A5" w:rsidRDefault="002B5470" w:rsidP="001B65A5">
            <w:pPr>
              <w:pStyle w:val="Tabletext10"/>
            </w:pPr>
            <w:r w:rsidRPr="001B65A5">
              <w:t>Contact. Telephone. Communication</w:t>
            </w:r>
          </w:p>
        </w:tc>
        <w:tc>
          <w:tcPr>
            <w:tcW w:w="4031" w:type="dxa"/>
            <w:shd w:val="clear" w:color="auto" w:fill="F2F2F2" w:themeFill="background1" w:themeFillShade="F2"/>
            <w:tcMar>
              <w:left w:w="85" w:type="dxa"/>
              <w:right w:w="85" w:type="dxa"/>
            </w:tcMar>
            <w:hideMark/>
          </w:tcPr>
          <w:p w14:paraId="65097D6D" w14:textId="77777777" w:rsidR="002B5470" w:rsidRPr="001B65A5" w:rsidRDefault="002B5470" w:rsidP="001B65A5">
            <w:pPr>
              <w:pStyle w:val="Tabletext10"/>
              <w:jc w:val="both"/>
            </w:pPr>
            <w:r w:rsidRPr="001B65A5">
              <w:t>Telephone communication information for this contact.</w:t>
            </w:r>
          </w:p>
        </w:tc>
      </w:tr>
      <w:tr w:rsidR="002B5470" w:rsidRPr="001B65A5" w14:paraId="4CFEA078" w14:textId="77777777" w:rsidTr="00011459">
        <w:trPr>
          <w:cantSplit/>
        </w:trPr>
        <w:tc>
          <w:tcPr>
            <w:tcW w:w="397" w:type="dxa"/>
            <w:shd w:val="clear" w:color="auto" w:fill="F2F2F2" w:themeFill="background1" w:themeFillShade="F2"/>
            <w:tcMar>
              <w:left w:w="85" w:type="dxa"/>
              <w:right w:w="85" w:type="dxa"/>
            </w:tcMar>
          </w:tcPr>
          <w:p w14:paraId="45803146" w14:textId="1E89F9F5" w:rsidR="002B5470" w:rsidRPr="001B65A5" w:rsidRDefault="002B5470" w:rsidP="002B5470">
            <w:pPr>
              <w:pStyle w:val="Tabletext10"/>
              <w:jc w:val="center"/>
            </w:pPr>
            <w:r>
              <w:rPr>
                <w:rFonts w:hint="eastAsia"/>
              </w:rPr>
              <w:t>8</w:t>
            </w:r>
          </w:p>
        </w:tc>
        <w:tc>
          <w:tcPr>
            <w:tcW w:w="1418" w:type="dxa"/>
            <w:shd w:val="clear" w:color="auto" w:fill="F2F2F2" w:themeFill="background1" w:themeFillShade="F2"/>
            <w:noWrap/>
            <w:tcMar>
              <w:left w:w="85" w:type="dxa"/>
              <w:right w:w="85" w:type="dxa"/>
            </w:tcMar>
            <w:hideMark/>
          </w:tcPr>
          <w:p w14:paraId="426BF177" w14:textId="1C09F81D" w:rsidR="002B5470" w:rsidRPr="001B65A5" w:rsidRDefault="002B5470" w:rsidP="001B65A5">
            <w:pPr>
              <w:pStyle w:val="Tabletext10"/>
            </w:pPr>
            <w:r w:rsidRPr="001B65A5">
              <w:t>UN00000759</w:t>
            </w:r>
          </w:p>
        </w:tc>
        <w:tc>
          <w:tcPr>
            <w:tcW w:w="680" w:type="dxa"/>
            <w:shd w:val="clear" w:color="auto" w:fill="F2F2F2" w:themeFill="background1" w:themeFillShade="F2"/>
            <w:noWrap/>
            <w:tcMar>
              <w:left w:w="85" w:type="dxa"/>
              <w:right w:w="85" w:type="dxa"/>
            </w:tcMar>
            <w:hideMark/>
          </w:tcPr>
          <w:p w14:paraId="421B3F37" w14:textId="77777777" w:rsidR="002B5470" w:rsidRPr="001B65A5" w:rsidRDefault="002B5470" w:rsidP="001B65A5">
            <w:pPr>
              <w:pStyle w:val="Tabletext10"/>
              <w:jc w:val="center"/>
              <w:rPr>
                <w:b/>
                <w:bCs/>
              </w:rPr>
            </w:pPr>
            <w:r w:rsidRPr="001B65A5">
              <w:rPr>
                <w:b/>
                <w:bCs/>
              </w:rPr>
              <w:t>ASCC</w:t>
            </w:r>
          </w:p>
        </w:tc>
        <w:tc>
          <w:tcPr>
            <w:tcW w:w="3232" w:type="dxa"/>
            <w:shd w:val="clear" w:color="auto" w:fill="F2F2F2" w:themeFill="background1" w:themeFillShade="F2"/>
            <w:noWrap/>
            <w:tcMar>
              <w:left w:w="85" w:type="dxa"/>
              <w:right w:w="85" w:type="dxa"/>
            </w:tcMar>
            <w:hideMark/>
          </w:tcPr>
          <w:p w14:paraId="2A550AC8" w14:textId="77777777" w:rsidR="002B5470" w:rsidRPr="001B65A5" w:rsidRDefault="002B5470" w:rsidP="001B65A5">
            <w:pPr>
              <w:pStyle w:val="Tabletext10"/>
            </w:pPr>
            <w:r w:rsidRPr="001B65A5">
              <w:t>Contact. Fax. Communication</w:t>
            </w:r>
          </w:p>
        </w:tc>
        <w:tc>
          <w:tcPr>
            <w:tcW w:w="4031" w:type="dxa"/>
            <w:shd w:val="clear" w:color="auto" w:fill="F2F2F2" w:themeFill="background1" w:themeFillShade="F2"/>
            <w:tcMar>
              <w:left w:w="85" w:type="dxa"/>
              <w:right w:w="85" w:type="dxa"/>
            </w:tcMar>
            <w:hideMark/>
          </w:tcPr>
          <w:p w14:paraId="1B8B606B" w14:textId="77777777" w:rsidR="002B5470" w:rsidRPr="001B65A5" w:rsidRDefault="002B5470" w:rsidP="001B65A5">
            <w:pPr>
              <w:pStyle w:val="Tabletext10"/>
              <w:jc w:val="both"/>
            </w:pPr>
            <w:r w:rsidRPr="001B65A5">
              <w:t>Fax communication information for this contact.</w:t>
            </w:r>
          </w:p>
        </w:tc>
      </w:tr>
      <w:tr w:rsidR="002B5470" w:rsidRPr="001B65A5" w14:paraId="0B5A6F42" w14:textId="77777777" w:rsidTr="00011459">
        <w:trPr>
          <w:cantSplit/>
        </w:trPr>
        <w:tc>
          <w:tcPr>
            <w:tcW w:w="397" w:type="dxa"/>
            <w:shd w:val="clear" w:color="auto" w:fill="F2F2F2" w:themeFill="background1" w:themeFillShade="F2"/>
            <w:tcMar>
              <w:left w:w="85" w:type="dxa"/>
              <w:right w:w="85" w:type="dxa"/>
            </w:tcMar>
          </w:tcPr>
          <w:p w14:paraId="2DF340E1" w14:textId="7EC9A73A" w:rsidR="002B5470" w:rsidRPr="001B65A5" w:rsidRDefault="002B5470" w:rsidP="002B5470">
            <w:pPr>
              <w:pStyle w:val="Tabletext10"/>
              <w:jc w:val="center"/>
            </w:pPr>
            <w:r>
              <w:rPr>
                <w:rFonts w:hint="eastAsia"/>
              </w:rPr>
              <w:t>9</w:t>
            </w:r>
          </w:p>
        </w:tc>
        <w:tc>
          <w:tcPr>
            <w:tcW w:w="1418" w:type="dxa"/>
            <w:shd w:val="clear" w:color="auto" w:fill="F2F2F2" w:themeFill="background1" w:themeFillShade="F2"/>
            <w:noWrap/>
            <w:tcMar>
              <w:left w:w="85" w:type="dxa"/>
              <w:right w:w="85" w:type="dxa"/>
            </w:tcMar>
            <w:hideMark/>
          </w:tcPr>
          <w:p w14:paraId="5F5EECE4" w14:textId="6FFE0318" w:rsidR="002B5470" w:rsidRPr="001B65A5" w:rsidRDefault="002B5470" w:rsidP="001B65A5">
            <w:pPr>
              <w:pStyle w:val="Tabletext10"/>
            </w:pPr>
            <w:r w:rsidRPr="001B65A5">
              <w:t>UN00000761</w:t>
            </w:r>
          </w:p>
        </w:tc>
        <w:tc>
          <w:tcPr>
            <w:tcW w:w="680" w:type="dxa"/>
            <w:shd w:val="clear" w:color="auto" w:fill="F2F2F2" w:themeFill="background1" w:themeFillShade="F2"/>
            <w:noWrap/>
            <w:tcMar>
              <w:left w:w="85" w:type="dxa"/>
              <w:right w:w="85" w:type="dxa"/>
            </w:tcMar>
            <w:hideMark/>
          </w:tcPr>
          <w:p w14:paraId="57B2C3BD" w14:textId="77777777" w:rsidR="002B5470" w:rsidRPr="001B65A5" w:rsidRDefault="002B5470" w:rsidP="001B65A5">
            <w:pPr>
              <w:pStyle w:val="Tabletext10"/>
              <w:jc w:val="center"/>
              <w:rPr>
                <w:b/>
                <w:bCs/>
              </w:rPr>
            </w:pPr>
            <w:r w:rsidRPr="001B65A5">
              <w:rPr>
                <w:b/>
                <w:bCs/>
              </w:rPr>
              <w:t>ASCC</w:t>
            </w:r>
          </w:p>
        </w:tc>
        <w:tc>
          <w:tcPr>
            <w:tcW w:w="3232" w:type="dxa"/>
            <w:shd w:val="clear" w:color="auto" w:fill="F2F2F2" w:themeFill="background1" w:themeFillShade="F2"/>
            <w:noWrap/>
            <w:tcMar>
              <w:left w:w="85" w:type="dxa"/>
              <w:right w:w="85" w:type="dxa"/>
            </w:tcMar>
            <w:hideMark/>
          </w:tcPr>
          <w:p w14:paraId="000C0C7F" w14:textId="77777777" w:rsidR="002B5470" w:rsidRPr="001B65A5" w:rsidRDefault="002B5470" w:rsidP="001B65A5">
            <w:pPr>
              <w:pStyle w:val="Tabletext10"/>
            </w:pPr>
            <w:r w:rsidRPr="001B65A5">
              <w:t>Contact. URI. Communication</w:t>
            </w:r>
          </w:p>
        </w:tc>
        <w:tc>
          <w:tcPr>
            <w:tcW w:w="4031" w:type="dxa"/>
            <w:shd w:val="clear" w:color="auto" w:fill="F2F2F2" w:themeFill="background1" w:themeFillShade="F2"/>
            <w:tcMar>
              <w:left w:w="85" w:type="dxa"/>
              <w:right w:w="85" w:type="dxa"/>
            </w:tcMar>
            <w:hideMark/>
          </w:tcPr>
          <w:p w14:paraId="694807A7" w14:textId="77777777" w:rsidR="002B5470" w:rsidRPr="001B65A5" w:rsidRDefault="002B5470" w:rsidP="001B65A5">
            <w:pPr>
              <w:pStyle w:val="Tabletext10"/>
              <w:jc w:val="both"/>
            </w:pPr>
            <w:r w:rsidRPr="001B65A5">
              <w:t>Uniform Resource Identifier (URI) communication information for this contact such as a web or an email address.</w:t>
            </w:r>
          </w:p>
        </w:tc>
      </w:tr>
    </w:tbl>
    <w:p w14:paraId="42DBAF07" w14:textId="4F0FC8C9" w:rsidR="001B65A5" w:rsidRDefault="001B65A5" w:rsidP="0075116F"/>
    <w:p w14:paraId="2B969B8B" w14:textId="037CC5FA" w:rsidR="001B65A5" w:rsidRPr="001B65A5" w:rsidRDefault="00A67579" w:rsidP="00A67579">
      <w:pPr>
        <w:pStyle w:val="Tabletitle"/>
      </w:pPr>
      <w:r>
        <w:t>Table </w:t>
      </w:r>
      <w:r>
        <w:fldChar w:fldCharType="begin"/>
      </w:r>
      <w:r>
        <w:instrText xml:space="preserve"> IF </w:instrText>
      </w:r>
      <w:r>
        <w:fldChar w:fldCharType="begin"/>
      </w:r>
      <w:r>
        <w:instrText xml:space="preserve">SEQ aaa \c </w:instrText>
      </w:r>
      <w:r>
        <w:fldChar w:fldCharType="separate"/>
      </w:r>
      <w:r>
        <w:rPr>
          <w:noProof/>
        </w:rPr>
        <w:instrText>0</w:instrText>
      </w:r>
      <w:r>
        <w:fldChar w:fldCharType="end"/>
      </w:r>
      <w:r>
        <w:instrText xml:space="preserve"> &gt;= 1 "</w:instrText>
      </w:r>
      <w:r>
        <w:fldChar w:fldCharType="begin"/>
      </w:r>
      <w:r>
        <w:instrText xml:space="preserve">SEQ aaa \c \* ALPHABETIC </w:instrText>
      </w:r>
      <w:r>
        <w:fldChar w:fldCharType="separate"/>
      </w:r>
      <w:r>
        <w:instrText>A</w:instrText>
      </w:r>
      <w:r>
        <w:fldChar w:fldCharType="end"/>
      </w:r>
      <w:r>
        <w:instrText xml:space="preserve">." "" </w:instrText>
      </w:r>
      <w:r>
        <w:fldChar w:fldCharType="end"/>
      </w:r>
      <w:r>
        <w:fldChar w:fldCharType="begin"/>
      </w:r>
      <w:r>
        <w:instrText xml:space="preserve">SEQ Table </w:instrText>
      </w:r>
      <w:r>
        <w:fldChar w:fldCharType="separate"/>
      </w:r>
      <w:r>
        <w:rPr>
          <w:noProof/>
        </w:rPr>
        <w:t>23</w:t>
      </w:r>
      <w:r>
        <w:fldChar w:fldCharType="end"/>
      </w:r>
      <w:r>
        <w:t> — Customer Class</w:t>
      </w:r>
    </w:p>
    <w:tbl>
      <w:tblPr>
        <w:tblStyle w:val="affff3"/>
        <w:tblW w:w="0" w:type="auto"/>
        <w:tblInd w:w="108" w:type="dxa"/>
        <w:tblLayout w:type="fixed"/>
        <w:tblLook w:val="04A0" w:firstRow="1" w:lastRow="0" w:firstColumn="1" w:lastColumn="0" w:noHBand="0" w:noVBand="1"/>
      </w:tblPr>
      <w:tblGrid>
        <w:gridCol w:w="414"/>
        <w:gridCol w:w="1418"/>
        <w:gridCol w:w="680"/>
        <w:gridCol w:w="3232"/>
        <w:gridCol w:w="4014"/>
      </w:tblGrid>
      <w:tr w:rsidR="002B5470" w:rsidRPr="0075116F" w14:paraId="64E4121A" w14:textId="77777777" w:rsidTr="004E6D43">
        <w:trPr>
          <w:cantSplit/>
        </w:trPr>
        <w:tc>
          <w:tcPr>
            <w:tcW w:w="414" w:type="dxa"/>
            <w:shd w:val="clear" w:color="auto" w:fill="D9D9D9" w:themeFill="background1" w:themeFillShade="D9"/>
            <w:tcMar>
              <w:left w:w="85" w:type="dxa"/>
              <w:right w:w="85" w:type="dxa"/>
            </w:tcMar>
          </w:tcPr>
          <w:p w14:paraId="4AD7E1BF" w14:textId="5AB92663" w:rsidR="002B5470" w:rsidRPr="008A20DF" w:rsidRDefault="004E6D43" w:rsidP="004E6D43">
            <w:pPr>
              <w:pStyle w:val="Tabletext10"/>
              <w:jc w:val="center"/>
              <w:rPr>
                <w:b/>
                <w:bCs/>
              </w:rPr>
            </w:pPr>
            <w:r>
              <w:rPr>
                <w:rFonts w:hint="eastAsia"/>
                <w:b/>
                <w:bCs/>
              </w:rPr>
              <w:t>#</w:t>
            </w:r>
          </w:p>
        </w:tc>
        <w:tc>
          <w:tcPr>
            <w:tcW w:w="1418" w:type="dxa"/>
            <w:shd w:val="clear" w:color="auto" w:fill="D9D9D9" w:themeFill="background1" w:themeFillShade="D9"/>
            <w:noWrap/>
            <w:tcMar>
              <w:left w:w="85" w:type="dxa"/>
              <w:right w:w="85" w:type="dxa"/>
            </w:tcMar>
            <w:vAlign w:val="center"/>
          </w:tcPr>
          <w:p w14:paraId="40826A34" w14:textId="7B0D5DE4" w:rsidR="002B5470" w:rsidRPr="0075116F" w:rsidRDefault="002B5470" w:rsidP="001B65A5">
            <w:pPr>
              <w:pStyle w:val="Tabletext10"/>
              <w:jc w:val="center"/>
              <w:rPr>
                <w:lang w:val="en-US"/>
              </w:rPr>
            </w:pPr>
            <w:r w:rsidRPr="008A20DF">
              <w:rPr>
                <w:b/>
                <w:bCs/>
              </w:rPr>
              <w:t>Unique UN Assigned ID</w:t>
            </w:r>
          </w:p>
        </w:tc>
        <w:tc>
          <w:tcPr>
            <w:tcW w:w="680" w:type="dxa"/>
            <w:shd w:val="clear" w:color="auto" w:fill="D9D9D9" w:themeFill="background1" w:themeFillShade="D9"/>
            <w:noWrap/>
            <w:tcMar>
              <w:left w:w="85" w:type="dxa"/>
              <w:right w:w="85" w:type="dxa"/>
            </w:tcMar>
            <w:vAlign w:val="center"/>
          </w:tcPr>
          <w:p w14:paraId="663136C3" w14:textId="77777777" w:rsidR="002B5470" w:rsidRPr="008A20DF" w:rsidRDefault="002B5470" w:rsidP="001B65A5">
            <w:pPr>
              <w:pStyle w:val="Tabletext10"/>
              <w:spacing w:before="0" w:after="0"/>
              <w:jc w:val="center"/>
              <w:rPr>
                <w:rFonts w:asciiTheme="majorHAnsi" w:hAnsiTheme="majorHAnsi"/>
                <w:b/>
                <w:bCs/>
              </w:rPr>
            </w:pPr>
            <w:r w:rsidRPr="008A20DF">
              <w:rPr>
                <w:rFonts w:asciiTheme="majorHAnsi" w:hAnsiTheme="majorHAnsi"/>
                <w:b/>
                <w:bCs/>
              </w:rPr>
              <w:t>ACC/</w:t>
            </w:r>
          </w:p>
          <w:p w14:paraId="090EC9EF" w14:textId="77777777" w:rsidR="002B5470" w:rsidRPr="008A20DF" w:rsidRDefault="002B5470" w:rsidP="001B65A5">
            <w:pPr>
              <w:pStyle w:val="Tabletext10"/>
              <w:spacing w:before="0" w:after="0"/>
              <w:jc w:val="center"/>
              <w:rPr>
                <w:rFonts w:asciiTheme="majorHAnsi" w:hAnsiTheme="majorHAnsi"/>
                <w:b/>
                <w:bCs/>
              </w:rPr>
            </w:pPr>
            <w:r w:rsidRPr="008A20DF">
              <w:rPr>
                <w:rFonts w:asciiTheme="majorHAnsi" w:hAnsiTheme="majorHAnsi"/>
                <w:b/>
                <w:bCs/>
              </w:rPr>
              <w:t>BCC/</w:t>
            </w:r>
          </w:p>
          <w:p w14:paraId="1765894E" w14:textId="77777777" w:rsidR="002B5470" w:rsidRPr="0075116F" w:rsidRDefault="002B5470" w:rsidP="001B65A5">
            <w:pPr>
              <w:pStyle w:val="Tabletext10"/>
              <w:spacing w:before="0" w:after="0"/>
              <w:jc w:val="center"/>
              <w:rPr>
                <w:b/>
                <w:bCs/>
              </w:rPr>
            </w:pPr>
            <w:r w:rsidRPr="008A20DF">
              <w:rPr>
                <w:rFonts w:asciiTheme="majorHAnsi" w:hAnsiTheme="majorHAnsi"/>
                <w:b/>
                <w:bCs/>
              </w:rPr>
              <w:t>ASCC</w:t>
            </w:r>
          </w:p>
        </w:tc>
        <w:tc>
          <w:tcPr>
            <w:tcW w:w="3232" w:type="dxa"/>
            <w:shd w:val="clear" w:color="auto" w:fill="D9D9D9" w:themeFill="background1" w:themeFillShade="D9"/>
            <w:noWrap/>
            <w:tcMar>
              <w:left w:w="85" w:type="dxa"/>
              <w:right w:w="85" w:type="dxa"/>
            </w:tcMar>
            <w:vAlign w:val="center"/>
          </w:tcPr>
          <w:p w14:paraId="2D5120A5" w14:textId="77777777" w:rsidR="002B5470" w:rsidRPr="0075116F" w:rsidRDefault="002B5470" w:rsidP="001B65A5">
            <w:pPr>
              <w:pStyle w:val="Tabletext10"/>
              <w:jc w:val="center"/>
            </w:pPr>
            <w:r w:rsidRPr="008A20DF">
              <w:rPr>
                <w:b/>
                <w:bCs/>
              </w:rPr>
              <w:t>Dictionary Entry Name</w:t>
            </w:r>
          </w:p>
        </w:tc>
        <w:tc>
          <w:tcPr>
            <w:tcW w:w="4014" w:type="dxa"/>
            <w:shd w:val="clear" w:color="auto" w:fill="D9D9D9" w:themeFill="background1" w:themeFillShade="D9"/>
            <w:tcMar>
              <w:left w:w="85" w:type="dxa"/>
              <w:right w:w="85" w:type="dxa"/>
            </w:tcMar>
            <w:vAlign w:val="center"/>
          </w:tcPr>
          <w:p w14:paraId="1C5E3355" w14:textId="77777777" w:rsidR="002B5470" w:rsidRPr="0075116F" w:rsidRDefault="002B5470" w:rsidP="001B65A5">
            <w:pPr>
              <w:pStyle w:val="Tabletext10"/>
              <w:jc w:val="center"/>
            </w:pPr>
            <w:r w:rsidRPr="008A20DF">
              <w:rPr>
                <w:b/>
                <w:bCs/>
              </w:rPr>
              <w:t>Definition</w:t>
            </w:r>
          </w:p>
        </w:tc>
      </w:tr>
      <w:tr w:rsidR="002B5470" w:rsidRPr="0075116F" w14:paraId="5F86F5B8" w14:textId="77777777" w:rsidTr="004E6D43">
        <w:trPr>
          <w:cantSplit/>
        </w:trPr>
        <w:tc>
          <w:tcPr>
            <w:tcW w:w="414" w:type="dxa"/>
            <w:shd w:val="clear" w:color="auto" w:fill="F2F2F2" w:themeFill="background1" w:themeFillShade="F2"/>
            <w:tcMar>
              <w:left w:w="85" w:type="dxa"/>
              <w:right w:w="85" w:type="dxa"/>
            </w:tcMar>
          </w:tcPr>
          <w:p w14:paraId="276B01B5" w14:textId="5B444418" w:rsidR="002B5470" w:rsidRPr="0075116F" w:rsidRDefault="004E6D43" w:rsidP="004E6D43">
            <w:pPr>
              <w:pStyle w:val="Tabletext10"/>
              <w:jc w:val="center"/>
            </w:pPr>
            <w:r>
              <w:rPr>
                <w:rFonts w:hint="eastAsia"/>
              </w:rPr>
              <w:t>1</w:t>
            </w:r>
            <w:r>
              <w:t>0</w:t>
            </w:r>
          </w:p>
        </w:tc>
        <w:tc>
          <w:tcPr>
            <w:tcW w:w="1418" w:type="dxa"/>
            <w:shd w:val="clear" w:color="auto" w:fill="F2F2F2" w:themeFill="background1" w:themeFillShade="F2"/>
            <w:noWrap/>
            <w:tcMar>
              <w:left w:w="85" w:type="dxa"/>
              <w:right w:w="85" w:type="dxa"/>
            </w:tcMar>
          </w:tcPr>
          <w:p w14:paraId="1C976190" w14:textId="56FC4835" w:rsidR="002B5470" w:rsidRPr="0075116F" w:rsidRDefault="002B5470" w:rsidP="001B65A5">
            <w:pPr>
              <w:pStyle w:val="Tabletext10"/>
            </w:pPr>
            <w:r w:rsidRPr="0075116F">
              <w:t>UN00003279</w:t>
            </w:r>
          </w:p>
        </w:tc>
        <w:tc>
          <w:tcPr>
            <w:tcW w:w="680" w:type="dxa"/>
            <w:shd w:val="clear" w:color="auto" w:fill="F2F2F2" w:themeFill="background1" w:themeFillShade="F2"/>
            <w:noWrap/>
            <w:tcMar>
              <w:left w:w="85" w:type="dxa"/>
              <w:right w:w="85" w:type="dxa"/>
            </w:tcMar>
          </w:tcPr>
          <w:p w14:paraId="76869D49" w14:textId="77777777" w:rsidR="002B5470" w:rsidRPr="0075116F" w:rsidRDefault="002B5470" w:rsidP="001B65A5">
            <w:pPr>
              <w:pStyle w:val="Tabletext10"/>
              <w:rPr>
                <w:b/>
                <w:bCs/>
              </w:rPr>
            </w:pPr>
            <w:r w:rsidRPr="0075116F">
              <w:rPr>
                <w:b/>
                <w:bCs/>
              </w:rPr>
              <w:t>ACC</w:t>
            </w:r>
          </w:p>
        </w:tc>
        <w:tc>
          <w:tcPr>
            <w:tcW w:w="3232" w:type="dxa"/>
            <w:shd w:val="clear" w:color="auto" w:fill="F2F2F2" w:themeFill="background1" w:themeFillShade="F2"/>
            <w:noWrap/>
            <w:tcMar>
              <w:left w:w="85" w:type="dxa"/>
              <w:right w:w="85" w:type="dxa"/>
            </w:tcMar>
          </w:tcPr>
          <w:p w14:paraId="254D00C4" w14:textId="77777777" w:rsidR="002B5470" w:rsidRPr="0075116F" w:rsidRDefault="002B5470" w:rsidP="001B65A5">
            <w:pPr>
              <w:pStyle w:val="Tabletext10"/>
            </w:pPr>
            <w:r w:rsidRPr="0075116F">
              <w:t>Customer Class. Details</w:t>
            </w:r>
          </w:p>
        </w:tc>
        <w:tc>
          <w:tcPr>
            <w:tcW w:w="4014" w:type="dxa"/>
            <w:shd w:val="clear" w:color="auto" w:fill="F2F2F2" w:themeFill="background1" w:themeFillShade="F2"/>
            <w:tcMar>
              <w:left w:w="85" w:type="dxa"/>
              <w:right w:w="85" w:type="dxa"/>
            </w:tcMar>
          </w:tcPr>
          <w:p w14:paraId="162333CD" w14:textId="77777777" w:rsidR="002B5470" w:rsidRPr="0075116F" w:rsidRDefault="002B5470" w:rsidP="001B65A5">
            <w:pPr>
              <w:pStyle w:val="Tabletext10"/>
              <w:jc w:val="both"/>
            </w:pPr>
            <w:r w:rsidRPr="0075116F">
              <w:t>The conditions and requirements of the type of person who may use or purchase a product.</w:t>
            </w:r>
          </w:p>
        </w:tc>
      </w:tr>
      <w:tr w:rsidR="002B5470" w:rsidRPr="0075116F" w14:paraId="32A6FF82" w14:textId="77777777" w:rsidTr="004E6D43">
        <w:trPr>
          <w:cantSplit/>
        </w:trPr>
        <w:tc>
          <w:tcPr>
            <w:tcW w:w="414" w:type="dxa"/>
            <w:tcMar>
              <w:left w:w="85" w:type="dxa"/>
              <w:right w:w="85" w:type="dxa"/>
            </w:tcMar>
          </w:tcPr>
          <w:p w14:paraId="14D0CB66" w14:textId="2F6A045E" w:rsidR="002B5470" w:rsidRPr="0075116F" w:rsidRDefault="004E6D43" w:rsidP="004E6D43">
            <w:pPr>
              <w:pStyle w:val="Tabletext10"/>
              <w:jc w:val="center"/>
            </w:pPr>
            <w:r>
              <w:rPr>
                <w:rFonts w:hint="eastAsia"/>
              </w:rPr>
              <w:t>1</w:t>
            </w:r>
            <w:r>
              <w:t>1</w:t>
            </w:r>
          </w:p>
        </w:tc>
        <w:tc>
          <w:tcPr>
            <w:tcW w:w="1418" w:type="dxa"/>
            <w:noWrap/>
            <w:tcMar>
              <w:left w:w="85" w:type="dxa"/>
              <w:right w:w="85" w:type="dxa"/>
            </w:tcMar>
            <w:hideMark/>
          </w:tcPr>
          <w:p w14:paraId="578D812A" w14:textId="4F2D382C" w:rsidR="002B5470" w:rsidRPr="0075116F" w:rsidRDefault="002B5470" w:rsidP="001B65A5">
            <w:pPr>
              <w:pStyle w:val="Tabletext10"/>
            </w:pPr>
            <w:r w:rsidRPr="0075116F">
              <w:t>UN00003280</w:t>
            </w:r>
          </w:p>
        </w:tc>
        <w:tc>
          <w:tcPr>
            <w:tcW w:w="680" w:type="dxa"/>
            <w:noWrap/>
            <w:tcMar>
              <w:left w:w="85" w:type="dxa"/>
              <w:right w:w="85" w:type="dxa"/>
            </w:tcMar>
            <w:hideMark/>
          </w:tcPr>
          <w:p w14:paraId="6AA1029E" w14:textId="77777777" w:rsidR="002B5470" w:rsidRPr="0075116F" w:rsidRDefault="002B5470" w:rsidP="001B65A5">
            <w:pPr>
              <w:pStyle w:val="Tabletext10"/>
              <w:rPr>
                <w:b/>
                <w:bCs/>
              </w:rPr>
            </w:pPr>
            <w:r w:rsidRPr="0075116F">
              <w:rPr>
                <w:b/>
                <w:bCs/>
              </w:rPr>
              <w:t>BCC</w:t>
            </w:r>
          </w:p>
        </w:tc>
        <w:tc>
          <w:tcPr>
            <w:tcW w:w="3232" w:type="dxa"/>
            <w:noWrap/>
            <w:tcMar>
              <w:left w:w="85" w:type="dxa"/>
              <w:right w:w="85" w:type="dxa"/>
            </w:tcMar>
            <w:hideMark/>
          </w:tcPr>
          <w:p w14:paraId="3DEE69D9" w14:textId="77777777" w:rsidR="002B5470" w:rsidRPr="0075116F" w:rsidRDefault="002B5470" w:rsidP="001B65A5">
            <w:pPr>
              <w:pStyle w:val="Tabletext10"/>
            </w:pPr>
            <w:r w:rsidRPr="0075116F">
              <w:t>Customer Class. Category. Code</w:t>
            </w:r>
          </w:p>
        </w:tc>
        <w:tc>
          <w:tcPr>
            <w:tcW w:w="4014" w:type="dxa"/>
            <w:tcMar>
              <w:left w:w="85" w:type="dxa"/>
              <w:right w:w="85" w:type="dxa"/>
            </w:tcMar>
            <w:hideMark/>
          </w:tcPr>
          <w:p w14:paraId="7E5F8CBC" w14:textId="77777777" w:rsidR="002B5470" w:rsidRPr="0075116F" w:rsidRDefault="002B5470" w:rsidP="001B65A5">
            <w:pPr>
              <w:pStyle w:val="Tabletext10"/>
              <w:jc w:val="both"/>
            </w:pPr>
            <w:r w:rsidRPr="0075116F">
              <w:t>The code specifying the category of a customer class, such as adult or child.</w:t>
            </w:r>
          </w:p>
        </w:tc>
      </w:tr>
      <w:tr w:rsidR="002B5470" w:rsidRPr="0075116F" w14:paraId="49EE4E1A" w14:textId="77777777" w:rsidTr="004E6D43">
        <w:trPr>
          <w:cantSplit/>
        </w:trPr>
        <w:tc>
          <w:tcPr>
            <w:tcW w:w="414" w:type="dxa"/>
            <w:tcMar>
              <w:left w:w="85" w:type="dxa"/>
              <w:right w:w="85" w:type="dxa"/>
            </w:tcMar>
          </w:tcPr>
          <w:p w14:paraId="11F77A40" w14:textId="6D0BA513" w:rsidR="002B5470" w:rsidRPr="0075116F" w:rsidRDefault="004E6D43" w:rsidP="004E6D43">
            <w:pPr>
              <w:pStyle w:val="Tabletext10"/>
              <w:jc w:val="center"/>
            </w:pPr>
            <w:r>
              <w:rPr>
                <w:rFonts w:hint="eastAsia"/>
              </w:rPr>
              <w:t>1</w:t>
            </w:r>
            <w:r>
              <w:t>2</w:t>
            </w:r>
          </w:p>
        </w:tc>
        <w:tc>
          <w:tcPr>
            <w:tcW w:w="1418" w:type="dxa"/>
            <w:noWrap/>
            <w:tcMar>
              <w:left w:w="85" w:type="dxa"/>
              <w:right w:w="85" w:type="dxa"/>
            </w:tcMar>
            <w:hideMark/>
          </w:tcPr>
          <w:p w14:paraId="4BA4F7C4" w14:textId="2917D29C" w:rsidR="002B5470" w:rsidRPr="0075116F" w:rsidRDefault="002B5470" w:rsidP="001B65A5">
            <w:pPr>
              <w:pStyle w:val="Tabletext10"/>
            </w:pPr>
            <w:r w:rsidRPr="0075116F">
              <w:t>UN00003281</w:t>
            </w:r>
          </w:p>
        </w:tc>
        <w:tc>
          <w:tcPr>
            <w:tcW w:w="680" w:type="dxa"/>
            <w:noWrap/>
            <w:tcMar>
              <w:left w:w="85" w:type="dxa"/>
              <w:right w:w="85" w:type="dxa"/>
            </w:tcMar>
            <w:hideMark/>
          </w:tcPr>
          <w:p w14:paraId="12C1F65E" w14:textId="77777777" w:rsidR="002B5470" w:rsidRPr="0075116F" w:rsidRDefault="002B5470" w:rsidP="001B65A5">
            <w:pPr>
              <w:pStyle w:val="Tabletext10"/>
              <w:rPr>
                <w:b/>
                <w:bCs/>
              </w:rPr>
            </w:pPr>
            <w:r w:rsidRPr="0075116F">
              <w:rPr>
                <w:b/>
                <w:bCs/>
              </w:rPr>
              <w:t>BCC</w:t>
            </w:r>
          </w:p>
        </w:tc>
        <w:tc>
          <w:tcPr>
            <w:tcW w:w="3232" w:type="dxa"/>
            <w:noWrap/>
            <w:tcMar>
              <w:left w:w="85" w:type="dxa"/>
              <w:right w:w="85" w:type="dxa"/>
            </w:tcMar>
            <w:hideMark/>
          </w:tcPr>
          <w:p w14:paraId="361537A9" w14:textId="77777777" w:rsidR="002B5470" w:rsidRPr="0075116F" w:rsidRDefault="002B5470" w:rsidP="001B65A5">
            <w:pPr>
              <w:pStyle w:val="Tabletext10"/>
            </w:pPr>
            <w:r w:rsidRPr="0075116F">
              <w:t>Customer Class. Category Name. Text</w:t>
            </w:r>
          </w:p>
        </w:tc>
        <w:tc>
          <w:tcPr>
            <w:tcW w:w="4014" w:type="dxa"/>
            <w:tcMar>
              <w:left w:w="85" w:type="dxa"/>
              <w:right w:w="85" w:type="dxa"/>
            </w:tcMar>
            <w:hideMark/>
          </w:tcPr>
          <w:p w14:paraId="67051B1E" w14:textId="77777777" w:rsidR="002B5470" w:rsidRPr="0075116F" w:rsidRDefault="002B5470" w:rsidP="001B65A5">
            <w:pPr>
              <w:pStyle w:val="Tabletext10"/>
              <w:jc w:val="both"/>
            </w:pPr>
            <w:r w:rsidRPr="0075116F">
              <w:t>The category name, expressed as text, of a customer class.</w:t>
            </w:r>
          </w:p>
        </w:tc>
      </w:tr>
      <w:tr w:rsidR="002B5470" w:rsidRPr="0075116F" w14:paraId="00015B14" w14:textId="77777777" w:rsidTr="004E6D43">
        <w:trPr>
          <w:cantSplit/>
        </w:trPr>
        <w:tc>
          <w:tcPr>
            <w:tcW w:w="414" w:type="dxa"/>
            <w:tcMar>
              <w:left w:w="85" w:type="dxa"/>
              <w:right w:w="85" w:type="dxa"/>
            </w:tcMar>
          </w:tcPr>
          <w:p w14:paraId="170EA3B6" w14:textId="18410AB3" w:rsidR="002B5470" w:rsidRPr="0075116F" w:rsidRDefault="004E6D43" w:rsidP="004E6D43">
            <w:pPr>
              <w:pStyle w:val="Tabletext10"/>
              <w:jc w:val="center"/>
            </w:pPr>
            <w:r>
              <w:rPr>
                <w:rFonts w:hint="eastAsia"/>
              </w:rPr>
              <w:t>1</w:t>
            </w:r>
            <w:r>
              <w:t>3</w:t>
            </w:r>
          </w:p>
        </w:tc>
        <w:tc>
          <w:tcPr>
            <w:tcW w:w="1418" w:type="dxa"/>
            <w:noWrap/>
            <w:tcMar>
              <w:left w:w="85" w:type="dxa"/>
              <w:right w:w="85" w:type="dxa"/>
            </w:tcMar>
            <w:hideMark/>
          </w:tcPr>
          <w:p w14:paraId="56370D1E" w14:textId="5E1998FA" w:rsidR="002B5470" w:rsidRPr="0075116F" w:rsidRDefault="002B5470" w:rsidP="001B65A5">
            <w:pPr>
              <w:pStyle w:val="Tabletext10"/>
            </w:pPr>
            <w:r w:rsidRPr="0075116F">
              <w:t>UN00003287</w:t>
            </w:r>
          </w:p>
        </w:tc>
        <w:tc>
          <w:tcPr>
            <w:tcW w:w="680" w:type="dxa"/>
            <w:noWrap/>
            <w:tcMar>
              <w:left w:w="85" w:type="dxa"/>
              <w:right w:w="85" w:type="dxa"/>
            </w:tcMar>
            <w:hideMark/>
          </w:tcPr>
          <w:p w14:paraId="18FF114A" w14:textId="77777777" w:rsidR="002B5470" w:rsidRPr="0075116F" w:rsidRDefault="002B5470" w:rsidP="001B65A5">
            <w:pPr>
              <w:pStyle w:val="Tabletext10"/>
              <w:rPr>
                <w:b/>
                <w:bCs/>
              </w:rPr>
            </w:pPr>
            <w:r w:rsidRPr="0075116F">
              <w:rPr>
                <w:b/>
                <w:bCs/>
              </w:rPr>
              <w:t>BCC</w:t>
            </w:r>
          </w:p>
        </w:tc>
        <w:tc>
          <w:tcPr>
            <w:tcW w:w="3232" w:type="dxa"/>
            <w:noWrap/>
            <w:tcMar>
              <w:left w:w="85" w:type="dxa"/>
              <w:right w:w="85" w:type="dxa"/>
            </w:tcMar>
            <w:hideMark/>
          </w:tcPr>
          <w:p w14:paraId="0C47121D" w14:textId="77777777" w:rsidR="002B5470" w:rsidRPr="0075116F" w:rsidRDefault="002B5470" w:rsidP="001B65A5">
            <w:pPr>
              <w:pStyle w:val="Tabletext10"/>
            </w:pPr>
            <w:r w:rsidRPr="0075116F">
              <w:t>Customer Class. Description. Text</w:t>
            </w:r>
          </w:p>
        </w:tc>
        <w:tc>
          <w:tcPr>
            <w:tcW w:w="4014" w:type="dxa"/>
            <w:tcMar>
              <w:left w:w="85" w:type="dxa"/>
              <w:right w:w="85" w:type="dxa"/>
            </w:tcMar>
            <w:hideMark/>
          </w:tcPr>
          <w:p w14:paraId="1D8E87ED" w14:textId="77777777" w:rsidR="002B5470" w:rsidRPr="0075116F" w:rsidRDefault="002B5470" w:rsidP="001B65A5">
            <w:pPr>
              <w:pStyle w:val="Tabletext10"/>
              <w:jc w:val="both"/>
            </w:pPr>
            <w:r w:rsidRPr="0075116F">
              <w:t>The textual description of a customer class.</w:t>
            </w:r>
          </w:p>
        </w:tc>
      </w:tr>
    </w:tbl>
    <w:p w14:paraId="68108BD6" w14:textId="77777777" w:rsidR="001B65A5" w:rsidRDefault="001B65A5" w:rsidP="0075116F"/>
    <w:p w14:paraId="3E6BBCBD" w14:textId="7A296647" w:rsidR="001B65A5" w:rsidRDefault="00A67579" w:rsidP="00A67579">
      <w:pPr>
        <w:pStyle w:val="Tabletitle"/>
      </w:pPr>
      <w:r>
        <w:t>Table </w:t>
      </w:r>
      <w:r>
        <w:fldChar w:fldCharType="begin"/>
      </w:r>
      <w:r>
        <w:instrText xml:space="preserve"> IF </w:instrText>
      </w:r>
      <w:r>
        <w:fldChar w:fldCharType="begin"/>
      </w:r>
      <w:r>
        <w:instrText xml:space="preserve">SEQ aaa \c </w:instrText>
      </w:r>
      <w:r>
        <w:fldChar w:fldCharType="separate"/>
      </w:r>
      <w:r w:rsidR="00283F06">
        <w:rPr>
          <w:noProof/>
        </w:rPr>
        <w:instrText>0</w:instrText>
      </w:r>
      <w:r>
        <w:fldChar w:fldCharType="end"/>
      </w:r>
      <w:r>
        <w:instrText xml:space="preserve"> &gt;= 1 "</w:instrText>
      </w:r>
      <w:r>
        <w:fldChar w:fldCharType="begin"/>
      </w:r>
      <w:r>
        <w:instrText xml:space="preserve">SEQ aaa \c \* ALPHABETIC </w:instrText>
      </w:r>
      <w:r>
        <w:fldChar w:fldCharType="separate"/>
      </w:r>
      <w:r>
        <w:instrText>A</w:instrText>
      </w:r>
      <w:r>
        <w:fldChar w:fldCharType="end"/>
      </w:r>
      <w:r>
        <w:instrText xml:space="preserve">." "" </w:instrText>
      </w:r>
      <w:r>
        <w:fldChar w:fldCharType="end"/>
      </w:r>
      <w:r>
        <w:fldChar w:fldCharType="begin"/>
      </w:r>
      <w:r>
        <w:instrText xml:space="preserve">SEQ Table </w:instrText>
      </w:r>
      <w:r>
        <w:fldChar w:fldCharType="separate"/>
      </w:r>
      <w:r w:rsidR="00283F06">
        <w:rPr>
          <w:noProof/>
        </w:rPr>
        <w:t>24</w:t>
      </w:r>
      <w:r>
        <w:fldChar w:fldCharType="end"/>
      </w:r>
      <w:r>
        <w:t xml:space="preserve"> — </w:t>
      </w:r>
      <w:proofErr w:type="spellStart"/>
      <w:r>
        <w:t>Partty</w:t>
      </w:r>
      <w:proofErr w:type="spellEnd"/>
    </w:p>
    <w:tbl>
      <w:tblPr>
        <w:tblStyle w:val="affff3"/>
        <w:tblW w:w="0" w:type="auto"/>
        <w:tblInd w:w="108" w:type="dxa"/>
        <w:tblLayout w:type="fixed"/>
        <w:tblLook w:val="04A0" w:firstRow="1" w:lastRow="0" w:firstColumn="1" w:lastColumn="0" w:noHBand="0" w:noVBand="1"/>
      </w:tblPr>
      <w:tblGrid>
        <w:gridCol w:w="397"/>
        <w:gridCol w:w="1418"/>
        <w:gridCol w:w="680"/>
        <w:gridCol w:w="3232"/>
        <w:gridCol w:w="4139"/>
      </w:tblGrid>
      <w:tr w:rsidR="004E6D43" w:rsidRPr="00DF77B1" w14:paraId="1844B201" w14:textId="77777777" w:rsidTr="00E72E12">
        <w:trPr>
          <w:cantSplit/>
          <w:tblHeader/>
        </w:trPr>
        <w:tc>
          <w:tcPr>
            <w:tcW w:w="397" w:type="dxa"/>
            <w:shd w:val="clear" w:color="auto" w:fill="D9D9D9" w:themeFill="background1" w:themeFillShade="D9"/>
            <w:tcMar>
              <w:left w:w="85" w:type="dxa"/>
              <w:right w:w="85" w:type="dxa"/>
            </w:tcMar>
            <w:vAlign w:val="center"/>
          </w:tcPr>
          <w:p w14:paraId="26AAB8DD" w14:textId="0A2D1D48" w:rsidR="004E6D43" w:rsidRPr="008A20DF" w:rsidRDefault="004E6D43" w:rsidP="004E6D43">
            <w:pPr>
              <w:pStyle w:val="Tabletext10"/>
              <w:jc w:val="center"/>
              <w:rPr>
                <w:b/>
                <w:bCs/>
              </w:rPr>
            </w:pPr>
            <w:r>
              <w:rPr>
                <w:rFonts w:hint="eastAsia"/>
                <w:b/>
                <w:bCs/>
              </w:rPr>
              <w:t>#</w:t>
            </w:r>
          </w:p>
        </w:tc>
        <w:tc>
          <w:tcPr>
            <w:tcW w:w="1418" w:type="dxa"/>
            <w:shd w:val="clear" w:color="auto" w:fill="D9D9D9" w:themeFill="background1" w:themeFillShade="D9"/>
            <w:noWrap/>
            <w:tcMar>
              <w:left w:w="85" w:type="dxa"/>
              <w:right w:w="85" w:type="dxa"/>
            </w:tcMar>
            <w:vAlign w:val="center"/>
          </w:tcPr>
          <w:p w14:paraId="4E2CFDAC" w14:textId="78EC9205" w:rsidR="004E6D43" w:rsidRPr="00DF77B1" w:rsidRDefault="004E6D43" w:rsidP="004E6D43">
            <w:pPr>
              <w:pStyle w:val="Tabletext10"/>
              <w:jc w:val="center"/>
              <w:rPr>
                <w:lang w:val="en-US"/>
              </w:rPr>
            </w:pPr>
            <w:r w:rsidRPr="008A20DF">
              <w:rPr>
                <w:b/>
                <w:bCs/>
              </w:rPr>
              <w:t>Unique UN Assigned ID</w:t>
            </w:r>
          </w:p>
        </w:tc>
        <w:tc>
          <w:tcPr>
            <w:tcW w:w="680" w:type="dxa"/>
            <w:shd w:val="clear" w:color="auto" w:fill="D9D9D9" w:themeFill="background1" w:themeFillShade="D9"/>
            <w:noWrap/>
            <w:tcMar>
              <w:left w:w="85" w:type="dxa"/>
              <w:right w:w="85" w:type="dxa"/>
            </w:tcMar>
            <w:vAlign w:val="center"/>
          </w:tcPr>
          <w:p w14:paraId="358F3B85" w14:textId="77777777" w:rsidR="004E6D43" w:rsidRPr="008A20DF" w:rsidRDefault="004E6D43" w:rsidP="004E6D43">
            <w:pPr>
              <w:pStyle w:val="Tabletext10"/>
              <w:spacing w:before="0" w:after="0"/>
              <w:jc w:val="center"/>
              <w:rPr>
                <w:rFonts w:asciiTheme="majorHAnsi" w:hAnsiTheme="majorHAnsi"/>
                <w:b/>
                <w:bCs/>
              </w:rPr>
            </w:pPr>
            <w:r w:rsidRPr="008A20DF">
              <w:rPr>
                <w:rFonts w:asciiTheme="majorHAnsi" w:hAnsiTheme="majorHAnsi"/>
                <w:b/>
                <w:bCs/>
              </w:rPr>
              <w:t>ACC/</w:t>
            </w:r>
          </w:p>
          <w:p w14:paraId="52EB2AB7" w14:textId="77777777" w:rsidR="004E6D43" w:rsidRPr="008A20DF" w:rsidRDefault="004E6D43" w:rsidP="004E6D43">
            <w:pPr>
              <w:pStyle w:val="Tabletext10"/>
              <w:spacing w:before="0" w:after="0"/>
              <w:jc w:val="center"/>
              <w:rPr>
                <w:rFonts w:asciiTheme="majorHAnsi" w:hAnsiTheme="majorHAnsi"/>
                <w:b/>
                <w:bCs/>
              </w:rPr>
            </w:pPr>
            <w:r w:rsidRPr="008A20DF">
              <w:rPr>
                <w:rFonts w:asciiTheme="majorHAnsi" w:hAnsiTheme="majorHAnsi"/>
                <w:b/>
                <w:bCs/>
              </w:rPr>
              <w:t>BCC/</w:t>
            </w:r>
          </w:p>
          <w:p w14:paraId="2F0C8355" w14:textId="22D2A0AC" w:rsidR="004E6D43" w:rsidRPr="00DF77B1" w:rsidRDefault="004E6D43" w:rsidP="004E6D43">
            <w:pPr>
              <w:pStyle w:val="Tabletext10"/>
              <w:spacing w:before="0" w:after="0"/>
              <w:jc w:val="center"/>
              <w:rPr>
                <w:b/>
                <w:bCs/>
              </w:rPr>
            </w:pPr>
            <w:r w:rsidRPr="008A20DF">
              <w:rPr>
                <w:rFonts w:asciiTheme="majorHAnsi" w:hAnsiTheme="majorHAnsi"/>
                <w:b/>
                <w:bCs/>
              </w:rPr>
              <w:t>ASCC</w:t>
            </w:r>
          </w:p>
        </w:tc>
        <w:tc>
          <w:tcPr>
            <w:tcW w:w="3232" w:type="dxa"/>
            <w:shd w:val="clear" w:color="auto" w:fill="D9D9D9" w:themeFill="background1" w:themeFillShade="D9"/>
            <w:noWrap/>
            <w:tcMar>
              <w:left w:w="85" w:type="dxa"/>
              <w:right w:w="85" w:type="dxa"/>
            </w:tcMar>
            <w:vAlign w:val="center"/>
          </w:tcPr>
          <w:p w14:paraId="0E17112C" w14:textId="056AB96F" w:rsidR="004E6D43" w:rsidRPr="00DF77B1" w:rsidRDefault="004E6D43" w:rsidP="004E6D43">
            <w:pPr>
              <w:pStyle w:val="Tabletext10"/>
              <w:jc w:val="center"/>
            </w:pPr>
            <w:r w:rsidRPr="008A20DF">
              <w:rPr>
                <w:b/>
                <w:bCs/>
              </w:rPr>
              <w:t>Dictionary Entry Name</w:t>
            </w:r>
          </w:p>
        </w:tc>
        <w:tc>
          <w:tcPr>
            <w:tcW w:w="4139" w:type="dxa"/>
            <w:shd w:val="clear" w:color="auto" w:fill="D9D9D9" w:themeFill="background1" w:themeFillShade="D9"/>
            <w:tcMar>
              <w:left w:w="85" w:type="dxa"/>
              <w:right w:w="85" w:type="dxa"/>
            </w:tcMar>
            <w:vAlign w:val="center"/>
          </w:tcPr>
          <w:p w14:paraId="25FA8ECA" w14:textId="6A588DB8" w:rsidR="004E6D43" w:rsidRPr="00DF77B1" w:rsidRDefault="004E6D43" w:rsidP="004E6D43">
            <w:pPr>
              <w:pStyle w:val="Tabletext10"/>
              <w:jc w:val="center"/>
            </w:pPr>
            <w:r w:rsidRPr="008A20DF">
              <w:rPr>
                <w:b/>
                <w:bCs/>
              </w:rPr>
              <w:t>Definition</w:t>
            </w:r>
          </w:p>
        </w:tc>
      </w:tr>
      <w:tr w:rsidR="004E6D43" w:rsidRPr="00DF77B1" w14:paraId="46EB4CA3" w14:textId="77777777" w:rsidTr="004E6D43">
        <w:trPr>
          <w:cantSplit/>
        </w:trPr>
        <w:tc>
          <w:tcPr>
            <w:tcW w:w="397" w:type="dxa"/>
            <w:shd w:val="clear" w:color="auto" w:fill="F2F2F2" w:themeFill="background1" w:themeFillShade="F2"/>
            <w:tcMar>
              <w:left w:w="85" w:type="dxa"/>
              <w:right w:w="85" w:type="dxa"/>
            </w:tcMar>
          </w:tcPr>
          <w:p w14:paraId="76D6E293" w14:textId="5DE80855" w:rsidR="004E6D43" w:rsidRPr="00DF77B1" w:rsidRDefault="004E6D43" w:rsidP="004E6D43">
            <w:pPr>
              <w:pStyle w:val="Tabletext10"/>
              <w:jc w:val="center"/>
            </w:pPr>
            <w:r>
              <w:rPr>
                <w:rFonts w:hint="eastAsia"/>
              </w:rPr>
              <w:t>1</w:t>
            </w:r>
            <w:r>
              <w:t>4</w:t>
            </w:r>
          </w:p>
        </w:tc>
        <w:tc>
          <w:tcPr>
            <w:tcW w:w="1418" w:type="dxa"/>
            <w:shd w:val="clear" w:color="auto" w:fill="F2F2F2" w:themeFill="background1" w:themeFillShade="F2"/>
            <w:noWrap/>
            <w:tcMar>
              <w:left w:w="85" w:type="dxa"/>
              <w:right w:w="85" w:type="dxa"/>
            </w:tcMar>
          </w:tcPr>
          <w:p w14:paraId="79FF370F" w14:textId="7E82B140" w:rsidR="004E6D43" w:rsidRPr="00DF77B1" w:rsidRDefault="004E6D43" w:rsidP="00DF77B1">
            <w:pPr>
              <w:pStyle w:val="Tabletext10"/>
            </w:pPr>
            <w:r w:rsidRPr="00DF77B1">
              <w:t>UN00000376</w:t>
            </w:r>
          </w:p>
        </w:tc>
        <w:tc>
          <w:tcPr>
            <w:tcW w:w="680" w:type="dxa"/>
            <w:shd w:val="clear" w:color="auto" w:fill="F2F2F2" w:themeFill="background1" w:themeFillShade="F2"/>
            <w:noWrap/>
            <w:tcMar>
              <w:left w:w="85" w:type="dxa"/>
              <w:right w:w="85" w:type="dxa"/>
            </w:tcMar>
          </w:tcPr>
          <w:p w14:paraId="4EF03E3F" w14:textId="301504E2" w:rsidR="004E6D43" w:rsidRPr="00DF77B1" w:rsidRDefault="004E6D43" w:rsidP="00DF77B1">
            <w:pPr>
              <w:pStyle w:val="Tabletext10"/>
              <w:jc w:val="center"/>
              <w:rPr>
                <w:b/>
                <w:bCs/>
              </w:rPr>
            </w:pPr>
            <w:r w:rsidRPr="00DF77B1">
              <w:rPr>
                <w:b/>
                <w:bCs/>
              </w:rPr>
              <w:t>ACC</w:t>
            </w:r>
          </w:p>
        </w:tc>
        <w:tc>
          <w:tcPr>
            <w:tcW w:w="3232" w:type="dxa"/>
            <w:shd w:val="clear" w:color="auto" w:fill="F2F2F2" w:themeFill="background1" w:themeFillShade="F2"/>
            <w:noWrap/>
            <w:tcMar>
              <w:left w:w="85" w:type="dxa"/>
              <w:right w:w="85" w:type="dxa"/>
            </w:tcMar>
          </w:tcPr>
          <w:p w14:paraId="7190E434" w14:textId="316910F8" w:rsidR="004E6D43" w:rsidRPr="00DF77B1" w:rsidRDefault="004E6D43" w:rsidP="00DF77B1">
            <w:pPr>
              <w:pStyle w:val="Tabletext10"/>
            </w:pPr>
            <w:r w:rsidRPr="00DF77B1">
              <w:t>Party. Details</w:t>
            </w:r>
          </w:p>
        </w:tc>
        <w:tc>
          <w:tcPr>
            <w:tcW w:w="4139" w:type="dxa"/>
            <w:shd w:val="clear" w:color="auto" w:fill="F2F2F2" w:themeFill="background1" w:themeFillShade="F2"/>
            <w:tcMar>
              <w:left w:w="85" w:type="dxa"/>
              <w:right w:w="85" w:type="dxa"/>
            </w:tcMar>
          </w:tcPr>
          <w:p w14:paraId="5E8F9F9E" w14:textId="26BCBCC8" w:rsidR="004E6D43" w:rsidRPr="00DF77B1" w:rsidRDefault="004E6D43" w:rsidP="00DF77B1">
            <w:pPr>
              <w:pStyle w:val="Tabletext10"/>
              <w:jc w:val="both"/>
            </w:pPr>
            <w:r w:rsidRPr="00DF77B1">
              <w:t>An individual, a group, or a body having a role in a business function.  Party has a legal connotation in a business transaction.</w:t>
            </w:r>
          </w:p>
        </w:tc>
      </w:tr>
      <w:tr w:rsidR="004E6D43" w:rsidRPr="00DF77B1" w14:paraId="469E59CC" w14:textId="77777777" w:rsidTr="004E6D43">
        <w:trPr>
          <w:cantSplit/>
        </w:trPr>
        <w:tc>
          <w:tcPr>
            <w:tcW w:w="397" w:type="dxa"/>
            <w:tcMar>
              <w:left w:w="85" w:type="dxa"/>
              <w:right w:w="85" w:type="dxa"/>
            </w:tcMar>
          </w:tcPr>
          <w:p w14:paraId="3CE8F881" w14:textId="43A289ED" w:rsidR="004E6D43" w:rsidRPr="00DF77B1" w:rsidRDefault="004E6D43" w:rsidP="004E6D43">
            <w:pPr>
              <w:pStyle w:val="Tabletext10"/>
              <w:jc w:val="center"/>
            </w:pPr>
            <w:r>
              <w:rPr>
                <w:rFonts w:hint="eastAsia"/>
              </w:rPr>
              <w:t>1</w:t>
            </w:r>
            <w:r>
              <w:t>5</w:t>
            </w:r>
          </w:p>
        </w:tc>
        <w:tc>
          <w:tcPr>
            <w:tcW w:w="1418" w:type="dxa"/>
            <w:noWrap/>
            <w:tcMar>
              <w:left w:w="85" w:type="dxa"/>
              <w:right w:w="85" w:type="dxa"/>
            </w:tcMar>
            <w:hideMark/>
          </w:tcPr>
          <w:p w14:paraId="1E6D82F1" w14:textId="2CBF2B32" w:rsidR="004E6D43" w:rsidRPr="00DF77B1" w:rsidRDefault="004E6D43" w:rsidP="00DF77B1">
            <w:pPr>
              <w:pStyle w:val="Tabletext10"/>
            </w:pPr>
            <w:r w:rsidRPr="00DF77B1">
              <w:t>UN00000377</w:t>
            </w:r>
          </w:p>
        </w:tc>
        <w:tc>
          <w:tcPr>
            <w:tcW w:w="680" w:type="dxa"/>
            <w:noWrap/>
            <w:tcMar>
              <w:left w:w="85" w:type="dxa"/>
              <w:right w:w="85" w:type="dxa"/>
            </w:tcMar>
            <w:hideMark/>
          </w:tcPr>
          <w:p w14:paraId="6A452254" w14:textId="77777777" w:rsidR="004E6D43" w:rsidRPr="00DF77B1" w:rsidRDefault="004E6D43" w:rsidP="00DF77B1">
            <w:pPr>
              <w:pStyle w:val="Tabletext10"/>
              <w:jc w:val="center"/>
              <w:rPr>
                <w:b/>
                <w:bCs/>
              </w:rPr>
            </w:pPr>
            <w:r w:rsidRPr="00DF77B1">
              <w:rPr>
                <w:b/>
                <w:bCs/>
              </w:rPr>
              <w:t>BCC</w:t>
            </w:r>
          </w:p>
        </w:tc>
        <w:tc>
          <w:tcPr>
            <w:tcW w:w="3232" w:type="dxa"/>
            <w:noWrap/>
            <w:tcMar>
              <w:left w:w="85" w:type="dxa"/>
              <w:right w:w="85" w:type="dxa"/>
            </w:tcMar>
            <w:hideMark/>
          </w:tcPr>
          <w:p w14:paraId="7942D4FE" w14:textId="77777777" w:rsidR="004E6D43" w:rsidRPr="00DF77B1" w:rsidRDefault="004E6D43" w:rsidP="00DF77B1">
            <w:pPr>
              <w:pStyle w:val="Tabletext10"/>
            </w:pPr>
            <w:r w:rsidRPr="00DF77B1">
              <w:t>Party. Identification. Identifier</w:t>
            </w:r>
          </w:p>
        </w:tc>
        <w:tc>
          <w:tcPr>
            <w:tcW w:w="4139" w:type="dxa"/>
            <w:tcMar>
              <w:left w:w="85" w:type="dxa"/>
              <w:right w:w="85" w:type="dxa"/>
            </w:tcMar>
            <w:hideMark/>
          </w:tcPr>
          <w:p w14:paraId="13F2045F" w14:textId="77777777" w:rsidR="004E6D43" w:rsidRPr="00DF77B1" w:rsidRDefault="004E6D43" w:rsidP="00DF77B1">
            <w:pPr>
              <w:pStyle w:val="Tabletext10"/>
              <w:jc w:val="both"/>
            </w:pPr>
            <w:r w:rsidRPr="00DF77B1">
              <w:t>A unique identifier of the party.</w:t>
            </w:r>
          </w:p>
        </w:tc>
      </w:tr>
      <w:tr w:rsidR="004E6D43" w:rsidRPr="00DF77B1" w14:paraId="0E17DDCD" w14:textId="77777777" w:rsidTr="004E6D43">
        <w:trPr>
          <w:cantSplit/>
        </w:trPr>
        <w:tc>
          <w:tcPr>
            <w:tcW w:w="397" w:type="dxa"/>
            <w:tcMar>
              <w:left w:w="85" w:type="dxa"/>
              <w:right w:w="85" w:type="dxa"/>
            </w:tcMar>
          </w:tcPr>
          <w:p w14:paraId="13597F7A" w14:textId="79DA684A" w:rsidR="004E6D43" w:rsidRPr="00DF77B1" w:rsidRDefault="004E6D43" w:rsidP="004E6D43">
            <w:pPr>
              <w:pStyle w:val="Tabletext10"/>
              <w:jc w:val="center"/>
            </w:pPr>
            <w:r>
              <w:rPr>
                <w:rFonts w:hint="eastAsia"/>
              </w:rPr>
              <w:t>1</w:t>
            </w:r>
            <w:r>
              <w:t>6</w:t>
            </w:r>
          </w:p>
        </w:tc>
        <w:tc>
          <w:tcPr>
            <w:tcW w:w="1418" w:type="dxa"/>
            <w:noWrap/>
            <w:tcMar>
              <w:left w:w="85" w:type="dxa"/>
              <w:right w:w="85" w:type="dxa"/>
            </w:tcMar>
            <w:hideMark/>
          </w:tcPr>
          <w:p w14:paraId="555A97A1" w14:textId="50923073" w:rsidR="004E6D43" w:rsidRPr="00DF77B1" w:rsidRDefault="004E6D43" w:rsidP="001B65A5">
            <w:pPr>
              <w:pStyle w:val="Tabletext10"/>
            </w:pPr>
            <w:r w:rsidRPr="00DF77B1">
              <w:t>UN00002659</w:t>
            </w:r>
          </w:p>
        </w:tc>
        <w:tc>
          <w:tcPr>
            <w:tcW w:w="680" w:type="dxa"/>
            <w:noWrap/>
            <w:tcMar>
              <w:left w:w="85" w:type="dxa"/>
              <w:right w:w="85" w:type="dxa"/>
            </w:tcMar>
            <w:hideMark/>
          </w:tcPr>
          <w:p w14:paraId="0F77E9DC" w14:textId="77777777" w:rsidR="004E6D43" w:rsidRPr="00DF77B1" w:rsidRDefault="004E6D43" w:rsidP="001B65A5">
            <w:pPr>
              <w:pStyle w:val="Tabletext10"/>
              <w:jc w:val="center"/>
              <w:rPr>
                <w:b/>
                <w:bCs/>
              </w:rPr>
            </w:pPr>
            <w:r w:rsidRPr="00DF77B1">
              <w:rPr>
                <w:b/>
                <w:bCs/>
              </w:rPr>
              <w:t>BCC</w:t>
            </w:r>
          </w:p>
        </w:tc>
        <w:tc>
          <w:tcPr>
            <w:tcW w:w="3232" w:type="dxa"/>
            <w:noWrap/>
            <w:tcMar>
              <w:left w:w="85" w:type="dxa"/>
              <w:right w:w="85" w:type="dxa"/>
            </w:tcMar>
            <w:hideMark/>
          </w:tcPr>
          <w:p w14:paraId="065365C2" w14:textId="77777777" w:rsidR="004E6D43" w:rsidRPr="00DF77B1" w:rsidRDefault="004E6D43" w:rsidP="001B65A5">
            <w:pPr>
              <w:pStyle w:val="Tabletext10"/>
            </w:pPr>
            <w:r w:rsidRPr="00DF77B1">
              <w:t>Party. Identification. Text</w:t>
            </w:r>
          </w:p>
        </w:tc>
        <w:tc>
          <w:tcPr>
            <w:tcW w:w="4139" w:type="dxa"/>
            <w:tcMar>
              <w:left w:w="85" w:type="dxa"/>
              <w:right w:w="85" w:type="dxa"/>
            </w:tcMar>
            <w:hideMark/>
          </w:tcPr>
          <w:p w14:paraId="487365DE" w14:textId="77777777" w:rsidR="004E6D43" w:rsidRPr="00DF77B1" w:rsidRDefault="004E6D43" w:rsidP="001B65A5">
            <w:pPr>
              <w:pStyle w:val="Tabletext10"/>
            </w:pPr>
            <w:r w:rsidRPr="00DF77B1">
              <w:t>An identification, expressed as text, for this party.</w:t>
            </w:r>
          </w:p>
        </w:tc>
      </w:tr>
      <w:tr w:rsidR="004E6D43" w:rsidRPr="00DF77B1" w14:paraId="4C0EC707" w14:textId="77777777" w:rsidTr="004E6D43">
        <w:trPr>
          <w:cantSplit/>
        </w:trPr>
        <w:tc>
          <w:tcPr>
            <w:tcW w:w="397" w:type="dxa"/>
            <w:tcMar>
              <w:left w:w="85" w:type="dxa"/>
              <w:right w:w="85" w:type="dxa"/>
            </w:tcMar>
          </w:tcPr>
          <w:p w14:paraId="131830E6" w14:textId="069E41DA" w:rsidR="004E6D43" w:rsidRPr="00DF77B1" w:rsidRDefault="004E6D43" w:rsidP="004E6D43">
            <w:pPr>
              <w:pStyle w:val="Tabletext10"/>
              <w:jc w:val="center"/>
            </w:pPr>
            <w:r>
              <w:rPr>
                <w:rFonts w:hint="eastAsia"/>
              </w:rPr>
              <w:t>1</w:t>
            </w:r>
            <w:r>
              <w:t>7</w:t>
            </w:r>
          </w:p>
        </w:tc>
        <w:tc>
          <w:tcPr>
            <w:tcW w:w="1418" w:type="dxa"/>
            <w:noWrap/>
            <w:tcMar>
              <w:left w:w="85" w:type="dxa"/>
              <w:right w:w="85" w:type="dxa"/>
            </w:tcMar>
            <w:hideMark/>
          </w:tcPr>
          <w:p w14:paraId="43E7C42C" w14:textId="6B7C1AAC" w:rsidR="004E6D43" w:rsidRPr="00DF77B1" w:rsidRDefault="004E6D43" w:rsidP="00DF77B1">
            <w:pPr>
              <w:pStyle w:val="Tabletext10"/>
            </w:pPr>
            <w:r w:rsidRPr="00DF77B1">
              <w:t>UN00000378</w:t>
            </w:r>
          </w:p>
        </w:tc>
        <w:tc>
          <w:tcPr>
            <w:tcW w:w="680" w:type="dxa"/>
            <w:noWrap/>
            <w:tcMar>
              <w:left w:w="85" w:type="dxa"/>
              <w:right w:w="85" w:type="dxa"/>
            </w:tcMar>
            <w:hideMark/>
          </w:tcPr>
          <w:p w14:paraId="2D5D9664" w14:textId="77777777" w:rsidR="004E6D43" w:rsidRPr="00DF77B1" w:rsidRDefault="004E6D43" w:rsidP="00DF77B1">
            <w:pPr>
              <w:pStyle w:val="Tabletext10"/>
              <w:jc w:val="center"/>
              <w:rPr>
                <w:b/>
                <w:bCs/>
              </w:rPr>
            </w:pPr>
            <w:r w:rsidRPr="00DF77B1">
              <w:rPr>
                <w:b/>
                <w:bCs/>
              </w:rPr>
              <w:t>BCC</w:t>
            </w:r>
          </w:p>
        </w:tc>
        <w:tc>
          <w:tcPr>
            <w:tcW w:w="3232" w:type="dxa"/>
            <w:noWrap/>
            <w:tcMar>
              <w:left w:w="85" w:type="dxa"/>
              <w:right w:w="85" w:type="dxa"/>
            </w:tcMar>
            <w:hideMark/>
          </w:tcPr>
          <w:p w14:paraId="7A5F3BF6" w14:textId="77777777" w:rsidR="004E6D43" w:rsidRPr="00DF77B1" w:rsidRDefault="004E6D43" w:rsidP="00DF77B1">
            <w:pPr>
              <w:pStyle w:val="Tabletext10"/>
            </w:pPr>
            <w:r w:rsidRPr="00DF77B1">
              <w:t>Party. Type. Code</w:t>
            </w:r>
          </w:p>
        </w:tc>
        <w:tc>
          <w:tcPr>
            <w:tcW w:w="4139" w:type="dxa"/>
            <w:tcMar>
              <w:left w:w="85" w:type="dxa"/>
              <w:right w:w="85" w:type="dxa"/>
            </w:tcMar>
            <w:hideMark/>
          </w:tcPr>
          <w:p w14:paraId="328C5111" w14:textId="77777777" w:rsidR="004E6D43" w:rsidRPr="00DF77B1" w:rsidRDefault="004E6D43" w:rsidP="00DF77B1">
            <w:pPr>
              <w:pStyle w:val="Tabletext10"/>
              <w:jc w:val="both"/>
            </w:pPr>
            <w:r w:rsidRPr="00DF77B1">
              <w:t>A code specifying the type of party that is independent of its role.</w:t>
            </w:r>
          </w:p>
        </w:tc>
      </w:tr>
      <w:tr w:rsidR="004E6D43" w:rsidRPr="00DF77B1" w14:paraId="4920D891" w14:textId="77777777" w:rsidTr="004E6D43">
        <w:trPr>
          <w:cantSplit/>
        </w:trPr>
        <w:tc>
          <w:tcPr>
            <w:tcW w:w="397" w:type="dxa"/>
            <w:tcMar>
              <w:left w:w="85" w:type="dxa"/>
              <w:right w:w="85" w:type="dxa"/>
            </w:tcMar>
          </w:tcPr>
          <w:p w14:paraId="246ADA4E" w14:textId="3BEDFD03" w:rsidR="004E6D43" w:rsidRPr="00DF77B1" w:rsidRDefault="004E6D43" w:rsidP="004E6D43">
            <w:pPr>
              <w:pStyle w:val="Tabletext10"/>
              <w:jc w:val="center"/>
            </w:pPr>
            <w:r>
              <w:rPr>
                <w:rFonts w:hint="eastAsia"/>
              </w:rPr>
              <w:t>1</w:t>
            </w:r>
            <w:r>
              <w:t>8</w:t>
            </w:r>
          </w:p>
        </w:tc>
        <w:tc>
          <w:tcPr>
            <w:tcW w:w="1418" w:type="dxa"/>
            <w:noWrap/>
            <w:tcMar>
              <w:left w:w="85" w:type="dxa"/>
              <w:right w:w="85" w:type="dxa"/>
            </w:tcMar>
            <w:hideMark/>
          </w:tcPr>
          <w:p w14:paraId="6DF626D1" w14:textId="22189723" w:rsidR="004E6D43" w:rsidRPr="00DF77B1" w:rsidRDefault="004E6D43" w:rsidP="00DF77B1">
            <w:pPr>
              <w:pStyle w:val="Tabletext10"/>
            </w:pPr>
            <w:r w:rsidRPr="00DF77B1">
              <w:t>UN00000379</w:t>
            </w:r>
          </w:p>
        </w:tc>
        <w:tc>
          <w:tcPr>
            <w:tcW w:w="680" w:type="dxa"/>
            <w:noWrap/>
            <w:tcMar>
              <w:left w:w="85" w:type="dxa"/>
              <w:right w:w="85" w:type="dxa"/>
            </w:tcMar>
            <w:hideMark/>
          </w:tcPr>
          <w:p w14:paraId="173C0083" w14:textId="77777777" w:rsidR="004E6D43" w:rsidRPr="00DF77B1" w:rsidRDefault="004E6D43" w:rsidP="00DF77B1">
            <w:pPr>
              <w:pStyle w:val="Tabletext10"/>
              <w:jc w:val="center"/>
              <w:rPr>
                <w:b/>
                <w:bCs/>
              </w:rPr>
            </w:pPr>
            <w:r w:rsidRPr="00DF77B1">
              <w:rPr>
                <w:b/>
                <w:bCs/>
              </w:rPr>
              <w:t>BCC</w:t>
            </w:r>
          </w:p>
        </w:tc>
        <w:tc>
          <w:tcPr>
            <w:tcW w:w="3232" w:type="dxa"/>
            <w:noWrap/>
            <w:tcMar>
              <w:left w:w="85" w:type="dxa"/>
              <w:right w:w="85" w:type="dxa"/>
            </w:tcMar>
            <w:hideMark/>
          </w:tcPr>
          <w:p w14:paraId="73EC5A4F" w14:textId="77777777" w:rsidR="004E6D43" w:rsidRPr="00DF77B1" w:rsidRDefault="004E6D43" w:rsidP="00DF77B1">
            <w:pPr>
              <w:pStyle w:val="Tabletext10"/>
            </w:pPr>
            <w:r w:rsidRPr="00DF77B1">
              <w:t>Party. Name. Text</w:t>
            </w:r>
          </w:p>
        </w:tc>
        <w:tc>
          <w:tcPr>
            <w:tcW w:w="4139" w:type="dxa"/>
            <w:tcMar>
              <w:left w:w="85" w:type="dxa"/>
              <w:right w:w="85" w:type="dxa"/>
            </w:tcMar>
            <w:hideMark/>
          </w:tcPr>
          <w:p w14:paraId="4D5175CB" w14:textId="77777777" w:rsidR="004E6D43" w:rsidRPr="00DF77B1" w:rsidRDefault="004E6D43" w:rsidP="00DF77B1">
            <w:pPr>
              <w:pStyle w:val="Tabletext10"/>
              <w:jc w:val="both"/>
            </w:pPr>
            <w:r w:rsidRPr="00DF77B1">
              <w:t>A name, expressed as text, for this party.</w:t>
            </w:r>
          </w:p>
        </w:tc>
      </w:tr>
      <w:tr w:rsidR="004E6D43" w:rsidRPr="00DF77B1" w14:paraId="125CAF6C" w14:textId="77777777" w:rsidTr="004E6D43">
        <w:trPr>
          <w:cantSplit/>
        </w:trPr>
        <w:tc>
          <w:tcPr>
            <w:tcW w:w="397" w:type="dxa"/>
            <w:tcMar>
              <w:left w:w="85" w:type="dxa"/>
              <w:right w:w="85" w:type="dxa"/>
            </w:tcMar>
          </w:tcPr>
          <w:p w14:paraId="35DE3837" w14:textId="6DC3A213" w:rsidR="004E6D43" w:rsidRPr="00DF77B1" w:rsidRDefault="004E6D43" w:rsidP="004E6D43">
            <w:pPr>
              <w:pStyle w:val="Tabletext10"/>
              <w:jc w:val="center"/>
            </w:pPr>
            <w:r>
              <w:rPr>
                <w:rFonts w:hint="eastAsia"/>
              </w:rPr>
              <w:t>1</w:t>
            </w:r>
            <w:r>
              <w:t>9</w:t>
            </w:r>
          </w:p>
        </w:tc>
        <w:tc>
          <w:tcPr>
            <w:tcW w:w="1418" w:type="dxa"/>
            <w:noWrap/>
            <w:tcMar>
              <w:left w:w="85" w:type="dxa"/>
              <w:right w:w="85" w:type="dxa"/>
            </w:tcMar>
            <w:hideMark/>
          </w:tcPr>
          <w:p w14:paraId="0C211B21" w14:textId="3245ABD7" w:rsidR="004E6D43" w:rsidRPr="00DF77B1" w:rsidRDefault="004E6D43" w:rsidP="00DF77B1">
            <w:pPr>
              <w:pStyle w:val="Tabletext10"/>
            </w:pPr>
            <w:r w:rsidRPr="00DF77B1">
              <w:t>UN00000380</w:t>
            </w:r>
          </w:p>
        </w:tc>
        <w:tc>
          <w:tcPr>
            <w:tcW w:w="680" w:type="dxa"/>
            <w:noWrap/>
            <w:tcMar>
              <w:left w:w="85" w:type="dxa"/>
              <w:right w:w="85" w:type="dxa"/>
            </w:tcMar>
            <w:hideMark/>
          </w:tcPr>
          <w:p w14:paraId="6D1A7C67" w14:textId="77777777" w:rsidR="004E6D43" w:rsidRPr="00DF77B1" w:rsidRDefault="004E6D43" w:rsidP="00DF77B1">
            <w:pPr>
              <w:pStyle w:val="Tabletext10"/>
              <w:jc w:val="center"/>
              <w:rPr>
                <w:b/>
                <w:bCs/>
              </w:rPr>
            </w:pPr>
            <w:r w:rsidRPr="00DF77B1">
              <w:rPr>
                <w:b/>
                <w:bCs/>
              </w:rPr>
              <w:t>BCC</w:t>
            </w:r>
          </w:p>
        </w:tc>
        <w:tc>
          <w:tcPr>
            <w:tcW w:w="3232" w:type="dxa"/>
            <w:noWrap/>
            <w:tcMar>
              <w:left w:w="85" w:type="dxa"/>
              <w:right w:w="85" w:type="dxa"/>
            </w:tcMar>
            <w:hideMark/>
          </w:tcPr>
          <w:p w14:paraId="2C237D32" w14:textId="77777777" w:rsidR="004E6D43" w:rsidRPr="00DF77B1" w:rsidRDefault="004E6D43" w:rsidP="00DF77B1">
            <w:pPr>
              <w:pStyle w:val="Tabletext10"/>
            </w:pPr>
            <w:r w:rsidRPr="00DF77B1">
              <w:t>Party. Description. Text</w:t>
            </w:r>
          </w:p>
        </w:tc>
        <w:tc>
          <w:tcPr>
            <w:tcW w:w="4139" w:type="dxa"/>
            <w:tcMar>
              <w:left w:w="85" w:type="dxa"/>
              <w:right w:w="85" w:type="dxa"/>
            </w:tcMar>
            <w:hideMark/>
          </w:tcPr>
          <w:p w14:paraId="6886B1B7" w14:textId="77777777" w:rsidR="004E6D43" w:rsidRPr="00DF77B1" w:rsidRDefault="004E6D43" w:rsidP="00DF77B1">
            <w:pPr>
              <w:pStyle w:val="Tabletext10"/>
              <w:jc w:val="both"/>
            </w:pPr>
            <w:r w:rsidRPr="00DF77B1">
              <w:t>A textual description of this party.</w:t>
            </w:r>
          </w:p>
        </w:tc>
      </w:tr>
      <w:tr w:rsidR="004E6D43" w:rsidRPr="00DF77B1" w14:paraId="361E7411" w14:textId="77777777" w:rsidTr="004E6D43">
        <w:trPr>
          <w:cantSplit/>
        </w:trPr>
        <w:tc>
          <w:tcPr>
            <w:tcW w:w="397" w:type="dxa"/>
            <w:tcMar>
              <w:left w:w="85" w:type="dxa"/>
              <w:right w:w="85" w:type="dxa"/>
            </w:tcMar>
          </w:tcPr>
          <w:p w14:paraId="32A7C447" w14:textId="455C8335" w:rsidR="004E6D43" w:rsidRPr="00DF77B1" w:rsidRDefault="004E6D43" w:rsidP="004E6D43">
            <w:pPr>
              <w:pStyle w:val="Tabletext10"/>
              <w:jc w:val="center"/>
            </w:pPr>
            <w:r>
              <w:rPr>
                <w:rFonts w:hint="eastAsia"/>
              </w:rPr>
              <w:t>2</w:t>
            </w:r>
            <w:r>
              <w:t>0</w:t>
            </w:r>
          </w:p>
        </w:tc>
        <w:tc>
          <w:tcPr>
            <w:tcW w:w="1418" w:type="dxa"/>
            <w:noWrap/>
            <w:tcMar>
              <w:left w:w="85" w:type="dxa"/>
              <w:right w:w="85" w:type="dxa"/>
            </w:tcMar>
            <w:hideMark/>
          </w:tcPr>
          <w:p w14:paraId="31E3A642" w14:textId="291F590B" w:rsidR="004E6D43" w:rsidRPr="00DF77B1" w:rsidRDefault="004E6D43" w:rsidP="00DF77B1">
            <w:pPr>
              <w:pStyle w:val="Tabletext10"/>
            </w:pPr>
            <w:r w:rsidRPr="00DF77B1">
              <w:t>UN00004320</w:t>
            </w:r>
          </w:p>
        </w:tc>
        <w:tc>
          <w:tcPr>
            <w:tcW w:w="680" w:type="dxa"/>
            <w:noWrap/>
            <w:tcMar>
              <w:left w:w="85" w:type="dxa"/>
              <w:right w:w="85" w:type="dxa"/>
            </w:tcMar>
            <w:hideMark/>
          </w:tcPr>
          <w:p w14:paraId="056DF03F" w14:textId="77777777" w:rsidR="004E6D43" w:rsidRPr="00DF77B1" w:rsidRDefault="004E6D43" w:rsidP="00DF77B1">
            <w:pPr>
              <w:pStyle w:val="Tabletext10"/>
              <w:jc w:val="center"/>
              <w:rPr>
                <w:b/>
                <w:bCs/>
              </w:rPr>
            </w:pPr>
            <w:r w:rsidRPr="00DF77B1">
              <w:rPr>
                <w:b/>
                <w:bCs/>
              </w:rPr>
              <w:t>BCC</w:t>
            </w:r>
          </w:p>
        </w:tc>
        <w:tc>
          <w:tcPr>
            <w:tcW w:w="3232" w:type="dxa"/>
            <w:noWrap/>
            <w:tcMar>
              <w:left w:w="85" w:type="dxa"/>
              <w:right w:w="85" w:type="dxa"/>
            </w:tcMar>
            <w:hideMark/>
          </w:tcPr>
          <w:p w14:paraId="65A65230" w14:textId="77777777" w:rsidR="004E6D43" w:rsidRPr="00DF77B1" w:rsidRDefault="004E6D43" w:rsidP="00DF77B1">
            <w:pPr>
              <w:pStyle w:val="Tabletext10"/>
            </w:pPr>
            <w:r w:rsidRPr="00DF77B1">
              <w:t xml:space="preserve">Party. Assigned </w:t>
            </w:r>
            <w:proofErr w:type="gramStart"/>
            <w:r w:rsidRPr="00DF77B1">
              <w:t>To</w:t>
            </w:r>
            <w:proofErr w:type="gramEnd"/>
            <w:r w:rsidRPr="00DF77B1">
              <w:t xml:space="preserve"> Role. Date Time</w:t>
            </w:r>
          </w:p>
        </w:tc>
        <w:tc>
          <w:tcPr>
            <w:tcW w:w="4139" w:type="dxa"/>
            <w:tcMar>
              <w:left w:w="85" w:type="dxa"/>
              <w:right w:w="85" w:type="dxa"/>
            </w:tcMar>
            <w:hideMark/>
          </w:tcPr>
          <w:p w14:paraId="38ABE935" w14:textId="77777777" w:rsidR="004E6D43" w:rsidRPr="00DF77B1" w:rsidRDefault="004E6D43" w:rsidP="00DF77B1">
            <w:pPr>
              <w:pStyle w:val="Tabletext10"/>
            </w:pPr>
            <w:r w:rsidRPr="00DF77B1">
              <w:t>The date, time, date time or other date time value when this role was assigned to the party.</w:t>
            </w:r>
          </w:p>
        </w:tc>
      </w:tr>
      <w:tr w:rsidR="004E6D43" w:rsidRPr="00DF77B1" w14:paraId="54794BEC" w14:textId="77777777" w:rsidTr="004E6D43">
        <w:trPr>
          <w:cantSplit/>
        </w:trPr>
        <w:tc>
          <w:tcPr>
            <w:tcW w:w="397" w:type="dxa"/>
            <w:tcMar>
              <w:left w:w="85" w:type="dxa"/>
              <w:right w:w="85" w:type="dxa"/>
            </w:tcMar>
          </w:tcPr>
          <w:p w14:paraId="4A9D3D0F" w14:textId="08141925" w:rsidR="004E6D43" w:rsidRPr="00DF77B1" w:rsidRDefault="004E6D43" w:rsidP="004E6D43">
            <w:pPr>
              <w:pStyle w:val="Tabletext10"/>
              <w:jc w:val="center"/>
            </w:pPr>
            <w:r>
              <w:rPr>
                <w:rFonts w:hint="eastAsia"/>
              </w:rPr>
              <w:t>2</w:t>
            </w:r>
            <w:r>
              <w:t>1</w:t>
            </w:r>
          </w:p>
        </w:tc>
        <w:tc>
          <w:tcPr>
            <w:tcW w:w="1418" w:type="dxa"/>
            <w:noWrap/>
            <w:tcMar>
              <w:left w:w="85" w:type="dxa"/>
              <w:right w:w="85" w:type="dxa"/>
            </w:tcMar>
            <w:hideMark/>
          </w:tcPr>
          <w:p w14:paraId="67C064A2" w14:textId="6921A3FE" w:rsidR="004E6D43" w:rsidRPr="00DF77B1" w:rsidRDefault="004E6D43" w:rsidP="00DF77B1">
            <w:pPr>
              <w:pStyle w:val="Tabletext10"/>
            </w:pPr>
            <w:r w:rsidRPr="00DF77B1">
              <w:t>UN00008662</w:t>
            </w:r>
          </w:p>
        </w:tc>
        <w:tc>
          <w:tcPr>
            <w:tcW w:w="680" w:type="dxa"/>
            <w:noWrap/>
            <w:tcMar>
              <w:left w:w="85" w:type="dxa"/>
              <w:right w:w="85" w:type="dxa"/>
            </w:tcMar>
            <w:hideMark/>
          </w:tcPr>
          <w:p w14:paraId="5AE186BF" w14:textId="77777777" w:rsidR="004E6D43" w:rsidRPr="00DF77B1" w:rsidRDefault="004E6D43" w:rsidP="00DF77B1">
            <w:pPr>
              <w:pStyle w:val="Tabletext10"/>
              <w:jc w:val="center"/>
              <w:rPr>
                <w:b/>
                <w:bCs/>
              </w:rPr>
            </w:pPr>
            <w:r w:rsidRPr="00DF77B1">
              <w:rPr>
                <w:b/>
                <w:bCs/>
              </w:rPr>
              <w:t>BCC</w:t>
            </w:r>
          </w:p>
        </w:tc>
        <w:tc>
          <w:tcPr>
            <w:tcW w:w="3232" w:type="dxa"/>
            <w:noWrap/>
            <w:tcMar>
              <w:left w:w="85" w:type="dxa"/>
              <w:right w:w="85" w:type="dxa"/>
            </w:tcMar>
            <w:hideMark/>
          </w:tcPr>
          <w:p w14:paraId="18FB3CCF" w14:textId="77777777" w:rsidR="004E6D43" w:rsidRPr="00DF77B1" w:rsidRDefault="004E6D43" w:rsidP="00DF77B1">
            <w:pPr>
              <w:pStyle w:val="Tabletext10"/>
            </w:pPr>
            <w:r w:rsidRPr="00DF77B1">
              <w:t>Party. Role. Text</w:t>
            </w:r>
          </w:p>
        </w:tc>
        <w:tc>
          <w:tcPr>
            <w:tcW w:w="4139" w:type="dxa"/>
            <w:tcMar>
              <w:left w:w="85" w:type="dxa"/>
              <w:right w:w="85" w:type="dxa"/>
            </w:tcMar>
            <w:hideMark/>
          </w:tcPr>
          <w:p w14:paraId="7958887E" w14:textId="77777777" w:rsidR="004E6D43" w:rsidRPr="00DF77B1" w:rsidRDefault="004E6D43" w:rsidP="00DF77B1">
            <w:pPr>
              <w:pStyle w:val="Tabletext10"/>
            </w:pPr>
            <w:r w:rsidRPr="00DF77B1">
              <w:t>A role, expressed as text, for this party.</w:t>
            </w:r>
          </w:p>
        </w:tc>
      </w:tr>
      <w:tr w:rsidR="004E6D43" w:rsidRPr="00DF77B1" w14:paraId="3F477DE3" w14:textId="77777777" w:rsidTr="00011459">
        <w:trPr>
          <w:cantSplit/>
        </w:trPr>
        <w:tc>
          <w:tcPr>
            <w:tcW w:w="397" w:type="dxa"/>
            <w:shd w:val="clear" w:color="auto" w:fill="F2F2F2" w:themeFill="background1" w:themeFillShade="F2"/>
            <w:tcMar>
              <w:left w:w="85" w:type="dxa"/>
              <w:right w:w="85" w:type="dxa"/>
            </w:tcMar>
          </w:tcPr>
          <w:p w14:paraId="5EE13EDC" w14:textId="793327B5" w:rsidR="004E6D43" w:rsidRPr="00DF77B1" w:rsidRDefault="004E6D43" w:rsidP="004E6D43">
            <w:pPr>
              <w:pStyle w:val="Tabletext10"/>
              <w:jc w:val="center"/>
            </w:pPr>
            <w:r>
              <w:rPr>
                <w:rFonts w:hint="eastAsia"/>
              </w:rPr>
              <w:lastRenderedPageBreak/>
              <w:t>2</w:t>
            </w:r>
            <w:r>
              <w:t>2</w:t>
            </w:r>
          </w:p>
        </w:tc>
        <w:tc>
          <w:tcPr>
            <w:tcW w:w="1418" w:type="dxa"/>
            <w:shd w:val="clear" w:color="auto" w:fill="F2F2F2" w:themeFill="background1" w:themeFillShade="F2"/>
            <w:noWrap/>
            <w:tcMar>
              <w:left w:w="85" w:type="dxa"/>
              <w:right w:w="85" w:type="dxa"/>
            </w:tcMar>
            <w:hideMark/>
          </w:tcPr>
          <w:p w14:paraId="3C2AA256" w14:textId="0D3C56F9" w:rsidR="004E6D43" w:rsidRPr="00DF77B1" w:rsidRDefault="004E6D43" w:rsidP="00DF77B1">
            <w:pPr>
              <w:pStyle w:val="Tabletext10"/>
            </w:pPr>
            <w:r w:rsidRPr="00DF77B1">
              <w:t>UN00000767</w:t>
            </w:r>
          </w:p>
        </w:tc>
        <w:tc>
          <w:tcPr>
            <w:tcW w:w="680" w:type="dxa"/>
            <w:shd w:val="clear" w:color="auto" w:fill="F2F2F2" w:themeFill="background1" w:themeFillShade="F2"/>
            <w:noWrap/>
            <w:tcMar>
              <w:left w:w="85" w:type="dxa"/>
              <w:right w:w="85" w:type="dxa"/>
            </w:tcMar>
            <w:hideMark/>
          </w:tcPr>
          <w:p w14:paraId="4AA293B6" w14:textId="77777777" w:rsidR="004E6D43" w:rsidRPr="00DF77B1" w:rsidRDefault="004E6D43" w:rsidP="00DF77B1">
            <w:pPr>
              <w:pStyle w:val="Tabletext10"/>
              <w:jc w:val="center"/>
              <w:rPr>
                <w:b/>
                <w:bCs/>
              </w:rPr>
            </w:pPr>
            <w:r w:rsidRPr="00DF77B1">
              <w:rPr>
                <w:b/>
                <w:bCs/>
              </w:rPr>
              <w:t>ASCC</w:t>
            </w:r>
          </w:p>
        </w:tc>
        <w:tc>
          <w:tcPr>
            <w:tcW w:w="3232" w:type="dxa"/>
            <w:shd w:val="clear" w:color="auto" w:fill="F2F2F2" w:themeFill="background1" w:themeFillShade="F2"/>
            <w:noWrap/>
            <w:tcMar>
              <w:left w:w="85" w:type="dxa"/>
              <w:right w:w="85" w:type="dxa"/>
            </w:tcMar>
            <w:hideMark/>
          </w:tcPr>
          <w:p w14:paraId="5A09781F" w14:textId="77777777" w:rsidR="004E6D43" w:rsidRPr="00DF77B1" w:rsidRDefault="004E6D43" w:rsidP="00DF77B1">
            <w:pPr>
              <w:pStyle w:val="Tabletext10"/>
            </w:pPr>
            <w:r w:rsidRPr="00DF77B1">
              <w:t>Party. Specified. Address</w:t>
            </w:r>
          </w:p>
        </w:tc>
        <w:tc>
          <w:tcPr>
            <w:tcW w:w="4139" w:type="dxa"/>
            <w:shd w:val="clear" w:color="auto" w:fill="F2F2F2" w:themeFill="background1" w:themeFillShade="F2"/>
            <w:tcMar>
              <w:left w:w="85" w:type="dxa"/>
              <w:right w:w="85" w:type="dxa"/>
            </w:tcMar>
            <w:hideMark/>
          </w:tcPr>
          <w:p w14:paraId="38521048" w14:textId="77777777" w:rsidR="004E6D43" w:rsidRPr="00DF77B1" w:rsidRDefault="004E6D43" w:rsidP="00DF77B1">
            <w:pPr>
              <w:pStyle w:val="Tabletext10"/>
            </w:pPr>
            <w:r w:rsidRPr="00DF77B1">
              <w:t>An address specified for this party.</w:t>
            </w:r>
          </w:p>
        </w:tc>
      </w:tr>
      <w:tr w:rsidR="004E6D43" w:rsidRPr="00DF77B1" w14:paraId="56BE1BBA" w14:textId="77777777" w:rsidTr="00011459">
        <w:trPr>
          <w:cantSplit/>
        </w:trPr>
        <w:tc>
          <w:tcPr>
            <w:tcW w:w="397" w:type="dxa"/>
            <w:shd w:val="clear" w:color="auto" w:fill="F2F2F2" w:themeFill="background1" w:themeFillShade="F2"/>
            <w:tcMar>
              <w:left w:w="85" w:type="dxa"/>
              <w:right w:w="85" w:type="dxa"/>
            </w:tcMar>
          </w:tcPr>
          <w:p w14:paraId="5568CF02" w14:textId="714B223B" w:rsidR="004E6D43" w:rsidRPr="00DF77B1" w:rsidRDefault="004E6D43" w:rsidP="004E6D43">
            <w:pPr>
              <w:pStyle w:val="Tabletext10"/>
              <w:jc w:val="center"/>
            </w:pPr>
            <w:r>
              <w:rPr>
                <w:rFonts w:hint="eastAsia"/>
              </w:rPr>
              <w:t>2</w:t>
            </w:r>
            <w:r>
              <w:t>3</w:t>
            </w:r>
          </w:p>
        </w:tc>
        <w:tc>
          <w:tcPr>
            <w:tcW w:w="1418" w:type="dxa"/>
            <w:shd w:val="clear" w:color="auto" w:fill="F2F2F2" w:themeFill="background1" w:themeFillShade="F2"/>
            <w:noWrap/>
            <w:tcMar>
              <w:left w:w="85" w:type="dxa"/>
              <w:right w:w="85" w:type="dxa"/>
            </w:tcMar>
            <w:hideMark/>
          </w:tcPr>
          <w:p w14:paraId="34B53E3D" w14:textId="023564CD" w:rsidR="004E6D43" w:rsidRPr="00DF77B1" w:rsidRDefault="004E6D43" w:rsidP="00DF77B1">
            <w:pPr>
              <w:pStyle w:val="Tabletext10"/>
            </w:pPr>
            <w:r w:rsidRPr="00DF77B1">
              <w:t>UN00000769</w:t>
            </w:r>
          </w:p>
        </w:tc>
        <w:tc>
          <w:tcPr>
            <w:tcW w:w="680" w:type="dxa"/>
            <w:shd w:val="clear" w:color="auto" w:fill="F2F2F2" w:themeFill="background1" w:themeFillShade="F2"/>
            <w:noWrap/>
            <w:tcMar>
              <w:left w:w="85" w:type="dxa"/>
              <w:right w:w="85" w:type="dxa"/>
            </w:tcMar>
            <w:hideMark/>
          </w:tcPr>
          <w:p w14:paraId="28217CA8" w14:textId="77777777" w:rsidR="004E6D43" w:rsidRPr="00DF77B1" w:rsidRDefault="004E6D43" w:rsidP="00DF77B1">
            <w:pPr>
              <w:pStyle w:val="Tabletext10"/>
              <w:jc w:val="center"/>
              <w:rPr>
                <w:b/>
                <w:bCs/>
              </w:rPr>
            </w:pPr>
            <w:r w:rsidRPr="00DF77B1">
              <w:rPr>
                <w:b/>
                <w:bCs/>
              </w:rPr>
              <w:t>ASCC</w:t>
            </w:r>
          </w:p>
        </w:tc>
        <w:tc>
          <w:tcPr>
            <w:tcW w:w="3232" w:type="dxa"/>
            <w:shd w:val="clear" w:color="auto" w:fill="F2F2F2" w:themeFill="background1" w:themeFillShade="F2"/>
            <w:noWrap/>
            <w:tcMar>
              <w:left w:w="85" w:type="dxa"/>
              <w:right w:w="85" w:type="dxa"/>
            </w:tcMar>
            <w:hideMark/>
          </w:tcPr>
          <w:p w14:paraId="27B81259" w14:textId="77777777" w:rsidR="004E6D43" w:rsidRPr="00DF77B1" w:rsidRDefault="004E6D43" w:rsidP="00DF77B1">
            <w:pPr>
              <w:pStyle w:val="Tabletext10"/>
            </w:pPr>
            <w:r w:rsidRPr="00DF77B1">
              <w:t>Party. Residence. Address</w:t>
            </w:r>
          </w:p>
        </w:tc>
        <w:tc>
          <w:tcPr>
            <w:tcW w:w="4139" w:type="dxa"/>
            <w:shd w:val="clear" w:color="auto" w:fill="F2F2F2" w:themeFill="background1" w:themeFillShade="F2"/>
            <w:tcMar>
              <w:left w:w="85" w:type="dxa"/>
              <w:right w:w="85" w:type="dxa"/>
            </w:tcMar>
            <w:hideMark/>
          </w:tcPr>
          <w:p w14:paraId="5BA4A796" w14:textId="77777777" w:rsidR="004E6D43" w:rsidRPr="00DF77B1" w:rsidRDefault="004E6D43" w:rsidP="00DF77B1">
            <w:pPr>
              <w:pStyle w:val="Tabletext10"/>
            </w:pPr>
            <w:r w:rsidRPr="00DF77B1">
              <w:t>The residence address for this party.</w:t>
            </w:r>
          </w:p>
        </w:tc>
      </w:tr>
      <w:tr w:rsidR="004E6D43" w:rsidRPr="00DF77B1" w14:paraId="02EED03E" w14:textId="77777777" w:rsidTr="00011459">
        <w:trPr>
          <w:cantSplit/>
        </w:trPr>
        <w:tc>
          <w:tcPr>
            <w:tcW w:w="397" w:type="dxa"/>
            <w:shd w:val="clear" w:color="auto" w:fill="F2F2F2" w:themeFill="background1" w:themeFillShade="F2"/>
            <w:tcMar>
              <w:left w:w="85" w:type="dxa"/>
              <w:right w:w="85" w:type="dxa"/>
            </w:tcMar>
          </w:tcPr>
          <w:p w14:paraId="455FE4B1" w14:textId="78E8399D" w:rsidR="004E6D43" w:rsidRPr="00DF77B1" w:rsidRDefault="004E6D43" w:rsidP="004E6D43">
            <w:pPr>
              <w:pStyle w:val="Tabletext10"/>
              <w:jc w:val="center"/>
            </w:pPr>
            <w:r>
              <w:rPr>
                <w:rFonts w:hint="eastAsia"/>
              </w:rPr>
              <w:t>2</w:t>
            </w:r>
            <w:r>
              <w:t>4</w:t>
            </w:r>
          </w:p>
        </w:tc>
        <w:tc>
          <w:tcPr>
            <w:tcW w:w="1418" w:type="dxa"/>
            <w:shd w:val="clear" w:color="auto" w:fill="F2F2F2" w:themeFill="background1" w:themeFillShade="F2"/>
            <w:noWrap/>
            <w:tcMar>
              <w:left w:w="85" w:type="dxa"/>
              <w:right w:w="85" w:type="dxa"/>
            </w:tcMar>
            <w:hideMark/>
          </w:tcPr>
          <w:p w14:paraId="563AA089" w14:textId="30DA64F5" w:rsidR="004E6D43" w:rsidRPr="00DF77B1" w:rsidRDefault="004E6D43" w:rsidP="00DF77B1">
            <w:pPr>
              <w:pStyle w:val="Tabletext10"/>
            </w:pPr>
            <w:r w:rsidRPr="00DF77B1">
              <w:t>UN00001335</w:t>
            </w:r>
          </w:p>
        </w:tc>
        <w:tc>
          <w:tcPr>
            <w:tcW w:w="680" w:type="dxa"/>
            <w:shd w:val="clear" w:color="auto" w:fill="F2F2F2" w:themeFill="background1" w:themeFillShade="F2"/>
            <w:noWrap/>
            <w:tcMar>
              <w:left w:w="85" w:type="dxa"/>
              <w:right w:w="85" w:type="dxa"/>
            </w:tcMar>
            <w:hideMark/>
          </w:tcPr>
          <w:p w14:paraId="222D8C2D" w14:textId="77777777" w:rsidR="004E6D43" w:rsidRPr="00DF77B1" w:rsidRDefault="004E6D43" w:rsidP="00DF77B1">
            <w:pPr>
              <w:pStyle w:val="Tabletext10"/>
              <w:jc w:val="center"/>
              <w:rPr>
                <w:b/>
                <w:bCs/>
              </w:rPr>
            </w:pPr>
            <w:r w:rsidRPr="00DF77B1">
              <w:rPr>
                <w:b/>
                <w:bCs/>
              </w:rPr>
              <w:t>ASCC</w:t>
            </w:r>
          </w:p>
        </w:tc>
        <w:tc>
          <w:tcPr>
            <w:tcW w:w="3232" w:type="dxa"/>
            <w:shd w:val="clear" w:color="auto" w:fill="F2F2F2" w:themeFill="background1" w:themeFillShade="F2"/>
            <w:noWrap/>
            <w:tcMar>
              <w:left w:w="85" w:type="dxa"/>
              <w:right w:w="85" w:type="dxa"/>
            </w:tcMar>
            <w:hideMark/>
          </w:tcPr>
          <w:p w14:paraId="48675D1C" w14:textId="77777777" w:rsidR="004E6D43" w:rsidRPr="00DF77B1" w:rsidRDefault="004E6D43" w:rsidP="00DF77B1">
            <w:pPr>
              <w:pStyle w:val="Tabletext10"/>
            </w:pPr>
            <w:r w:rsidRPr="00DF77B1">
              <w:t>Party. Postal. Address</w:t>
            </w:r>
          </w:p>
        </w:tc>
        <w:tc>
          <w:tcPr>
            <w:tcW w:w="4139" w:type="dxa"/>
            <w:shd w:val="clear" w:color="auto" w:fill="F2F2F2" w:themeFill="background1" w:themeFillShade="F2"/>
            <w:tcMar>
              <w:left w:w="85" w:type="dxa"/>
              <w:right w:w="85" w:type="dxa"/>
            </w:tcMar>
            <w:hideMark/>
          </w:tcPr>
          <w:p w14:paraId="406BCEF1" w14:textId="77777777" w:rsidR="004E6D43" w:rsidRPr="00DF77B1" w:rsidRDefault="004E6D43" w:rsidP="00DF77B1">
            <w:pPr>
              <w:pStyle w:val="Tabletext10"/>
            </w:pPr>
            <w:r w:rsidRPr="00DF77B1">
              <w:t>A postal address for this party.</w:t>
            </w:r>
          </w:p>
        </w:tc>
      </w:tr>
      <w:tr w:rsidR="004E6D43" w:rsidRPr="00DF77B1" w14:paraId="36D37115" w14:textId="77777777" w:rsidTr="00011459">
        <w:trPr>
          <w:cantSplit/>
        </w:trPr>
        <w:tc>
          <w:tcPr>
            <w:tcW w:w="397" w:type="dxa"/>
            <w:shd w:val="clear" w:color="auto" w:fill="F2F2F2" w:themeFill="background1" w:themeFillShade="F2"/>
            <w:tcMar>
              <w:left w:w="85" w:type="dxa"/>
              <w:right w:w="85" w:type="dxa"/>
            </w:tcMar>
          </w:tcPr>
          <w:p w14:paraId="32ADDEB0" w14:textId="48AF7A6D" w:rsidR="004E6D43" w:rsidRPr="00DF77B1" w:rsidRDefault="004E6D43" w:rsidP="004E6D43">
            <w:pPr>
              <w:pStyle w:val="Tabletext10"/>
              <w:jc w:val="center"/>
            </w:pPr>
            <w:r>
              <w:rPr>
                <w:rFonts w:hint="eastAsia"/>
              </w:rPr>
              <w:t>2</w:t>
            </w:r>
            <w:r>
              <w:t>5</w:t>
            </w:r>
          </w:p>
        </w:tc>
        <w:tc>
          <w:tcPr>
            <w:tcW w:w="1418" w:type="dxa"/>
            <w:shd w:val="clear" w:color="auto" w:fill="F2F2F2" w:themeFill="background1" w:themeFillShade="F2"/>
            <w:noWrap/>
            <w:tcMar>
              <w:left w:w="85" w:type="dxa"/>
              <w:right w:w="85" w:type="dxa"/>
            </w:tcMar>
            <w:hideMark/>
          </w:tcPr>
          <w:p w14:paraId="47424083" w14:textId="0AD54467" w:rsidR="004E6D43" w:rsidRPr="00DF77B1" w:rsidRDefault="004E6D43" w:rsidP="00DF77B1">
            <w:pPr>
              <w:pStyle w:val="Tabletext10"/>
            </w:pPr>
            <w:r w:rsidRPr="00DF77B1">
              <w:t>UN00002996</w:t>
            </w:r>
          </w:p>
        </w:tc>
        <w:tc>
          <w:tcPr>
            <w:tcW w:w="680" w:type="dxa"/>
            <w:shd w:val="clear" w:color="auto" w:fill="F2F2F2" w:themeFill="background1" w:themeFillShade="F2"/>
            <w:noWrap/>
            <w:tcMar>
              <w:left w:w="85" w:type="dxa"/>
              <w:right w:w="85" w:type="dxa"/>
            </w:tcMar>
            <w:hideMark/>
          </w:tcPr>
          <w:p w14:paraId="53B1B429" w14:textId="77777777" w:rsidR="004E6D43" w:rsidRPr="00DF77B1" w:rsidRDefault="004E6D43" w:rsidP="00DF77B1">
            <w:pPr>
              <w:pStyle w:val="Tabletext10"/>
              <w:jc w:val="center"/>
              <w:rPr>
                <w:b/>
                <w:bCs/>
              </w:rPr>
            </w:pPr>
            <w:r w:rsidRPr="00DF77B1">
              <w:rPr>
                <w:b/>
                <w:bCs/>
              </w:rPr>
              <w:t>ASCC</w:t>
            </w:r>
          </w:p>
        </w:tc>
        <w:tc>
          <w:tcPr>
            <w:tcW w:w="3232" w:type="dxa"/>
            <w:shd w:val="clear" w:color="auto" w:fill="F2F2F2" w:themeFill="background1" w:themeFillShade="F2"/>
            <w:noWrap/>
            <w:tcMar>
              <w:left w:w="85" w:type="dxa"/>
              <w:right w:w="85" w:type="dxa"/>
            </w:tcMar>
            <w:hideMark/>
          </w:tcPr>
          <w:p w14:paraId="6359692D" w14:textId="77777777" w:rsidR="004E6D43" w:rsidRPr="00DF77B1" w:rsidRDefault="004E6D43" w:rsidP="00DF77B1">
            <w:pPr>
              <w:pStyle w:val="Tabletext10"/>
            </w:pPr>
            <w:r w:rsidRPr="00DF77B1">
              <w:t>Party. Telephone. Communication</w:t>
            </w:r>
          </w:p>
        </w:tc>
        <w:tc>
          <w:tcPr>
            <w:tcW w:w="4139" w:type="dxa"/>
            <w:shd w:val="clear" w:color="auto" w:fill="F2F2F2" w:themeFill="background1" w:themeFillShade="F2"/>
            <w:tcMar>
              <w:left w:w="85" w:type="dxa"/>
              <w:right w:w="85" w:type="dxa"/>
            </w:tcMar>
            <w:hideMark/>
          </w:tcPr>
          <w:p w14:paraId="7824CCD8" w14:textId="77777777" w:rsidR="004E6D43" w:rsidRPr="00DF77B1" w:rsidRDefault="004E6D43" w:rsidP="00DF77B1">
            <w:pPr>
              <w:pStyle w:val="Tabletext10"/>
            </w:pPr>
            <w:r w:rsidRPr="00DF77B1">
              <w:t>A telephone communication for this party.</w:t>
            </w:r>
          </w:p>
        </w:tc>
      </w:tr>
      <w:tr w:rsidR="004E6D43" w:rsidRPr="00DF77B1" w14:paraId="4DA23995" w14:textId="77777777" w:rsidTr="00011459">
        <w:trPr>
          <w:cantSplit/>
        </w:trPr>
        <w:tc>
          <w:tcPr>
            <w:tcW w:w="397" w:type="dxa"/>
            <w:shd w:val="clear" w:color="auto" w:fill="F2F2F2" w:themeFill="background1" w:themeFillShade="F2"/>
            <w:tcMar>
              <w:left w:w="85" w:type="dxa"/>
              <w:right w:w="85" w:type="dxa"/>
            </w:tcMar>
          </w:tcPr>
          <w:p w14:paraId="126F5C4F" w14:textId="6C908E1E" w:rsidR="004E6D43" w:rsidRPr="00DF77B1" w:rsidRDefault="004E6D43" w:rsidP="004E6D43">
            <w:pPr>
              <w:pStyle w:val="Tabletext10"/>
              <w:jc w:val="center"/>
            </w:pPr>
            <w:r>
              <w:rPr>
                <w:rFonts w:hint="eastAsia"/>
              </w:rPr>
              <w:t>2</w:t>
            </w:r>
            <w:r>
              <w:t>6</w:t>
            </w:r>
          </w:p>
        </w:tc>
        <w:tc>
          <w:tcPr>
            <w:tcW w:w="1418" w:type="dxa"/>
            <w:shd w:val="clear" w:color="auto" w:fill="F2F2F2" w:themeFill="background1" w:themeFillShade="F2"/>
            <w:noWrap/>
            <w:tcMar>
              <w:left w:w="85" w:type="dxa"/>
              <w:right w:w="85" w:type="dxa"/>
            </w:tcMar>
            <w:hideMark/>
          </w:tcPr>
          <w:p w14:paraId="68A5FAC8" w14:textId="5344D36A" w:rsidR="004E6D43" w:rsidRPr="00DF77B1" w:rsidRDefault="004E6D43" w:rsidP="00DF77B1">
            <w:pPr>
              <w:pStyle w:val="Tabletext10"/>
            </w:pPr>
            <w:r w:rsidRPr="00DF77B1">
              <w:t>UN00002997</w:t>
            </w:r>
          </w:p>
        </w:tc>
        <w:tc>
          <w:tcPr>
            <w:tcW w:w="680" w:type="dxa"/>
            <w:shd w:val="clear" w:color="auto" w:fill="F2F2F2" w:themeFill="background1" w:themeFillShade="F2"/>
            <w:noWrap/>
            <w:tcMar>
              <w:left w:w="85" w:type="dxa"/>
              <w:right w:w="85" w:type="dxa"/>
            </w:tcMar>
            <w:hideMark/>
          </w:tcPr>
          <w:p w14:paraId="4292C7C9" w14:textId="77777777" w:rsidR="004E6D43" w:rsidRPr="00DF77B1" w:rsidRDefault="004E6D43" w:rsidP="00DF77B1">
            <w:pPr>
              <w:pStyle w:val="Tabletext10"/>
              <w:jc w:val="center"/>
              <w:rPr>
                <w:b/>
                <w:bCs/>
              </w:rPr>
            </w:pPr>
            <w:r w:rsidRPr="00DF77B1">
              <w:rPr>
                <w:b/>
                <w:bCs/>
              </w:rPr>
              <w:t>ASCC</w:t>
            </w:r>
          </w:p>
        </w:tc>
        <w:tc>
          <w:tcPr>
            <w:tcW w:w="3232" w:type="dxa"/>
            <w:shd w:val="clear" w:color="auto" w:fill="F2F2F2" w:themeFill="background1" w:themeFillShade="F2"/>
            <w:noWrap/>
            <w:tcMar>
              <w:left w:w="85" w:type="dxa"/>
              <w:right w:w="85" w:type="dxa"/>
            </w:tcMar>
            <w:hideMark/>
          </w:tcPr>
          <w:p w14:paraId="140750E6" w14:textId="77777777" w:rsidR="004E6D43" w:rsidRPr="00DF77B1" w:rsidRDefault="004E6D43" w:rsidP="00DF77B1">
            <w:pPr>
              <w:pStyle w:val="Tabletext10"/>
            </w:pPr>
            <w:r w:rsidRPr="00DF77B1">
              <w:t>Party. Fax. Communication</w:t>
            </w:r>
          </w:p>
        </w:tc>
        <w:tc>
          <w:tcPr>
            <w:tcW w:w="4139" w:type="dxa"/>
            <w:shd w:val="clear" w:color="auto" w:fill="F2F2F2" w:themeFill="background1" w:themeFillShade="F2"/>
            <w:tcMar>
              <w:left w:w="85" w:type="dxa"/>
              <w:right w:w="85" w:type="dxa"/>
            </w:tcMar>
            <w:hideMark/>
          </w:tcPr>
          <w:p w14:paraId="77B74A17" w14:textId="77777777" w:rsidR="004E6D43" w:rsidRPr="00DF77B1" w:rsidRDefault="004E6D43" w:rsidP="00DF77B1">
            <w:pPr>
              <w:pStyle w:val="Tabletext10"/>
            </w:pPr>
            <w:r w:rsidRPr="00DF77B1">
              <w:t>A fax communication for this party.</w:t>
            </w:r>
          </w:p>
        </w:tc>
      </w:tr>
      <w:tr w:rsidR="004E6D43" w:rsidRPr="00DF77B1" w14:paraId="71C4E24F" w14:textId="77777777" w:rsidTr="00011459">
        <w:trPr>
          <w:cantSplit/>
        </w:trPr>
        <w:tc>
          <w:tcPr>
            <w:tcW w:w="397" w:type="dxa"/>
            <w:shd w:val="clear" w:color="auto" w:fill="F2F2F2" w:themeFill="background1" w:themeFillShade="F2"/>
            <w:tcMar>
              <w:left w:w="85" w:type="dxa"/>
              <w:right w:w="85" w:type="dxa"/>
            </w:tcMar>
          </w:tcPr>
          <w:p w14:paraId="6A2E6107" w14:textId="71001F2C" w:rsidR="004E6D43" w:rsidRPr="00DF77B1" w:rsidRDefault="004E6D43" w:rsidP="004E6D43">
            <w:pPr>
              <w:pStyle w:val="Tabletext10"/>
              <w:jc w:val="center"/>
            </w:pPr>
            <w:r>
              <w:rPr>
                <w:rFonts w:hint="eastAsia"/>
              </w:rPr>
              <w:t>2</w:t>
            </w:r>
            <w:r>
              <w:t>7</w:t>
            </w:r>
          </w:p>
        </w:tc>
        <w:tc>
          <w:tcPr>
            <w:tcW w:w="1418" w:type="dxa"/>
            <w:shd w:val="clear" w:color="auto" w:fill="F2F2F2" w:themeFill="background1" w:themeFillShade="F2"/>
            <w:noWrap/>
            <w:tcMar>
              <w:left w:w="85" w:type="dxa"/>
              <w:right w:w="85" w:type="dxa"/>
            </w:tcMar>
            <w:hideMark/>
          </w:tcPr>
          <w:p w14:paraId="6387F240" w14:textId="5534EB29" w:rsidR="004E6D43" w:rsidRPr="00DF77B1" w:rsidRDefault="004E6D43" w:rsidP="00DF77B1">
            <w:pPr>
              <w:pStyle w:val="Tabletext10"/>
            </w:pPr>
            <w:r w:rsidRPr="00DF77B1">
              <w:t>UN00002998</w:t>
            </w:r>
          </w:p>
        </w:tc>
        <w:tc>
          <w:tcPr>
            <w:tcW w:w="680" w:type="dxa"/>
            <w:shd w:val="clear" w:color="auto" w:fill="F2F2F2" w:themeFill="background1" w:themeFillShade="F2"/>
            <w:noWrap/>
            <w:tcMar>
              <w:left w:w="85" w:type="dxa"/>
              <w:right w:w="85" w:type="dxa"/>
            </w:tcMar>
            <w:hideMark/>
          </w:tcPr>
          <w:p w14:paraId="71657B61" w14:textId="77777777" w:rsidR="004E6D43" w:rsidRPr="00DF77B1" w:rsidRDefault="004E6D43" w:rsidP="00DF77B1">
            <w:pPr>
              <w:pStyle w:val="Tabletext10"/>
              <w:jc w:val="center"/>
              <w:rPr>
                <w:b/>
                <w:bCs/>
              </w:rPr>
            </w:pPr>
            <w:r w:rsidRPr="00DF77B1">
              <w:rPr>
                <w:b/>
                <w:bCs/>
              </w:rPr>
              <w:t>ASCC</w:t>
            </w:r>
          </w:p>
        </w:tc>
        <w:tc>
          <w:tcPr>
            <w:tcW w:w="3232" w:type="dxa"/>
            <w:shd w:val="clear" w:color="auto" w:fill="F2F2F2" w:themeFill="background1" w:themeFillShade="F2"/>
            <w:noWrap/>
            <w:tcMar>
              <w:left w:w="85" w:type="dxa"/>
              <w:right w:w="85" w:type="dxa"/>
            </w:tcMar>
            <w:hideMark/>
          </w:tcPr>
          <w:p w14:paraId="5D3B3B49" w14:textId="77777777" w:rsidR="004E6D43" w:rsidRPr="00DF77B1" w:rsidRDefault="004E6D43" w:rsidP="00DF77B1">
            <w:pPr>
              <w:pStyle w:val="Tabletext10"/>
            </w:pPr>
            <w:r w:rsidRPr="00DF77B1">
              <w:t>Party. URI. Communication</w:t>
            </w:r>
          </w:p>
        </w:tc>
        <w:tc>
          <w:tcPr>
            <w:tcW w:w="4139" w:type="dxa"/>
            <w:shd w:val="clear" w:color="auto" w:fill="F2F2F2" w:themeFill="background1" w:themeFillShade="F2"/>
            <w:tcMar>
              <w:left w:w="85" w:type="dxa"/>
              <w:right w:w="85" w:type="dxa"/>
            </w:tcMar>
            <w:hideMark/>
          </w:tcPr>
          <w:p w14:paraId="445E53E2" w14:textId="77777777" w:rsidR="004E6D43" w:rsidRPr="00DF77B1" w:rsidRDefault="004E6D43" w:rsidP="00DF77B1">
            <w:pPr>
              <w:pStyle w:val="Tabletext10"/>
            </w:pPr>
            <w:r w:rsidRPr="00DF77B1">
              <w:t>A Uniform Resource Identifier (URI) communication for this party, such as a web or email address.</w:t>
            </w:r>
          </w:p>
        </w:tc>
      </w:tr>
      <w:tr w:rsidR="004E6D43" w:rsidRPr="00DF77B1" w14:paraId="470CCCF9" w14:textId="77777777" w:rsidTr="00011459">
        <w:trPr>
          <w:cantSplit/>
        </w:trPr>
        <w:tc>
          <w:tcPr>
            <w:tcW w:w="397" w:type="dxa"/>
            <w:shd w:val="clear" w:color="auto" w:fill="F2F2F2" w:themeFill="background1" w:themeFillShade="F2"/>
            <w:tcMar>
              <w:left w:w="85" w:type="dxa"/>
              <w:right w:w="85" w:type="dxa"/>
            </w:tcMar>
          </w:tcPr>
          <w:p w14:paraId="7ECE24AB" w14:textId="4A927F96" w:rsidR="004E6D43" w:rsidRPr="00DF77B1" w:rsidRDefault="004E6D43" w:rsidP="004E6D43">
            <w:pPr>
              <w:pStyle w:val="Tabletext10"/>
              <w:jc w:val="center"/>
            </w:pPr>
            <w:r>
              <w:rPr>
                <w:rFonts w:hint="eastAsia"/>
              </w:rPr>
              <w:t>2</w:t>
            </w:r>
            <w:r>
              <w:t>8</w:t>
            </w:r>
          </w:p>
        </w:tc>
        <w:tc>
          <w:tcPr>
            <w:tcW w:w="1418" w:type="dxa"/>
            <w:shd w:val="clear" w:color="auto" w:fill="F2F2F2" w:themeFill="background1" w:themeFillShade="F2"/>
            <w:noWrap/>
            <w:tcMar>
              <w:left w:w="85" w:type="dxa"/>
              <w:right w:w="85" w:type="dxa"/>
            </w:tcMar>
            <w:hideMark/>
          </w:tcPr>
          <w:p w14:paraId="223BEFC1" w14:textId="104D4148" w:rsidR="004E6D43" w:rsidRPr="00DF77B1" w:rsidRDefault="004E6D43" w:rsidP="00DF77B1">
            <w:pPr>
              <w:pStyle w:val="Tabletext10"/>
            </w:pPr>
            <w:r w:rsidRPr="00DF77B1">
              <w:t>UN00003000</w:t>
            </w:r>
          </w:p>
        </w:tc>
        <w:tc>
          <w:tcPr>
            <w:tcW w:w="680" w:type="dxa"/>
            <w:shd w:val="clear" w:color="auto" w:fill="F2F2F2" w:themeFill="background1" w:themeFillShade="F2"/>
            <w:noWrap/>
            <w:tcMar>
              <w:left w:w="85" w:type="dxa"/>
              <w:right w:w="85" w:type="dxa"/>
            </w:tcMar>
            <w:hideMark/>
          </w:tcPr>
          <w:p w14:paraId="706988EA" w14:textId="77777777" w:rsidR="004E6D43" w:rsidRPr="00DF77B1" w:rsidRDefault="004E6D43" w:rsidP="00DF77B1">
            <w:pPr>
              <w:pStyle w:val="Tabletext10"/>
              <w:jc w:val="center"/>
              <w:rPr>
                <w:b/>
                <w:bCs/>
              </w:rPr>
            </w:pPr>
            <w:r w:rsidRPr="00DF77B1">
              <w:rPr>
                <w:b/>
                <w:bCs/>
              </w:rPr>
              <w:t>ASCC</w:t>
            </w:r>
          </w:p>
        </w:tc>
        <w:tc>
          <w:tcPr>
            <w:tcW w:w="3232" w:type="dxa"/>
            <w:shd w:val="clear" w:color="auto" w:fill="F2F2F2" w:themeFill="background1" w:themeFillShade="F2"/>
            <w:noWrap/>
            <w:tcMar>
              <w:left w:w="85" w:type="dxa"/>
              <w:right w:w="85" w:type="dxa"/>
            </w:tcMar>
            <w:hideMark/>
          </w:tcPr>
          <w:p w14:paraId="1BB675FE" w14:textId="77777777" w:rsidR="004E6D43" w:rsidRPr="00DF77B1" w:rsidRDefault="004E6D43" w:rsidP="00DF77B1">
            <w:pPr>
              <w:pStyle w:val="Tabletext10"/>
            </w:pPr>
            <w:r w:rsidRPr="00DF77B1">
              <w:t>Party. Associated. Party</w:t>
            </w:r>
          </w:p>
        </w:tc>
        <w:tc>
          <w:tcPr>
            <w:tcW w:w="4139" w:type="dxa"/>
            <w:shd w:val="clear" w:color="auto" w:fill="F2F2F2" w:themeFill="background1" w:themeFillShade="F2"/>
            <w:tcMar>
              <w:left w:w="85" w:type="dxa"/>
              <w:right w:w="85" w:type="dxa"/>
            </w:tcMar>
            <w:hideMark/>
          </w:tcPr>
          <w:p w14:paraId="41D943DA" w14:textId="77777777" w:rsidR="004E6D43" w:rsidRPr="00DF77B1" w:rsidRDefault="004E6D43" w:rsidP="00DF77B1">
            <w:pPr>
              <w:pStyle w:val="Tabletext10"/>
            </w:pPr>
            <w:r w:rsidRPr="00DF77B1">
              <w:t>A party associated with this party, such as a local agent of a shipping line.</w:t>
            </w:r>
          </w:p>
        </w:tc>
      </w:tr>
      <w:tr w:rsidR="004E6D43" w:rsidRPr="00DF77B1" w14:paraId="786C720D" w14:textId="77777777" w:rsidTr="00011459">
        <w:trPr>
          <w:cantSplit/>
          <w:trHeight w:val="96"/>
        </w:trPr>
        <w:tc>
          <w:tcPr>
            <w:tcW w:w="397" w:type="dxa"/>
            <w:shd w:val="clear" w:color="auto" w:fill="F2F2F2" w:themeFill="background1" w:themeFillShade="F2"/>
            <w:tcMar>
              <w:left w:w="85" w:type="dxa"/>
              <w:right w:w="85" w:type="dxa"/>
            </w:tcMar>
          </w:tcPr>
          <w:p w14:paraId="510A7D6B" w14:textId="2E7A03A9" w:rsidR="004E6D43" w:rsidRPr="00DF77B1" w:rsidRDefault="004E6D43" w:rsidP="004E6D43">
            <w:pPr>
              <w:pStyle w:val="Tabletext10"/>
              <w:jc w:val="center"/>
            </w:pPr>
            <w:r>
              <w:rPr>
                <w:rFonts w:hint="eastAsia"/>
              </w:rPr>
              <w:t>2</w:t>
            </w:r>
            <w:r>
              <w:t>9</w:t>
            </w:r>
          </w:p>
        </w:tc>
        <w:tc>
          <w:tcPr>
            <w:tcW w:w="1418" w:type="dxa"/>
            <w:shd w:val="clear" w:color="auto" w:fill="F2F2F2" w:themeFill="background1" w:themeFillShade="F2"/>
            <w:noWrap/>
            <w:tcMar>
              <w:left w:w="85" w:type="dxa"/>
              <w:right w:w="85" w:type="dxa"/>
            </w:tcMar>
            <w:hideMark/>
          </w:tcPr>
          <w:p w14:paraId="53477915" w14:textId="4561B932" w:rsidR="004E6D43" w:rsidRPr="00DF77B1" w:rsidRDefault="004E6D43" w:rsidP="00DF77B1">
            <w:pPr>
              <w:pStyle w:val="Tabletext10"/>
            </w:pPr>
            <w:r w:rsidRPr="00DF77B1">
              <w:t>UN00008451</w:t>
            </w:r>
          </w:p>
        </w:tc>
        <w:tc>
          <w:tcPr>
            <w:tcW w:w="680" w:type="dxa"/>
            <w:shd w:val="clear" w:color="auto" w:fill="F2F2F2" w:themeFill="background1" w:themeFillShade="F2"/>
            <w:noWrap/>
            <w:tcMar>
              <w:left w:w="85" w:type="dxa"/>
              <w:right w:w="85" w:type="dxa"/>
            </w:tcMar>
            <w:hideMark/>
          </w:tcPr>
          <w:p w14:paraId="77FD0061" w14:textId="77777777" w:rsidR="004E6D43" w:rsidRPr="00DF77B1" w:rsidRDefault="004E6D43" w:rsidP="00DF77B1">
            <w:pPr>
              <w:pStyle w:val="Tabletext10"/>
              <w:jc w:val="center"/>
              <w:rPr>
                <w:b/>
                <w:bCs/>
              </w:rPr>
            </w:pPr>
            <w:r w:rsidRPr="00DF77B1">
              <w:rPr>
                <w:b/>
                <w:bCs/>
              </w:rPr>
              <w:t>ASCC</w:t>
            </w:r>
          </w:p>
        </w:tc>
        <w:tc>
          <w:tcPr>
            <w:tcW w:w="3232" w:type="dxa"/>
            <w:shd w:val="clear" w:color="auto" w:fill="F2F2F2" w:themeFill="background1" w:themeFillShade="F2"/>
            <w:noWrap/>
            <w:tcMar>
              <w:left w:w="85" w:type="dxa"/>
              <w:right w:w="85" w:type="dxa"/>
            </w:tcMar>
            <w:hideMark/>
          </w:tcPr>
          <w:p w14:paraId="40047CB4" w14:textId="77777777" w:rsidR="004E6D43" w:rsidRPr="00DF77B1" w:rsidRDefault="004E6D43" w:rsidP="00DF77B1">
            <w:pPr>
              <w:pStyle w:val="Tabletext10"/>
            </w:pPr>
            <w:r w:rsidRPr="00DF77B1">
              <w:t>Party. Parent. Party</w:t>
            </w:r>
          </w:p>
        </w:tc>
        <w:tc>
          <w:tcPr>
            <w:tcW w:w="4139" w:type="dxa"/>
            <w:shd w:val="clear" w:color="auto" w:fill="F2F2F2" w:themeFill="background1" w:themeFillShade="F2"/>
            <w:tcMar>
              <w:left w:w="85" w:type="dxa"/>
              <w:right w:w="85" w:type="dxa"/>
            </w:tcMar>
            <w:hideMark/>
          </w:tcPr>
          <w:p w14:paraId="0730DBC9" w14:textId="77777777" w:rsidR="004E6D43" w:rsidRPr="00DF77B1" w:rsidRDefault="004E6D43" w:rsidP="00DF77B1">
            <w:pPr>
              <w:pStyle w:val="Tabletext10"/>
            </w:pPr>
            <w:r w:rsidRPr="00DF77B1">
              <w:t>A party that is a parent of this party.</w:t>
            </w:r>
          </w:p>
        </w:tc>
      </w:tr>
    </w:tbl>
    <w:p w14:paraId="38ED8F1C" w14:textId="0C97FDE4" w:rsidR="00DF77B1" w:rsidRPr="00DF77B1" w:rsidRDefault="00DF77B1" w:rsidP="0075116F"/>
    <w:p w14:paraId="3DF3C9B4" w14:textId="77777777" w:rsidR="00DF77B1" w:rsidRPr="0075116F" w:rsidRDefault="00DF77B1" w:rsidP="0075116F"/>
    <w:p w14:paraId="63376AAA" w14:textId="3E19A140" w:rsidR="0075116F" w:rsidRDefault="0075116F" w:rsidP="0075116F">
      <w:pPr>
        <w:pStyle w:val="51"/>
        <w:rPr>
          <w:lang w:val="en-US"/>
        </w:rPr>
      </w:pPr>
      <w:r>
        <w:rPr>
          <w:rFonts w:hint="eastAsia"/>
          <w:lang w:val="en-US"/>
        </w:rPr>
        <w:t>D</w:t>
      </w:r>
      <w:r>
        <w:rPr>
          <w:lang w:val="en-US"/>
        </w:rPr>
        <w:t>ata elements</w:t>
      </w:r>
    </w:p>
    <w:p w14:paraId="784BEF0F" w14:textId="77777777" w:rsidR="000F10F2" w:rsidRPr="000F10F2" w:rsidRDefault="000F10F2" w:rsidP="000F10F2">
      <w:pPr>
        <w:rPr>
          <w:lang w:val="en-US"/>
        </w:rPr>
      </w:pPr>
    </w:p>
    <w:p w14:paraId="4AF3DF49" w14:textId="23A64E61" w:rsidR="0073064B" w:rsidRDefault="000F10F2" w:rsidP="000F10F2">
      <w:pPr>
        <w:pStyle w:val="Tabletitle"/>
        <w:rPr>
          <w:lang w:val="en-US"/>
        </w:rPr>
      </w:pPr>
      <w:r>
        <w:rPr>
          <w:lang w:val="en-US"/>
        </w:rPr>
        <w:t>Table </w:t>
      </w:r>
      <w:r w:rsidRPr="000F10F2">
        <w:rPr>
          <w:lang w:val="en-US"/>
        </w:rPr>
        <w:fldChar w:fldCharType="begin"/>
      </w:r>
      <w:r w:rsidRPr="000F10F2">
        <w:rPr>
          <w:lang w:val="en-US"/>
        </w:rPr>
        <w:instrText xml:space="preserve"> IF </w:instrText>
      </w:r>
      <w:r w:rsidRPr="000F10F2">
        <w:rPr>
          <w:lang w:val="en-US"/>
        </w:rPr>
        <w:fldChar w:fldCharType="begin"/>
      </w:r>
      <w:r w:rsidRPr="000F10F2">
        <w:rPr>
          <w:lang w:val="en-US"/>
        </w:rPr>
        <w:instrText xml:space="preserve">SEQ aaa \c </w:instrText>
      </w:r>
      <w:r w:rsidRPr="000F10F2">
        <w:rPr>
          <w:lang w:val="en-US"/>
        </w:rPr>
        <w:fldChar w:fldCharType="separate"/>
      </w:r>
      <w:r>
        <w:rPr>
          <w:noProof/>
          <w:lang w:val="en-US"/>
        </w:rPr>
        <w:instrText>0</w:instrText>
      </w:r>
      <w:r w:rsidRPr="000F10F2">
        <w:rPr>
          <w:lang w:val="en-US"/>
        </w:rPr>
        <w:fldChar w:fldCharType="end"/>
      </w:r>
      <w:r w:rsidRPr="000F10F2">
        <w:rPr>
          <w:lang w:val="en-US"/>
        </w:rPr>
        <w:instrText xml:space="preserve"> &gt;= 1 "</w:instrText>
      </w:r>
      <w:r w:rsidRPr="000F10F2">
        <w:rPr>
          <w:lang w:val="en-US"/>
        </w:rPr>
        <w:fldChar w:fldCharType="begin"/>
      </w:r>
      <w:r w:rsidRPr="000F10F2">
        <w:rPr>
          <w:lang w:val="en-US"/>
        </w:rPr>
        <w:instrText xml:space="preserve">SEQ aaa \c \* ALPHABETIC </w:instrText>
      </w:r>
      <w:r w:rsidRPr="000F10F2">
        <w:rPr>
          <w:lang w:val="en-US"/>
        </w:rPr>
        <w:fldChar w:fldCharType="separate"/>
      </w:r>
      <w:r w:rsidRPr="000F10F2">
        <w:rPr>
          <w:lang w:val="en-US"/>
        </w:rPr>
        <w:instrText>A</w:instrText>
      </w:r>
      <w:r w:rsidRPr="000F10F2">
        <w:rPr>
          <w:lang w:val="en-US"/>
        </w:rPr>
        <w:fldChar w:fldCharType="end"/>
      </w:r>
      <w:r w:rsidRPr="000F10F2">
        <w:rPr>
          <w:lang w:val="en-US"/>
        </w:rPr>
        <w:instrText xml:space="preserve">." "" </w:instrText>
      </w:r>
      <w:r w:rsidRPr="000F10F2">
        <w:rPr>
          <w:lang w:val="en-US"/>
        </w:rPr>
        <w:fldChar w:fldCharType="end"/>
      </w:r>
      <w:r w:rsidRPr="000F10F2">
        <w:rPr>
          <w:lang w:val="en-US"/>
        </w:rPr>
        <w:fldChar w:fldCharType="begin"/>
      </w:r>
      <w:r w:rsidRPr="000F10F2">
        <w:rPr>
          <w:lang w:val="en-US"/>
        </w:rPr>
        <w:instrText xml:space="preserve">SEQ Table </w:instrText>
      </w:r>
      <w:r w:rsidRPr="000F10F2">
        <w:rPr>
          <w:lang w:val="en-US"/>
        </w:rPr>
        <w:fldChar w:fldCharType="separate"/>
      </w:r>
      <w:r>
        <w:rPr>
          <w:noProof/>
          <w:lang w:val="en-US"/>
        </w:rPr>
        <w:t>25</w:t>
      </w:r>
      <w:r w:rsidRPr="000F10F2">
        <w:rPr>
          <w:lang w:val="en-US"/>
        </w:rPr>
        <w:fldChar w:fldCharType="end"/>
      </w:r>
      <w:r>
        <w:rPr>
          <w:lang w:val="en-US"/>
        </w:rPr>
        <w:t> — Customer Type</w:t>
      </w:r>
    </w:p>
    <w:tbl>
      <w:tblPr>
        <w:tblW w:w="9758" w:type="dxa"/>
        <w:tblInd w:w="1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7"/>
        <w:gridCol w:w="411"/>
        <w:gridCol w:w="1431"/>
        <w:gridCol w:w="1074"/>
        <w:gridCol w:w="5716"/>
        <w:gridCol w:w="709"/>
      </w:tblGrid>
      <w:tr w:rsidR="00EB53B2" w:rsidRPr="00DD7069" w14:paraId="72E0DE38" w14:textId="77777777" w:rsidTr="00EB53B2">
        <w:trPr>
          <w:cantSplit/>
        </w:trPr>
        <w:tc>
          <w:tcPr>
            <w:tcW w:w="417" w:type="dxa"/>
            <w:shd w:val="clear" w:color="auto" w:fill="D9D9D9" w:themeFill="background1" w:themeFillShade="D9"/>
          </w:tcPr>
          <w:p w14:paraId="41792E15" w14:textId="77777777" w:rsidR="00EB53B2" w:rsidRPr="00DD7069" w:rsidRDefault="00EB53B2" w:rsidP="00DD7069">
            <w:pPr>
              <w:pStyle w:val="Tabletext10"/>
              <w:jc w:val="center"/>
              <w:rPr>
                <w:b/>
                <w:bCs/>
                <w:lang w:val="en-US" w:eastAsia="de-DE"/>
              </w:rPr>
            </w:pPr>
          </w:p>
        </w:tc>
        <w:tc>
          <w:tcPr>
            <w:tcW w:w="411" w:type="dxa"/>
            <w:shd w:val="clear" w:color="auto" w:fill="D9D9D9" w:themeFill="background1" w:themeFillShade="D9"/>
            <w:tcMar>
              <w:left w:w="85" w:type="dxa"/>
              <w:right w:w="85" w:type="dxa"/>
            </w:tcMar>
            <w:vAlign w:val="center"/>
          </w:tcPr>
          <w:p w14:paraId="21AD9B35" w14:textId="540AE828" w:rsidR="00EB53B2" w:rsidRPr="00DD7069" w:rsidRDefault="00EB53B2" w:rsidP="00DD7069">
            <w:pPr>
              <w:pStyle w:val="Tabletext10"/>
              <w:jc w:val="center"/>
              <w:rPr>
                <w:rFonts w:eastAsiaTheme="minorEastAsia" w:cs="Cambria"/>
                <w:b/>
                <w:bCs/>
                <w:color w:val="000000"/>
                <w:szCs w:val="20"/>
                <w:lang w:val="en-US" w:eastAsia="de-DE"/>
              </w:rPr>
            </w:pPr>
            <w:r w:rsidRPr="00DD7069">
              <w:rPr>
                <w:b/>
                <w:bCs/>
                <w:lang w:val="en-US" w:eastAsia="de-DE"/>
              </w:rPr>
              <w:t>No</w:t>
            </w:r>
          </w:p>
        </w:tc>
        <w:tc>
          <w:tcPr>
            <w:tcW w:w="1431" w:type="dxa"/>
            <w:shd w:val="clear" w:color="auto" w:fill="D9D9D9" w:themeFill="background1" w:themeFillShade="D9"/>
            <w:tcMar>
              <w:left w:w="85" w:type="dxa"/>
              <w:right w:w="85" w:type="dxa"/>
            </w:tcMar>
            <w:vAlign w:val="center"/>
          </w:tcPr>
          <w:p w14:paraId="1C27FFB8" w14:textId="702855B9" w:rsidR="00EB53B2" w:rsidRPr="00DD7069" w:rsidRDefault="00EB53B2" w:rsidP="00DD7069">
            <w:pPr>
              <w:pStyle w:val="Tabletext10"/>
              <w:jc w:val="center"/>
              <w:rPr>
                <w:rFonts w:eastAsiaTheme="minorEastAsia" w:cs="Cambria"/>
                <w:b/>
                <w:bCs/>
                <w:color w:val="000000"/>
                <w:szCs w:val="20"/>
                <w:lang w:val="en-US" w:eastAsia="de-DE"/>
              </w:rPr>
            </w:pPr>
            <w:r w:rsidRPr="00DD7069">
              <w:rPr>
                <w:b/>
                <w:bCs/>
                <w:lang w:val="en-US" w:eastAsia="de-DE"/>
              </w:rPr>
              <w:t>Data element name</w:t>
            </w:r>
          </w:p>
        </w:tc>
        <w:tc>
          <w:tcPr>
            <w:tcW w:w="1074" w:type="dxa"/>
            <w:shd w:val="clear" w:color="auto" w:fill="D9D9D9" w:themeFill="background1" w:themeFillShade="D9"/>
            <w:tcMar>
              <w:left w:w="85" w:type="dxa"/>
              <w:right w:w="85" w:type="dxa"/>
            </w:tcMar>
          </w:tcPr>
          <w:p w14:paraId="458A09EA" w14:textId="566D8847" w:rsidR="00EB53B2" w:rsidRPr="00DD7069" w:rsidRDefault="00EB53B2" w:rsidP="00DD7069">
            <w:pPr>
              <w:pStyle w:val="Tabletext10"/>
              <w:jc w:val="center"/>
              <w:rPr>
                <w:rFonts w:eastAsiaTheme="minorEastAsia" w:cs="Cambria"/>
                <w:b/>
                <w:bCs/>
                <w:color w:val="000000"/>
                <w:szCs w:val="20"/>
                <w:lang w:val="en-US" w:eastAsia="de-DE"/>
              </w:rPr>
            </w:pPr>
            <w:r w:rsidRPr="00DD7069">
              <w:rPr>
                <w:b/>
                <w:bCs/>
                <w:lang w:val="en-US" w:eastAsia="de-DE"/>
              </w:rPr>
              <w:t>Semantic data type</w:t>
            </w:r>
          </w:p>
        </w:tc>
        <w:tc>
          <w:tcPr>
            <w:tcW w:w="5716" w:type="dxa"/>
            <w:shd w:val="clear" w:color="auto" w:fill="D9D9D9" w:themeFill="background1" w:themeFillShade="D9"/>
            <w:tcMar>
              <w:left w:w="85" w:type="dxa"/>
              <w:right w:w="85" w:type="dxa"/>
            </w:tcMar>
            <w:vAlign w:val="center"/>
          </w:tcPr>
          <w:p w14:paraId="31692268" w14:textId="4311DF30" w:rsidR="00EB53B2" w:rsidRPr="00DD7069" w:rsidRDefault="00EB53B2" w:rsidP="00DD7069">
            <w:pPr>
              <w:pStyle w:val="Tabletext10"/>
              <w:jc w:val="center"/>
              <w:rPr>
                <w:rFonts w:eastAsiaTheme="minorEastAsia" w:cs="Cambria"/>
                <w:b/>
                <w:bCs/>
                <w:color w:val="000000"/>
                <w:szCs w:val="20"/>
                <w:lang w:val="en-US" w:eastAsia="de-DE"/>
              </w:rPr>
            </w:pPr>
            <w:r w:rsidRPr="00DD7069">
              <w:rPr>
                <w:b/>
                <w:bCs/>
                <w:lang w:val="en-US" w:eastAsia="de-DE"/>
              </w:rPr>
              <w:t>Description</w:t>
            </w:r>
          </w:p>
        </w:tc>
        <w:tc>
          <w:tcPr>
            <w:tcW w:w="709" w:type="dxa"/>
            <w:shd w:val="clear" w:color="auto" w:fill="D9D9D9" w:themeFill="background1" w:themeFillShade="D9"/>
            <w:tcMar>
              <w:left w:w="0" w:type="dxa"/>
              <w:right w:w="0" w:type="dxa"/>
            </w:tcMar>
            <w:vAlign w:val="center"/>
          </w:tcPr>
          <w:p w14:paraId="2959BE28" w14:textId="5F01D38C" w:rsidR="00EB53B2" w:rsidRPr="00DD7069" w:rsidRDefault="00EB53B2" w:rsidP="00DD7069">
            <w:pPr>
              <w:pStyle w:val="Tabletext10"/>
              <w:jc w:val="center"/>
              <w:rPr>
                <w:rFonts w:eastAsiaTheme="minorEastAsia" w:cs="Cambria"/>
                <w:b/>
                <w:bCs/>
                <w:color w:val="000000"/>
                <w:szCs w:val="20"/>
                <w:lang w:val="en-US" w:eastAsia="de-DE"/>
              </w:rPr>
            </w:pPr>
            <w:r>
              <w:rPr>
                <w:b/>
                <w:bCs/>
              </w:rPr>
              <w:t>Use</w:t>
            </w:r>
          </w:p>
        </w:tc>
      </w:tr>
      <w:tr w:rsidR="00EB53B2" w:rsidRPr="00DD7069" w14:paraId="314D7249" w14:textId="77777777" w:rsidTr="00EB53B2">
        <w:trPr>
          <w:cantSplit/>
        </w:trPr>
        <w:tc>
          <w:tcPr>
            <w:tcW w:w="417" w:type="dxa"/>
          </w:tcPr>
          <w:p w14:paraId="010BCC76" w14:textId="77777777" w:rsidR="00EB53B2" w:rsidRPr="00DD7069" w:rsidRDefault="00EB53B2" w:rsidP="00DD7069">
            <w:pPr>
              <w:pStyle w:val="Tabletext10"/>
              <w:jc w:val="center"/>
              <w:rPr>
                <w:rFonts w:eastAsiaTheme="minorEastAsia" w:cs="Cambria"/>
                <w:color w:val="000000"/>
                <w:szCs w:val="20"/>
                <w:lang w:val="en-US" w:eastAsia="de-DE"/>
              </w:rPr>
            </w:pPr>
          </w:p>
        </w:tc>
        <w:tc>
          <w:tcPr>
            <w:tcW w:w="411" w:type="dxa"/>
            <w:tcMar>
              <w:left w:w="85" w:type="dxa"/>
              <w:right w:w="85" w:type="dxa"/>
            </w:tcMar>
          </w:tcPr>
          <w:p w14:paraId="77221E63" w14:textId="60E9B684" w:rsidR="00EB53B2" w:rsidRPr="00DD7069" w:rsidRDefault="00EB53B2" w:rsidP="00DD7069">
            <w:pPr>
              <w:pStyle w:val="Tabletext10"/>
              <w:jc w:val="center"/>
              <w:rPr>
                <w:rFonts w:eastAsiaTheme="minorEastAsia" w:cs="Cambria"/>
                <w:color w:val="000000"/>
                <w:szCs w:val="20"/>
                <w:lang w:val="en-US" w:eastAsia="de-DE"/>
              </w:rPr>
            </w:pPr>
            <w:r w:rsidRPr="00DD7069">
              <w:rPr>
                <w:rFonts w:eastAsiaTheme="minorEastAsia" w:cs="Cambria"/>
                <w:color w:val="000000"/>
                <w:szCs w:val="20"/>
                <w:lang w:val="en-US" w:eastAsia="de-DE"/>
              </w:rPr>
              <w:t>1</w:t>
            </w:r>
          </w:p>
        </w:tc>
        <w:tc>
          <w:tcPr>
            <w:tcW w:w="1431" w:type="dxa"/>
            <w:tcMar>
              <w:left w:w="85" w:type="dxa"/>
              <w:right w:w="85" w:type="dxa"/>
            </w:tcMar>
          </w:tcPr>
          <w:p w14:paraId="72F4B113" w14:textId="598EF9FE" w:rsidR="00EB53B2" w:rsidRPr="00DD7069" w:rsidRDefault="00EB53B2" w:rsidP="00DD7069">
            <w:pPr>
              <w:pStyle w:val="Tabletext10"/>
              <w:rPr>
                <w:rFonts w:eastAsiaTheme="minorEastAsia" w:cs="Cambria"/>
                <w:color w:val="000000"/>
                <w:szCs w:val="20"/>
                <w:lang w:val="en-US" w:eastAsia="de-DE"/>
              </w:rPr>
            </w:pPr>
            <w:r w:rsidRPr="00DD7069">
              <w:rPr>
                <w:rFonts w:eastAsiaTheme="minorEastAsia" w:cs="Cambria"/>
                <w:color w:val="000000"/>
                <w:szCs w:val="20"/>
                <w:lang w:val="en-US" w:eastAsia="de-DE"/>
              </w:rPr>
              <w:t>Customer</w:t>
            </w:r>
            <w:r>
              <w:rPr>
                <w:rFonts w:eastAsiaTheme="minorEastAsia" w:cs="Cambria"/>
                <w:color w:val="000000"/>
                <w:szCs w:val="20"/>
                <w:lang w:val="en-US" w:eastAsia="de-DE"/>
              </w:rPr>
              <w:t xml:space="preserve"> </w:t>
            </w:r>
            <w:r w:rsidRPr="00DD7069">
              <w:rPr>
                <w:rFonts w:eastAsiaTheme="minorEastAsia" w:cs="Cambria"/>
                <w:color w:val="000000"/>
                <w:szCs w:val="20"/>
                <w:lang w:val="en-US" w:eastAsia="de-DE"/>
              </w:rPr>
              <w:t>Type</w:t>
            </w:r>
            <w:r>
              <w:rPr>
                <w:rFonts w:eastAsiaTheme="minorEastAsia" w:cs="Cambria"/>
                <w:color w:val="000000"/>
                <w:szCs w:val="20"/>
                <w:lang w:val="en-US" w:eastAsia="de-DE"/>
              </w:rPr>
              <w:t xml:space="preserve"> </w:t>
            </w:r>
            <w:r w:rsidRPr="00DD7069">
              <w:rPr>
                <w:rFonts w:eastAsiaTheme="minorEastAsia" w:cs="Cambria"/>
                <w:color w:val="000000"/>
                <w:szCs w:val="20"/>
                <w:lang w:val="en-US" w:eastAsia="de-DE"/>
              </w:rPr>
              <w:t>ID</w:t>
            </w:r>
          </w:p>
        </w:tc>
        <w:tc>
          <w:tcPr>
            <w:tcW w:w="1074" w:type="dxa"/>
            <w:tcMar>
              <w:left w:w="85" w:type="dxa"/>
              <w:right w:w="85" w:type="dxa"/>
            </w:tcMar>
          </w:tcPr>
          <w:p w14:paraId="303A2282" w14:textId="3F074C6B" w:rsidR="00EB53B2" w:rsidRPr="00DD7069" w:rsidRDefault="00EB53B2" w:rsidP="000F10F2">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Identifier</w:t>
            </w:r>
          </w:p>
        </w:tc>
        <w:tc>
          <w:tcPr>
            <w:tcW w:w="5716" w:type="dxa"/>
            <w:tcMar>
              <w:left w:w="85" w:type="dxa"/>
              <w:right w:w="85" w:type="dxa"/>
            </w:tcMar>
          </w:tcPr>
          <w:p w14:paraId="414AB1C3" w14:textId="5A3569C5" w:rsidR="00EB53B2" w:rsidRPr="00DD7069" w:rsidRDefault="00EB53B2" w:rsidP="00DD7069">
            <w:pPr>
              <w:pStyle w:val="Tabletext10"/>
              <w:rPr>
                <w:rFonts w:eastAsiaTheme="minorEastAsia" w:cs="Cambria"/>
                <w:color w:val="000000"/>
                <w:szCs w:val="20"/>
                <w:lang w:val="en-US" w:eastAsia="de-DE"/>
              </w:rPr>
            </w:pPr>
            <w:r w:rsidRPr="00DD7069">
              <w:rPr>
                <w:rFonts w:eastAsiaTheme="minorEastAsia" w:cs="Cambria"/>
                <w:color w:val="000000"/>
                <w:szCs w:val="20"/>
                <w:lang w:val="en-US" w:eastAsia="de-DE"/>
              </w:rPr>
              <w:t>Unique identifier for the customer type.</w:t>
            </w:r>
          </w:p>
        </w:tc>
        <w:tc>
          <w:tcPr>
            <w:tcW w:w="709" w:type="dxa"/>
            <w:tcMar>
              <w:left w:w="85" w:type="dxa"/>
              <w:right w:w="85" w:type="dxa"/>
            </w:tcMar>
          </w:tcPr>
          <w:p w14:paraId="69926C31" w14:textId="15F7AAB7" w:rsidR="00EB53B2" w:rsidRPr="00DD7069" w:rsidRDefault="00EB53B2" w:rsidP="00DD7069">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M</w:t>
            </w:r>
          </w:p>
        </w:tc>
      </w:tr>
      <w:tr w:rsidR="00EB53B2" w:rsidRPr="00DD7069" w14:paraId="18F1F985" w14:textId="77777777" w:rsidTr="00EB53B2">
        <w:trPr>
          <w:cantSplit/>
        </w:trPr>
        <w:tc>
          <w:tcPr>
            <w:tcW w:w="417" w:type="dxa"/>
          </w:tcPr>
          <w:p w14:paraId="3097E9C9" w14:textId="77777777" w:rsidR="00EB53B2" w:rsidRPr="00DD7069" w:rsidRDefault="00EB53B2" w:rsidP="00DD7069">
            <w:pPr>
              <w:pStyle w:val="Tabletext10"/>
              <w:jc w:val="center"/>
              <w:rPr>
                <w:rFonts w:eastAsiaTheme="minorEastAsia" w:cs="Cambria"/>
                <w:color w:val="000000"/>
                <w:szCs w:val="20"/>
                <w:lang w:val="en-US" w:eastAsia="de-DE"/>
              </w:rPr>
            </w:pPr>
          </w:p>
        </w:tc>
        <w:tc>
          <w:tcPr>
            <w:tcW w:w="411" w:type="dxa"/>
            <w:tcMar>
              <w:left w:w="85" w:type="dxa"/>
              <w:right w:w="85" w:type="dxa"/>
            </w:tcMar>
          </w:tcPr>
          <w:p w14:paraId="37B9F471" w14:textId="3CAF6A90" w:rsidR="00EB53B2" w:rsidRPr="00DD7069" w:rsidRDefault="00EB53B2" w:rsidP="00DD7069">
            <w:pPr>
              <w:pStyle w:val="Tabletext10"/>
              <w:jc w:val="center"/>
              <w:rPr>
                <w:rFonts w:eastAsiaTheme="minorEastAsia" w:cs="Cambria"/>
                <w:color w:val="000000"/>
                <w:szCs w:val="20"/>
                <w:lang w:val="en-US" w:eastAsia="de-DE"/>
              </w:rPr>
            </w:pPr>
            <w:r w:rsidRPr="00DD7069">
              <w:rPr>
                <w:rFonts w:eastAsiaTheme="minorEastAsia" w:cs="Cambria"/>
                <w:color w:val="000000"/>
                <w:szCs w:val="20"/>
                <w:lang w:val="en-US" w:eastAsia="de-DE"/>
              </w:rPr>
              <w:t>2</w:t>
            </w:r>
          </w:p>
        </w:tc>
        <w:tc>
          <w:tcPr>
            <w:tcW w:w="1431" w:type="dxa"/>
            <w:tcMar>
              <w:left w:w="85" w:type="dxa"/>
              <w:right w:w="85" w:type="dxa"/>
            </w:tcMar>
          </w:tcPr>
          <w:p w14:paraId="73E374AE" w14:textId="5E60EED7" w:rsidR="00EB53B2" w:rsidRPr="00DD7069" w:rsidRDefault="00EB53B2" w:rsidP="00DD7069">
            <w:pPr>
              <w:pStyle w:val="Tabletext10"/>
              <w:rPr>
                <w:rFonts w:eastAsiaTheme="minorEastAsia" w:cs="Cambria"/>
                <w:color w:val="000000"/>
                <w:szCs w:val="20"/>
                <w:lang w:val="en-US" w:eastAsia="de-DE"/>
              </w:rPr>
            </w:pPr>
            <w:r w:rsidRPr="00DD7069">
              <w:rPr>
                <w:rFonts w:eastAsiaTheme="minorEastAsia" w:cs="Cambria"/>
                <w:color w:val="000000"/>
                <w:szCs w:val="20"/>
                <w:lang w:val="en-US" w:eastAsia="de-DE"/>
              </w:rPr>
              <w:t>Customer</w:t>
            </w:r>
            <w:r>
              <w:rPr>
                <w:rFonts w:eastAsiaTheme="minorEastAsia" w:cs="Cambria"/>
                <w:color w:val="000000"/>
                <w:szCs w:val="20"/>
                <w:lang w:val="en-US" w:eastAsia="de-DE"/>
              </w:rPr>
              <w:t xml:space="preserve"> </w:t>
            </w:r>
            <w:r w:rsidRPr="00DD7069">
              <w:rPr>
                <w:rFonts w:eastAsiaTheme="minorEastAsia" w:cs="Cambria"/>
                <w:color w:val="000000"/>
                <w:szCs w:val="20"/>
                <w:lang w:val="en-US" w:eastAsia="de-DE"/>
              </w:rPr>
              <w:t>Type</w:t>
            </w:r>
            <w:r>
              <w:rPr>
                <w:rFonts w:eastAsiaTheme="minorEastAsia" w:cs="Cambria"/>
                <w:color w:val="000000"/>
                <w:szCs w:val="20"/>
                <w:lang w:val="en-US" w:eastAsia="de-DE"/>
              </w:rPr>
              <w:t xml:space="preserve"> </w:t>
            </w:r>
            <w:r w:rsidRPr="00DD7069">
              <w:rPr>
                <w:rFonts w:eastAsiaTheme="minorEastAsia" w:cs="Cambria"/>
                <w:color w:val="000000"/>
                <w:szCs w:val="20"/>
                <w:lang w:val="en-US" w:eastAsia="de-DE"/>
              </w:rPr>
              <w:t>Code</w:t>
            </w:r>
          </w:p>
        </w:tc>
        <w:tc>
          <w:tcPr>
            <w:tcW w:w="1074" w:type="dxa"/>
            <w:tcMar>
              <w:left w:w="85" w:type="dxa"/>
              <w:right w:w="85" w:type="dxa"/>
            </w:tcMar>
          </w:tcPr>
          <w:p w14:paraId="78002B0C" w14:textId="7931EB53" w:rsidR="00EB53B2" w:rsidRPr="00DD7069" w:rsidRDefault="00EB53B2" w:rsidP="000F10F2">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Code</w:t>
            </w:r>
          </w:p>
        </w:tc>
        <w:tc>
          <w:tcPr>
            <w:tcW w:w="5716" w:type="dxa"/>
            <w:tcMar>
              <w:left w:w="85" w:type="dxa"/>
              <w:right w:w="85" w:type="dxa"/>
            </w:tcMar>
          </w:tcPr>
          <w:p w14:paraId="0DA2D0F6" w14:textId="77777777" w:rsidR="00EB53B2" w:rsidRPr="00DD7069" w:rsidRDefault="00EB53B2" w:rsidP="00DD7069">
            <w:pPr>
              <w:pStyle w:val="Tabletext10"/>
              <w:rPr>
                <w:rFonts w:eastAsiaTheme="minorEastAsia" w:cs="Cambria"/>
                <w:color w:val="000000"/>
                <w:szCs w:val="20"/>
                <w:lang w:val="en-US" w:eastAsia="de-DE"/>
              </w:rPr>
            </w:pPr>
            <w:r w:rsidRPr="00DD7069">
              <w:rPr>
                <w:rFonts w:eastAsiaTheme="minorEastAsia" w:cs="Cambria"/>
                <w:color w:val="000000"/>
                <w:szCs w:val="20"/>
                <w:lang w:val="en-US" w:eastAsia="de-DE"/>
              </w:rPr>
              <w:t>Code for the customer type.</w:t>
            </w:r>
          </w:p>
          <w:p w14:paraId="3A3722DE" w14:textId="77777777" w:rsidR="00EB53B2" w:rsidRPr="00DD7069" w:rsidRDefault="00EB53B2" w:rsidP="00DD7069">
            <w:pPr>
              <w:pStyle w:val="Tabletext10"/>
              <w:rPr>
                <w:rFonts w:eastAsiaTheme="minorEastAsia" w:cs="Cambria"/>
                <w:color w:val="000000"/>
                <w:szCs w:val="20"/>
                <w:lang w:val="en-US" w:eastAsia="de-DE"/>
              </w:rPr>
            </w:pPr>
            <w:r w:rsidRPr="00DD7069">
              <w:rPr>
                <w:rFonts w:eastAsiaTheme="minorEastAsia" w:cs="Cambria"/>
                <w:color w:val="000000"/>
                <w:szCs w:val="20"/>
                <w:lang w:val="en-US" w:eastAsia="de-DE"/>
              </w:rPr>
              <w:t xml:space="preserve">EXAMPLE 004 is a platinum customer, 005 is a gold customer, 006 is a silver customer. </w:t>
            </w:r>
            <w:proofErr w:type="spellStart"/>
            <w:r w:rsidRPr="00DD7069">
              <w:rPr>
                <w:rFonts w:eastAsiaTheme="minorEastAsia" w:cs="Cambria"/>
                <w:color w:val="000000"/>
                <w:szCs w:val="20"/>
                <w:lang w:val="en-US" w:eastAsia="de-DE"/>
              </w:rPr>
              <w:t>Customer_Type_Code</w:t>
            </w:r>
            <w:proofErr w:type="spellEnd"/>
            <w:r w:rsidRPr="00DD7069">
              <w:rPr>
                <w:rFonts w:eastAsiaTheme="minorEastAsia" w:cs="Cambria"/>
                <w:color w:val="000000"/>
                <w:szCs w:val="20"/>
                <w:lang w:val="en-US" w:eastAsia="de-DE"/>
              </w:rPr>
              <w:t xml:space="preserve"> and </w:t>
            </w:r>
            <w:proofErr w:type="spellStart"/>
            <w:r w:rsidRPr="00DD7069">
              <w:rPr>
                <w:rFonts w:eastAsiaTheme="minorEastAsia" w:cs="Cambria"/>
                <w:color w:val="000000"/>
                <w:szCs w:val="20"/>
                <w:lang w:val="en-US" w:eastAsia="de-DE"/>
              </w:rPr>
              <w:t>Customer_Type_Name</w:t>
            </w:r>
            <w:proofErr w:type="spellEnd"/>
            <w:r w:rsidRPr="00DD7069">
              <w:rPr>
                <w:rFonts w:eastAsiaTheme="minorEastAsia" w:cs="Cambria"/>
                <w:color w:val="000000"/>
                <w:szCs w:val="20"/>
                <w:lang w:val="en-US" w:eastAsia="de-DE"/>
              </w:rPr>
              <w:t xml:space="preserve"> are not necessarily related.</w:t>
            </w:r>
          </w:p>
        </w:tc>
        <w:tc>
          <w:tcPr>
            <w:tcW w:w="709" w:type="dxa"/>
            <w:tcMar>
              <w:left w:w="85" w:type="dxa"/>
              <w:right w:w="85" w:type="dxa"/>
            </w:tcMar>
          </w:tcPr>
          <w:p w14:paraId="70416CA5" w14:textId="5DBC6A00" w:rsidR="00EB53B2" w:rsidRPr="00DD7069" w:rsidRDefault="00EB53B2" w:rsidP="00DD7069">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M</w:t>
            </w:r>
          </w:p>
        </w:tc>
      </w:tr>
      <w:tr w:rsidR="00EB53B2" w:rsidRPr="00DD7069" w14:paraId="25A65B98" w14:textId="77777777" w:rsidTr="00EB53B2">
        <w:trPr>
          <w:cantSplit/>
        </w:trPr>
        <w:tc>
          <w:tcPr>
            <w:tcW w:w="417" w:type="dxa"/>
          </w:tcPr>
          <w:p w14:paraId="7DDC8A00" w14:textId="77777777" w:rsidR="00EB53B2" w:rsidRPr="00DD7069" w:rsidRDefault="00EB53B2" w:rsidP="00DD7069">
            <w:pPr>
              <w:pStyle w:val="Tabletext10"/>
              <w:jc w:val="center"/>
              <w:rPr>
                <w:rFonts w:eastAsiaTheme="minorEastAsia" w:cs="Cambria"/>
                <w:color w:val="000000"/>
                <w:szCs w:val="20"/>
                <w:lang w:val="en-US" w:eastAsia="de-DE"/>
              </w:rPr>
            </w:pPr>
          </w:p>
        </w:tc>
        <w:tc>
          <w:tcPr>
            <w:tcW w:w="411" w:type="dxa"/>
            <w:tcMar>
              <w:left w:w="85" w:type="dxa"/>
              <w:right w:w="85" w:type="dxa"/>
            </w:tcMar>
          </w:tcPr>
          <w:p w14:paraId="2BED6A34" w14:textId="4EF0904C" w:rsidR="00EB53B2" w:rsidRPr="00DD7069" w:rsidRDefault="00EB53B2" w:rsidP="00DD7069">
            <w:pPr>
              <w:pStyle w:val="Tabletext10"/>
              <w:jc w:val="center"/>
              <w:rPr>
                <w:rFonts w:eastAsiaTheme="minorEastAsia" w:cs="Cambria"/>
                <w:color w:val="000000"/>
                <w:szCs w:val="20"/>
                <w:lang w:val="en-US" w:eastAsia="de-DE"/>
              </w:rPr>
            </w:pPr>
            <w:r w:rsidRPr="00DD7069">
              <w:rPr>
                <w:rFonts w:eastAsiaTheme="minorEastAsia" w:cs="Cambria"/>
                <w:color w:val="000000"/>
                <w:szCs w:val="20"/>
                <w:lang w:val="en-US" w:eastAsia="de-DE"/>
              </w:rPr>
              <w:t>3</w:t>
            </w:r>
          </w:p>
        </w:tc>
        <w:tc>
          <w:tcPr>
            <w:tcW w:w="1431" w:type="dxa"/>
            <w:tcMar>
              <w:left w:w="85" w:type="dxa"/>
              <w:right w:w="85" w:type="dxa"/>
            </w:tcMar>
          </w:tcPr>
          <w:p w14:paraId="4E1014D2" w14:textId="1E1A3B88" w:rsidR="00EB53B2" w:rsidRPr="00DD7069" w:rsidRDefault="00EB53B2" w:rsidP="00DD7069">
            <w:pPr>
              <w:pStyle w:val="Tabletext10"/>
              <w:rPr>
                <w:rFonts w:eastAsiaTheme="minorEastAsia" w:cs="Cambria"/>
                <w:color w:val="000000"/>
                <w:szCs w:val="20"/>
                <w:lang w:val="en-US" w:eastAsia="de-DE"/>
              </w:rPr>
            </w:pPr>
            <w:r w:rsidRPr="00DD7069">
              <w:rPr>
                <w:rFonts w:eastAsiaTheme="minorEastAsia" w:cs="Cambria"/>
                <w:color w:val="000000"/>
                <w:szCs w:val="20"/>
                <w:lang w:val="en-US" w:eastAsia="de-DE"/>
              </w:rPr>
              <w:t>Customer</w:t>
            </w:r>
            <w:r>
              <w:rPr>
                <w:rFonts w:eastAsiaTheme="minorEastAsia" w:cs="Cambria"/>
                <w:color w:val="000000"/>
                <w:szCs w:val="20"/>
                <w:lang w:val="en-US" w:eastAsia="de-DE"/>
              </w:rPr>
              <w:t xml:space="preserve"> </w:t>
            </w:r>
            <w:r w:rsidRPr="00DD7069">
              <w:rPr>
                <w:rFonts w:eastAsiaTheme="minorEastAsia" w:cs="Cambria"/>
                <w:color w:val="000000"/>
                <w:szCs w:val="20"/>
                <w:lang w:val="en-US" w:eastAsia="de-DE"/>
              </w:rPr>
              <w:t>Type</w:t>
            </w:r>
            <w:r>
              <w:rPr>
                <w:rFonts w:eastAsiaTheme="minorEastAsia" w:cs="Cambria"/>
                <w:color w:val="000000"/>
                <w:szCs w:val="20"/>
                <w:lang w:val="en-US" w:eastAsia="de-DE"/>
              </w:rPr>
              <w:t xml:space="preserve"> </w:t>
            </w:r>
            <w:r w:rsidRPr="00DD7069">
              <w:rPr>
                <w:rFonts w:eastAsiaTheme="minorEastAsia" w:cs="Cambria"/>
                <w:color w:val="000000"/>
                <w:szCs w:val="20"/>
                <w:lang w:val="en-US" w:eastAsia="de-DE"/>
              </w:rPr>
              <w:t>Name</w:t>
            </w:r>
          </w:p>
        </w:tc>
        <w:tc>
          <w:tcPr>
            <w:tcW w:w="1074" w:type="dxa"/>
            <w:tcMar>
              <w:left w:w="85" w:type="dxa"/>
              <w:right w:w="85" w:type="dxa"/>
            </w:tcMar>
          </w:tcPr>
          <w:p w14:paraId="59FBA483" w14:textId="71229827" w:rsidR="00EB53B2" w:rsidRPr="00DD7069" w:rsidRDefault="00EB53B2" w:rsidP="000F10F2">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Text</w:t>
            </w:r>
          </w:p>
        </w:tc>
        <w:tc>
          <w:tcPr>
            <w:tcW w:w="5716" w:type="dxa"/>
            <w:tcMar>
              <w:left w:w="85" w:type="dxa"/>
              <w:right w:w="85" w:type="dxa"/>
            </w:tcMar>
          </w:tcPr>
          <w:p w14:paraId="16A234CB" w14:textId="77777777" w:rsidR="00EB53B2" w:rsidRPr="00DD7069" w:rsidRDefault="00EB53B2" w:rsidP="00DD7069">
            <w:pPr>
              <w:pStyle w:val="Tabletext10"/>
              <w:rPr>
                <w:rFonts w:eastAsiaTheme="minorEastAsia" w:cs="Cambria"/>
                <w:color w:val="000000"/>
                <w:szCs w:val="20"/>
                <w:lang w:val="en-US" w:eastAsia="de-DE"/>
              </w:rPr>
            </w:pPr>
            <w:r w:rsidRPr="00DD7069">
              <w:rPr>
                <w:rFonts w:eastAsiaTheme="minorEastAsia" w:cs="Cambria"/>
                <w:color w:val="000000"/>
                <w:szCs w:val="20"/>
                <w:lang w:val="en-US" w:eastAsia="de-DE"/>
              </w:rPr>
              <w:t>Name of the type categorized by the customer attributes.</w:t>
            </w:r>
          </w:p>
          <w:p w14:paraId="67D0192C" w14:textId="77777777" w:rsidR="00EB53B2" w:rsidRPr="00DD7069" w:rsidRDefault="00EB53B2" w:rsidP="00DD7069">
            <w:pPr>
              <w:pStyle w:val="Tabletext10"/>
              <w:rPr>
                <w:rFonts w:eastAsiaTheme="minorEastAsia" w:cs="Cambria"/>
                <w:color w:val="000000"/>
                <w:szCs w:val="20"/>
                <w:lang w:val="en-US" w:eastAsia="de-DE"/>
              </w:rPr>
            </w:pPr>
            <w:r w:rsidRPr="00DD7069">
              <w:rPr>
                <w:rFonts w:eastAsiaTheme="minorEastAsia" w:cs="Cambria"/>
                <w:color w:val="000000"/>
                <w:szCs w:val="20"/>
                <w:lang w:val="en-US" w:eastAsia="de-DE"/>
              </w:rPr>
              <w:t>EXAMPLE Platinum customer, gold customer, silver customer.</w:t>
            </w:r>
          </w:p>
        </w:tc>
        <w:tc>
          <w:tcPr>
            <w:tcW w:w="709" w:type="dxa"/>
            <w:tcMar>
              <w:left w:w="85" w:type="dxa"/>
              <w:right w:w="85" w:type="dxa"/>
            </w:tcMar>
          </w:tcPr>
          <w:p w14:paraId="3562AD7D" w14:textId="203F18C8" w:rsidR="00EB53B2" w:rsidRPr="00DD7069" w:rsidRDefault="00EB53B2" w:rsidP="00DD7069">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M</w:t>
            </w:r>
          </w:p>
        </w:tc>
      </w:tr>
      <w:tr w:rsidR="00EB53B2" w:rsidRPr="00DD7069" w14:paraId="2DCE478D" w14:textId="77777777" w:rsidTr="00EB53B2">
        <w:trPr>
          <w:cantSplit/>
        </w:trPr>
        <w:tc>
          <w:tcPr>
            <w:tcW w:w="417" w:type="dxa"/>
          </w:tcPr>
          <w:p w14:paraId="73937C32" w14:textId="77777777" w:rsidR="00EB53B2" w:rsidRPr="00DD7069" w:rsidRDefault="00EB53B2" w:rsidP="00DD7069">
            <w:pPr>
              <w:pStyle w:val="Tabletext10"/>
              <w:jc w:val="center"/>
              <w:rPr>
                <w:rFonts w:eastAsiaTheme="minorEastAsia" w:cs="Cambria"/>
                <w:color w:val="000000"/>
                <w:szCs w:val="20"/>
                <w:lang w:val="en-US" w:eastAsia="de-DE"/>
              </w:rPr>
            </w:pPr>
          </w:p>
        </w:tc>
        <w:tc>
          <w:tcPr>
            <w:tcW w:w="411" w:type="dxa"/>
            <w:tcMar>
              <w:left w:w="85" w:type="dxa"/>
              <w:right w:w="85" w:type="dxa"/>
            </w:tcMar>
          </w:tcPr>
          <w:p w14:paraId="7A149F1F" w14:textId="10A70C67" w:rsidR="00EB53B2" w:rsidRPr="00DD7069" w:rsidRDefault="00EB53B2" w:rsidP="00DD7069">
            <w:pPr>
              <w:pStyle w:val="Tabletext10"/>
              <w:jc w:val="center"/>
              <w:rPr>
                <w:rFonts w:eastAsiaTheme="minorEastAsia" w:cs="Cambria"/>
                <w:color w:val="000000"/>
                <w:szCs w:val="20"/>
                <w:lang w:val="en-US" w:eastAsia="de-DE"/>
              </w:rPr>
            </w:pPr>
            <w:r w:rsidRPr="00DD7069">
              <w:rPr>
                <w:rFonts w:eastAsiaTheme="minorEastAsia" w:cs="Cambria"/>
                <w:color w:val="000000"/>
                <w:szCs w:val="20"/>
                <w:lang w:val="en-US" w:eastAsia="de-DE"/>
              </w:rPr>
              <w:t>4</w:t>
            </w:r>
          </w:p>
        </w:tc>
        <w:tc>
          <w:tcPr>
            <w:tcW w:w="1431" w:type="dxa"/>
            <w:tcMar>
              <w:left w:w="85" w:type="dxa"/>
              <w:right w:w="85" w:type="dxa"/>
            </w:tcMar>
          </w:tcPr>
          <w:p w14:paraId="04295E5A" w14:textId="4C2228D9" w:rsidR="00EB53B2" w:rsidRPr="00DD7069" w:rsidRDefault="00EB53B2" w:rsidP="00DD7069">
            <w:pPr>
              <w:pStyle w:val="Tabletext10"/>
              <w:rPr>
                <w:rFonts w:eastAsiaTheme="minorEastAsia" w:cs="Cambria"/>
                <w:color w:val="000000"/>
                <w:szCs w:val="20"/>
                <w:lang w:val="en-US" w:eastAsia="de-DE"/>
              </w:rPr>
            </w:pPr>
            <w:r w:rsidRPr="00DD7069">
              <w:rPr>
                <w:rFonts w:eastAsiaTheme="minorEastAsia" w:cs="Cambria"/>
                <w:color w:val="000000"/>
                <w:szCs w:val="20"/>
                <w:lang w:val="en-US" w:eastAsia="de-DE"/>
              </w:rPr>
              <w:t>Parent</w:t>
            </w:r>
            <w:r>
              <w:rPr>
                <w:rFonts w:eastAsiaTheme="minorEastAsia" w:cs="Cambria"/>
                <w:color w:val="000000"/>
                <w:szCs w:val="20"/>
                <w:lang w:val="en-US" w:eastAsia="de-DE"/>
              </w:rPr>
              <w:t xml:space="preserve"> </w:t>
            </w:r>
            <w:r w:rsidRPr="00DD7069">
              <w:rPr>
                <w:rFonts w:eastAsiaTheme="minorEastAsia" w:cs="Cambria"/>
                <w:color w:val="000000"/>
                <w:szCs w:val="20"/>
                <w:lang w:val="en-US" w:eastAsia="de-DE"/>
              </w:rPr>
              <w:t>Customer</w:t>
            </w:r>
            <w:r>
              <w:rPr>
                <w:rFonts w:eastAsiaTheme="minorEastAsia" w:cs="Cambria"/>
                <w:color w:val="000000"/>
                <w:szCs w:val="20"/>
                <w:lang w:val="en-US" w:eastAsia="de-DE"/>
              </w:rPr>
              <w:t xml:space="preserve"> </w:t>
            </w:r>
            <w:r w:rsidRPr="00DD7069">
              <w:rPr>
                <w:rFonts w:eastAsiaTheme="minorEastAsia" w:cs="Cambria"/>
                <w:color w:val="000000"/>
                <w:szCs w:val="20"/>
                <w:lang w:val="en-US" w:eastAsia="de-DE"/>
              </w:rPr>
              <w:t>Type</w:t>
            </w:r>
            <w:r>
              <w:rPr>
                <w:rFonts w:eastAsiaTheme="minorEastAsia" w:cs="Cambria"/>
                <w:color w:val="000000"/>
                <w:szCs w:val="20"/>
                <w:lang w:val="en-US" w:eastAsia="de-DE"/>
              </w:rPr>
              <w:t xml:space="preserve"> </w:t>
            </w:r>
            <w:r w:rsidRPr="00DD7069">
              <w:rPr>
                <w:rFonts w:eastAsiaTheme="minorEastAsia" w:cs="Cambria"/>
                <w:color w:val="000000"/>
                <w:szCs w:val="20"/>
                <w:lang w:val="en-US" w:eastAsia="de-DE"/>
              </w:rPr>
              <w:t>ID</w:t>
            </w:r>
          </w:p>
        </w:tc>
        <w:tc>
          <w:tcPr>
            <w:tcW w:w="1074" w:type="dxa"/>
            <w:tcMar>
              <w:left w:w="85" w:type="dxa"/>
              <w:right w:w="85" w:type="dxa"/>
            </w:tcMar>
          </w:tcPr>
          <w:p w14:paraId="4215605D" w14:textId="58982D89" w:rsidR="00EB53B2" w:rsidRPr="00DD7069" w:rsidRDefault="00EB53B2" w:rsidP="000F10F2">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Reference identifier</w:t>
            </w:r>
          </w:p>
        </w:tc>
        <w:tc>
          <w:tcPr>
            <w:tcW w:w="5716" w:type="dxa"/>
            <w:tcMar>
              <w:left w:w="85" w:type="dxa"/>
              <w:right w:w="85" w:type="dxa"/>
            </w:tcMar>
          </w:tcPr>
          <w:p w14:paraId="356FF28D" w14:textId="7559F327" w:rsidR="00EB53B2" w:rsidRPr="00DD7069" w:rsidRDefault="00EB53B2" w:rsidP="00DD7069">
            <w:pPr>
              <w:pStyle w:val="Tabletext10"/>
              <w:rPr>
                <w:rFonts w:eastAsiaTheme="minorEastAsia" w:cs="Cambria"/>
                <w:color w:val="000000"/>
                <w:szCs w:val="20"/>
                <w:lang w:val="en-US" w:eastAsia="de-DE"/>
              </w:rPr>
            </w:pPr>
            <w:r w:rsidRPr="00DD7069">
              <w:rPr>
                <w:rFonts w:eastAsiaTheme="minorEastAsia" w:cs="Cambria"/>
                <w:color w:val="000000"/>
                <w:szCs w:val="20"/>
                <w:lang w:val="en-US" w:eastAsia="de-DE"/>
              </w:rPr>
              <w:t>Unique identifier for the parent customer type.</w:t>
            </w:r>
          </w:p>
          <w:p w14:paraId="2A5DC6CE" w14:textId="4E27A380" w:rsidR="00EB53B2" w:rsidRPr="00DD7069" w:rsidRDefault="00EB53B2" w:rsidP="00DD7069">
            <w:pPr>
              <w:pStyle w:val="Tabletext10"/>
              <w:rPr>
                <w:rFonts w:eastAsiaTheme="minorEastAsia" w:cs="Cambria"/>
                <w:color w:val="000000"/>
                <w:szCs w:val="20"/>
                <w:lang w:val="en-US" w:eastAsia="de-DE"/>
              </w:rPr>
            </w:pPr>
          </w:p>
        </w:tc>
        <w:tc>
          <w:tcPr>
            <w:tcW w:w="709" w:type="dxa"/>
            <w:tcMar>
              <w:left w:w="85" w:type="dxa"/>
              <w:right w:w="85" w:type="dxa"/>
            </w:tcMar>
          </w:tcPr>
          <w:p w14:paraId="6AA09703" w14:textId="1D4AFECD" w:rsidR="00EB53B2" w:rsidRPr="00DD7069" w:rsidRDefault="00EB53B2" w:rsidP="00DD7069">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O</w:t>
            </w:r>
          </w:p>
        </w:tc>
      </w:tr>
      <w:tr w:rsidR="00EB53B2" w:rsidRPr="00401033" w14:paraId="5C0313E1" w14:textId="77777777" w:rsidTr="00EB53B2">
        <w:tblPrEx>
          <w:tblBorders>
            <w:top w:val="nil"/>
            <w:left w:val="nil"/>
            <w:bottom w:val="nil"/>
            <w:right w:val="nil"/>
            <w:insideH w:val="none" w:sz="0" w:space="0" w:color="auto"/>
            <w:insideV w:val="none" w:sz="0" w:space="0" w:color="auto"/>
          </w:tblBorders>
        </w:tblPrEx>
        <w:trPr>
          <w:cantSplit/>
        </w:trPr>
        <w:tc>
          <w:tcPr>
            <w:tcW w:w="9758" w:type="dxa"/>
            <w:gridSpan w:val="6"/>
            <w:tcBorders>
              <w:top w:val="single" w:sz="4" w:space="0" w:color="auto"/>
              <w:left w:val="single" w:sz="4" w:space="0" w:color="auto"/>
              <w:bottom w:val="single" w:sz="4" w:space="0" w:color="auto"/>
              <w:right w:val="single" w:sz="4" w:space="0" w:color="auto"/>
            </w:tcBorders>
          </w:tcPr>
          <w:p w14:paraId="0D2B9516" w14:textId="02DFC884" w:rsidR="00EB53B2" w:rsidRDefault="005524FF" w:rsidP="006A0E09">
            <w:pPr>
              <w:pStyle w:val="Tabletext10"/>
              <w:rPr>
                <w:lang w:val="en-US" w:eastAsia="de-DE"/>
              </w:rPr>
            </w:pPr>
            <w:r w:rsidRPr="002C73F1">
              <w:rPr>
                <w:b/>
                <w:bCs/>
              </w:rPr>
              <w:t>Key</w:t>
            </w:r>
            <w:r>
              <w:rPr>
                <w:b/>
                <w:bCs/>
              </w:rPr>
              <w:t xml:space="preserve"> </w:t>
            </w:r>
            <w:r w:rsidRPr="008A20DF">
              <w:t xml:space="preserve">M: </w:t>
            </w:r>
            <w:r>
              <w:t>M</w:t>
            </w:r>
            <w:r w:rsidRPr="008A20DF">
              <w:t>andatory</w:t>
            </w:r>
            <w:r>
              <w:t>, O: O</w:t>
            </w:r>
            <w:r w:rsidRPr="008A20DF">
              <w:t>ptional</w:t>
            </w:r>
            <w:r>
              <w:t>, C: C</w:t>
            </w:r>
            <w:r w:rsidRPr="008A20DF">
              <w:t>onditional</w:t>
            </w:r>
          </w:p>
        </w:tc>
      </w:tr>
    </w:tbl>
    <w:p w14:paraId="570DB4D4" w14:textId="77777777" w:rsidR="00DD7069" w:rsidRPr="000F10F2" w:rsidRDefault="00DD7069" w:rsidP="0073064B"/>
    <w:p w14:paraId="5248767D" w14:textId="420FE608" w:rsidR="0075116F" w:rsidRDefault="000F10F2" w:rsidP="000F10F2">
      <w:pPr>
        <w:pStyle w:val="Tabletitle"/>
        <w:rPr>
          <w:lang w:val="en-US"/>
        </w:rPr>
      </w:pPr>
      <w:r>
        <w:rPr>
          <w:lang w:val="en-US"/>
        </w:rPr>
        <w:t>Table </w:t>
      </w:r>
      <w:r w:rsidRPr="000F10F2">
        <w:rPr>
          <w:lang w:val="en-US"/>
        </w:rPr>
        <w:fldChar w:fldCharType="begin"/>
      </w:r>
      <w:r w:rsidRPr="000F10F2">
        <w:rPr>
          <w:lang w:val="en-US"/>
        </w:rPr>
        <w:instrText xml:space="preserve"> IF </w:instrText>
      </w:r>
      <w:r w:rsidRPr="000F10F2">
        <w:rPr>
          <w:lang w:val="en-US"/>
        </w:rPr>
        <w:fldChar w:fldCharType="begin"/>
      </w:r>
      <w:r w:rsidRPr="000F10F2">
        <w:rPr>
          <w:lang w:val="en-US"/>
        </w:rPr>
        <w:instrText xml:space="preserve">SEQ aaa \c </w:instrText>
      </w:r>
      <w:r w:rsidRPr="000F10F2">
        <w:rPr>
          <w:lang w:val="en-US"/>
        </w:rPr>
        <w:fldChar w:fldCharType="separate"/>
      </w:r>
      <w:r w:rsidR="00283F06">
        <w:rPr>
          <w:noProof/>
          <w:lang w:val="en-US"/>
        </w:rPr>
        <w:instrText>0</w:instrText>
      </w:r>
      <w:r w:rsidRPr="000F10F2">
        <w:rPr>
          <w:lang w:val="en-US"/>
        </w:rPr>
        <w:fldChar w:fldCharType="end"/>
      </w:r>
      <w:r w:rsidRPr="000F10F2">
        <w:rPr>
          <w:lang w:val="en-US"/>
        </w:rPr>
        <w:instrText xml:space="preserve"> &gt;= 1 "</w:instrText>
      </w:r>
      <w:r w:rsidRPr="000F10F2">
        <w:rPr>
          <w:lang w:val="en-US"/>
        </w:rPr>
        <w:fldChar w:fldCharType="begin"/>
      </w:r>
      <w:r w:rsidRPr="000F10F2">
        <w:rPr>
          <w:lang w:val="en-US"/>
        </w:rPr>
        <w:instrText xml:space="preserve">SEQ aaa \c \* ALPHABETIC </w:instrText>
      </w:r>
      <w:r w:rsidRPr="000F10F2">
        <w:rPr>
          <w:lang w:val="en-US"/>
        </w:rPr>
        <w:fldChar w:fldCharType="separate"/>
      </w:r>
      <w:r w:rsidRPr="000F10F2">
        <w:rPr>
          <w:lang w:val="en-US"/>
        </w:rPr>
        <w:instrText>A</w:instrText>
      </w:r>
      <w:r w:rsidRPr="000F10F2">
        <w:rPr>
          <w:lang w:val="en-US"/>
        </w:rPr>
        <w:fldChar w:fldCharType="end"/>
      </w:r>
      <w:r w:rsidRPr="000F10F2">
        <w:rPr>
          <w:lang w:val="en-US"/>
        </w:rPr>
        <w:instrText xml:space="preserve">." "" </w:instrText>
      </w:r>
      <w:r w:rsidRPr="000F10F2">
        <w:rPr>
          <w:lang w:val="en-US"/>
        </w:rPr>
        <w:fldChar w:fldCharType="end"/>
      </w:r>
      <w:r w:rsidRPr="000F10F2">
        <w:rPr>
          <w:lang w:val="en-US"/>
        </w:rPr>
        <w:fldChar w:fldCharType="begin"/>
      </w:r>
      <w:r w:rsidRPr="000F10F2">
        <w:rPr>
          <w:lang w:val="en-US"/>
        </w:rPr>
        <w:instrText xml:space="preserve">SEQ Table </w:instrText>
      </w:r>
      <w:r w:rsidRPr="000F10F2">
        <w:rPr>
          <w:lang w:val="en-US"/>
        </w:rPr>
        <w:fldChar w:fldCharType="separate"/>
      </w:r>
      <w:r w:rsidR="00283F06">
        <w:rPr>
          <w:noProof/>
          <w:lang w:val="en-US"/>
        </w:rPr>
        <w:t>26</w:t>
      </w:r>
      <w:r w:rsidRPr="000F10F2">
        <w:rPr>
          <w:lang w:val="en-US"/>
        </w:rPr>
        <w:fldChar w:fldCharType="end"/>
      </w:r>
      <w:r>
        <w:rPr>
          <w:lang w:val="en-US"/>
        </w:rPr>
        <w:t> — Customer</w:t>
      </w:r>
    </w:p>
    <w:tbl>
      <w:tblPr>
        <w:tblW w:w="9781" w:type="dxa"/>
        <w:tblInd w:w="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9"/>
        <w:gridCol w:w="1816"/>
        <w:gridCol w:w="1134"/>
        <w:gridCol w:w="5670"/>
        <w:gridCol w:w="692"/>
      </w:tblGrid>
      <w:tr w:rsidR="00D031E7" w:rsidRPr="0073064B" w14:paraId="3D7AF24D" w14:textId="77777777" w:rsidTr="00EB53B2">
        <w:trPr>
          <w:cantSplit/>
          <w:tblHeader/>
        </w:trPr>
        <w:tc>
          <w:tcPr>
            <w:tcW w:w="469" w:type="dxa"/>
            <w:shd w:val="clear" w:color="auto" w:fill="D9D9D9" w:themeFill="background1" w:themeFillShade="D9"/>
            <w:vAlign w:val="center"/>
          </w:tcPr>
          <w:p w14:paraId="3C82E9D0" w14:textId="7FC2A1CD" w:rsidR="0073064B" w:rsidRPr="00D031E7" w:rsidRDefault="0073064B" w:rsidP="006F59BC">
            <w:pPr>
              <w:pStyle w:val="Tabletext10"/>
              <w:jc w:val="center"/>
              <w:rPr>
                <w:rFonts w:eastAsiaTheme="minorEastAsia" w:cs="Cambria"/>
                <w:b/>
                <w:bCs/>
                <w:color w:val="000000"/>
                <w:szCs w:val="20"/>
                <w:lang w:val="en-US" w:eastAsia="de-DE"/>
              </w:rPr>
            </w:pPr>
            <w:r w:rsidRPr="00D031E7">
              <w:rPr>
                <w:b/>
                <w:bCs/>
                <w:lang w:val="en-US" w:eastAsia="de-DE"/>
              </w:rPr>
              <w:t>No</w:t>
            </w:r>
          </w:p>
        </w:tc>
        <w:tc>
          <w:tcPr>
            <w:tcW w:w="1816" w:type="dxa"/>
            <w:shd w:val="clear" w:color="auto" w:fill="D9D9D9" w:themeFill="background1" w:themeFillShade="D9"/>
            <w:vAlign w:val="center"/>
          </w:tcPr>
          <w:p w14:paraId="0550A5C3" w14:textId="68C61F58" w:rsidR="0073064B" w:rsidRPr="00D031E7" w:rsidRDefault="0073064B" w:rsidP="006F59BC">
            <w:pPr>
              <w:pStyle w:val="Tabletext10"/>
              <w:jc w:val="center"/>
              <w:rPr>
                <w:rFonts w:eastAsiaTheme="minorEastAsia" w:cs="Cambria"/>
                <w:b/>
                <w:bCs/>
                <w:color w:val="000000"/>
                <w:szCs w:val="20"/>
                <w:lang w:val="en-US" w:eastAsia="de-DE"/>
              </w:rPr>
            </w:pPr>
            <w:r w:rsidRPr="00D031E7">
              <w:rPr>
                <w:b/>
                <w:bCs/>
                <w:lang w:val="en-US" w:eastAsia="de-DE"/>
              </w:rPr>
              <w:t>Data element name</w:t>
            </w:r>
          </w:p>
        </w:tc>
        <w:tc>
          <w:tcPr>
            <w:tcW w:w="1134" w:type="dxa"/>
            <w:shd w:val="clear" w:color="auto" w:fill="D9D9D9" w:themeFill="background1" w:themeFillShade="D9"/>
          </w:tcPr>
          <w:p w14:paraId="01F3CB1D" w14:textId="13AD6623" w:rsidR="0073064B" w:rsidRPr="00D031E7" w:rsidRDefault="0073064B" w:rsidP="006F59BC">
            <w:pPr>
              <w:pStyle w:val="Tabletext10"/>
              <w:jc w:val="center"/>
              <w:rPr>
                <w:rFonts w:eastAsiaTheme="minorEastAsia" w:cs="Cambria"/>
                <w:b/>
                <w:bCs/>
                <w:color w:val="000000"/>
                <w:szCs w:val="20"/>
                <w:lang w:val="en-US" w:eastAsia="de-DE"/>
              </w:rPr>
            </w:pPr>
            <w:r w:rsidRPr="00D031E7">
              <w:rPr>
                <w:b/>
                <w:bCs/>
                <w:lang w:val="en-US" w:eastAsia="de-DE"/>
              </w:rPr>
              <w:t>Semantic data type</w:t>
            </w:r>
          </w:p>
        </w:tc>
        <w:tc>
          <w:tcPr>
            <w:tcW w:w="5670" w:type="dxa"/>
            <w:shd w:val="clear" w:color="auto" w:fill="D9D9D9" w:themeFill="background1" w:themeFillShade="D9"/>
            <w:vAlign w:val="center"/>
          </w:tcPr>
          <w:p w14:paraId="792ACBE7" w14:textId="7E340728" w:rsidR="0073064B" w:rsidRPr="00D031E7" w:rsidRDefault="0073064B" w:rsidP="006F59BC">
            <w:pPr>
              <w:pStyle w:val="Tabletext10"/>
              <w:jc w:val="center"/>
              <w:rPr>
                <w:rFonts w:eastAsiaTheme="minorEastAsia" w:cs="Cambria"/>
                <w:b/>
                <w:bCs/>
                <w:color w:val="000000"/>
                <w:szCs w:val="20"/>
                <w:lang w:val="en-US" w:eastAsia="de-DE"/>
              </w:rPr>
            </w:pPr>
            <w:r w:rsidRPr="00D031E7">
              <w:rPr>
                <w:b/>
                <w:bCs/>
                <w:lang w:val="en-US" w:eastAsia="de-DE"/>
              </w:rPr>
              <w:t>Description</w:t>
            </w:r>
          </w:p>
        </w:tc>
        <w:tc>
          <w:tcPr>
            <w:tcW w:w="692" w:type="dxa"/>
            <w:shd w:val="clear" w:color="auto" w:fill="D9D9D9" w:themeFill="background1" w:themeFillShade="D9"/>
            <w:tcMar>
              <w:left w:w="0" w:type="dxa"/>
              <w:right w:w="0" w:type="dxa"/>
            </w:tcMar>
            <w:vAlign w:val="center"/>
          </w:tcPr>
          <w:p w14:paraId="79DD650F" w14:textId="5B8F4325" w:rsidR="0073064B" w:rsidRPr="00D031E7" w:rsidRDefault="00A3371D" w:rsidP="006F59BC">
            <w:pPr>
              <w:pStyle w:val="Tabletext10"/>
              <w:jc w:val="center"/>
              <w:rPr>
                <w:rFonts w:eastAsiaTheme="minorEastAsia" w:cs="Cambria"/>
                <w:b/>
                <w:bCs/>
                <w:color w:val="000000"/>
                <w:szCs w:val="20"/>
                <w:lang w:val="en-US" w:eastAsia="de-DE"/>
              </w:rPr>
            </w:pPr>
            <w:r>
              <w:rPr>
                <w:b/>
                <w:bCs/>
                <w:lang w:val="en-US" w:eastAsia="de-DE"/>
              </w:rPr>
              <w:t>Use</w:t>
            </w:r>
          </w:p>
        </w:tc>
      </w:tr>
      <w:tr w:rsidR="006F59BC" w:rsidRPr="0073064B" w14:paraId="2D6F7F08" w14:textId="77777777" w:rsidTr="00BB6D2C">
        <w:trPr>
          <w:cantSplit/>
        </w:trPr>
        <w:tc>
          <w:tcPr>
            <w:tcW w:w="9781" w:type="dxa"/>
            <w:gridSpan w:val="5"/>
            <w:shd w:val="clear" w:color="auto" w:fill="F2F2F2" w:themeFill="background1" w:themeFillShade="F2"/>
            <w:tcMar>
              <w:left w:w="91" w:type="dxa"/>
              <w:right w:w="91" w:type="dxa"/>
            </w:tcMar>
          </w:tcPr>
          <w:p w14:paraId="1EA7FBB1" w14:textId="12CBE83A" w:rsidR="006F59BC" w:rsidRPr="006F59BC" w:rsidRDefault="006F59BC" w:rsidP="006F59BC">
            <w:pPr>
              <w:pStyle w:val="Tabletext10"/>
              <w:rPr>
                <w:rFonts w:eastAsiaTheme="minorEastAsia" w:cs="Cambria"/>
                <w:b/>
                <w:bCs/>
                <w:i/>
                <w:iCs/>
                <w:color w:val="000000"/>
                <w:szCs w:val="20"/>
                <w:lang w:val="en-US"/>
              </w:rPr>
            </w:pPr>
            <w:r w:rsidRPr="006F59BC">
              <w:rPr>
                <w:rFonts w:eastAsiaTheme="minorEastAsia" w:cs="Cambria" w:hint="eastAsia"/>
                <w:b/>
                <w:bCs/>
                <w:i/>
                <w:iCs/>
                <w:color w:val="000000"/>
                <w:szCs w:val="20"/>
                <w:lang w:val="en-US"/>
              </w:rPr>
              <w:t>U</w:t>
            </w:r>
            <w:r w:rsidRPr="006F59BC">
              <w:rPr>
                <w:rFonts w:eastAsiaTheme="minorEastAsia" w:cs="Cambria"/>
                <w:b/>
                <w:bCs/>
                <w:i/>
                <w:iCs/>
                <w:color w:val="000000"/>
                <w:szCs w:val="20"/>
                <w:lang w:val="en-US"/>
              </w:rPr>
              <w:t>nique Identifier</w:t>
            </w:r>
          </w:p>
        </w:tc>
      </w:tr>
      <w:tr w:rsidR="00DD7069" w:rsidRPr="0073064B" w14:paraId="682E4FD2" w14:textId="77777777" w:rsidTr="00EB53B2">
        <w:trPr>
          <w:cantSplit/>
        </w:trPr>
        <w:tc>
          <w:tcPr>
            <w:tcW w:w="469" w:type="dxa"/>
            <w:tcMar>
              <w:left w:w="91" w:type="dxa"/>
              <w:right w:w="91" w:type="dxa"/>
            </w:tcMar>
          </w:tcPr>
          <w:p w14:paraId="1392A44A" w14:textId="213A2BDA"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1</w:t>
            </w:r>
          </w:p>
        </w:tc>
        <w:tc>
          <w:tcPr>
            <w:tcW w:w="1816" w:type="dxa"/>
            <w:tcMar>
              <w:left w:w="91" w:type="dxa"/>
              <w:right w:w="91" w:type="dxa"/>
            </w:tcMar>
          </w:tcPr>
          <w:p w14:paraId="7BB5567D" w14:textId="323CFE55" w:rsidR="0073064B" w:rsidRPr="0073064B" w:rsidRDefault="0073064B" w:rsidP="00D031E7">
            <w:pPr>
              <w:pStyle w:val="Tabletext10"/>
              <w:rPr>
                <w:rFonts w:eastAsiaTheme="minorEastAsia" w:cs="Cambria"/>
                <w:color w:val="000000"/>
                <w:szCs w:val="20"/>
                <w:lang w:val="en-US" w:eastAsia="de-DE"/>
              </w:rPr>
            </w:pPr>
            <w:r w:rsidRPr="0073064B">
              <w:rPr>
                <w:rFonts w:eastAsiaTheme="minorEastAsia" w:cs="Cambria"/>
                <w:color w:val="000000"/>
                <w:szCs w:val="20"/>
                <w:lang w:val="en-US" w:eastAsia="de-DE"/>
              </w:rPr>
              <w:t>Customer</w:t>
            </w:r>
            <w:r w:rsidR="00D031E7">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Account</w:t>
            </w:r>
            <w:r w:rsidR="00D031E7">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ID</w:t>
            </w:r>
          </w:p>
        </w:tc>
        <w:tc>
          <w:tcPr>
            <w:tcW w:w="1134" w:type="dxa"/>
            <w:tcMar>
              <w:left w:w="91" w:type="dxa"/>
              <w:right w:w="91" w:type="dxa"/>
            </w:tcMar>
          </w:tcPr>
          <w:p w14:paraId="76C3EEAB" w14:textId="0DEC573D" w:rsidR="0073064B" w:rsidRPr="0073064B" w:rsidRDefault="00D031E7" w:rsidP="00D031E7">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Identifier</w:t>
            </w:r>
          </w:p>
        </w:tc>
        <w:tc>
          <w:tcPr>
            <w:tcW w:w="5670" w:type="dxa"/>
            <w:tcMar>
              <w:left w:w="91" w:type="dxa"/>
              <w:right w:w="91" w:type="dxa"/>
            </w:tcMar>
          </w:tcPr>
          <w:p w14:paraId="55A820AA" w14:textId="63DA13E2" w:rsidR="0073064B" w:rsidRPr="0073064B" w:rsidRDefault="0073064B" w:rsidP="00D031E7">
            <w:pPr>
              <w:pStyle w:val="Tabletext10"/>
              <w:jc w:val="both"/>
              <w:rPr>
                <w:rFonts w:eastAsiaTheme="minorEastAsia" w:cs="Cambria"/>
                <w:color w:val="000000"/>
                <w:szCs w:val="20"/>
                <w:lang w:val="en-US" w:eastAsia="de-DE"/>
              </w:rPr>
            </w:pPr>
            <w:r w:rsidRPr="0073064B">
              <w:rPr>
                <w:rFonts w:eastAsiaTheme="minorEastAsia" w:cs="Cambria"/>
                <w:color w:val="000000"/>
                <w:szCs w:val="20"/>
                <w:lang w:val="en-US" w:eastAsia="de-DE"/>
              </w:rPr>
              <w:t>Unique identifier for the customer.</w:t>
            </w:r>
          </w:p>
        </w:tc>
        <w:tc>
          <w:tcPr>
            <w:tcW w:w="692" w:type="dxa"/>
            <w:tcMar>
              <w:left w:w="91" w:type="dxa"/>
              <w:right w:w="91" w:type="dxa"/>
            </w:tcMar>
          </w:tcPr>
          <w:p w14:paraId="2DF9EE0E" w14:textId="6D758623" w:rsidR="0073064B" w:rsidRPr="0073064B" w:rsidRDefault="00D031E7" w:rsidP="00D031E7">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M</w:t>
            </w:r>
          </w:p>
        </w:tc>
      </w:tr>
      <w:tr w:rsidR="006F59BC" w:rsidRPr="0073064B" w14:paraId="50680D5D" w14:textId="77777777" w:rsidTr="00BB6D2C">
        <w:trPr>
          <w:cantSplit/>
        </w:trPr>
        <w:tc>
          <w:tcPr>
            <w:tcW w:w="9781" w:type="dxa"/>
            <w:gridSpan w:val="5"/>
            <w:shd w:val="clear" w:color="auto" w:fill="F2F2F2" w:themeFill="background1" w:themeFillShade="F2"/>
            <w:tcMar>
              <w:left w:w="91" w:type="dxa"/>
              <w:right w:w="91" w:type="dxa"/>
            </w:tcMar>
          </w:tcPr>
          <w:p w14:paraId="25733940" w14:textId="68334F43" w:rsidR="006F59BC" w:rsidRPr="006F59BC" w:rsidRDefault="00684F6D" w:rsidP="00B73C9E">
            <w:pPr>
              <w:pStyle w:val="Tabletext10"/>
              <w:rPr>
                <w:rFonts w:eastAsiaTheme="minorEastAsia" w:cs="Cambria"/>
                <w:b/>
                <w:bCs/>
                <w:i/>
                <w:iCs/>
                <w:color w:val="000000"/>
                <w:szCs w:val="20"/>
                <w:lang w:val="en-US"/>
              </w:rPr>
            </w:pPr>
            <w:r>
              <w:rPr>
                <w:rFonts w:eastAsiaTheme="minorEastAsia" w:cs="Cambria"/>
                <w:b/>
                <w:bCs/>
                <w:i/>
                <w:iCs/>
                <w:color w:val="000000"/>
                <w:szCs w:val="20"/>
                <w:lang w:val="en-US"/>
              </w:rPr>
              <w:t>Reference identifier</w:t>
            </w:r>
          </w:p>
        </w:tc>
      </w:tr>
      <w:tr w:rsidR="006F59BC" w:rsidRPr="0073064B" w14:paraId="60A597B7" w14:textId="77777777" w:rsidTr="00EB53B2">
        <w:trPr>
          <w:cantSplit/>
        </w:trPr>
        <w:tc>
          <w:tcPr>
            <w:tcW w:w="469" w:type="dxa"/>
            <w:tcMar>
              <w:left w:w="91" w:type="dxa"/>
              <w:right w:w="91" w:type="dxa"/>
            </w:tcMar>
          </w:tcPr>
          <w:p w14:paraId="353399AB" w14:textId="77777777" w:rsidR="006F59BC" w:rsidRPr="0073064B" w:rsidRDefault="006F59BC" w:rsidP="00B73C9E">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5</w:t>
            </w:r>
          </w:p>
        </w:tc>
        <w:tc>
          <w:tcPr>
            <w:tcW w:w="1816" w:type="dxa"/>
            <w:tcMar>
              <w:left w:w="91" w:type="dxa"/>
              <w:right w:w="91" w:type="dxa"/>
            </w:tcMar>
          </w:tcPr>
          <w:p w14:paraId="179B0B24" w14:textId="77777777" w:rsidR="006F59BC" w:rsidRPr="0073064B" w:rsidRDefault="006F59BC" w:rsidP="00B73C9E">
            <w:pPr>
              <w:pStyle w:val="Tabletext10"/>
              <w:rPr>
                <w:rFonts w:eastAsiaTheme="minorEastAsia" w:cs="Cambria"/>
                <w:color w:val="000000"/>
                <w:szCs w:val="20"/>
                <w:lang w:val="en-US" w:eastAsia="de-DE"/>
              </w:rPr>
            </w:pPr>
            <w:r w:rsidRPr="0073064B">
              <w:rPr>
                <w:rFonts w:eastAsiaTheme="minorEastAsia" w:cs="Cambria"/>
                <w:color w:val="000000"/>
                <w:szCs w:val="20"/>
                <w:lang w:val="en-US" w:eastAsia="de-DE"/>
              </w:rPr>
              <w:t>Parent</w:t>
            </w:r>
            <w:r>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Customer</w:t>
            </w:r>
            <w:r>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ID</w:t>
            </w:r>
          </w:p>
        </w:tc>
        <w:tc>
          <w:tcPr>
            <w:tcW w:w="1134" w:type="dxa"/>
            <w:tcMar>
              <w:left w:w="91" w:type="dxa"/>
              <w:right w:w="91" w:type="dxa"/>
            </w:tcMar>
          </w:tcPr>
          <w:p w14:paraId="32072BA3" w14:textId="7D98D1B2" w:rsidR="006F59BC" w:rsidRPr="0073064B" w:rsidRDefault="00684F6D" w:rsidP="00B73C9E">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Reference identifier</w:t>
            </w:r>
          </w:p>
        </w:tc>
        <w:tc>
          <w:tcPr>
            <w:tcW w:w="5670" w:type="dxa"/>
            <w:tcMar>
              <w:left w:w="91" w:type="dxa"/>
              <w:right w:w="91" w:type="dxa"/>
            </w:tcMar>
          </w:tcPr>
          <w:p w14:paraId="5821D199" w14:textId="77777777" w:rsidR="006F59BC" w:rsidRPr="0073064B" w:rsidRDefault="006F59BC" w:rsidP="00B73C9E">
            <w:pPr>
              <w:pStyle w:val="Tabletext10"/>
              <w:jc w:val="both"/>
              <w:rPr>
                <w:rFonts w:eastAsiaTheme="minorEastAsia" w:cs="Cambria"/>
                <w:color w:val="000000"/>
                <w:szCs w:val="20"/>
                <w:lang w:val="en-US" w:eastAsia="de-DE"/>
              </w:rPr>
            </w:pPr>
            <w:r w:rsidRPr="0073064B">
              <w:rPr>
                <w:rFonts w:eastAsiaTheme="minorEastAsia" w:cs="Cambria"/>
                <w:color w:val="000000"/>
                <w:szCs w:val="20"/>
                <w:lang w:val="en-US" w:eastAsia="de-DE"/>
              </w:rPr>
              <w:t>Unique identifier for the parent customer.</w:t>
            </w:r>
          </w:p>
        </w:tc>
        <w:tc>
          <w:tcPr>
            <w:tcW w:w="692" w:type="dxa"/>
            <w:tcMar>
              <w:left w:w="91" w:type="dxa"/>
              <w:right w:w="91" w:type="dxa"/>
            </w:tcMar>
          </w:tcPr>
          <w:p w14:paraId="2472BC11" w14:textId="77777777" w:rsidR="006F59BC" w:rsidRPr="0073064B" w:rsidRDefault="006F59BC" w:rsidP="00B73C9E">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O</w:t>
            </w:r>
          </w:p>
        </w:tc>
      </w:tr>
      <w:tr w:rsidR="006F59BC" w:rsidRPr="0073064B" w14:paraId="2745346C" w14:textId="77777777" w:rsidTr="00EB53B2">
        <w:trPr>
          <w:cantSplit/>
        </w:trPr>
        <w:tc>
          <w:tcPr>
            <w:tcW w:w="469" w:type="dxa"/>
            <w:tcMar>
              <w:left w:w="91" w:type="dxa"/>
              <w:right w:w="91" w:type="dxa"/>
            </w:tcMar>
          </w:tcPr>
          <w:p w14:paraId="4BBA2285" w14:textId="77777777" w:rsidR="006F59BC" w:rsidRPr="0073064B" w:rsidRDefault="006F59BC" w:rsidP="00B73C9E">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6</w:t>
            </w:r>
          </w:p>
        </w:tc>
        <w:tc>
          <w:tcPr>
            <w:tcW w:w="1816" w:type="dxa"/>
            <w:tcMar>
              <w:left w:w="91" w:type="dxa"/>
              <w:right w:w="91" w:type="dxa"/>
            </w:tcMar>
          </w:tcPr>
          <w:p w14:paraId="3ECB1664" w14:textId="77777777" w:rsidR="006F59BC" w:rsidRPr="0073064B" w:rsidRDefault="006F59BC" w:rsidP="00B73C9E">
            <w:pPr>
              <w:pStyle w:val="Tabletext10"/>
              <w:rPr>
                <w:rFonts w:eastAsiaTheme="minorEastAsia" w:cs="Cambria"/>
                <w:color w:val="000000"/>
                <w:szCs w:val="20"/>
                <w:lang w:val="en-US" w:eastAsia="de-DE"/>
              </w:rPr>
            </w:pPr>
            <w:r w:rsidRPr="0073064B">
              <w:rPr>
                <w:rFonts w:eastAsiaTheme="minorEastAsia" w:cs="Cambria"/>
                <w:color w:val="000000"/>
                <w:szCs w:val="20"/>
                <w:lang w:val="en-US" w:eastAsia="de-DE"/>
              </w:rPr>
              <w:t>Corresponding</w:t>
            </w:r>
            <w:r>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Supplier</w:t>
            </w:r>
            <w:r>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ID</w:t>
            </w:r>
          </w:p>
        </w:tc>
        <w:tc>
          <w:tcPr>
            <w:tcW w:w="1134" w:type="dxa"/>
            <w:tcMar>
              <w:left w:w="91" w:type="dxa"/>
              <w:right w:w="91" w:type="dxa"/>
            </w:tcMar>
          </w:tcPr>
          <w:p w14:paraId="1026DE83" w14:textId="3882E154" w:rsidR="006F59BC" w:rsidRPr="0073064B" w:rsidRDefault="00684F6D" w:rsidP="00B73C9E">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Reference identifier</w:t>
            </w:r>
          </w:p>
        </w:tc>
        <w:tc>
          <w:tcPr>
            <w:tcW w:w="5670" w:type="dxa"/>
            <w:tcMar>
              <w:left w:w="91" w:type="dxa"/>
              <w:right w:w="91" w:type="dxa"/>
            </w:tcMar>
          </w:tcPr>
          <w:p w14:paraId="3E32F572" w14:textId="77777777" w:rsidR="006F59BC" w:rsidRPr="0073064B" w:rsidRDefault="006F59BC" w:rsidP="00B73C9E">
            <w:pPr>
              <w:pStyle w:val="Tabletext10"/>
              <w:jc w:val="both"/>
              <w:rPr>
                <w:rFonts w:eastAsiaTheme="minorEastAsia" w:cs="Cambria"/>
                <w:color w:val="000000"/>
                <w:szCs w:val="20"/>
                <w:lang w:val="en-US" w:eastAsia="de-DE"/>
              </w:rPr>
            </w:pPr>
            <w:r w:rsidRPr="0073064B">
              <w:rPr>
                <w:rFonts w:eastAsiaTheme="minorEastAsia" w:cs="Cambria"/>
                <w:color w:val="000000"/>
                <w:szCs w:val="20"/>
                <w:lang w:val="en-US" w:eastAsia="de-DE"/>
              </w:rPr>
              <w:t>Unique identifier for the corresponding supplier in cases where the customer is also a supplier.</w:t>
            </w:r>
          </w:p>
        </w:tc>
        <w:tc>
          <w:tcPr>
            <w:tcW w:w="692" w:type="dxa"/>
            <w:tcMar>
              <w:left w:w="91" w:type="dxa"/>
              <w:right w:w="91" w:type="dxa"/>
            </w:tcMar>
          </w:tcPr>
          <w:p w14:paraId="43FEF68C" w14:textId="77777777" w:rsidR="006F59BC" w:rsidRPr="0073064B" w:rsidRDefault="006F59BC" w:rsidP="00B73C9E">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O</w:t>
            </w:r>
          </w:p>
        </w:tc>
      </w:tr>
      <w:tr w:rsidR="004C74C7" w:rsidRPr="0073064B" w14:paraId="078E0B98" w14:textId="77777777" w:rsidTr="00EB53B2">
        <w:trPr>
          <w:cantSplit/>
        </w:trPr>
        <w:tc>
          <w:tcPr>
            <w:tcW w:w="469" w:type="dxa"/>
            <w:tcMar>
              <w:left w:w="91" w:type="dxa"/>
              <w:right w:w="91" w:type="dxa"/>
            </w:tcMar>
          </w:tcPr>
          <w:p w14:paraId="24F8EBBA" w14:textId="77777777" w:rsidR="006F59BC" w:rsidRPr="0073064B" w:rsidRDefault="006F59BC" w:rsidP="00B73C9E">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lastRenderedPageBreak/>
              <w:t>7</w:t>
            </w:r>
          </w:p>
        </w:tc>
        <w:tc>
          <w:tcPr>
            <w:tcW w:w="1816" w:type="dxa"/>
            <w:tcMar>
              <w:left w:w="91" w:type="dxa"/>
              <w:right w:w="91" w:type="dxa"/>
            </w:tcMar>
          </w:tcPr>
          <w:p w14:paraId="7C7805E6" w14:textId="77777777" w:rsidR="006F59BC" w:rsidRPr="0073064B" w:rsidRDefault="006F59BC" w:rsidP="00B73C9E">
            <w:pPr>
              <w:pStyle w:val="Tabletext10"/>
              <w:rPr>
                <w:rFonts w:eastAsiaTheme="minorEastAsia" w:cs="Cambria"/>
                <w:color w:val="000000"/>
                <w:szCs w:val="20"/>
                <w:lang w:val="en-US" w:eastAsia="de-DE"/>
              </w:rPr>
            </w:pPr>
            <w:r w:rsidRPr="0073064B">
              <w:rPr>
                <w:rFonts w:eastAsiaTheme="minorEastAsia" w:cs="Cambria"/>
                <w:color w:val="000000"/>
                <w:szCs w:val="20"/>
                <w:lang w:val="en-US" w:eastAsia="de-DE"/>
              </w:rPr>
              <w:t>Customer</w:t>
            </w:r>
            <w:r>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Type</w:t>
            </w:r>
            <w:r>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ID</w:t>
            </w:r>
          </w:p>
        </w:tc>
        <w:tc>
          <w:tcPr>
            <w:tcW w:w="1134" w:type="dxa"/>
            <w:tcMar>
              <w:left w:w="91" w:type="dxa"/>
              <w:right w:w="91" w:type="dxa"/>
            </w:tcMar>
          </w:tcPr>
          <w:p w14:paraId="238745C3" w14:textId="15008E74" w:rsidR="006F59BC" w:rsidRPr="0073064B" w:rsidRDefault="00684F6D" w:rsidP="00B73C9E">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Reference identifier</w:t>
            </w:r>
          </w:p>
        </w:tc>
        <w:tc>
          <w:tcPr>
            <w:tcW w:w="5670" w:type="dxa"/>
            <w:tcMar>
              <w:left w:w="91" w:type="dxa"/>
              <w:right w:w="91" w:type="dxa"/>
            </w:tcMar>
          </w:tcPr>
          <w:p w14:paraId="178C1166" w14:textId="367275E4" w:rsidR="00DD7069" w:rsidRPr="0073064B" w:rsidRDefault="006F59BC" w:rsidP="00DD7069">
            <w:pPr>
              <w:pStyle w:val="Tabletext10"/>
              <w:jc w:val="both"/>
              <w:rPr>
                <w:rFonts w:eastAsiaTheme="minorEastAsia" w:cs="Cambria"/>
                <w:color w:val="000000"/>
                <w:szCs w:val="20"/>
                <w:lang w:val="en-US" w:eastAsia="de-DE"/>
              </w:rPr>
            </w:pPr>
            <w:r w:rsidRPr="0073064B">
              <w:rPr>
                <w:rFonts w:eastAsiaTheme="minorEastAsia" w:cs="Cambria"/>
                <w:color w:val="000000"/>
                <w:szCs w:val="20"/>
                <w:lang w:val="en-US" w:eastAsia="de-DE"/>
              </w:rPr>
              <w:t>Unique identifier for the customer type.</w:t>
            </w:r>
          </w:p>
          <w:p w14:paraId="32E9192C" w14:textId="7ABFBAB9" w:rsidR="006F59BC" w:rsidRPr="0073064B" w:rsidRDefault="006F59BC" w:rsidP="00B73C9E">
            <w:pPr>
              <w:pStyle w:val="Tabletext10"/>
              <w:jc w:val="both"/>
              <w:rPr>
                <w:rFonts w:eastAsiaTheme="minorEastAsia" w:cs="Cambria"/>
                <w:color w:val="000000"/>
                <w:szCs w:val="20"/>
                <w:lang w:val="en-US" w:eastAsia="de-DE"/>
              </w:rPr>
            </w:pPr>
          </w:p>
        </w:tc>
        <w:tc>
          <w:tcPr>
            <w:tcW w:w="692" w:type="dxa"/>
            <w:tcMar>
              <w:left w:w="91" w:type="dxa"/>
              <w:right w:w="91" w:type="dxa"/>
            </w:tcMar>
          </w:tcPr>
          <w:p w14:paraId="33776C99" w14:textId="77777777" w:rsidR="006F59BC" w:rsidRPr="0073064B" w:rsidRDefault="006F59BC" w:rsidP="00B73C9E">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O</w:t>
            </w:r>
          </w:p>
        </w:tc>
      </w:tr>
      <w:tr w:rsidR="006F59BC" w:rsidRPr="0073064B" w14:paraId="3A6B0EC1" w14:textId="77777777" w:rsidTr="00BB6D2C">
        <w:trPr>
          <w:cantSplit/>
        </w:trPr>
        <w:tc>
          <w:tcPr>
            <w:tcW w:w="9781" w:type="dxa"/>
            <w:gridSpan w:val="5"/>
            <w:shd w:val="clear" w:color="auto" w:fill="F2F2F2" w:themeFill="background1" w:themeFillShade="F2"/>
            <w:tcMar>
              <w:left w:w="91" w:type="dxa"/>
              <w:right w:w="91" w:type="dxa"/>
            </w:tcMar>
          </w:tcPr>
          <w:p w14:paraId="6F5F69CF" w14:textId="63CFE445" w:rsidR="006F59BC" w:rsidRPr="006F59BC" w:rsidRDefault="00DD7069" w:rsidP="00B73C9E">
            <w:pPr>
              <w:pStyle w:val="Tabletext10"/>
              <w:rPr>
                <w:rFonts w:eastAsiaTheme="minorEastAsia" w:cs="Cambria"/>
                <w:b/>
                <w:bCs/>
                <w:i/>
                <w:iCs/>
                <w:color w:val="000000"/>
                <w:szCs w:val="20"/>
                <w:lang w:val="en-US"/>
              </w:rPr>
            </w:pPr>
            <w:r>
              <w:rPr>
                <w:rFonts w:eastAsiaTheme="minorEastAsia" w:cs="Cambria" w:hint="eastAsia"/>
                <w:b/>
                <w:bCs/>
                <w:i/>
                <w:iCs/>
                <w:color w:val="000000"/>
                <w:szCs w:val="20"/>
                <w:lang w:val="en-US"/>
              </w:rPr>
              <w:t>O</w:t>
            </w:r>
            <w:r>
              <w:rPr>
                <w:rFonts w:eastAsiaTheme="minorEastAsia" w:cs="Cambria"/>
                <w:b/>
                <w:bCs/>
                <w:i/>
                <w:iCs/>
                <w:color w:val="000000"/>
                <w:szCs w:val="20"/>
                <w:lang w:val="en-US"/>
              </w:rPr>
              <w:t>ther data elements</w:t>
            </w:r>
          </w:p>
        </w:tc>
      </w:tr>
      <w:tr w:rsidR="00D031E7" w:rsidRPr="0073064B" w14:paraId="0E627C3A" w14:textId="77777777" w:rsidTr="00EB53B2">
        <w:trPr>
          <w:cantSplit/>
        </w:trPr>
        <w:tc>
          <w:tcPr>
            <w:tcW w:w="469" w:type="dxa"/>
            <w:tcMar>
              <w:left w:w="91" w:type="dxa"/>
              <w:right w:w="91" w:type="dxa"/>
            </w:tcMar>
          </w:tcPr>
          <w:p w14:paraId="30AE4592"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2</w:t>
            </w:r>
          </w:p>
        </w:tc>
        <w:tc>
          <w:tcPr>
            <w:tcW w:w="1816" w:type="dxa"/>
            <w:tcMar>
              <w:left w:w="91" w:type="dxa"/>
              <w:right w:w="91" w:type="dxa"/>
            </w:tcMar>
          </w:tcPr>
          <w:p w14:paraId="28AFC476" w14:textId="55862043" w:rsidR="0073064B" w:rsidRPr="0073064B" w:rsidRDefault="0073064B" w:rsidP="00D031E7">
            <w:pPr>
              <w:pStyle w:val="Tabletext10"/>
              <w:rPr>
                <w:rFonts w:eastAsiaTheme="minorEastAsia" w:cs="Cambria"/>
                <w:color w:val="000000"/>
                <w:szCs w:val="20"/>
                <w:lang w:val="en-US" w:eastAsia="de-DE"/>
              </w:rPr>
            </w:pPr>
            <w:r w:rsidRPr="0073064B">
              <w:rPr>
                <w:rFonts w:eastAsiaTheme="minorEastAsia" w:cs="Cambria"/>
                <w:color w:val="000000"/>
                <w:szCs w:val="20"/>
                <w:lang w:val="en-US" w:eastAsia="de-DE"/>
              </w:rPr>
              <w:t>Customer</w:t>
            </w:r>
            <w:r w:rsidR="00D031E7">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Account</w:t>
            </w:r>
            <w:r w:rsidR="00D031E7">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Number</w:t>
            </w:r>
          </w:p>
        </w:tc>
        <w:tc>
          <w:tcPr>
            <w:tcW w:w="1134" w:type="dxa"/>
            <w:tcMar>
              <w:left w:w="91" w:type="dxa"/>
              <w:right w:w="91" w:type="dxa"/>
            </w:tcMar>
          </w:tcPr>
          <w:p w14:paraId="7A10B536" w14:textId="713A6E02" w:rsidR="0073064B" w:rsidRPr="0073064B" w:rsidRDefault="000F10F2" w:rsidP="00D031E7">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Code</w:t>
            </w:r>
          </w:p>
        </w:tc>
        <w:tc>
          <w:tcPr>
            <w:tcW w:w="5670" w:type="dxa"/>
            <w:tcMar>
              <w:left w:w="91" w:type="dxa"/>
              <w:right w:w="91" w:type="dxa"/>
            </w:tcMar>
          </w:tcPr>
          <w:p w14:paraId="0753BEAE" w14:textId="4165D596" w:rsidR="0073064B" w:rsidRPr="0073064B" w:rsidRDefault="0073064B" w:rsidP="00DD7069">
            <w:pPr>
              <w:pStyle w:val="Tabletext10"/>
              <w:jc w:val="both"/>
              <w:rPr>
                <w:rFonts w:eastAsiaTheme="minorEastAsia" w:cs="Cambria"/>
                <w:color w:val="000000"/>
                <w:szCs w:val="20"/>
                <w:lang w:val="en-US" w:eastAsia="de-DE"/>
              </w:rPr>
            </w:pPr>
            <w:r w:rsidRPr="0073064B">
              <w:rPr>
                <w:rFonts w:eastAsiaTheme="minorEastAsia" w:cs="Cambria"/>
                <w:color w:val="000000"/>
                <w:szCs w:val="20"/>
                <w:lang w:val="en-US" w:eastAsia="de-DE"/>
              </w:rPr>
              <w:t>Number of the customer.</w:t>
            </w:r>
            <w:r w:rsidR="00DD7069">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This number is generated either by manual input or by the system.</w:t>
            </w:r>
          </w:p>
        </w:tc>
        <w:tc>
          <w:tcPr>
            <w:tcW w:w="692" w:type="dxa"/>
            <w:tcMar>
              <w:left w:w="91" w:type="dxa"/>
              <w:right w:w="91" w:type="dxa"/>
            </w:tcMar>
          </w:tcPr>
          <w:p w14:paraId="32C6C439" w14:textId="54C8AA16" w:rsidR="0073064B" w:rsidRPr="0073064B" w:rsidRDefault="00D031E7" w:rsidP="00D031E7">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M</w:t>
            </w:r>
          </w:p>
        </w:tc>
      </w:tr>
      <w:tr w:rsidR="00D031E7" w:rsidRPr="0073064B" w14:paraId="58956753" w14:textId="77777777" w:rsidTr="00EB53B2">
        <w:trPr>
          <w:cantSplit/>
        </w:trPr>
        <w:tc>
          <w:tcPr>
            <w:tcW w:w="469" w:type="dxa"/>
            <w:tcMar>
              <w:left w:w="91" w:type="dxa"/>
              <w:right w:w="91" w:type="dxa"/>
            </w:tcMar>
          </w:tcPr>
          <w:p w14:paraId="7344756A"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3</w:t>
            </w:r>
          </w:p>
        </w:tc>
        <w:tc>
          <w:tcPr>
            <w:tcW w:w="1816" w:type="dxa"/>
            <w:tcMar>
              <w:left w:w="91" w:type="dxa"/>
              <w:right w:w="91" w:type="dxa"/>
            </w:tcMar>
          </w:tcPr>
          <w:p w14:paraId="24595421" w14:textId="7DBFF393" w:rsidR="0073064B" w:rsidRPr="0073064B" w:rsidRDefault="0073064B" w:rsidP="00D031E7">
            <w:pPr>
              <w:pStyle w:val="Tabletext10"/>
              <w:rPr>
                <w:rFonts w:eastAsiaTheme="minorEastAsia" w:cs="Cambria"/>
                <w:color w:val="000000"/>
                <w:szCs w:val="20"/>
                <w:lang w:val="en-US" w:eastAsia="de-DE"/>
              </w:rPr>
            </w:pPr>
            <w:r w:rsidRPr="0073064B">
              <w:rPr>
                <w:rFonts w:eastAsiaTheme="minorEastAsia" w:cs="Cambria"/>
                <w:color w:val="000000"/>
                <w:szCs w:val="20"/>
                <w:lang w:val="en-US" w:eastAsia="de-DE"/>
              </w:rPr>
              <w:t>Customer</w:t>
            </w:r>
            <w:r w:rsidR="00D031E7">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Account</w:t>
            </w:r>
            <w:r w:rsidR="00D031E7">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Name</w:t>
            </w:r>
          </w:p>
        </w:tc>
        <w:tc>
          <w:tcPr>
            <w:tcW w:w="1134" w:type="dxa"/>
            <w:tcMar>
              <w:left w:w="91" w:type="dxa"/>
              <w:right w:w="91" w:type="dxa"/>
            </w:tcMar>
          </w:tcPr>
          <w:p w14:paraId="11FD29C4" w14:textId="2045DCD3" w:rsidR="0073064B" w:rsidRPr="0073064B" w:rsidRDefault="000F10F2" w:rsidP="00D031E7">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Text</w:t>
            </w:r>
          </w:p>
        </w:tc>
        <w:tc>
          <w:tcPr>
            <w:tcW w:w="5670" w:type="dxa"/>
            <w:tcMar>
              <w:left w:w="91" w:type="dxa"/>
              <w:right w:w="91" w:type="dxa"/>
            </w:tcMar>
          </w:tcPr>
          <w:p w14:paraId="59199DDE" w14:textId="77777777" w:rsidR="0073064B" w:rsidRPr="0073064B" w:rsidRDefault="0073064B" w:rsidP="00D031E7">
            <w:pPr>
              <w:pStyle w:val="Tabletext10"/>
              <w:jc w:val="both"/>
              <w:rPr>
                <w:rFonts w:eastAsiaTheme="minorEastAsia" w:cs="Cambria"/>
                <w:color w:val="000000"/>
                <w:szCs w:val="20"/>
                <w:lang w:val="en-US" w:eastAsia="de-DE"/>
              </w:rPr>
            </w:pPr>
            <w:r w:rsidRPr="0073064B">
              <w:rPr>
                <w:rFonts w:eastAsiaTheme="minorEastAsia" w:cs="Cambria"/>
                <w:color w:val="000000"/>
                <w:szCs w:val="20"/>
                <w:lang w:val="en-US" w:eastAsia="de-DE"/>
              </w:rPr>
              <w:t>Name of the customer.</w:t>
            </w:r>
          </w:p>
        </w:tc>
        <w:tc>
          <w:tcPr>
            <w:tcW w:w="692" w:type="dxa"/>
            <w:tcMar>
              <w:left w:w="91" w:type="dxa"/>
              <w:right w:w="91" w:type="dxa"/>
            </w:tcMar>
          </w:tcPr>
          <w:p w14:paraId="46CA43BC" w14:textId="639D3C48" w:rsidR="0073064B" w:rsidRPr="0073064B" w:rsidRDefault="00D031E7" w:rsidP="00D031E7">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M</w:t>
            </w:r>
          </w:p>
        </w:tc>
      </w:tr>
      <w:tr w:rsidR="00D031E7" w:rsidRPr="0073064B" w14:paraId="49635330" w14:textId="77777777" w:rsidTr="00EB53B2">
        <w:trPr>
          <w:cantSplit/>
        </w:trPr>
        <w:tc>
          <w:tcPr>
            <w:tcW w:w="469" w:type="dxa"/>
            <w:tcMar>
              <w:left w:w="91" w:type="dxa"/>
              <w:right w:w="91" w:type="dxa"/>
            </w:tcMar>
          </w:tcPr>
          <w:p w14:paraId="76A9C7CC"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4</w:t>
            </w:r>
          </w:p>
        </w:tc>
        <w:tc>
          <w:tcPr>
            <w:tcW w:w="1816" w:type="dxa"/>
            <w:tcMar>
              <w:left w:w="91" w:type="dxa"/>
              <w:right w:w="91" w:type="dxa"/>
            </w:tcMar>
          </w:tcPr>
          <w:p w14:paraId="6A62C57B" w14:textId="679A3259" w:rsidR="0073064B" w:rsidRPr="0073064B" w:rsidRDefault="0073064B" w:rsidP="00D031E7">
            <w:pPr>
              <w:pStyle w:val="Tabletext10"/>
              <w:rPr>
                <w:rFonts w:eastAsiaTheme="minorEastAsia" w:cs="Cambria"/>
                <w:color w:val="000000"/>
                <w:szCs w:val="20"/>
                <w:lang w:val="en-US" w:eastAsia="de-DE"/>
              </w:rPr>
            </w:pPr>
            <w:r w:rsidRPr="0073064B">
              <w:rPr>
                <w:rFonts w:eastAsiaTheme="minorEastAsia" w:cs="Cambria"/>
                <w:color w:val="000000"/>
                <w:szCs w:val="20"/>
                <w:lang w:val="en-US" w:eastAsia="de-DE"/>
              </w:rPr>
              <w:t>Customer</w:t>
            </w:r>
            <w:r w:rsidR="00D031E7">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Abbreviation</w:t>
            </w:r>
          </w:p>
        </w:tc>
        <w:tc>
          <w:tcPr>
            <w:tcW w:w="1134" w:type="dxa"/>
            <w:tcMar>
              <w:left w:w="91" w:type="dxa"/>
              <w:right w:w="91" w:type="dxa"/>
            </w:tcMar>
          </w:tcPr>
          <w:p w14:paraId="6A3F00EF" w14:textId="0EB5571D" w:rsidR="0073064B" w:rsidRPr="0073064B" w:rsidRDefault="000F10F2" w:rsidP="00D031E7">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Text</w:t>
            </w:r>
          </w:p>
        </w:tc>
        <w:tc>
          <w:tcPr>
            <w:tcW w:w="5670" w:type="dxa"/>
            <w:tcMar>
              <w:left w:w="91" w:type="dxa"/>
              <w:right w:w="91" w:type="dxa"/>
            </w:tcMar>
          </w:tcPr>
          <w:p w14:paraId="256CD793" w14:textId="77777777" w:rsidR="0073064B" w:rsidRPr="0073064B" w:rsidRDefault="0073064B" w:rsidP="00D031E7">
            <w:pPr>
              <w:pStyle w:val="Tabletext10"/>
              <w:jc w:val="both"/>
              <w:rPr>
                <w:rFonts w:eastAsiaTheme="minorEastAsia" w:cs="Cambria"/>
                <w:color w:val="000000"/>
                <w:szCs w:val="20"/>
                <w:lang w:val="en-US" w:eastAsia="de-DE"/>
              </w:rPr>
            </w:pPr>
            <w:r w:rsidRPr="0073064B">
              <w:rPr>
                <w:rFonts w:eastAsiaTheme="minorEastAsia" w:cs="Cambria"/>
                <w:color w:val="000000"/>
                <w:szCs w:val="20"/>
                <w:lang w:val="en-US" w:eastAsia="de-DE"/>
              </w:rPr>
              <w:t>Abbreviation of the customer’s name.</w:t>
            </w:r>
          </w:p>
        </w:tc>
        <w:tc>
          <w:tcPr>
            <w:tcW w:w="692" w:type="dxa"/>
            <w:tcMar>
              <w:left w:w="91" w:type="dxa"/>
              <w:right w:w="91" w:type="dxa"/>
            </w:tcMar>
          </w:tcPr>
          <w:p w14:paraId="5B96F5DF" w14:textId="380CFC37" w:rsidR="0073064B" w:rsidRPr="0073064B" w:rsidRDefault="00D031E7" w:rsidP="00D031E7">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O</w:t>
            </w:r>
          </w:p>
        </w:tc>
      </w:tr>
      <w:tr w:rsidR="00D031E7" w:rsidRPr="0073064B" w14:paraId="0104BCAF" w14:textId="77777777" w:rsidTr="00EB53B2">
        <w:trPr>
          <w:cantSplit/>
        </w:trPr>
        <w:tc>
          <w:tcPr>
            <w:tcW w:w="469" w:type="dxa"/>
            <w:tcMar>
              <w:left w:w="91" w:type="dxa"/>
              <w:right w:w="91" w:type="dxa"/>
            </w:tcMar>
          </w:tcPr>
          <w:p w14:paraId="192B1E6D"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8</w:t>
            </w:r>
          </w:p>
        </w:tc>
        <w:tc>
          <w:tcPr>
            <w:tcW w:w="1816" w:type="dxa"/>
            <w:tcMar>
              <w:left w:w="91" w:type="dxa"/>
              <w:right w:w="91" w:type="dxa"/>
            </w:tcMar>
          </w:tcPr>
          <w:p w14:paraId="263AFD3D" w14:textId="2672B15B" w:rsidR="0073064B" w:rsidRPr="0073064B" w:rsidRDefault="0073064B" w:rsidP="00D031E7">
            <w:pPr>
              <w:pStyle w:val="Tabletext10"/>
              <w:rPr>
                <w:rFonts w:eastAsiaTheme="minorEastAsia" w:cs="Cambria"/>
                <w:color w:val="000000"/>
                <w:szCs w:val="20"/>
                <w:lang w:val="en-US" w:eastAsia="de-DE"/>
              </w:rPr>
            </w:pPr>
            <w:r w:rsidRPr="0073064B">
              <w:rPr>
                <w:rFonts w:eastAsiaTheme="minorEastAsia" w:cs="Cambria"/>
                <w:color w:val="000000"/>
                <w:szCs w:val="20"/>
                <w:lang w:val="en-US" w:eastAsia="de-DE"/>
              </w:rPr>
              <w:t>Customer</w:t>
            </w:r>
            <w:r w:rsidR="00D031E7">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TIN</w:t>
            </w:r>
          </w:p>
        </w:tc>
        <w:tc>
          <w:tcPr>
            <w:tcW w:w="1134" w:type="dxa"/>
            <w:tcMar>
              <w:left w:w="91" w:type="dxa"/>
              <w:right w:w="91" w:type="dxa"/>
            </w:tcMar>
          </w:tcPr>
          <w:p w14:paraId="4011C522" w14:textId="3CBA8CA0" w:rsidR="0073064B" w:rsidRPr="0073064B" w:rsidRDefault="000F10F2" w:rsidP="00D031E7">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Code</w:t>
            </w:r>
          </w:p>
        </w:tc>
        <w:tc>
          <w:tcPr>
            <w:tcW w:w="5670" w:type="dxa"/>
            <w:tcMar>
              <w:left w:w="91" w:type="dxa"/>
              <w:right w:w="91" w:type="dxa"/>
            </w:tcMar>
          </w:tcPr>
          <w:p w14:paraId="001AF54C" w14:textId="77777777" w:rsidR="0073064B" w:rsidRPr="0073064B" w:rsidRDefault="0073064B" w:rsidP="00D031E7">
            <w:pPr>
              <w:pStyle w:val="Tabletext10"/>
              <w:jc w:val="both"/>
              <w:rPr>
                <w:rFonts w:eastAsiaTheme="minorEastAsia" w:cs="Cambria"/>
                <w:color w:val="000000"/>
                <w:szCs w:val="20"/>
                <w:lang w:val="en-US" w:eastAsia="de-DE"/>
              </w:rPr>
            </w:pPr>
            <w:r w:rsidRPr="0073064B">
              <w:rPr>
                <w:rFonts w:eastAsiaTheme="minorEastAsia" w:cs="Cambria"/>
                <w:color w:val="000000"/>
                <w:szCs w:val="20"/>
                <w:lang w:val="en-US" w:eastAsia="de-DE"/>
              </w:rPr>
              <w:t>Customer’s tax identification number.</w:t>
            </w:r>
          </w:p>
          <w:p w14:paraId="254122F4" w14:textId="77777777" w:rsidR="0073064B" w:rsidRPr="0073064B" w:rsidRDefault="0073064B" w:rsidP="00D031E7">
            <w:pPr>
              <w:pStyle w:val="Tabletext10"/>
              <w:jc w:val="both"/>
              <w:rPr>
                <w:rFonts w:eastAsiaTheme="minorEastAsia" w:cs="Cambria"/>
                <w:color w:val="000000"/>
                <w:szCs w:val="20"/>
                <w:lang w:val="en-US" w:eastAsia="de-DE"/>
              </w:rPr>
            </w:pPr>
            <w:r w:rsidRPr="0073064B">
              <w:rPr>
                <w:rFonts w:eastAsiaTheme="minorEastAsia" w:cs="Cambria"/>
                <w:color w:val="000000"/>
                <w:szCs w:val="20"/>
                <w:lang w:val="en-US" w:eastAsia="de-DE"/>
              </w:rPr>
              <w:t>This number is usually generated by a tax regulator.</w:t>
            </w:r>
          </w:p>
        </w:tc>
        <w:tc>
          <w:tcPr>
            <w:tcW w:w="692" w:type="dxa"/>
            <w:tcMar>
              <w:left w:w="91" w:type="dxa"/>
              <w:right w:w="91" w:type="dxa"/>
            </w:tcMar>
          </w:tcPr>
          <w:p w14:paraId="4EE6A2EA" w14:textId="05F4AD37" w:rsidR="0073064B" w:rsidRPr="0073064B" w:rsidRDefault="00D031E7" w:rsidP="00D031E7">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M</w:t>
            </w:r>
          </w:p>
        </w:tc>
      </w:tr>
      <w:tr w:rsidR="004C74C7" w:rsidRPr="0073064B" w14:paraId="54DB5E19" w14:textId="77777777" w:rsidTr="00EB53B2">
        <w:trPr>
          <w:cantSplit/>
        </w:trPr>
        <w:tc>
          <w:tcPr>
            <w:tcW w:w="469" w:type="dxa"/>
            <w:tcMar>
              <w:left w:w="91" w:type="dxa"/>
              <w:right w:w="91" w:type="dxa"/>
            </w:tcMar>
          </w:tcPr>
          <w:p w14:paraId="0909BF4B" w14:textId="77777777" w:rsidR="006F59BC" w:rsidRPr="0073064B" w:rsidRDefault="006F59BC" w:rsidP="00B73C9E">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24</w:t>
            </w:r>
          </w:p>
        </w:tc>
        <w:tc>
          <w:tcPr>
            <w:tcW w:w="1816" w:type="dxa"/>
            <w:tcMar>
              <w:left w:w="91" w:type="dxa"/>
              <w:right w:w="91" w:type="dxa"/>
            </w:tcMar>
          </w:tcPr>
          <w:p w14:paraId="55FC66FA" w14:textId="77777777" w:rsidR="006F59BC" w:rsidRPr="0073064B" w:rsidRDefault="006F59BC" w:rsidP="00B73C9E">
            <w:pPr>
              <w:pStyle w:val="Tabletext10"/>
              <w:rPr>
                <w:rFonts w:eastAsiaTheme="minorEastAsia" w:cs="Cambria"/>
                <w:color w:val="000000"/>
                <w:szCs w:val="20"/>
                <w:lang w:val="en-US" w:eastAsia="de-DE"/>
              </w:rPr>
            </w:pPr>
            <w:r w:rsidRPr="0073064B">
              <w:rPr>
                <w:rFonts w:eastAsiaTheme="minorEastAsia" w:cs="Cambria"/>
                <w:color w:val="000000"/>
                <w:szCs w:val="20"/>
                <w:lang w:val="en-US" w:eastAsia="de-DE"/>
              </w:rPr>
              <w:t>Inactive</w:t>
            </w:r>
            <w:r>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Date</w:t>
            </w:r>
          </w:p>
        </w:tc>
        <w:tc>
          <w:tcPr>
            <w:tcW w:w="1134" w:type="dxa"/>
            <w:tcMar>
              <w:left w:w="91" w:type="dxa"/>
              <w:right w:w="91" w:type="dxa"/>
            </w:tcMar>
          </w:tcPr>
          <w:p w14:paraId="4F0770A4" w14:textId="77777777" w:rsidR="006F59BC" w:rsidRPr="0073064B" w:rsidRDefault="006F59BC" w:rsidP="00B73C9E">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Date</w:t>
            </w:r>
          </w:p>
        </w:tc>
        <w:tc>
          <w:tcPr>
            <w:tcW w:w="5670" w:type="dxa"/>
            <w:tcMar>
              <w:left w:w="91" w:type="dxa"/>
              <w:right w:w="91" w:type="dxa"/>
            </w:tcMar>
          </w:tcPr>
          <w:p w14:paraId="6B792C07" w14:textId="77777777" w:rsidR="006F59BC" w:rsidRPr="0073064B" w:rsidRDefault="006F59BC" w:rsidP="00B73C9E">
            <w:pPr>
              <w:pStyle w:val="Tabletext10"/>
              <w:jc w:val="both"/>
              <w:rPr>
                <w:rFonts w:eastAsiaTheme="minorEastAsia" w:cs="Cambria"/>
                <w:color w:val="000000"/>
                <w:szCs w:val="20"/>
                <w:lang w:val="en-US" w:eastAsia="de-DE"/>
              </w:rPr>
            </w:pPr>
            <w:r w:rsidRPr="0073064B">
              <w:rPr>
                <w:rFonts w:eastAsiaTheme="minorEastAsia" w:cs="Cambria"/>
                <w:color w:val="000000"/>
                <w:szCs w:val="20"/>
                <w:lang w:val="en-US" w:eastAsia="de-DE"/>
              </w:rPr>
              <w:t>Date when the customer was declared inactive.</w:t>
            </w:r>
          </w:p>
          <w:p w14:paraId="229AEA54" w14:textId="77777777" w:rsidR="006F59BC" w:rsidRPr="0073064B" w:rsidRDefault="006F59BC" w:rsidP="00B73C9E">
            <w:pPr>
              <w:pStyle w:val="Tabletext10"/>
              <w:jc w:val="both"/>
              <w:rPr>
                <w:rFonts w:eastAsiaTheme="minorEastAsia" w:cs="Cambria"/>
                <w:color w:val="000000"/>
                <w:szCs w:val="20"/>
                <w:lang w:val="en-US" w:eastAsia="de-DE"/>
              </w:rPr>
            </w:pPr>
            <w:r w:rsidRPr="0073064B">
              <w:rPr>
                <w:rFonts w:eastAsiaTheme="minorEastAsia" w:cs="Cambria"/>
                <w:color w:val="000000"/>
                <w:szCs w:val="20"/>
                <w:lang w:val="en-US" w:eastAsia="de-DE"/>
              </w:rPr>
              <w:t>A customer can become inactive due to exceeding their credit limit, legal restrictions, contract termination or bankruptcy, etc.</w:t>
            </w:r>
          </w:p>
        </w:tc>
        <w:tc>
          <w:tcPr>
            <w:tcW w:w="692" w:type="dxa"/>
            <w:tcMar>
              <w:left w:w="91" w:type="dxa"/>
              <w:right w:w="91" w:type="dxa"/>
            </w:tcMar>
          </w:tcPr>
          <w:p w14:paraId="2C1C4DA4" w14:textId="77777777" w:rsidR="006F59BC" w:rsidRPr="0073064B" w:rsidRDefault="006F59BC" w:rsidP="00B73C9E">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O</w:t>
            </w:r>
          </w:p>
        </w:tc>
      </w:tr>
      <w:tr w:rsidR="004C74C7" w:rsidRPr="0073064B" w14:paraId="5AA747F4" w14:textId="77777777" w:rsidTr="00EB53B2">
        <w:trPr>
          <w:cantSplit/>
        </w:trPr>
        <w:tc>
          <w:tcPr>
            <w:tcW w:w="469" w:type="dxa"/>
            <w:tcMar>
              <w:left w:w="91" w:type="dxa"/>
              <w:right w:w="91" w:type="dxa"/>
            </w:tcMar>
          </w:tcPr>
          <w:p w14:paraId="7EB5D6E5" w14:textId="77777777" w:rsidR="006F59BC" w:rsidRPr="0073064B" w:rsidRDefault="006F59BC" w:rsidP="00B73C9E">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25</w:t>
            </w:r>
          </w:p>
        </w:tc>
        <w:tc>
          <w:tcPr>
            <w:tcW w:w="1816" w:type="dxa"/>
            <w:tcMar>
              <w:left w:w="91" w:type="dxa"/>
              <w:right w:w="91" w:type="dxa"/>
            </w:tcMar>
          </w:tcPr>
          <w:p w14:paraId="21020C06" w14:textId="77777777" w:rsidR="006F59BC" w:rsidRPr="0073064B" w:rsidRDefault="006F59BC" w:rsidP="00B73C9E">
            <w:pPr>
              <w:pStyle w:val="Tabletext10"/>
              <w:rPr>
                <w:rFonts w:eastAsiaTheme="minorEastAsia" w:cs="Cambria"/>
                <w:color w:val="000000"/>
                <w:szCs w:val="20"/>
                <w:lang w:val="en-US" w:eastAsia="de-DE"/>
              </w:rPr>
            </w:pPr>
            <w:r w:rsidRPr="0073064B">
              <w:rPr>
                <w:rFonts w:eastAsiaTheme="minorEastAsia" w:cs="Cambria"/>
                <w:color w:val="000000"/>
                <w:szCs w:val="20"/>
                <w:lang w:val="en-US" w:eastAsia="de-DE"/>
              </w:rPr>
              <w:t>Transaction</w:t>
            </w:r>
            <w:r>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Credit</w:t>
            </w:r>
            <w:r>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Limit</w:t>
            </w:r>
          </w:p>
        </w:tc>
        <w:tc>
          <w:tcPr>
            <w:tcW w:w="1134" w:type="dxa"/>
            <w:tcMar>
              <w:left w:w="91" w:type="dxa"/>
              <w:right w:w="91" w:type="dxa"/>
            </w:tcMar>
          </w:tcPr>
          <w:p w14:paraId="66940D55" w14:textId="3E946B62" w:rsidR="006F59BC" w:rsidRPr="0073064B" w:rsidRDefault="000F10F2" w:rsidP="00B73C9E">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Amount</w:t>
            </w:r>
          </w:p>
        </w:tc>
        <w:tc>
          <w:tcPr>
            <w:tcW w:w="5670" w:type="dxa"/>
            <w:tcMar>
              <w:left w:w="91" w:type="dxa"/>
              <w:right w:w="91" w:type="dxa"/>
            </w:tcMar>
          </w:tcPr>
          <w:p w14:paraId="58D056D6" w14:textId="77777777" w:rsidR="006F59BC" w:rsidRPr="0073064B" w:rsidRDefault="006F59BC" w:rsidP="00B73C9E">
            <w:pPr>
              <w:pStyle w:val="Tabletext10"/>
              <w:jc w:val="both"/>
              <w:rPr>
                <w:rFonts w:eastAsiaTheme="minorEastAsia" w:cs="Cambria"/>
                <w:color w:val="000000"/>
                <w:szCs w:val="20"/>
                <w:lang w:val="en-US" w:eastAsia="de-DE"/>
              </w:rPr>
            </w:pPr>
            <w:r w:rsidRPr="0073064B">
              <w:rPr>
                <w:rFonts w:eastAsiaTheme="minorEastAsia" w:cs="Cambria"/>
                <w:color w:val="000000"/>
                <w:szCs w:val="20"/>
                <w:lang w:val="en-US" w:eastAsia="de-DE"/>
              </w:rPr>
              <w:t>Per invoice credit limit established for the customer.</w:t>
            </w:r>
          </w:p>
        </w:tc>
        <w:tc>
          <w:tcPr>
            <w:tcW w:w="692" w:type="dxa"/>
            <w:tcMar>
              <w:left w:w="91" w:type="dxa"/>
              <w:right w:w="91" w:type="dxa"/>
            </w:tcMar>
          </w:tcPr>
          <w:p w14:paraId="4BA02B3B" w14:textId="77777777" w:rsidR="006F59BC" w:rsidRPr="0073064B" w:rsidRDefault="006F59BC" w:rsidP="00B73C9E">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O</w:t>
            </w:r>
          </w:p>
        </w:tc>
      </w:tr>
      <w:tr w:rsidR="004C74C7" w:rsidRPr="0073064B" w14:paraId="0407D7D5" w14:textId="77777777" w:rsidTr="00EB53B2">
        <w:trPr>
          <w:cantSplit/>
        </w:trPr>
        <w:tc>
          <w:tcPr>
            <w:tcW w:w="469" w:type="dxa"/>
            <w:tcMar>
              <w:left w:w="91" w:type="dxa"/>
              <w:right w:w="91" w:type="dxa"/>
            </w:tcMar>
          </w:tcPr>
          <w:p w14:paraId="5E804D75" w14:textId="77777777" w:rsidR="006F59BC" w:rsidRPr="0073064B" w:rsidRDefault="006F59BC" w:rsidP="00B73C9E">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26</w:t>
            </w:r>
          </w:p>
        </w:tc>
        <w:tc>
          <w:tcPr>
            <w:tcW w:w="1816" w:type="dxa"/>
            <w:tcMar>
              <w:left w:w="91" w:type="dxa"/>
              <w:right w:w="91" w:type="dxa"/>
            </w:tcMar>
          </w:tcPr>
          <w:p w14:paraId="7B2857F8" w14:textId="77777777" w:rsidR="006F59BC" w:rsidRPr="0073064B" w:rsidRDefault="006F59BC" w:rsidP="00B73C9E">
            <w:pPr>
              <w:pStyle w:val="Tabletext10"/>
              <w:rPr>
                <w:rFonts w:eastAsiaTheme="minorEastAsia" w:cs="Cambria"/>
                <w:color w:val="000000"/>
                <w:szCs w:val="20"/>
                <w:lang w:val="en-US" w:eastAsia="de-DE"/>
              </w:rPr>
            </w:pPr>
            <w:r w:rsidRPr="0073064B">
              <w:rPr>
                <w:rFonts w:eastAsiaTheme="minorEastAsia" w:cs="Cambria"/>
                <w:color w:val="000000"/>
                <w:szCs w:val="20"/>
                <w:lang w:val="en-US" w:eastAsia="de-DE"/>
              </w:rPr>
              <w:t>Total</w:t>
            </w:r>
            <w:r>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Credit</w:t>
            </w:r>
            <w:r>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Limit</w:t>
            </w:r>
          </w:p>
        </w:tc>
        <w:tc>
          <w:tcPr>
            <w:tcW w:w="1134" w:type="dxa"/>
            <w:tcMar>
              <w:left w:w="91" w:type="dxa"/>
              <w:right w:w="91" w:type="dxa"/>
            </w:tcMar>
          </w:tcPr>
          <w:p w14:paraId="55C3B676" w14:textId="4A164591" w:rsidR="006F59BC" w:rsidRPr="0073064B" w:rsidRDefault="000F10F2" w:rsidP="00B73C9E">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Amount</w:t>
            </w:r>
          </w:p>
        </w:tc>
        <w:tc>
          <w:tcPr>
            <w:tcW w:w="5670" w:type="dxa"/>
            <w:tcMar>
              <w:left w:w="91" w:type="dxa"/>
              <w:right w:w="91" w:type="dxa"/>
            </w:tcMar>
          </w:tcPr>
          <w:p w14:paraId="503B9FF6" w14:textId="77777777" w:rsidR="006F59BC" w:rsidRPr="0073064B" w:rsidRDefault="006F59BC" w:rsidP="00B73C9E">
            <w:pPr>
              <w:pStyle w:val="Tabletext10"/>
              <w:jc w:val="both"/>
              <w:rPr>
                <w:rFonts w:eastAsiaTheme="minorEastAsia" w:cs="Cambria"/>
                <w:color w:val="000000"/>
                <w:szCs w:val="20"/>
                <w:lang w:val="en-US" w:eastAsia="de-DE"/>
              </w:rPr>
            </w:pPr>
            <w:r w:rsidRPr="0073064B">
              <w:rPr>
                <w:rFonts w:eastAsiaTheme="minorEastAsia" w:cs="Cambria"/>
                <w:color w:val="000000"/>
                <w:szCs w:val="20"/>
                <w:lang w:val="en-US" w:eastAsia="de-DE"/>
              </w:rPr>
              <w:t>Credit limit for the customer’s total outstanding balance.</w:t>
            </w:r>
          </w:p>
        </w:tc>
        <w:tc>
          <w:tcPr>
            <w:tcW w:w="692" w:type="dxa"/>
            <w:tcMar>
              <w:left w:w="91" w:type="dxa"/>
              <w:right w:w="91" w:type="dxa"/>
            </w:tcMar>
          </w:tcPr>
          <w:p w14:paraId="1A748B11" w14:textId="77777777" w:rsidR="006F59BC" w:rsidRPr="0073064B" w:rsidRDefault="006F59BC" w:rsidP="00B73C9E">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O</w:t>
            </w:r>
          </w:p>
        </w:tc>
      </w:tr>
      <w:tr w:rsidR="004C74C7" w:rsidRPr="0073064B" w14:paraId="7AC32F85" w14:textId="77777777" w:rsidTr="00EB53B2">
        <w:trPr>
          <w:cantSplit/>
        </w:trPr>
        <w:tc>
          <w:tcPr>
            <w:tcW w:w="469" w:type="dxa"/>
            <w:tcMar>
              <w:left w:w="91" w:type="dxa"/>
              <w:right w:w="91" w:type="dxa"/>
            </w:tcMar>
          </w:tcPr>
          <w:p w14:paraId="3BEFB2E3" w14:textId="77777777" w:rsidR="006F59BC" w:rsidRPr="0073064B" w:rsidRDefault="006F59BC" w:rsidP="00B73C9E">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27</w:t>
            </w:r>
          </w:p>
        </w:tc>
        <w:tc>
          <w:tcPr>
            <w:tcW w:w="1816" w:type="dxa"/>
            <w:tcMar>
              <w:left w:w="91" w:type="dxa"/>
              <w:right w:w="91" w:type="dxa"/>
            </w:tcMar>
          </w:tcPr>
          <w:p w14:paraId="75AE8441" w14:textId="77777777" w:rsidR="006F59BC" w:rsidRPr="0073064B" w:rsidRDefault="006F59BC" w:rsidP="00B73C9E">
            <w:pPr>
              <w:pStyle w:val="Tabletext10"/>
              <w:rPr>
                <w:rFonts w:eastAsiaTheme="minorEastAsia" w:cs="Cambria"/>
                <w:color w:val="000000"/>
                <w:szCs w:val="20"/>
                <w:lang w:val="en-US" w:eastAsia="de-DE"/>
              </w:rPr>
            </w:pPr>
            <w:r w:rsidRPr="0073064B">
              <w:rPr>
                <w:rFonts w:eastAsiaTheme="minorEastAsia" w:cs="Cambria"/>
                <w:color w:val="000000"/>
                <w:szCs w:val="20"/>
                <w:lang w:val="en-US" w:eastAsia="de-DE"/>
              </w:rPr>
              <w:t>Terms</w:t>
            </w:r>
            <w:r>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Discount</w:t>
            </w:r>
            <w:r>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Percentage</w:t>
            </w:r>
          </w:p>
        </w:tc>
        <w:tc>
          <w:tcPr>
            <w:tcW w:w="1134" w:type="dxa"/>
            <w:tcMar>
              <w:left w:w="85" w:type="dxa"/>
              <w:right w:w="85" w:type="dxa"/>
            </w:tcMar>
          </w:tcPr>
          <w:p w14:paraId="4314B0FE" w14:textId="4F72DE43" w:rsidR="006F59BC" w:rsidRPr="0073064B" w:rsidRDefault="000F10F2" w:rsidP="00B73C9E">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Percentage</w:t>
            </w:r>
          </w:p>
        </w:tc>
        <w:tc>
          <w:tcPr>
            <w:tcW w:w="5670" w:type="dxa"/>
            <w:tcMar>
              <w:left w:w="91" w:type="dxa"/>
              <w:right w:w="91" w:type="dxa"/>
            </w:tcMar>
          </w:tcPr>
          <w:p w14:paraId="0BD6D206" w14:textId="77777777" w:rsidR="006F59BC" w:rsidRPr="0073064B" w:rsidRDefault="006F59BC" w:rsidP="00B73C9E">
            <w:pPr>
              <w:pStyle w:val="Tabletext10"/>
              <w:jc w:val="both"/>
              <w:rPr>
                <w:rFonts w:eastAsiaTheme="minorEastAsia" w:cs="Cambria"/>
                <w:color w:val="000000"/>
                <w:szCs w:val="20"/>
                <w:lang w:val="en-US" w:eastAsia="de-DE"/>
              </w:rPr>
            </w:pPr>
            <w:r w:rsidRPr="0073064B">
              <w:rPr>
                <w:rFonts w:eastAsiaTheme="minorEastAsia" w:cs="Cambria"/>
                <w:color w:val="000000"/>
                <w:szCs w:val="20"/>
                <w:lang w:val="en-US" w:eastAsia="de-DE"/>
              </w:rPr>
              <w:t>Discount percentage the customer can take if an invoice is paid before a certain number of days.</w:t>
            </w:r>
          </w:p>
          <w:p w14:paraId="4B43EA2C" w14:textId="77777777" w:rsidR="006F59BC" w:rsidRPr="0073064B" w:rsidRDefault="006F59BC" w:rsidP="00B73C9E">
            <w:pPr>
              <w:pStyle w:val="Tabletext10"/>
              <w:jc w:val="both"/>
              <w:rPr>
                <w:rFonts w:eastAsiaTheme="minorEastAsia" w:cs="Cambria"/>
                <w:color w:val="000000"/>
                <w:szCs w:val="20"/>
                <w:lang w:val="en-US" w:eastAsia="de-DE"/>
              </w:rPr>
            </w:pPr>
            <w:r w:rsidRPr="0073064B">
              <w:rPr>
                <w:rFonts w:eastAsiaTheme="minorEastAsia" w:cs="Cambria"/>
                <w:color w:val="000000"/>
                <w:szCs w:val="20"/>
                <w:lang w:val="en-US" w:eastAsia="de-DE"/>
              </w:rPr>
              <w:t>In the flat file, terms are represented as integers to a decimal place.</w:t>
            </w:r>
          </w:p>
          <w:p w14:paraId="077B8A75" w14:textId="77777777" w:rsidR="006F59BC" w:rsidRPr="0073064B" w:rsidRDefault="006F59BC" w:rsidP="00B73C9E">
            <w:pPr>
              <w:pStyle w:val="Tabletext10"/>
              <w:jc w:val="both"/>
              <w:rPr>
                <w:rFonts w:eastAsiaTheme="minorEastAsia" w:cs="Cambria"/>
                <w:color w:val="000000"/>
                <w:szCs w:val="20"/>
                <w:lang w:val="en-US" w:eastAsia="de-DE"/>
              </w:rPr>
            </w:pPr>
            <w:r w:rsidRPr="0073064B">
              <w:rPr>
                <w:rFonts w:eastAsiaTheme="minorEastAsia" w:cs="Cambria"/>
                <w:color w:val="000000"/>
                <w:szCs w:val="20"/>
                <w:lang w:val="en-US" w:eastAsia="de-DE"/>
              </w:rPr>
              <w:t>EXAMPLE 10 % is 0.10.</w:t>
            </w:r>
          </w:p>
        </w:tc>
        <w:tc>
          <w:tcPr>
            <w:tcW w:w="692" w:type="dxa"/>
            <w:tcMar>
              <w:left w:w="91" w:type="dxa"/>
              <w:right w:w="91" w:type="dxa"/>
            </w:tcMar>
          </w:tcPr>
          <w:p w14:paraId="297B5045" w14:textId="77777777" w:rsidR="006F59BC" w:rsidRPr="0073064B" w:rsidRDefault="006F59BC" w:rsidP="00B73C9E">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O</w:t>
            </w:r>
          </w:p>
        </w:tc>
      </w:tr>
      <w:tr w:rsidR="004C74C7" w:rsidRPr="0073064B" w14:paraId="6C3B958A" w14:textId="77777777" w:rsidTr="00EB53B2">
        <w:trPr>
          <w:cantSplit/>
        </w:trPr>
        <w:tc>
          <w:tcPr>
            <w:tcW w:w="469" w:type="dxa"/>
            <w:tcMar>
              <w:left w:w="91" w:type="dxa"/>
              <w:right w:w="91" w:type="dxa"/>
            </w:tcMar>
          </w:tcPr>
          <w:p w14:paraId="2D02F3F5" w14:textId="77777777" w:rsidR="006F59BC" w:rsidRPr="0073064B" w:rsidRDefault="006F59BC" w:rsidP="00B73C9E">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28</w:t>
            </w:r>
          </w:p>
        </w:tc>
        <w:tc>
          <w:tcPr>
            <w:tcW w:w="1816" w:type="dxa"/>
            <w:tcMar>
              <w:left w:w="91" w:type="dxa"/>
              <w:right w:w="91" w:type="dxa"/>
            </w:tcMar>
          </w:tcPr>
          <w:p w14:paraId="6555D48B" w14:textId="77777777" w:rsidR="006F59BC" w:rsidRPr="0073064B" w:rsidRDefault="006F59BC" w:rsidP="00B73C9E">
            <w:pPr>
              <w:pStyle w:val="Tabletext10"/>
              <w:rPr>
                <w:rFonts w:eastAsiaTheme="minorEastAsia" w:cs="Cambria"/>
                <w:color w:val="000000"/>
                <w:szCs w:val="20"/>
                <w:lang w:val="en-US" w:eastAsia="de-DE"/>
              </w:rPr>
            </w:pPr>
            <w:r w:rsidRPr="0073064B">
              <w:rPr>
                <w:rFonts w:eastAsiaTheme="minorEastAsia" w:cs="Cambria"/>
                <w:color w:val="000000"/>
                <w:szCs w:val="20"/>
                <w:lang w:val="en-US" w:eastAsia="de-DE"/>
              </w:rPr>
              <w:t>Terms</w:t>
            </w:r>
            <w:r>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Discount</w:t>
            </w:r>
            <w:r>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Days</w:t>
            </w:r>
          </w:p>
        </w:tc>
        <w:tc>
          <w:tcPr>
            <w:tcW w:w="1134" w:type="dxa"/>
            <w:tcMar>
              <w:left w:w="91" w:type="dxa"/>
              <w:right w:w="91" w:type="dxa"/>
            </w:tcMar>
          </w:tcPr>
          <w:p w14:paraId="28C7D0D5" w14:textId="1F40E20D" w:rsidR="006F59BC" w:rsidRPr="0073064B" w:rsidRDefault="000F10F2" w:rsidP="00B73C9E">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Quantity</w:t>
            </w:r>
          </w:p>
        </w:tc>
        <w:tc>
          <w:tcPr>
            <w:tcW w:w="5670" w:type="dxa"/>
            <w:tcMar>
              <w:left w:w="91" w:type="dxa"/>
              <w:right w:w="91" w:type="dxa"/>
            </w:tcMar>
          </w:tcPr>
          <w:p w14:paraId="14A34A48" w14:textId="77777777" w:rsidR="006F59BC" w:rsidRPr="0073064B" w:rsidRDefault="006F59BC" w:rsidP="00B73C9E">
            <w:pPr>
              <w:pStyle w:val="Tabletext10"/>
              <w:jc w:val="both"/>
              <w:rPr>
                <w:rFonts w:eastAsiaTheme="minorEastAsia" w:cs="Cambria"/>
                <w:color w:val="000000"/>
                <w:szCs w:val="20"/>
                <w:lang w:val="en-US" w:eastAsia="de-DE"/>
              </w:rPr>
            </w:pPr>
            <w:r w:rsidRPr="0073064B">
              <w:rPr>
                <w:rFonts w:eastAsiaTheme="minorEastAsia" w:cs="Cambria"/>
                <w:color w:val="000000"/>
                <w:szCs w:val="20"/>
                <w:lang w:val="en-US" w:eastAsia="de-DE"/>
              </w:rPr>
              <w:t>Number of days from the invoice date that the customer has to take advantage of discounted terms.</w:t>
            </w:r>
          </w:p>
          <w:p w14:paraId="576569E5" w14:textId="77777777" w:rsidR="006F59BC" w:rsidRPr="0073064B" w:rsidRDefault="006F59BC" w:rsidP="00B73C9E">
            <w:pPr>
              <w:pStyle w:val="Tabletext10"/>
              <w:jc w:val="both"/>
              <w:rPr>
                <w:rFonts w:eastAsiaTheme="minorEastAsia" w:cs="Cambria"/>
                <w:color w:val="000000"/>
                <w:szCs w:val="20"/>
                <w:lang w:val="en-US" w:eastAsia="de-DE"/>
              </w:rPr>
            </w:pPr>
            <w:r w:rsidRPr="0073064B">
              <w:rPr>
                <w:rFonts w:eastAsiaTheme="minorEastAsia" w:cs="Cambria"/>
                <w:color w:val="000000"/>
                <w:szCs w:val="20"/>
                <w:lang w:val="en-US" w:eastAsia="de-DE"/>
              </w:rPr>
              <w:t>Terms are represented as integers with no decimal places.</w:t>
            </w:r>
          </w:p>
          <w:p w14:paraId="689C69CE" w14:textId="77777777" w:rsidR="006F59BC" w:rsidRPr="0073064B" w:rsidRDefault="006F59BC" w:rsidP="00B73C9E">
            <w:pPr>
              <w:pStyle w:val="Tabletext10"/>
              <w:jc w:val="both"/>
              <w:rPr>
                <w:rFonts w:eastAsiaTheme="minorEastAsia" w:cs="Cambria"/>
                <w:color w:val="000000"/>
                <w:szCs w:val="20"/>
                <w:lang w:val="en-US" w:eastAsia="de-DE"/>
              </w:rPr>
            </w:pPr>
            <w:r w:rsidRPr="0073064B">
              <w:rPr>
                <w:rFonts w:eastAsiaTheme="minorEastAsia" w:cs="Cambria"/>
                <w:color w:val="000000"/>
                <w:szCs w:val="20"/>
                <w:lang w:val="en-US" w:eastAsia="de-DE"/>
              </w:rPr>
              <w:t>EXAMPLE 10 days are 10.</w:t>
            </w:r>
          </w:p>
        </w:tc>
        <w:tc>
          <w:tcPr>
            <w:tcW w:w="692" w:type="dxa"/>
            <w:tcMar>
              <w:left w:w="91" w:type="dxa"/>
              <w:right w:w="91" w:type="dxa"/>
            </w:tcMar>
          </w:tcPr>
          <w:p w14:paraId="5393E817" w14:textId="77777777" w:rsidR="006F59BC" w:rsidRPr="0073064B" w:rsidRDefault="006F59BC" w:rsidP="00B73C9E">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O</w:t>
            </w:r>
          </w:p>
        </w:tc>
      </w:tr>
      <w:tr w:rsidR="004C74C7" w:rsidRPr="0073064B" w14:paraId="237CA3E9" w14:textId="77777777" w:rsidTr="00EB53B2">
        <w:trPr>
          <w:cantSplit/>
        </w:trPr>
        <w:tc>
          <w:tcPr>
            <w:tcW w:w="469" w:type="dxa"/>
            <w:tcMar>
              <w:left w:w="91" w:type="dxa"/>
              <w:right w:w="91" w:type="dxa"/>
            </w:tcMar>
          </w:tcPr>
          <w:p w14:paraId="44E4D182" w14:textId="77777777" w:rsidR="006F59BC" w:rsidRPr="0073064B" w:rsidRDefault="006F59BC" w:rsidP="00B73C9E">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29</w:t>
            </w:r>
          </w:p>
        </w:tc>
        <w:tc>
          <w:tcPr>
            <w:tcW w:w="1816" w:type="dxa"/>
            <w:tcMar>
              <w:left w:w="91" w:type="dxa"/>
              <w:right w:w="91" w:type="dxa"/>
            </w:tcMar>
          </w:tcPr>
          <w:p w14:paraId="1946442B" w14:textId="77777777" w:rsidR="006F59BC" w:rsidRPr="0073064B" w:rsidRDefault="006F59BC" w:rsidP="00B73C9E">
            <w:pPr>
              <w:pStyle w:val="Tabletext10"/>
              <w:rPr>
                <w:rFonts w:eastAsiaTheme="minorEastAsia" w:cs="Cambria"/>
                <w:color w:val="000000"/>
                <w:szCs w:val="20"/>
                <w:lang w:val="en-US" w:eastAsia="de-DE"/>
              </w:rPr>
            </w:pPr>
            <w:r w:rsidRPr="0073064B">
              <w:rPr>
                <w:rFonts w:eastAsiaTheme="minorEastAsia" w:cs="Cambria"/>
                <w:color w:val="000000"/>
                <w:szCs w:val="20"/>
                <w:lang w:val="en-US" w:eastAsia="de-DE"/>
              </w:rPr>
              <w:t>Terms</w:t>
            </w:r>
            <w:r>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Due</w:t>
            </w:r>
            <w:r>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Days</w:t>
            </w:r>
          </w:p>
        </w:tc>
        <w:tc>
          <w:tcPr>
            <w:tcW w:w="1134" w:type="dxa"/>
            <w:tcMar>
              <w:left w:w="91" w:type="dxa"/>
              <w:right w:w="91" w:type="dxa"/>
            </w:tcMar>
          </w:tcPr>
          <w:p w14:paraId="37B1D43A" w14:textId="7B4E00A9" w:rsidR="006F59BC" w:rsidRPr="0073064B" w:rsidRDefault="000F10F2" w:rsidP="00B73C9E">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Quantity</w:t>
            </w:r>
          </w:p>
        </w:tc>
        <w:tc>
          <w:tcPr>
            <w:tcW w:w="5670" w:type="dxa"/>
            <w:tcMar>
              <w:left w:w="91" w:type="dxa"/>
              <w:right w:w="91" w:type="dxa"/>
            </w:tcMar>
          </w:tcPr>
          <w:p w14:paraId="3C278E29" w14:textId="77777777" w:rsidR="006F59BC" w:rsidRPr="0073064B" w:rsidRDefault="006F59BC" w:rsidP="00B73C9E">
            <w:pPr>
              <w:pStyle w:val="Tabletext10"/>
              <w:jc w:val="both"/>
              <w:rPr>
                <w:rFonts w:eastAsiaTheme="minorEastAsia" w:cs="Cambria"/>
                <w:color w:val="000000"/>
                <w:szCs w:val="20"/>
                <w:lang w:val="en-US" w:eastAsia="de-DE"/>
              </w:rPr>
            </w:pPr>
            <w:r w:rsidRPr="0073064B">
              <w:rPr>
                <w:rFonts w:eastAsiaTheme="minorEastAsia" w:cs="Cambria"/>
                <w:color w:val="000000"/>
                <w:szCs w:val="20"/>
                <w:lang w:val="en-US" w:eastAsia="de-DE"/>
              </w:rPr>
              <w:t>Default number of days allowed to meet the obligation before an invoice becomes overdue.</w:t>
            </w:r>
          </w:p>
        </w:tc>
        <w:tc>
          <w:tcPr>
            <w:tcW w:w="692" w:type="dxa"/>
            <w:tcMar>
              <w:left w:w="91" w:type="dxa"/>
              <w:right w:w="91" w:type="dxa"/>
            </w:tcMar>
          </w:tcPr>
          <w:p w14:paraId="5485939C" w14:textId="77777777" w:rsidR="006F59BC" w:rsidRPr="0073064B" w:rsidRDefault="006F59BC" w:rsidP="00B73C9E">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O</w:t>
            </w:r>
          </w:p>
        </w:tc>
      </w:tr>
      <w:tr w:rsidR="006F59BC" w:rsidRPr="0073064B" w14:paraId="15D7C093" w14:textId="77777777" w:rsidTr="00BB6D2C">
        <w:trPr>
          <w:cantSplit/>
        </w:trPr>
        <w:tc>
          <w:tcPr>
            <w:tcW w:w="9781" w:type="dxa"/>
            <w:gridSpan w:val="5"/>
            <w:shd w:val="clear" w:color="auto" w:fill="F2F2F2" w:themeFill="background1" w:themeFillShade="F2"/>
            <w:tcMar>
              <w:left w:w="91" w:type="dxa"/>
              <w:right w:w="91" w:type="dxa"/>
            </w:tcMar>
          </w:tcPr>
          <w:p w14:paraId="04A700D6" w14:textId="2B1D652E" w:rsidR="006F59BC" w:rsidRPr="006F59BC" w:rsidRDefault="006F59BC" w:rsidP="00B73C9E">
            <w:pPr>
              <w:pStyle w:val="Tabletext10"/>
              <w:rPr>
                <w:rFonts w:eastAsiaTheme="minorEastAsia" w:cs="Cambria"/>
                <w:b/>
                <w:bCs/>
                <w:i/>
                <w:iCs/>
                <w:color w:val="000000"/>
                <w:szCs w:val="20"/>
                <w:lang w:val="en-US"/>
              </w:rPr>
            </w:pPr>
            <w:r>
              <w:rPr>
                <w:rFonts w:eastAsiaTheme="minorEastAsia" w:cs="Cambria"/>
                <w:b/>
                <w:bCs/>
                <w:i/>
                <w:iCs/>
                <w:color w:val="000000"/>
                <w:szCs w:val="20"/>
                <w:lang w:val="en-US"/>
              </w:rPr>
              <w:t>Address</w:t>
            </w:r>
          </w:p>
        </w:tc>
      </w:tr>
      <w:tr w:rsidR="00D031E7" w:rsidRPr="0073064B" w14:paraId="5B00D4C6" w14:textId="77777777" w:rsidTr="00EB53B2">
        <w:trPr>
          <w:cantSplit/>
        </w:trPr>
        <w:tc>
          <w:tcPr>
            <w:tcW w:w="469" w:type="dxa"/>
            <w:tcMar>
              <w:left w:w="91" w:type="dxa"/>
              <w:right w:w="91" w:type="dxa"/>
            </w:tcMar>
          </w:tcPr>
          <w:p w14:paraId="2DC7389A"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9</w:t>
            </w:r>
          </w:p>
        </w:tc>
        <w:tc>
          <w:tcPr>
            <w:tcW w:w="1816" w:type="dxa"/>
            <w:tcMar>
              <w:left w:w="91" w:type="dxa"/>
              <w:right w:w="91" w:type="dxa"/>
            </w:tcMar>
          </w:tcPr>
          <w:p w14:paraId="4ED33A2C" w14:textId="71175B29" w:rsidR="0073064B" w:rsidRPr="0073064B" w:rsidRDefault="0073064B" w:rsidP="00D031E7">
            <w:pPr>
              <w:pStyle w:val="Tabletext10"/>
              <w:rPr>
                <w:rFonts w:eastAsiaTheme="minorEastAsia" w:cs="Cambria"/>
                <w:color w:val="000000"/>
                <w:szCs w:val="20"/>
                <w:lang w:val="en-US" w:eastAsia="de-DE"/>
              </w:rPr>
            </w:pPr>
            <w:r w:rsidRPr="0073064B">
              <w:rPr>
                <w:rFonts w:eastAsiaTheme="minorEastAsia" w:cs="Cambria"/>
                <w:color w:val="000000"/>
                <w:szCs w:val="20"/>
                <w:lang w:val="en-US" w:eastAsia="de-DE"/>
              </w:rPr>
              <w:t>Street</w:t>
            </w:r>
            <w:r w:rsidR="00D031E7">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Address1</w:t>
            </w:r>
          </w:p>
        </w:tc>
        <w:tc>
          <w:tcPr>
            <w:tcW w:w="1134" w:type="dxa"/>
            <w:tcMar>
              <w:left w:w="91" w:type="dxa"/>
              <w:right w:w="91" w:type="dxa"/>
            </w:tcMar>
          </w:tcPr>
          <w:p w14:paraId="186B813E"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String</w:t>
            </w:r>
          </w:p>
        </w:tc>
        <w:tc>
          <w:tcPr>
            <w:tcW w:w="5670" w:type="dxa"/>
            <w:tcMar>
              <w:left w:w="91" w:type="dxa"/>
              <w:right w:w="91" w:type="dxa"/>
            </w:tcMar>
          </w:tcPr>
          <w:p w14:paraId="7F82FF3F" w14:textId="77777777" w:rsidR="0073064B" w:rsidRPr="0073064B" w:rsidRDefault="0073064B" w:rsidP="00D031E7">
            <w:pPr>
              <w:pStyle w:val="Tabletext10"/>
              <w:jc w:val="both"/>
              <w:rPr>
                <w:rFonts w:eastAsiaTheme="minorEastAsia" w:cs="Cambria"/>
                <w:color w:val="000000"/>
                <w:szCs w:val="20"/>
                <w:lang w:val="en-US" w:eastAsia="de-DE"/>
              </w:rPr>
            </w:pPr>
            <w:r w:rsidRPr="0073064B">
              <w:rPr>
                <w:rFonts w:eastAsiaTheme="minorEastAsia" w:cs="Cambria"/>
                <w:color w:val="000000"/>
                <w:szCs w:val="20"/>
                <w:lang w:val="en-US" w:eastAsia="de-DE"/>
              </w:rPr>
              <w:t>Line 1 of the customer’s physical street address.</w:t>
            </w:r>
          </w:p>
        </w:tc>
        <w:tc>
          <w:tcPr>
            <w:tcW w:w="692" w:type="dxa"/>
            <w:tcMar>
              <w:left w:w="91" w:type="dxa"/>
              <w:right w:w="91" w:type="dxa"/>
            </w:tcMar>
          </w:tcPr>
          <w:p w14:paraId="5F870CBF" w14:textId="72EFC9AE" w:rsidR="0073064B" w:rsidRPr="0073064B" w:rsidRDefault="00D031E7" w:rsidP="00D031E7">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M</w:t>
            </w:r>
          </w:p>
        </w:tc>
      </w:tr>
      <w:tr w:rsidR="00D031E7" w:rsidRPr="0073064B" w14:paraId="377083A0" w14:textId="77777777" w:rsidTr="00EB53B2">
        <w:trPr>
          <w:cantSplit/>
        </w:trPr>
        <w:tc>
          <w:tcPr>
            <w:tcW w:w="469" w:type="dxa"/>
            <w:tcMar>
              <w:left w:w="91" w:type="dxa"/>
              <w:right w:w="91" w:type="dxa"/>
            </w:tcMar>
          </w:tcPr>
          <w:p w14:paraId="49EFA485"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10</w:t>
            </w:r>
          </w:p>
        </w:tc>
        <w:tc>
          <w:tcPr>
            <w:tcW w:w="1816" w:type="dxa"/>
            <w:tcMar>
              <w:left w:w="91" w:type="dxa"/>
              <w:right w:w="91" w:type="dxa"/>
            </w:tcMar>
          </w:tcPr>
          <w:p w14:paraId="09874E13" w14:textId="281123B0" w:rsidR="0073064B" w:rsidRPr="0073064B" w:rsidRDefault="0073064B" w:rsidP="00D031E7">
            <w:pPr>
              <w:pStyle w:val="Tabletext10"/>
              <w:rPr>
                <w:rFonts w:eastAsiaTheme="minorEastAsia" w:cs="Cambria"/>
                <w:color w:val="000000"/>
                <w:szCs w:val="20"/>
                <w:lang w:val="en-US" w:eastAsia="de-DE"/>
              </w:rPr>
            </w:pPr>
            <w:r w:rsidRPr="0073064B">
              <w:rPr>
                <w:rFonts w:eastAsiaTheme="minorEastAsia" w:cs="Cambria"/>
                <w:color w:val="000000"/>
                <w:szCs w:val="20"/>
                <w:lang w:val="en-US" w:eastAsia="de-DE"/>
              </w:rPr>
              <w:t>Street</w:t>
            </w:r>
            <w:r w:rsidR="00D031E7">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Address2</w:t>
            </w:r>
          </w:p>
        </w:tc>
        <w:tc>
          <w:tcPr>
            <w:tcW w:w="1134" w:type="dxa"/>
            <w:tcMar>
              <w:left w:w="91" w:type="dxa"/>
              <w:right w:w="91" w:type="dxa"/>
            </w:tcMar>
          </w:tcPr>
          <w:p w14:paraId="26CAD485"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String</w:t>
            </w:r>
          </w:p>
        </w:tc>
        <w:tc>
          <w:tcPr>
            <w:tcW w:w="5670" w:type="dxa"/>
            <w:tcMar>
              <w:left w:w="91" w:type="dxa"/>
              <w:right w:w="91" w:type="dxa"/>
            </w:tcMar>
          </w:tcPr>
          <w:p w14:paraId="2EBE6243" w14:textId="77777777" w:rsidR="0073064B" w:rsidRPr="0073064B" w:rsidRDefault="0073064B" w:rsidP="00D031E7">
            <w:pPr>
              <w:pStyle w:val="Tabletext10"/>
              <w:jc w:val="both"/>
              <w:rPr>
                <w:rFonts w:eastAsiaTheme="minorEastAsia" w:cs="Cambria"/>
                <w:color w:val="000000"/>
                <w:szCs w:val="20"/>
                <w:lang w:val="en-US" w:eastAsia="de-DE"/>
              </w:rPr>
            </w:pPr>
            <w:r w:rsidRPr="0073064B">
              <w:rPr>
                <w:rFonts w:eastAsiaTheme="minorEastAsia" w:cs="Cambria"/>
                <w:color w:val="000000"/>
                <w:szCs w:val="20"/>
                <w:lang w:val="en-US" w:eastAsia="de-DE"/>
              </w:rPr>
              <w:t>Line 2 of the customer’s physical street address.</w:t>
            </w:r>
          </w:p>
        </w:tc>
        <w:tc>
          <w:tcPr>
            <w:tcW w:w="692" w:type="dxa"/>
            <w:tcMar>
              <w:left w:w="91" w:type="dxa"/>
              <w:right w:w="91" w:type="dxa"/>
            </w:tcMar>
          </w:tcPr>
          <w:p w14:paraId="58CC79FB" w14:textId="7FA564E1" w:rsidR="0073064B" w:rsidRPr="0073064B" w:rsidRDefault="00D031E7" w:rsidP="00D031E7">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M</w:t>
            </w:r>
          </w:p>
        </w:tc>
      </w:tr>
      <w:tr w:rsidR="00D031E7" w:rsidRPr="0073064B" w14:paraId="6CC8AAAC" w14:textId="77777777" w:rsidTr="00EB53B2">
        <w:trPr>
          <w:cantSplit/>
        </w:trPr>
        <w:tc>
          <w:tcPr>
            <w:tcW w:w="469" w:type="dxa"/>
            <w:tcMar>
              <w:left w:w="91" w:type="dxa"/>
              <w:right w:w="91" w:type="dxa"/>
            </w:tcMar>
          </w:tcPr>
          <w:p w14:paraId="72766B1C"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11</w:t>
            </w:r>
          </w:p>
        </w:tc>
        <w:tc>
          <w:tcPr>
            <w:tcW w:w="1816" w:type="dxa"/>
            <w:tcMar>
              <w:left w:w="91" w:type="dxa"/>
              <w:right w:w="91" w:type="dxa"/>
            </w:tcMar>
          </w:tcPr>
          <w:p w14:paraId="43F81725" w14:textId="3492F114" w:rsidR="0073064B" w:rsidRPr="0073064B" w:rsidRDefault="0073064B" w:rsidP="00D031E7">
            <w:pPr>
              <w:pStyle w:val="Tabletext10"/>
              <w:rPr>
                <w:rFonts w:eastAsiaTheme="minorEastAsia" w:cs="Cambria"/>
                <w:color w:val="000000"/>
                <w:szCs w:val="20"/>
                <w:lang w:val="en-US" w:eastAsia="de-DE"/>
              </w:rPr>
            </w:pPr>
            <w:r w:rsidRPr="0073064B">
              <w:rPr>
                <w:rFonts w:eastAsiaTheme="minorEastAsia" w:cs="Cambria"/>
                <w:color w:val="000000"/>
                <w:szCs w:val="20"/>
                <w:lang w:val="en-US" w:eastAsia="de-DE"/>
              </w:rPr>
              <w:t>City</w:t>
            </w:r>
          </w:p>
        </w:tc>
        <w:tc>
          <w:tcPr>
            <w:tcW w:w="1134" w:type="dxa"/>
            <w:tcMar>
              <w:left w:w="91" w:type="dxa"/>
              <w:right w:w="91" w:type="dxa"/>
            </w:tcMar>
          </w:tcPr>
          <w:p w14:paraId="1F9CB797"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String</w:t>
            </w:r>
          </w:p>
        </w:tc>
        <w:tc>
          <w:tcPr>
            <w:tcW w:w="5670" w:type="dxa"/>
            <w:tcMar>
              <w:left w:w="91" w:type="dxa"/>
              <w:right w:w="91" w:type="dxa"/>
            </w:tcMar>
          </w:tcPr>
          <w:p w14:paraId="47ACB217" w14:textId="77777777" w:rsidR="0073064B" w:rsidRPr="0073064B" w:rsidRDefault="0073064B" w:rsidP="00D031E7">
            <w:pPr>
              <w:pStyle w:val="Tabletext10"/>
              <w:jc w:val="both"/>
              <w:rPr>
                <w:rFonts w:eastAsiaTheme="minorEastAsia" w:cs="Cambria"/>
                <w:color w:val="000000"/>
                <w:szCs w:val="20"/>
                <w:lang w:val="en-US" w:eastAsia="de-DE"/>
              </w:rPr>
            </w:pPr>
            <w:r w:rsidRPr="0073064B">
              <w:rPr>
                <w:rFonts w:eastAsiaTheme="minorEastAsia" w:cs="Cambria"/>
                <w:color w:val="000000"/>
                <w:szCs w:val="20"/>
                <w:lang w:val="en-US" w:eastAsia="de-DE"/>
              </w:rPr>
              <w:t>Physical city where the customer is located.</w:t>
            </w:r>
          </w:p>
        </w:tc>
        <w:tc>
          <w:tcPr>
            <w:tcW w:w="692" w:type="dxa"/>
            <w:tcMar>
              <w:left w:w="91" w:type="dxa"/>
              <w:right w:w="91" w:type="dxa"/>
            </w:tcMar>
          </w:tcPr>
          <w:p w14:paraId="4738E57C" w14:textId="572E8EE3" w:rsidR="0073064B" w:rsidRPr="0073064B" w:rsidRDefault="00D031E7" w:rsidP="00D031E7">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M</w:t>
            </w:r>
          </w:p>
        </w:tc>
      </w:tr>
      <w:tr w:rsidR="00D031E7" w:rsidRPr="0073064B" w14:paraId="34236C9B" w14:textId="77777777" w:rsidTr="00EB53B2">
        <w:trPr>
          <w:cantSplit/>
        </w:trPr>
        <w:tc>
          <w:tcPr>
            <w:tcW w:w="469" w:type="dxa"/>
            <w:tcMar>
              <w:left w:w="91" w:type="dxa"/>
              <w:right w:w="91" w:type="dxa"/>
            </w:tcMar>
          </w:tcPr>
          <w:p w14:paraId="69488683"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12</w:t>
            </w:r>
          </w:p>
        </w:tc>
        <w:tc>
          <w:tcPr>
            <w:tcW w:w="1816" w:type="dxa"/>
            <w:tcMar>
              <w:left w:w="91" w:type="dxa"/>
              <w:right w:w="91" w:type="dxa"/>
            </w:tcMar>
          </w:tcPr>
          <w:p w14:paraId="1E5D3D83" w14:textId="04375374" w:rsidR="0073064B" w:rsidRPr="0073064B" w:rsidRDefault="0073064B" w:rsidP="00D031E7">
            <w:pPr>
              <w:pStyle w:val="Tabletext10"/>
              <w:rPr>
                <w:rFonts w:eastAsiaTheme="minorEastAsia" w:cs="Cambria"/>
                <w:color w:val="000000"/>
                <w:szCs w:val="20"/>
                <w:lang w:val="en-US" w:eastAsia="de-DE"/>
              </w:rPr>
            </w:pPr>
            <w:r w:rsidRPr="0073064B">
              <w:rPr>
                <w:rFonts w:eastAsiaTheme="minorEastAsia" w:cs="Cambria"/>
                <w:color w:val="000000"/>
                <w:szCs w:val="20"/>
                <w:lang w:val="en-US" w:eastAsia="de-DE"/>
              </w:rPr>
              <w:t>State</w:t>
            </w:r>
            <w:r w:rsidR="00D031E7">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Province</w:t>
            </w:r>
          </w:p>
        </w:tc>
        <w:tc>
          <w:tcPr>
            <w:tcW w:w="1134" w:type="dxa"/>
            <w:tcMar>
              <w:left w:w="91" w:type="dxa"/>
              <w:right w:w="91" w:type="dxa"/>
            </w:tcMar>
          </w:tcPr>
          <w:p w14:paraId="7A0D8FF8"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String</w:t>
            </w:r>
          </w:p>
        </w:tc>
        <w:tc>
          <w:tcPr>
            <w:tcW w:w="5670" w:type="dxa"/>
            <w:tcMar>
              <w:left w:w="91" w:type="dxa"/>
              <w:right w:w="91" w:type="dxa"/>
            </w:tcMar>
          </w:tcPr>
          <w:p w14:paraId="77EAF129" w14:textId="77777777" w:rsidR="0073064B" w:rsidRPr="0073064B" w:rsidRDefault="0073064B" w:rsidP="00D031E7">
            <w:pPr>
              <w:pStyle w:val="Tabletext10"/>
              <w:jc w:val="both"/>
              <w:rPr>
                <w:rFonts w:eastAsiaTheme="minorEastAsia" w:cs="Cambria"/>
                <w:color w:val="000000"/>
                <w:szCs w:val="20"/>
                <w:lang w:val="en-US" w:eastAsia="de-DE"/>
              </w:rPr>
            </w:pPr>
            <w:r w:rsidRPr="0073064B">
              <w:rPr>
                <w:rFonts w:eastAsiaTheme="minorEastAsia" w:cs="Cambria"/>
                <w:color w:val="000000"/>
                <w:szCs w:val="20"/>
                <w:lang w:val="en-US" w:eastAsia="de-DE"/>
              </w:rPr>
              <w:t>Physical state or province where the customer is located (in accordance with ISO 3166-2).</w:t>
            </w:r>
          </w:p>
        </w:tc>
        <w:tc>
          <w:tcPr>
            <w:tcW w:w="692" w:type="dxa"/>
            <w:tcMar>
              <w:left w:w="91" w:type="dxa"/>
              <w:right w:w="91" w:type="dxa"/>
            </w:tcMar>
          </w:tcPr>
          <w:p w14:paraId="0B32BA58" w14:textId="0F02F303" w:rsidR="0073064B" w:rsidRPr="0073064B" w:rsidRDefault="00D031E7" w:rsidP="00D031E7">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O</w:t>
            </w:r>
          </w:p>
        </w:tc>
      </w:tr>
      <w:tr w:rsidR="00D031E7" w:rsidRPr="0073064B" w14:paraId="7A7BA8FA" w14:textId="77777777" w:rsidTr="00EB53B2">
        <w:trPr>
          <w:cantSplit/>
        </w:trPr>
        <w:tc>
          <w:tcPr>
            <w:tcW w:w="469" w:type="dxa"/>
            <w:tcMar>
              <w:left w:w="91" w:type="dxa"/>
              <w:right w:w="91" w:type="dxa"/>
            </w:tcMar>
          </w:tcPr>
          <w:p w14:paraId="4E0A3759"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13</w:t>
            </w:r>
          </w:p>
        </w:tc>
        <w:tc>
          <w:tcPr>
            <w:tcW w:w="1816" w:type="dxa"/>
            <w:tcMar>
              <w:left w:w="91" w:type="dxa"/>
              <w:right w:w="91" w:type="dxa"/>
            </w:tcMar>
          </w:tcPr>
          <w:p w14:paraId="78FA1E48" w14:textId="59892BAE" w:rsidR="0073064B" w:rsidRPr="0073064B" w:rsidRDefault="0073064B" w:rsidP="00D031E7">
            <w:pPr>
              <w:pStyle w:val="Tabletext10"/>
              <w:rPr>
                <w:rFonts w:eastAsiaTheme="minorEastAsia" w:cs="Cambria"/>
                <w:color w:val="000000"/>
                <w:szCs w:val="20"/>
                <w:lang w:val="en-US" w:eastAsia="de-DE"/>
              </w:rPr>
            </w:pPr>
            <w:r w:rsidRPr="0073064B">
              <w:rPr>
                <w:rFonts w:eastAsiaTheme="minorEastAsia" w:cs="Cambria"/>
                <w:color w:val="000000"/>
                <w:szCs w:val="20"/>
                <w:lang w:val="en-US" w:eastAsia="de-DE"/>
              </w:rPr>
              <w:t>Physical</w:t>
            </w:r>
            <w:r w:rsidR="00D031E7">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Postal</w:t>
            </w:r>
            <w:r w:rsidR="00D031E7">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Code</w:t>
            </w:r>
          </w:p>
        </w:tc>
        <w:tc>
          <w:tcPr>
            <w:tcW w:w="1134" w:type="dxa"/>
            <w:tcMar>
              <w:left w:w="91" w:type="dxa"/>
              <w:right w:w="91" w:type="dxa"/>
            </w:tcMar>
          </w:tcPr>
          <w:p w14:paraId="2E689EE7"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String</w:t>
            </w:r>
          </w:p>
        </w:tc>
        <w:tc>
          <w:tcPr>
            <w:tcW w:w="5670" w:type="dxa"/>
            <w:tcMar>
              <w:left w:w="91" w:type="dxa"/>
              <w:right w:w="91" w:type="dxa"/>
            </w:tcMar>
          </w:tcPr>
          <w:p w14:paraId="12CE5054" w14:textId="77777777" w:rsidR="0073064B" w:rsidRPr="0073064B" w:rsidRDefault="0073064B" w:rsidP="00D031E7">
            <w:pPr>
              <w:pStyle w:val="Tabletext10"/>
              <w:jc w:val="both"/>
              <w:rPr>
                <w:rFonts w:eastAsiaTheme="minorEastAsia" w:cs="Cambria"/>
                <w:color w:val="000000"/>
                <w:szCs w:val="20"/>
                <w:lang w:val="en-US" w:eastAsia="de-DE"/>
              </w:rPr>
            </w:pPr>
            <w:r w:rsidRPr="0073064B">
              <w:rPr>
                <w:rFonts w:eastAsiaTheme="minorEastAsia" w:cs="Cambria"/>
                <w:color w:val="000000"/>
                <w:szCs w:val="20"/>
                <w:lang w:val="en-US" w:eastAsia="de-DE"/>
              </w:rPr>
              <w:t>Postal code of the city where the customer is physically located.</w:t>
            </w:r>
          </w:p>
        </w:tc>
        <w:tc>
          <w:tcPr>
            <w:tcW w:w="692" w:type="dxa"/>
            <w:tcMar>
              <w:left w:w="91" w:type="dxa"/>
              <w:right w:w="91" w:type="dxa"/>
            </w:tcMar>
          </w:tcPr>
          <w:p w14:paraId="0FEC6216" w14:textId="35D8361A" w:rsidR="0073064B" w:rsidRPr="0073064B" w:rsidRDefault="00D031E7" w:rsidP="00D031E7">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M</w:t>
            </w:r>
          </w:p>
        </w:tc>
      </w:tr>
      <w:tr w:rsidR="00D031E7" w:rsidRPr="0073064B" w14:paraId="7F23B99B" w14:textId="77777777" w:rsidTr="00EB53B2">
        <w:trPr>
          <w:cantSplit/>
        </w:trPr>
        <w:tc>
          <w:tcPr>
            <w:tcW w:w="469" w:type="dxa"/>
            <w:tcMar>
              <w:left w:w="91" w:type="dxa"/>
              <w:right w:w="91" w:type="dxa"/>
            </w:tcMar>
          </w:tcPr>
          <w:p w14:paraId="750E677E"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14</w:t>
            </w:r>
          </w:p>
        </w:tc>
        <w:tc>
          <w:tcPr>
            <w:tcW w:w="1816" w:type="dxa"/>
            <w:tcMar>
              <w:left w:w="91" w:type="dxa"/>
              <w:right w:w="91" w:type="dxa"/>
            </w:tcMar>
          </w:tcPr>
          <w:p w14:paraId="44A54389" w14:textId="7E5DA84B" w:rsidR="0073064B" w:rsidRPr="0073064B" w:rsidRDefault="0073064B" w:rsidP="00D031E7">
            <w:pPr>
              <w:pStyle w:val="Tabletext10"/>
              <w:rPr>
                <w:rFonts w:eastAsiaTheme="minorEastAsia" w:cs="Cambria"/>
                <w:color w:val="000000"/>
                <w:szCs w:val="20"/>
                <w:lang w:val="en-US" w:eastAsia="de-DE"/>
              </w:rPr>
            </w:pPr>
            <w:r w:rsidRPr="0073064B">
              <w:rPr>
                <w:rFonts w:eastAsiaTheme="minorEastAsia" w:cs="Cambria"/>
                <w:color w:val="000000"/>
                <w:szCs w:val="20"/>
                <w:lang w:val="en-US" w:eastAsia="de-DE"/>
              </w:rPr>
              <w:t>Country</w:t>
            </w:r>
          </w:p>
        </w:tc>
        <w:tc>
          <w:tcPr>
            <w:tcW w:w="1134" w:type="dxa"/>
            <w:tcMar>
              <w:left w:w="91" w:type="dxa"/>
              <w:right w:w="91" w:type="dxa"/>
            </w:tcMar>
          </w:tcPr>
          <w:p w14:paraId="131CB4DD"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String</w:t>
            </w:r>
          </w:p>
        </w:tc>
        <w:tc>
          <w:tcPr>
            <w:tcW w:w="5670" w:type="dxa"/>
            <w:tcMar>
              <w:left w:w="91" w:type="dxa"/>
              <w:right w:w="91" w:type="dxa"/>
            </w:tcMar>
          </w:tcPr>
          <w:p w14:paraId="4A4FFCD3" w14:textId="77777777" w:rsidR="0073064B" w:rsidRPr="0073064B" w:rsidRDefault="0073064B" w:rsidP="00D031E7">
            <w:pPr>
              <w:pStyle w:val="Tabletext10"/>
              <w:jc w:val="both"/>
              <w:rPr>
                <w:rFonts w:eastAsiaTheme="minorEastAsia" w:cs="Cambria"/>
                <w:color w:val="000000"/>
                <w:szCs w:val="20"/>
                <w:lang w:val="en-US" w:eastAsia="de-DE"/>
              </w:rPr>
            </w:pPr>
            <w:r w:rsidRPr="0073064B">
              <w:rPr>
                <w:rFonts w:eastAsiaTheme="minorEastAsia" w:cs="Cambria"/>
                <w:color w:val="000000"/>
                <w:szCs w:val="20"/>
                <w:lang w:val="en-US" w:eastAsia="de-DE"/>
              </w:rPr>
              <w:t>Country code where the customer is physically located (in accordance with ISO 3166-1).</w:t>
            </w:r>
          </w:p>
        </w:tc>
        <w:tc>
          <w:tcPr>
            <w:tcW w:w="692" w:type="dxa"/>
            <w:tcMar>
              <w:left w:w="91" w:type="dxa"/>
              <w:right w:w="91" w:type="dxa"/>
            </w:tcMar>
          </w:tcPr>
          <w:p w14:paraId="79A30C81" w14:textId="1BDCFA11" w:rsidR="0073064B" w:rsidRPr="0073064B" w:rsidRDefault="00D031E7" w:rsidP="00D031E7">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M</w:t>
            </w:r>
          </w:p>
        </w:tc>
      </w:tr>
      <w:tr w:rsidR="006F59BC" w:rsidRPr="0073064B" w14:paraId="4527C86D" w14:textId="77777777" w:rsidTr="00BB6D2C">
        <w:trPr>
          <w:cantSplit/>
        </w:trPr>
        <w:tc>
          <w:tcPr>
            <w:tcW w:w="9781" w:type="dxa"/>
            <w:gridSpan w:val="5"/>
            <w:shd w:val="clear" w:color="auto" w:fill="F2F2F2" w:themeFill="background1" w:themeFillShade="F2"/>
            <w:tcMar>
              <w:left w:w="91" w:type="dxa"/>
              <w:right w:w="91" w:type="dxa"/>
            </w:tcMar>
          </w:tcPr>
          <w:p w14:paraId="21BF5B8C" w14:textId="385D3C37" w:rsidR="006F59BC" w:rsidRPr="006F59BC" w:rsidRDefault="006F59BC" w:rsidP="00B73C9E">
            <w:pPr>
              <w:pStyle w:val="Tabletext10"/>
              <w:rPr>
                <w:rFonts w:eastAsiaTheme="minorEastAsia" w:cs="Cambria"/>
                <w:b/>
                <w:bCs/>
                <w:i/>
                <w:iCs/>
                <w:color w:val="000000"/>
                <w:szCs w:val="20"/>
                <w:lang w:val="en-US"/>
              </w:rPr>
            </w:pPr>
            <w:r>
              <w:rPr>
                <w:rFonts w:eastAsiaTheme="minorEastAsia" w:cs="Cambria"/>
                <w:b/>
                <w:bCs/>
                <w:i/>
                <w:iCs/>
                <w:color w:val="000000"/>
                <w:szCs w:val="20"/>
                <w:lang w:val="en-US"/>
              </w:rPr>
              <w:t>Billing Address</w:t>
            </w:r>
          </w:p>
        </w:tc>
      </w:tr>
      <w:tr w:rsidR="00D031E7" w:rsidRPr="0073064B" w14:paraId="3D7DB6D6" w14:textId="77777777" w:rsidTr="00EB53B2">
        <w:trPr>
          <w:cantSplit/>
        </w:trPr>
        <w:tc>
          <w:tcPr>
            <w:tcW w:w="469" w:type="dxa"/>
            <w:tcMar>
              <w:left w:w="91" w:type="dxa"/>
              <w:right w:w="91" w:type="dxa"/>
            </w:tcMar>
          </w:tcPr>
          <w:p w14:paraId="18945C2F"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15</w:t>
            </w:r>
          </w:p>
        </w:tc>
        <w:tc>
          <w:tcPr>
            <w:tcW w:w="1816" w:type="dxa"/>
            <w:tcMar>
              <w:left w:w="91" w:type="dxa"/>
              <w:right w:w="91" w:type="dxa"/>
            </w:tcMar>
          </w:tcPr>
          <w:p w14:paraId="0EA127B5" w14:textId="6A0E4FA3" w:rsidR="0073064B" w:rsidRPr="0073064B" w:rsidRDefault="0073064B" w:rsidP="00D031E7">
            <w:pPr>
              <w:pStyle w:val="Tabletext10"/>
              <w:rPr>
                <w:rFonts w:eastAsiaTheme="minorEastAsia" w:cs="Cambria"/>
                <w:color w:val="000000"/>
                <w:szCs w:val="20"/>
                <w:lang w:val="en-US" w:eastAsia="de-DE"/>
              </w:rPr>
            </w:pPr>
            <w:r w:rsidRPr="0073064B">
              <w:rPr>
                <w:rFonts w:eastAsiaTheme="minorEastAsia" w:cs="Cambria"/>
                <w:color w:val="000000"/>
                <w:szCs w:val="20"/>
                <w:lang w:val="en-US" w:eastAsia="de-DE"/>
              </w:rPr>
              <w:t>Billing</w:t>
            </w:r>
            <w:r w:rsidR="00D031E7">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Address1</w:t>
            </w:r>
          </w:p>
        </w:tc>
        <w:tc>
          <w:tcPr>
            <w:tcW w:w="1134" w:type="dxa"/>
            <w:tcMar>
              <w:left w:w="91" w:type="dxa"/>
              <w:right w:w="91" w:type="dxa"/>
            </w:tcMar>
          </w:tcPr>
          <w:p w14:paraId="577CF9CF"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String</w:t>
            </w:r>
          </w:p>
        </w:tc>
        <w:tc>
          <w:tcPr>
            <w:tcW w:w="5670" w:type="dxa"/>
            <w:tcMar>
              <w:left w:w="91" w:type="dxa"/>
              <w:right w:w="91" w:type="dxa"/>
            </w:tcMar>
          </w:tcPr>
          <w:p w14:paraId="397450A6" w14:textId="77777777" w:rsidR="0073064B" w:rsidRPr="0073064B" w:rsidRDefault="0073064B" w:rsidP="00D031E7">
            <w:pPr>
              <w:pStyle w:val="Tabletext10"/>
              <w:jc w:val="both"/>
              <w:rPr>
                <w:rFonts w:eastAsiaTheme="minorEastAsia" w:cs="Cambria"/>
                <w:color w:val="000000"/>
                <w:szCs w:val="20"/>
                <w:lang w:val="en-US" w:eastAsia="de-DE"/>
              </w:rPr>
            </w:pPr>
            <w:r w:rsidRPr="0073064B">
              <w:rPr>
                <w:rFonts w:eastAsiaTheme="minorEastAsia" w:cs="Cambria"/>
                <w:color w:val="000000"/>
                <w:szCs w:val="20"/>
                <w:lang w:val="en-US" w:eastAsia="de-DE"/>
              </w:rPr>
              <w:t>Line 1 of the customer’s billing address.</w:t>
            </w:r>
          </w:p>
        </w:tc>
        <w:tc>
          <w:tcPr>
            <w:tcW w:w="692" w:type="dxa"/>
            <w:tcMar>
              <w:left w:w="91" w:type="dxa"/>
              <w:right w:w="91" w:type="dxa"/>
            </w:tcMar>
          </w:tcPr>
          <w:p w14:paraId="3E46CEF1" w14:textId="40130EB5" w:rsidR="0073064B" w:rsidRPr="0073064B" w:rsidRDefault="00D031E7" w:rsidP="00D031E7">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M</w:t>
            </w:r>
          </w:p>
        </w:tc>
      </w:tr>
      <w:tr w:rsidR="00D031E7" w:rsidRPr="0073064B" w14:paraId="08C2648A" w14:textId="77777777" w:rsidTr="00EB53B2">
        <w:trPr>
          <w:cantSplit/>
        </w:trPr>
        <w:tc>
          <w:tcPr>
            <w:tcW w:w="469" w:type="dxa"/>
            <w:tcMar>
              <w:left w:w="91" w:type="dxa"/>
              <w:right w:w="91" w:type="dxa"/>
            </w:tcMar>
          </w:tcPr>
          <w:p w14:paraId="1ADC0DEE"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16</w:t>
            </w:r>
          </w:p>
        </w:tc>
        <w:tc>
          <w:tcPr>
            <w:tcW w:w="1816" w:type="dxa"/>
            <w:tcMar>
              <w:left w:w="91" w:type="dxa"/>
              <w:right w:w="91" w:type="dxa"/>
            </w:tcMar>
          </w:tcPr>
          <w:p w14:paraId="070F234E" w14:textId="42120CF0" w:rsidR="0073064B" w:rsidRPr="0073064B" w:rsidRDefault="0073064B" w:rsidP="00D031E7">
            <w:pPr>
              <w:pStyle w:val="Tabletext10"/>
              <w:rPr>
                <w:rFonts w:eastAsiaTheme="minorEastAsia" w:cs="Cambria"/>
                <w:color w:val="000000"/>
                <w:szCs w:val="20"/>
                <w:lang w:val="en-US" w:eastAsia="de-DE"/>
              </w:rPr>
            </w:pPr>
            <w:r w:rsidRPr="0073064B">
              <w:rPr>
                <w:rFonts w:eastAsiaTheme="minorEastAsia" w:cs="Cambria"/>
                <w:color w:val="000000"/>
                <w:szCs w:val="20"/>
                <w:lang w:val="en-US" w:eastAsia="de-DE"/>
              </w:rPr>
              <w:t>Billing</w:t>
            </w:r>
            <w:r w:rsidR="00D031E7">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Address2</w:t>
            </w:r>
          </w:p>
        </w:tc>
        <w:tc>
          <w:tcPr>
            <w:tcW w:w="1134" w:type="dxa"/>
            <w:tcMar>
              <w:left w:w="91" w:type="dxa"/>
              <w:right w:w="91" w:type="dxa"/>
            </w:tcMar>
          </w:tcPr>
          <w:p w14:paraId="6ACA1185"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String</w:t>
            </w:r>
          </w:p>
        </w:tc>
        <w:tc>
          <w:tcPr>
            <w:tcW w:w="5670" w:type="dxa"/>
            <w:tcMar>
              <w:left w:w="91" w:type="dxa"/>
              <w:right w:w="91" w:type="dxa"/>
            </w:tcMar>
          </w:tcPr>
          <w:p w14:paraId="0B63DFE6" w14:textId="77777777" w:rsidR="0073064B" w:rsidRPr="0073064B" w:rsidRDefault="0073064B" w:rsidP="00D031E7">
            <w:pPr>
              <w:pStyle w:val="Tabletext10"/>
              <w:jc w:val="both"/>
              <w:rPr>
                <w:rFonts w:eastAsiaTheme="minorEastAsia" w:cs="Cambria"/>
                <w:color w:val="000000"/>
                <w:szCs w:val="20"/>
                <w:lang w:val="en-US" w:eastAsia="de-DE"/>
              </w:rPr>
            </w:pPr>
            <w:r w:rsidRPr="0073064B">
              <w:rPr>
                <w:rFonts w:eastAsiaTheme="minorEastAsia" w:cs="Cambria"/>
                <w:color w:val="000000"/>
                <w:szCs w:val="20"/>
                <w:lang w:val="en-US" w:eastAsia="de-DE"/>
              </w:rPr>
              <w:t>Line 2 of the customer’s billing address.</w:t>
            </w:r>
          </w:p>
        </w:tc>
        <w:tc>
          <w:tcPr>
            <w:tcW w:w="692" w:type="dxa"/>
            <w:tcMar>
              <w:left w:w="91" w:type="dxa"/>
              <w:right w:w="91" w:type="dxa"/>
            </w:tcMar>
          </w:tcPr>
          <w:p w14:paraId="11912844" w14:textId="3B01DF59" w:rsidR="0073064B" w:rsidRPr="0073064B" w:rsidRDefault="00D031E7" w:rsidP="00D031E7">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M</w:t>
            </w:r>
          </w:p>
        </w:tc>
      </w:tr>
      <w:tr w:rsidR="00D031E7" w:rsidRPr="0073064B" w14:paraId="249EF96E" w14:textId="77777777" w:rsidTr="00EB53B2">
        <w:trPr>
          <w:cantSplit/>
        </w:trPr>
        <w:tc>
          <w:tcPr>
            <w:tcW w:w="469" w:type="dxa"/>
            <w:tcMar>
              <w:left w:w="91" w:type="dxa"/>
              <w:right w:w="91" w:type="dxa"/>
            </w:tcMar>
          </w:tcPr>
          <w:p w14:paraId="2497BF93"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17</w:t>
            </w:r>
          </w:p>
        </w:tc>
        <w:tc>
          <w:tcPr>
            <w:tcW w:w="1816" w:type="dxa"/>
            <w:tcMar>
              <w:left w:w="91" w:type="dxa"/>
              <w:right w:w="91" w:type="dxa"/>
            </w:tcMar>
          </w:tcPr>
          <w:p w14:paraId="6C9D4224" w14:textId="49871C2B" w:rsidR="0073064B" w:rsidRPr="0073064B" w:rsidRDefault="0073064B" w:rsidP="00D031E7">
            <w:pPr>
              <w:pStyle w:val="Tabletext10"/>
              <w:rPr>
                <w:rFonts w:eastAsiaTheme="minorEastAsia" w:cs="Cambria"/>
                <w:color w:val="000000"/>
                <w:szCs w:val="20"/>
                <w:lang w:val="en-US" w:eastAsia="de-DE"/>
              </w:rPr>
            </w:pPr>
            <w:r w:rsidRPr="0073064B">
              <w:rPr>
                <w:rFonts w:eastAsiaTheme="minorEastAsia" w:cs="Cambria"/>
                <w:color w:val="000000"/>
                <w:szCs w:val="20"/>
                <w:lang w:val="en-US" w:eastAsia="de-DE"/>
              </w:rPr>
              <w:t>Billing</w:t>
            </w:r>
            <w:r w:rsidR="00D031E7">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City</w:t>
            </w:r>
          </w:p>
        </w:tc>
        <w:tc>
          <w:tcPr>
            <w:tcW w:w="1134" w:type="dxa"/>
            <w:tcMar>
              <w:left w:w="91" w:type="dxa"/>
              <w:right w:w="91" w:type="dxa"/>
            </w:tcMar>
          </w:tcPr>
          <w:p w14:paraId="67FF53D0"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String</w:t>
            </w:r>
          </w:p>
        </w:tc>
        <w:tc>
          <w:tcPr>
            <w:tcW w:w="5670" w:type="dxa"/>
            <w:tcMar>
              <w:left w:w="91" w:type="dxa"/>
              <w:right w:w="91" w:type="dxa"/>
            </w:tcMar>
          </w:tcPr>
          <w:p w14:paraId="1D56FAE1" w14:textId="77777777" w:rsidR="0073064B" w:rsidRPr="0073064B" w:rsidRDefault="0073064B" w:rsidP="00D031E7">
            <w:pPr>
              <w:pStyle w:val="Tabletext10"/>
              <w:jc w:val="both"/>
              <w:rPr>
                <w:rFonts w:eastAsiaTheme="minorEastAsia" w:cs="Cambria"/>
                <w:color w:val="000000"/>
                <w:szCs w:val="20"/>
                <w:lang w:val="en-US" w:eastAsia="de-DE"/>
              </w:rPr>
            </w:pPr>
            <w:r w:rsidRPr="0073064B">
              <w:rPr>
                <w:rFonts w:eastAsiaTheme="minorEastAsia" w:cs="Cambria"/>
                <w:color w:val="000000"/>
                <w:szCs w:val="20"/>
                <w:lang w:val="en-US" w:eastAsia="de-DE"/>
              </w:rPr>
              <w:t>Billing city of the customer.</w:t>
            </w:r>
          </w:p>
        </w:tc>
        <w:tc>
          <w:tcPr>
            <w:tcW w:w="692" w:type="dxa"/>
            <w:tcMar>
              <w:left w:w="91" w:type="dxa"/>
              <w:right w:w="91" w:type="dxa"/>
            </w:tcMar>
          </w:tcPr>
          <w:p w14:paraId="2CE33CC4" w14:textId="6B56AD3C" w:rsidR="0073064B" w:rsidRPr="0073064B" w:rsidRDefault="00D031E7" w:rsidP="00D031E7">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M</w:t>
            </w:r>
          </w:p>
        </w:tc>
      </w:tr>
      <w:tr w:rsidR="00D031E7" w:rsidRPr="0073064B" w14:paraId="2656E185" w14:textId="77777777" w:rsidTr="00EB53B2">
        <w:trPr>
          <w:cantSplit/>
        </w:trPr>
        <w:tc>
          <w:tcPr>
            <w:tcW w:w="469" w:type="dxa"/>
            <w:tcMar>
              <w:left w:w="91" w:type="dxa"/>
              <w:right w:w="91" w:type="dxa"/>
            </w:tcMar>
          </w:tcPr>
          <w:p w14:paraId="01D3BCB8"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lastRenderedPageBreak/>
              <w:t>18</w:t>
            </w:r>
          </w:p>
        </w:tc>
        <w:tc>
          <w:tcPr>
            <w:tcW w:w="1816" w:type="dxa"/>
            <w:tcMar>
              <w:left w:w="91" w:type="dxa"/>
              <w:right w:w="91" w:type="dxa"/>
            </w:tcMar>
          </w:tcPr>
          <w:p w14:paraId="32FB8475" w14:textId="5F507450" w:rsidR="0073064B" w:rsidRPr="0073064B" w:rsidRDefault="0073064B" w:rsidP="00D031E7">
            <w:pPr>
              <w:pStyle w:val="Tabletext10"/>
              <w:rPr>
                <w:rFonts w:eastAsiaTheme="minorEastAsia" w:cs="Cambria"/>
                <w:color w:val="000000"/>
                <w:szCs w:val="20"/>
                <w:lang w:val="en-US" w:eastAsia="de-DE"/>
              </w:rPr>
            </w:pPr>
            <w:r w:rsidRPr="0073064B">
              <w:rPr>
                <w:rFonts w:eastAsiaTheme="minorEastAsia" w:cs="Cambria"/>
                <w:color w:val="000000"/>
                <w:szCs w:val="20"/>
                <w:lang w:val="en-US" w:eastAsia="de-DE"/>
              </w:rPr>
              <w:t>Billing</w:t>
            </w:r>
            <w:r w:rsidR="00D031E7">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State</w:t>
            </w:r>
            <w:r w:rsidR="00D031E7">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Province</w:t>
            </w:r>
          </w:p>
        </w:tc>
        <w:tc>
          <w:tcPr>
            <w:tcW w:w="1134" w:type="dxa"/>
            <w:tcMar>
              <w:left w:w="91" w:type="dxa"/>
              <w:right w:w="91" w:type="dxa"/>
            </w:tcMar>
          </w:tcPr>
          <w:p w14:paraId="76155D63"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String</w:t>
            </w:r>
          </w:p>
        </w:tc>
        <w:tc>
          <w:tcPr>
            <w:tcW w:w="5670" w:type="dxa"/>
            <w:tcMar>
              <w:left w:w="91" w:type="dxa"/>
              <w:right w:w="91" w:type="dxa"/>
            </w:tcMar>
          </w:tcPr>
          <w:p w14:paraId="7249AA0F" w14:textId="77777777" w:rsidR="0073064B" w:rsidRPr="0073064B" w:rsidRDefault="0073064B" w:rsidP="00D031E7">
            <w:pPr>
              <w:pStyle w:val="Tabletext10"/>
              <w:jc w:val="both"/>
              <w:rPr>
                <w:rFonts w:eastAsiaTheme="minorEastAsia" w:cs="Cambria"/>
                <w:color w:val="000000"/>
                <w:szCs w:val="20"/>
                <w:lang w:val="en-US" w:eastAsia="de-DE"/>
              </w:rPr>
            </w:pPr>
            <w:r w:rsidRPr="0073064B">
              <w:rPr>
                <w:rFonts w:eastAsiaTheme="minorEastAsia" w:cs="Cambria"/>
                <w:color w:val="000000"/>
                <w:szCs w:val="20"/>
                <w:lang w:val="en-US" w:eastAsia="de-DE"/>
              </w:rPr>
              <w:t>Billing state or province of the customer (in accordance with ISO 3166-2).</w:t>
            </w:r>
          </w:p>
        </w:tc>
        <w:tc>
          <w:tcPr>
            <w:tcW w:w="692" w:type="dxa"/>
            <w:tcMar>
              <w:left w:w="91" w:type="dxa"/>
              <w:right w:w="91" w:type="dxa"/>
            </w:tcMar>
          </w:tcPr>
          <w:p w14:paraId="0F0DFAB0" w14:textId="25F4A8F8" w:rsidR="0073064B" w:rsidRPr="0073064B" w:rsidRDefault="00D031E7" w:rsidP="00D031E7">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O</w:t>
            </w:r>
          </w:p>
        </w:tc>
      </w:tr>
      <w:tr w:rsidR="00D031E7" w:rsidRPr="0073064B" w14:paraId="499ABCAC" w14:textId="77777777" w:rsidTr="00EB53B2">
        <w:trPr>
          <w:cantSplit/>
        </w:trPr>
        <w:tc>
          <w:tcPr>
            <w:tcW w:w="469" w:type="dxa"/>
            <w:tcMar>
              <w:left w:w="91" w:type="dxa"/>
              <w:right w:w="91" w:type="dxa"/>
            </w:tcMar>
          </w:tcPr>
          <w:p w14:paraId="6E166BE7"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19</w:t>
            </w:r>
          </w:p>
        </w:tc>
        <w:tc>
          <w:tcPr>
            <w:tcW w:w="1816" w:type="dxa"/>
            <w:tcMar>
              <w:left w:w="91" w:type="dxa"/>
              <w:right w:w="91" w:type="dxa"/>
            </w:tcMar>
          </w:tcPr>
          <w:p w14:paraId="6D366CC9" w14:textId="2C8B00F9" w:rsidR="0073064B" w:rsidRPr="0073064B" w:rsidRDefault="0073064B" w:rsidP="00D031E7">
            <w:pPr>
              <w:pStyle w:val="Tabletext10"/>
              <w:rPr>
                <w:rFonts w:eastAsiaTheme="minorEastAsia" w:cs="Cambria"/>
                <w:color w:val="000000"/>
                <w:szCs w:val="20"/>
                <w:lang w:val="en-US" w:eastAsia="de-DE"/>
              </w:rPr>
            </w:pPr>
            <w:r w:rsidRPr="0073064B">
              <w:rPr>
                <w:rFonts w:eastAsiaTheme="minorEastAsia" w:cs="Cambria"/>
                <w:color w:val="000000"/>
                <w:szCs w:val="20"/>
                <w:lang w:val="en-US" w:eastAsia="de-DE"/>
              </w:rPr>
              <w:t>Billing</w:t>
            </w:r>
            <w:r w:rsidR="00D031E7">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Postal</w:t>
            </w:r>
            <w:r w:rsidR="00D031E7">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Code</w:t>
            </w:r>
          </w:p>
        </w:tc>
        <w:tc>
          <w:tcPr>
            <w:tcW w:w="1134" w:type="dxa"/>
            <w:tcMar>
              <w:left w:w="91" w:type="dxa"/>
              <w:right w:w="91" w:type="dxa"/>
            </w:tcMar>
          </w:tcPr>
          <w:p w14:paraId="5BF83C33"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String</w:t>
            </w:r>
          </w:p>
        </w:tc>
        <w:tc>
          <w:tcPr>
            <w:tcW w:w="5670" w:type="dxa"/>
            <w:tcMar>
              <w:left w:w="91" w:type="dxa"/>
              <w:right w:w="91" w:type="dxa"/>
            </w:tcMar>
          </w:tcPr>
          <w:p w14:paraId="3DD7E2C4" w14:textId="77777777" w:rsidR="0073064B" w:rsidRPr="0073064B" w:rsidRDefault="0073064B" w:rsidP="00D031E7">
            <w:pPr>
              <w:pStyle w:val="Tabletext10"/>
              <w:jc w:val="both"/>
              <w:rPr>
                <w:rFonts w:eastAsiaTheme="minorEastAsia" w:cs="Cambria"/>
                <w:color w:val="000000"/>
                <w:szCs w:val="20"/>
                <w:lang w:val="en-US" w:eastAsia="de-DE"/>
              </w:rPr>
            </w:pPr>
            <w:r w:rsidRPr="0073064B">
              <w:rPr>
                <w:rFonts w:eastAsiaTheme="minorEastAsia" w:cs="Cambria"/>
                <w:color w:val="000000"/>
                <w:szCs w:val="20"/>
                <w:lang w:val="en-US" w:eastAsia="de-DE"/>
              </w:rPr>
              <w:t>Billing postal code of the customer’s city.</w:t>
            </w:r>
          </w:p>
        </w:tc>
        <w:tc>
          <w:tcPr>
            <w:tcW w:w="692" w:type="dxa"/>
            <w:tcMar>
              <w:left w:w="91" w:type="dxa"/>
              <w:right w:w="91" w:type="dxa"/>
            </w:tcMar>
          </w:tcPr>
          <w:p w14:paraId="1E2341A9" w14:textId="0BF55EA7" w:rsidR="0073064B" w:rsidRPr="0073064B" w:rsidRDefault="00D031E7" w:rsidP="00D031E7">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M</w:t>
            </w:r>
          </w:p>
        </w:tc>
      </w:tr>
      <w:tr w:rsidR="00D031E7" w:rsidRPr="0073064B" w14:paraId="53425573" w14:textId="77777777" w:rsidTr="00EB53B2">
        <w:trPr>
          <w:cantSplit/>
        </w:trPr>
        <w:tc>
          <w:tcPr>
            <w:tcW w:w="469" w:type="dxa"/>
            <w:tcMar>
              <w:left w:w="91" w:type="dxa"/>
              <w:right w:w="91" w:type="dxa"/>
            </w:tcMar>
          </w:tcPr>
          <w:p w14:paraId="5044E8E0"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20</w:t>
            </w:r>
          </w:p>
        </w:tc>
        <w:tc>
          <w:tcPr>
            <w:tcW w:w="1816" w:type="dxa"/>
            <w:tcMar>
              <w:left w:w="91" w:type="dxa"/>
              <w:right w:w="91" w:type="dxa"/>
            </w:tcMar>
          </w:tcPr>
          <w:p w14:paraId="7EA6C3C5" w14:textId="6BB1171D" w:rsidR="0073064B" w:rsidRPr="0073064B" w:rsidRDefault="0073064B" w:rsidP="00D031E7">
            <w:pPr>
              <w:pStyle w:val="Tabletext10"/>
              <w:rPr>
                <w:rFonts w:eastAsiaTheme="minorEastAsia" w:cs="Cambria"/>
                <w:color w:val="000000"/>
                <w:szCs w:val="20"/>
                <w:lang w:val="en-US" w:eastAsia="de-DE"/>
              </w:rPr>
            </w:pPr>
            <w:r w:rsidRPr="0073064B">
              <w:rPr>
                <w:rFonts w:eastAsiaTheme="minorEastAsia" w:cs="Cambria"/>
                <w:color w:val="000000"/>
                <w:szCs w:val="20"/>
                <w:lang w:val="en-US" w:eastAsia="de-DE"/>
              </w:rPr>
              <w:t>Billing</w:t>
            </w:r>
            <w:r w:rsidR="00D031E7">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Country</w:t>
            </w:r>
          </w:p>
        </w:tc>
        <w:tc>
          <w:tcPr>
            <w:tcW w:w="1134" w:type="dxa"/>
            <w:tcMar>
              <w:left w:w="91" w:type="dxa"/>
              <w:right w:w="91" w:type="dxa"/>
            </w:tcMar>
          </w:tcPr>
          <w:p w14:paraId="5EB15A12"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String</w:t>
            </w:r>
          </w:p>
        </w:tc>
        <w:tc>
          <w:tcPr>
            <w:tcW w:w="5670" w:type="dxa"/>
            <w:tcMar>
              <w:left w:w="91" w:type="dxa"/>
              <w:right w:w="91" w:type="dxa"/>
            </w:tcMar>
          </w:tcPr>
          <w:p w14:paraId="2EAAD05C" w14:textId="77777777" w:rsidR="0073064B" w:rsidRPr="0073064B" w:rsidRDefault="0073064B" w:rsidP="00D031E7">
            <w:pPr>
              <w:pStyle w:val="Tabletext10"/>
              <w:jc w:val="both"/>
              <w:rPr>
                <w:rFonts w:eastAsiaTheme="minorEastAsia" w:cs="Cambria"/>
                <w:color w:val="000000"/>
                <w:szCs w:val="20"/>
                <w:lang w:val="en-US" w:eastAsia="de-DE"/>
              </w:rPr>
            </w:pPr>
            <w:r w:rsidRPr="0073064B">
              <w:rPr>
                <w:rFonts w:eastAsiaTheme="minorEastAsia" w:cs="Cambria"/>
                <w:color w:val="000000"/>
                <w:szCs w:val="20"/>
                <w:lang w:val="en-US" w:eastAsia="de-DE"/>
              </w:rPr>
              <w:t>Billing country code of the customer (in accordance with ISO 3166-1).</w:t>
            </w:r>
          </w:p>
        </w:tc>
        <w:tc>
          <w:tcPr>
            <w:tcW w:w="692" w:type="dxa"/>
            <w:tcMar>
              <w:left w:w="91" w:type="dxa"/>
              <w:right w:w="91" w:type="dxa"/>
            </w:tcMar>
          </w:tcPr>
          <w:p w14:paraId="6A081609" w14:textId="3CFCC249" w:rsidR="0073064B" w:rsidRPr="0073064B" w:rsidRDefault="00D031E7" w:rsidP="00D031E7">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M</w:t>
            </w:r>
          </w:p>
        </w:tc>
      </w:tr>
      <w:tr w:rsidR="006F59BC" w:rsidRPr="0073064B" w14:paraId="08062439" w14:textId="77777777" w:rsidTr="00BB6D2C">
        <w:trPr>
          <w:cantSplit/>
        </w:trPr>
        <w:tc>
          <w:tcPr>
            <w:tcW w:w="9781" w:type="dxa"/>
            <w:gridSpan w:val="5"/>
            <w:shd w:val="clear" w:color="auto" w:fill="F2F2F2" w:themeFill="background1" w:themeFillShade="F2"/>
            <w:tcMar>
              <w:left w:w="91" w:type="dxa"/>
              <w:right w:w="91" w:type="dxa"/>
            </w:tcMar>
          </w:tcPr>
          <w:p w14:paraId="6579AD9C" w14:textId="78CABEB9" w:rsidR="006F59BC" w:rsidRPr="006F59BC" w:rsidRDefault="006F59BC" w:rsidP="00B73C9E">
            <w:pPr>
              <w:pStyle w:val="Tabletext10"/>
              <w:rPr>
                <w:rFonts w:eastAsiaTheme="minorEastAsia" w:cs="Cambria"/>
                <w:b/>
                <w:bCs/>
                <w:i/>
                <w:iCs/>
                <w:color w:val="000000"/>
                <w:szCs w:val="20"/>
                <w:lang w:val="en-US"/>
              </w:rPr>
            </w:pPr>
            <w:r>
              <w:rPr>
                <w:rFonts w:eastAsiaTheme="minorEastAsia" w:cs="Cambria"/>
                <w:b/>
                <w:bCs/>
                <w:i/>
                <w:iCs/>
                <w:color w:val="000000"/>
                <w:szCs w:val="20"/>
                <w:lang w:val="en-US"/>
              </w:rPr>
              <w:t>Contact</w:t>
            </w:r>
          </w:p>
        </w:tc>
      </w:tr>
      <w:tr w:rsidR="00D031E7" w:rsidRPr="0073064B" w14:paraId="5A387468" w14:textId="77777777" w:rsidTr="00EB53B2">
        <w:trPr>
          <w:cantSplit/>
        </w:trPr>
        <w:tc>
          <w:tcPr>
            <w:tcW w:w="469" w:type="dxa"/>
            <w:tcMar>
              <w:left w:w="91" w:type="dxa"/>
              <w:right w:w="91" w:type="dxa"/>
            </w:tcMar>
          </w:tcPr>
          <w:p w14:paraId="32D4F21F"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21</w:t>
            </w:r>
          </w:p>
        </w:tc>
        <w:tc>
          <w:tcPr>
            <w:tcW w:w="1816" w:type="dxa"/>
            <w:tcMar>
              <w:left w:w="91" w:type="dxa"/>
              <w:right w:w="91" w:type="dxa"/>
            </w:tcMar>
          </w:tcPr>
          <w:p w14:paraId="2E5964D5" w14:textId="1AA3FBCF" w:rsidR="0073064B" w:rsidRPr="0073064B" w:rsidRDefault="0073064B" w:rsidP="00D031E7">
            <w:pPr>
              <w:pStyle w:val="Tabletext10"/>
              <w:rPr>
                <w:rFonts w:eastAsiaTheme="minorEastAsia" w:cs="Cambria"/>
                <w:color w:val="000000"/>
                <w:szCs w:val="20"/>
                <w:lang w:val="en-US" w:eastAsia="de-DE"/>
              </w:rPr>
            </w:pPr>
            <w:r w:rsidRPr="0073064B">
              <w:rPr>
                <w:rFonts w:eastAsiaTheme="minorEastAsia" w:cs="Cambria"/>
                <w:color w:val="000000"/>
                <w:szCs w:val="20"/>
                <w:lang w:val="en-US" w:eastAsia="de-DE"/>
              </w:rPr>
              <w:t>Primary</w:t>
            </w:r>
            <w:r w:rsidR="00D031E7">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Contact</w:t>
            </w:r>
            <w:r w:rsidR="00D031E7">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Name</w:t>
            </w:r>
          </w:p>
        </w:tc>
        <w:tc>
          <w:tcPr>
            <w:tcW w:w="1134" w:type="dxa"/>
            <w:tcMar>
              <w:left w:w="91" w:type="dxa"/>
              <w:right w:w="91" w:type="dxa"/>
            </w:tcMar>
          </w:tcPr>
          <w:p w14:paraId="367E037D"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String</w:t>
            </w:r>
          </w:p>
        </w:tc>
        <w:tc>
          <w:tcPr>
            <w:tcW w:w="5670" w:type="dxa"/>
            <w:tcMar>
              <w:left w:w="91" w:type="dxa"/>
              <w:right w:w="91" w:type="dxa"/>
            </w:tcMar>
          </w:tcPr>
          <w:p w14:paraId="3478BD8D" w14:textId="77777777" w:rsidR="0073064B" w:rsidRPr="0073064B" w:rsidRDefault="0073064B" w:rsidP="00D031E7">
            <w:pPr>
              <w:pStyle w:val="Tabletext10"/>
              <w:jc w:val="both"/>
              <w:rPr>
                <w:rFonts w:eastAsiaTheme="minorEastAsia" w:cs="Cambria"/>
                <w:color w:val="000000"/>
                <w:szCs w:val="20"/>
                <w:lang w:val="en-US" w:eastAsia="de-DE"/>
              </w:rPr>
            </w:pPr>
            <w:r w:rsidRPr="0073064B">
              <w:rPr>
                <w:rFonts w:eastAsiaTheme="minorEastAsia" w:cs="Cambria"/>
                <w:color w:val="000000"/>
                <w:szCs w:val="20"/>
                <w:lang w:val="en-US" w:eastAsia="de-DE"/>
              </w:rPr>
              <w:t>Name of the primary contact for the customer.</w:t>
            </w:r>
          </w:p>
        </w:tc>
        <w:tc>
          <w:tcPr>
            <w:tcW w:w="692" w:type="dxa"/>
            <w:tcMar>
              <w:left w:w="91" w:type="dxa"/>
              <w:right w:w="91" w:type="dxa"/>
            </w:tcMar>
          </w:tcPr>
          <w:p w14:paraId="170C9EE5" w14:textId="2DEDA17F" w:rsidR="0073064B" w:rsidRPr="0073064B" w:rsidRDefault="00D031E7" w:rsidP="00D031E7">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O</w:t>
            </w:r>
          </w:p>
        </w:tc>
      </w:tr>
      <w:tr w:rsidR="00D031E7" w:rsidRPr="0073064B" w14:paraId="7FF1826F" w14:textId="77777777" w:rsidTr="00EB53B2">
        <w:trPr>
          <w:cantSplit/>
        </w:trPr>
        <w:tc>
          <w:tcPr>
            <w:tcW w:w="469" w:type="dxa"/>
            <w:tcMar>
              <w:left w:w="91" w:type="dxa"/>
              <w:right w:w="91" w:type="dxa"/>
            </w:tcMar>
          </w:tcPr>
          <w:p w14:paraId="42D6A2FB"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22</w:t>
            </w:r>
          </w:p>
        </w:tc>
        <w:tc>
          <w:tcPr>
            <w:tcW w:w="1816" w:type="dxa"/>
            <w:tcMar>
              <w:left w:w="91" w:type="dxa"/>
              <w:right w:w="91" w:type="dxa"/>
            </w:tcMar>
          </w:tcPr>
          <w:p w14:paraId="3F3751EC" w14:textId="4DDB3FD7" w:rsidR="0073064B" w:rsidRPr="0073064B" w:rsidRDefault="0073064B" w:rsidP="00D031E7">
            <w:pPr>
              <w:pStyle w:val="Tabletext10"/>
              <w:rPr>
                <w:rFonts w:eastAsiaTheme="minorEastAsia" w:cs="Cambria"/>
                <w:color w:val="000000"/>
                <w:szCs w:val="20"/>
                <w:lang w:val="en-US" w:eastAsia="de-DE"/>
              </w:rPr>
            </w:pPr>
            <w:r w:rsidRPr="0073064B">
              <w:rPr>
                <w:rFonts w:eastAsiaTheme="minorEastAsia" w:cs="Cambria"/>
                <w:color w:val="000000"/>
                <w:szCs w:val="20"/>
                <w:lang w:val="en-US" w:eastAsia="de-DE"/>
              </w:rPr>
              <w:t>Primary</w:t>
            </w:r>
            <w:r w:rsidR="00D031E7">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Contact</w:t>
            </w:r>
            <w:r w:rsidR="00D031E7">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Phone</w:t>
            </w:r>
          </w:p>
        </w:tc>
        <w:tc>
          <w:tcPr>
            <w:tcW w:w="1134" w:type="dxa"/>
            <w:tcMar>
              <w:left w:w="91" w:type="dxa"/>
              <w:right w:w="91" w:type="dxa"/>
            </w:tcMar>
          </w:tcPr>
          <w:p w14:paraId="484EA34D"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String</w:t>
            </w:r>
          </w:p>
        </w:tc>
        <w:tc>
          <w:tcPr>
            <w:tcW w:w="5670" w:type="dxa"/>
            <w:tcMar>
              <w:left w:w="91" w:type="dxa"/>
              <w:right w:w="91" w:type="dxa"/>
            </w:tcMar>
          </w:tcPr>
          <w:p w14:paraId="01144328" w14:textId="77777777" w:rsidR="0073064B" w:rsidRPr="0073064B" w:rsidRDefault="0073064B" w:rsidP="00D031E7">
            <w:pPr>
              <w:pStyle w:val="Tabletext10"/>
              <w:jc w:val="both"/>
              <w:rPr>
                <w:rFonts w:eastAsiaTheme="minorEastAsia" w:cs="Cambria"/>
                <w:color w:val="000000"/>
                <w:szCs w:val="20"/>
                <w:lang w:val="en-US" w:eastAsia="de-DE"/>
              </w:rPr>
            </w:pPr>
            <w:r w:rsidRPr="0073064B">
              <w:rPr>
                <w:rFonts w:eastAsiaTheme="minorEastAsia" w:cs="Cambria"/>
                <w:color w:val="000000"/>
                <w:szCs w:val="20"/>
                <w:lang w:val="en-US" w:eastAsia="de-DE"/>
              </w:rPr>
              <w:t>Phone number of the primary contact for the customer.</w:t>
            </w:r>
          </w:p>
        </w:tc>
        <w:tc>
          <w:tcPr>
            <w:tcW w:w="692" w:type="dxa"/>
            <w:tcMar>
              <w:left w:w="91" w:type="dxa"/>
              <w:right w:w="91" w:type="dxa"/>
            </w:tcMar>
          </w:tcPr>
          <w:p w14:paraId="0160F707" w14:textId="4F8C2F44" w:rsidR="0073064B" w:rsidRPr="0073064B" w:rsidRDefault="00D031E7" w:rsidP="00D031E7">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O</w:t>
            </w:r>
          </w:p>
        </w:tc>
      </w:tr>
      <w:tr w:rsidR="00D031E7" w:rsidRPr="0073064B" w14:paraId="5B206FAB" w14:textId="77777777" w:rsidTr="00EB53B2">
        <w:trPr>
          <w:cantSplit/>
        </w:trPr>
        <w:tc>
          <w:tcPr>
            <w:tcW w:w="469" w:type="dxa"/>
            <w:tcMar>
              <w:left w:w="91" w:type="dxa"/>
              <w:right w:w="91" w:type="dxa"/>
            </w:tcMar>
          </w:tcPr>
          <w:p w14:paraId="6F25DF2E"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23</w:t>
            </w:r>
          </w:p>
        </w:tc>
        <w:tc>
          <w:tcPr>
            <w:tcW w:w="1816" w:type="dxa"/>
            <w:tcMar>
              <w:left w:w="91" w:type="dxa"/>
              <w:right w:w="91" w:type="dxa"/>
            </w:tcMar>
          </w:tcPr>
          <w:p w14:paraId="1AEFED29" w14:textId="54DCCB71" w:rsidR="0073064B" w:rsidRPr="0073064B" w:rsidRDefault="0073064B" w:rsidP="00D031E7">
            <w:pPr>
              <w:pStyle w:val="Tabletext10"/>
              <w:rPr>
                <w:rFonts w:eastAsiaTheme="minorEastAsia" w:cs="Cambria"/>
                <w:color w:val="000000"/>
                <w:szCs w:val="20"/>
                <w:lang w:val="en-US" w:eastAsia="de-DE"/>
              </w:rPr>
            </w:pPr>
            <w:r w:rsidRPr="0073064B">
              <w:rPr>
                <w:rFonts w:eastAsiaTheme="minorEastAsia" w:cs="Cambria"/>
                <w:color w:val="000000"/>
                <w:szCs w:val="20"/>
                <w:lang w:val="en-US" w:eastAsia="de-DE"/>
              </w:rPr>
              <w:t>Primary</w:t>
            </w:r>
            <w:r w:rsidR="00D031E7">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Contact</w:t>
            </w:r>
            <w:r w:rsidR="00D031E7">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Email</w:t>
            </w:r>
          </w:p>
        </w:tc>
        <w:tc>
          <w:tcPr>
            <w:tcW w:w="1134" w:type="dxa"/>
            <w:tcMar>
              <w:left w:w="91" w:type="dxa"/>
              <w:right w:w="91" w:type="dxa"/>
            </w:tcMar>
          </w:tcPr>
          <w:p w14:paraId="016A04B5"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String</w:t>
            </w:r>
          </w:p>
        </w:tc>
        <w:tc>
          <w:tcPr>
            <w:tcW w:w="5670" w:type="dxa"/>
            <w:tcMar>
              <w:left w:w="91" w:type="dxa"/>
              <w:right w:w="91" w:type="dxa"/>
            </w:tcMar>
          </w:tcPr>
          <w:p w14:paraId="3D0DEB42" w14:textId="77777777" w:rsidR="0073064B" w:rsidRPr="0073064B" w:rsidRDefault="0073064B" w:rsidP="00D031E7">
            <w:pPr>
              <w:pStyle w:val="Tabletext10"/>
              <w:jc w:val="both"/>
              <w:rPr>
                <w:rFonts w:eastAsiaTheme="minorEastAsia" w:cs="Cambria"/>
                <w:color w:val="000000"/>
                <w:szCs w:val="20"/>
                <w:lang w:val="en-US" w:eastAsia="de-DE"/>
              </w:rPr>
            </w:pPr>
            <w:r w:rsidRPr="0073064B">
              <w:rPr>
                <w:rFonts w:eastAsiaTheme="minorEastAsia" w:cs="Cambria"/>
                <w:color w:val="000000"/>
                <w:szCs w:val="20"/>
                <w:lang w:val="en-US" w:eastAsia="de-DE"/>
              </w:rPr>
              <w:t>Email address of the primary contact for the customer.</w:t>
            </w:r>
          </w:p>
        </w:tc>
        <w:tc>
          <w:tcPr>
            <w:tcW w:w="692" w:type="dxa"/>
            <w:tcMar>
              <w:left w:w="91" w:type="dxa"/>
              <w:right w:w="91" w:type="dxa"/>
            </w:tcMar>
          </w:tcPr>
          <w:p w14:paraId="5A070A3B" w14:textId="66638544" w:rsidR="0073064B" w:rsidRPr="0073064B" w:rsidRDefault="00D031E7" w:rsidP="00D031E7">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O</w:t>
            </w:r>
          </w:p>
        </w:tc>
      </w:tr>
      <w:tr w:rsidR="006F59BC" w:rsidRPr="0073064B" w14:paraId="4C0DAB53" w14:textId="77777777" w:rsidTr="00BB6D2C">
        <w:trPr>
          <w:cantSplit/>
        </w:trPr>
        <w:tc>
          <w:tcPr>
            <w:tcW w:w="9781" w:type="dxa"/>
            <w:gridSpan w:val="5"/>
            <w:shd w:val="clear" w:color="auto" w:fill="F2F2F2" w:themeFill="background1" w:themeFillShade="F2"/>
            <w:tcMar>
              <w:left w:w="91" w:type="dxa"/>
              <w:right w:w="91" w:type="dxa"/>
            </w:tcMar>
          </w:tcPr>
          <w:p w14:paraId="124DC1BA" w14:textId="776ED54D" w:rsidR="006F59BC" w:rsidRPr="006F59BC" w:rsidRDefault="006F59BC" w:rsidP="00B73C9E">
            <w:pPr>
              <w:pStyle w:val="Tabletext10"/>
              <w:rPr>
                <w:rFonts w:eastAsiaTheme="minorEastAsia" w:cs="Cambria"/>
                <w:b/>
                <w:bCs/>
                <w:i/>
                <w:iCs/>
                <w:color w:val="000000"/>
                <w:szCs w:val="20"/>
                <w:lang w:val="en-US"/>
              </w:rPr>
            </w:pPr>
            <w:r>
              <w:rPr>
                <w:rFonts w:eastAsiaTheme="minorEastAsia" w:cs="Cambria"/>
                <w:b/>
                <w:bCs/>
                <w:i/>
                <w:iCs/>
                <w:color w:val="000000"/>
                <w:szCs w:val="20"/>
                <w:lang w:val="en-US"/>
              </w:rPr>
              <w:t>User Activity</w:t>
            </w:r>
          </w:p>
        </w:tc>
      </w:tr>
      <w:tr w:rsidR="00D031E7" w:rsidRPr="0073064B" w14:paraId="7CBCEB01" w14:textId="77777777" w:rsidTr="00EB53B2">
        <w:trPr>
          <w:cantSplit/>
        </w:trPr>
        <w:tc>
          <w:tcPr>
            <w:tcW w:w="469" w:type="dxa"/>
            <w:tcMar>
              <w:left w:w="91" w:type="dxa"/>
              <w:right w:w="91" w:type="dxa"/>
            </w:tcMar>
          </w:tcPr>
          <w:p w14:paraId="726C247A"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30</w:t>
            </w:r>
          </w:p>
        </w:tc>
        <w:tc>
          <w:tcPr>
            <w:tcW w:w="1816" w:type="dxa"/>
            <w:tcMar>
              <w:left w:w="91" w:type="dxa"/>
              <w:right w:w="91" w:type="dxa"/>
            </w:tcMar>
          </w:tcPr>
          <w:p w14:paraId="39C0546E" w14:textId="55F6ECBC" w:rsidR="0073064B" w:rsidRPr="0073064B" w:rsidRDefault="0073064B" w:rsidP="00D031E7">
            <w:pPr>
              <w:pStyle w:val="Tabletext10"/>
              <w:rPr>
                <w:rFonts w:eastAsiaTheme="minorEastAsia" w:cs="Cambria"/>
                <w:color w:val="000000"/>
                <w:szCs w:val="20"/>
                <w:lang w:val="en-US" w:eastAsia="de-DE"/>
              </w:rPr>
            </w:pPr>
            <w:r w:rsidRPr="0073064B">
              <w:rPr>
                <w:rFonts w:eastAsiaTheme="minorEastAsia" w:cs="Cambria"/>
                <w:color w:val="000000"/>
                <w:szCs w:val="20"/>
                <w:lang w:val="en-US" w:eastAsia="de-DE"/>
              </w:rPr>
              <w:t>Created</w:t>
            </w:r>
            <w:r w:rsidR="00D031E7">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User</w:t>
            </w:r>
            <w:r w:rsidR="00D031E7">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ID</w:t>
            </w:r>
          </w:p>
        </w:tc>
        <w:tc>
          <w:tcPr>
            <w:tcW w:w="1134" w:type="dxa"/>
            <w:tcMar>
              <w:left w:w="91" w:type="dxa"/>
              <w:right w:w="91" w:type="dxa"/>
            </w:tcMar>
          </w:tcPr>
          <w:p w14:paraId="2273E065" w14:textId="4569F314" w:rsidR="0073064B" w:rsidRPr="0073064B" w:rsidRDefault="00684F6D" w:rsidP="00D031E7">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Reference identifier</w:t>
            </w:r>
          </w:p>
        </w:tc>
        <w:tc>
          <w:tcPr>
            <w:tcW w:w="5670" w:type="dxa"/>
            <w:tcMar>
              <w:left w:w="91" w:type="dxa"/>
              <w:right w:w="91" w:type="dxa"/>
            </w:tcMar>
          </w:tcPr>
          <w:p w14:paraId="53BE4E35" w14:textId="302933D1" w:rsidR="00D031E7" w:rsidRPr="0073064B" w:rsidRDefault="0073064B" w:rsidP="00D031E7">
            <w:pPr>
              <w:pStyle w:val="Tabletext10"/>
              <w:jc w:val="both"/>
              <w:rPr>
                <w:rFonts w:eastAsiaTheme="minorEastAsia" w:cs="Cambria"/>
                <w:color w:val="000000"/>
                <w:szCs w:val="20"/>
                <w:lang w:val="en-US" w:eastAsia="de-DE"/>
              </w:rPr>
            </w:pPr>
            <w:r w:rsidRPr="0073064B">
              <w:rPr>
                <w:rFonts w:eastAsiaTheme="minorEastAsia" w:cs="Cambria"/>
                <w:color w:val="000000"/>
                <w:szCs w:val="20"/>
                <w:lang w:val="en-US" w:eastAsia="de-DE"/>
              </w:rPr>
              <w:t>Unique identifier for the person who created the record.</w:t>
            </w:r>
          </w:p>
          <w:p w14:paraId="7CF4A288" w14:textId="76393E59" w:rsidR="0073064B" w:rsidRPr="0073064B" w:rsidRDefault="0073064B" w:rsidP="00D031E7">
            <w:pPr>
              <w:pStyle w:val="Tabletext10"/>
              <w:jc w:val="both"/>
              <w:rPr>
                <w:rFonts w:eastAsiaTheme="minorEastAsia" w:cs="Cambria"/>
                <w:color w:val="000000"/>
                <w:szCs w:val="20"/>
                <w:lang w:val="en-US" w:eastAsia="de-DE"/>
              </w:rPr>
            </w:pPr>
          </w:p>
        </w:tc>
        <w:tc>
          <w:tcPr>
            <w:tcW w:w="692" w:type="dxa"/>
            <w:tcMar>
              <w:left w:w="91" w:type="dxa"/>
              <w:right w:w="91" w:type="dxa"/>
            </w:tcMar>
          </w:tcPr>
          <w:p w14:paraId="500C238E" w14:textId="6ADC2423" w:rsidR="0073064B" w:rsidRPr="0073064B" w:rsidRDefault="00D031E7" w:rsidP="00D031E7">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O</w:t>
            </w:r>
          </w:p>
        </w:tc>
      </w:tr>
      <w:tr w:rsidR="00D031E7" w:rsidRPr="0073064B" w14:paraId="75A79889" w14:textId="77777777" w:rsidTr="00EB53B2">
        <w:trPr>
          <w:cantSplit/>
        </w:trPr>
        <w:tc>
          <w:tcPr>
            <w:tcW w:w="469" w:type="dxa"/>
            <w:tcMar>
              <w:left w:w="91" w:type="dxa"/>
              <w:right w:w="91" w:type="dxa"/>
            </w:tcMar>
          </w:tcPr>
          <w:p w14:paraId="76907F32"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31</w:t>
            </w:r>
          </w:p>
        </w:tc>
        <w:tc>
          <w:tcPr>
            <w:tcW w:w="1816" w:type="dxa"/>
            <w:tcMar>
              <w:left w:w="91" w:type="dxa"/>
              <w:right w:w="91" w:type="dxa"/>
            </w:tcMar>
          </w:tcPr>
          <w:p w14:paraId="206C887E" w14:textId="71D58968" w:rsidR="0073064B" w:rsidRPr="0073064B" w:rsidRDefault="0073064B" w:rsidP="00D031E7">
            <w:pPr>
              <w:pStyle w:val="Tabletext10"/>
              <w:rPr>
                <w:rFonts w:eastAsiaTheme="minorEastAsia" w:cs="Cambria"/>
                <w:color w:val="000000"/>
                <w:szCs w:val="20"/>
                <w:lang w:val="en-US" w:eastAsia="de-DE"/>
              </w:rPr>
            </w:pPr>
            <w:r w:rsidRPr="0073064B">
              <w:rPr>
                <w:rFonts w:eastAsiaTheme="minorEastAsia" w:cs="Cambria"/>
                <w:color w:val="000000"/>
                <w:szCs w:val="20"/>
                <w:lang w:val="en-US" w:eastAsia="de-DE"/>
              </w:rPr>
              <w:t>Created</w:t>
            </w:r>
            <w:r w:rsidR="00D031E7">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Date</w:t>
            </w:r>
          </w:p>
        </w:tc>
        <w:tc>
          <w:tcPr>
            <w:tcW w:w="1134" w:type="dxa"/>
            <w:tcMar>
              <w:left w:w="91" w:type="dxa"/>
              <w:right w:w="91" w:type="dxa"/>
            </w:tcMar>
          </w:tcPr>
          <w:p w14:paraId="7EBD0FD4"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Date</w:t>
            </w:r>
          </w:p>
        </w:tc>
        <w:tc>
          <w:tcPr>
            <w:tcW w:w="5670" w:type="dxa"/>
            <w:tcMar>
              <w:left w:w="91" w:type="dxa"/>
              <w:right w:w="91" w:type="dxa"/>
            </w:tcMar>
          </w:tcPr>
          <w:p w14:paraId="32E1473E" w14:textId="2ACE0211" w:rsidR="0073064B" w:rsidRPr="0073064B" w:rsidRDefault="0073064B" w:rsidP="006F59BC">
            <w:pPr>
              <w:pStyle w:val="Tabletext10"/>
              <w:jc w:val="both"/>
              <w:rPr>
                <w:rFonts w:eastAsiaTheme="minorEastAsia" w:cs="Cambria"/>
                <w:color w:val="000000"/>
                <w:szCs w:val="20"/>
                <w:lang w:val="en-US" w:eastAsia="de-DE"/>
              </w:rPr>
            </w:pPr>
            <w:r w:rsidRPr="0073064B">
              <w:rPr>
                <w:rFonts w:eastAsiaTheme="minorEastAsia" w:cs="Cambria"/>
                <w:color w:val="000000"/>
                <w:szCs w:val="20"/>
                <w:lang w:val="en-US" w:eastAsia="de-DE"/>
              </w:rPr>
              <w:t>Date when the transaction was created in the system.</w:t>
            </w:r>
            <w:r w:rsidR="006F59BC">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This should be a system-generated date (rather than a user-created date), when possible.</w:t>
            </w:r>
            <w:r w:rsidR="006F59BC">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This sometimes refers to the creation date.</w:t>
            </w:r>
          </w:p>
        </w:tc>
        <w:tc>
          <w:tcPr>
            <w:tcW w:w="692" w:type="dxa"/>
            <w:tcMar>
              <w:left w:w="91" w:type="dxa"/>
              <w:right w:w="91" w:type="dxa"/>
            </w:tcMar>
          </w:tcPr>
          <w:p w14:paraId="0776DA76" w14:textId="6BB39E42" w:rsidR="0073064B" w:rsidRPr="0073064B" w:rsidRDefault="00D031E7" w:rsidP="00D031E7">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O</w:t>
            </w:r>
          </w:p>
        </w:tc>
      </w:tr>
      <w:tr w:rsidR="00D031E7" w:rsidRPr="0073064B" w14:paraId="7E497A89" w14:textId="77777777" w:rsidTr="00EB53B2">
        <w:trPr>
          <w:cantSplit/>
        </w:trPr>
        <w:tc>
          <w:tcPr>
            <w:tcW w:w="469" w:type="dxa"/>
            <w:tcMar>
              <w:left w:w="91" w:type="dxa"/>
              <w:right w:w="91" w:type="dxa"/>
            </w:tcMar>
          </w:tcPr>
          <w:p w14:paraId="3993BE66"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32</w:t>
            </w:r>
          </w:p>
        </w:tc>
        <w:tc>
          <w:tcPr>
            <w:tcW w:w="1816" w:type="dxa"/>
            <w:tcMar>
              <w:left w:w="91" w:type="dxa"/>
              <w:right w:w="91" w:type="dxa"/>
            </w:tcMar>
          </w:tcPr>
          <w:p w14:paraId="73FC27FE" w14:textId="6E3021EF" w:rsidR="0073064B" w:rsidRPr="0073064B" w:rsidRDefault="0073064B" w:rsidP="00D031E7">
            <w:pPr>
              <w:pStyle w:val="Tabletext10"/>
              <w:rPr>
                <w:rFonts w:eastAsiaTheme="minorEastAsia" w:cs="Cambria"/>
                <w:color w:val="000000"/>
                <w:szCs w:val="20"/>
                <w:lang w:val="en-US" w:eastAsia="de-DE"/>
              </w:rPr>
            </w:pPr>
            <w:r w:rsidRPr="0073064B">
              <w:rPr>
                <w:rFonts w:eastAsiaTheme="minorEastAsia" w:cs="Cambria"/>
                <w:color w:val="000000"/>
                <w:szCs w:val="20"/>
                <w:lang w:val="en-US" w:eastAsia="de-DE"/>
              </w:rPr>
              <w:t>Created</w:t>
            </w:r>
            <w:r w:rsidR="00D031E7">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Time</w:t>
            </w:r>
          </w:p>
        </w:tc>
        <w:tc>
          <w:tcPr>
            <w:tcW w:w="1134" w:type="dxa"/>
            <w:tcMar>
              <w:left w:w="91" w:type="dxa"/>
              <w:right w:w="91" w:type="dxa"/>
            </w:tcMar>
          </w:tcPr>
          <w:p w14:paraId="2B972C6B"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Time</w:t>
            </w:r>
          </w:p>
        </w:tc>
        <w:tc>
          <w:tcPr>
            <w:tcW w:w="5670" w:type="dxa"/>
            <w:tcMar>
              <w:left w:w="91" w:type="dxa"/>
              <w:right w:w="91" w:type="dxa"/>
            </w:tcMar>
          </w:tcPr>
          <w:p w14:paraId="633DED61" w14:textId="77777777" w:rsidR="0073064B" w:rsidRPr="0073064B" w:rsidRDefault="0073064B" w:rsidP="00D031E7">
            <w:pPr>
              <w:pStyle w:val="Tabletext10"/>
              <w:jc w:val="both"/>
              <w:rPr>
                <w:rFonts w:eastAsiaTheme="minorEastAsia" w:cs="Cambria"/>
                <w:color w:val="000000"/>
                <w:szCs w:val="20"/>
                <w:lang w:val="en-US" w:eastAsia="de-DE"/>
              </w:rPr>
            </w:pPr>
            <w:r w:rsidRPr="0073064B">
              <w:rPr>
                <w:rFonts w:eastAsiaTheme="minorEastAsia" w:cs="Cambria"/>
                <w:color w:val="000000"/>
                <w:szCs w:val="20"/>
                <w:lang w:val="en-US" w:eastAsia="de-DE"/>
              </w:rPr>
              <w:t>Time when the transaction record was created in the system.</w:t>
            </w:r>
          </w:p>
        </w:tc>
        <w:tc>
          <w:tcPr>
            <w:tcW w:w="692" w:type="dxa"/>
            <w:tcMar>
              <w:left w:w="91" w:type="dxa"/>
              <w:right w:w="91" w:type="dxa"/>
            </w:tcMar>
          </w:tcPr>
          <w:p w14:paraId="59C89002" w14:textId="60DEF299" w:rsidR="0073064B" w:rsidRPr="0073064B" w:rsidRDefault="00D031E7" w:rsidP="00D031E7">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O</w:t>
            </w:r>
          </w:p>
        </w:tc>
      </w:tr>
      <w:tr w:rsidR="00D031E7" w:rsidRPr="0073064B" w14:paraId="7BEF5398" w14:textId="77777777" w:rsidTr="00EB53B2">
        <w:trPr>
          <w:cantSplit/>
          <w:trHeight w:val="570"/>
        </w:trPr>
        <w:tc>
          <w:tcPr>
            <w:tcW w:w="469" w:type="dxa"/>
            <w:tcMar>
              <w:left w:w="91" w:type="dxa"/>
              <w:right w:w="91" w:type="dxa"/>
            </w:tcMar>
          </w:tcPr>
          <w:p w14:paraId="63EEC37E"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33</w:t>
            </w:r>
          </w:p>
        </w:tc>
        <w:tc>
          <w:tcPr>
            <w:tcW w:w="1816" w:type="dxa"/>
            <w:tcMar>
              <w:left w:w="91" w:type="dxa"/>
              <w:right w:w="91" w:type="dxa"/>
            </w:tcMar>
          </w:tcPr>
          <w:p w14:paraId="59CE9E00" w14:textId="70C140F1" w:rsidR="0073064B" w:rsidRPr="0073064B" w:rsidRDefault="0073064B" w:rsidP="00D031E7">
            <w:pPr>
              <w:pStyle w:val="Tabletext10"/>
              <w:rPr>
                <w:rFonts w:eastAsiaTheme="minorEastAsia" w:cs="Cambria"/>
                <w:color w:val="000000"/>
                <w:szCs w:val="20"/>
                <w:lang w:val="en-US" w:eastAsia="de-DE"/>
              </w:rPr>
            </w:pPr>
            <w:r w:rsidRPr="0073064B">
              <w:rPr>
                <w:rFonts w:eastAsiaTheme="minorEastAsia" w:cs="Cambria"/>
                <w:color w:val="000000"/>
                <w:szCs w:val="20"/>
                <w:lang w:val="en-US" w:eastAsia="de-DE"/>
              </w:rPr>
              <w:t>Approved</w:t>
            </w:r>
            <w:r w:rsidR="00D031E7">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User</w:t>
            </w:r>
            <w:r w:rsidR="00D031E7">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ID</w:t>
            </w:r>
          </w:p>
        </w:tc>
        <w:tc>
          <w:tcPr>
            <w:tcW w:w="1134" w:type="dxa"/>
            <w:tcMar>
              <w:left w:w="91" w:type="dxa"/>
              <w:right w:w="91" w:type="dxa"/>
            </w:tcMar>
          </w:tcPr>
          <w:p w14:paraId="66904F0C" w14:textId="4ECDA6EC" w:rsidR="0073064B" w:rsidRPr="0073064B" w:rsidRDefault="00684F6D" w:rsidP="00D031E7">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Reference identifier</w:t>
            </w:r>
          </w:p>
        </w:tc>
        <w:tc>
          <w:tcPr>
            <w:tcW w:w="5670" w:type="dxa"/>
            <w:tcMar>
              <w:left w:w="91" w:type="dxa"/>
              <w:right w:w="91" w:type="dxa"/>
            </w:tcMar>
          </w:tcPr>
          <w:p w14:paraId="35B2B622" w14:textId="45516BA1" w:rsidR="0073064B" w:rsidRPr="0073064B" w:rsidRDefault="0073064B" w:rsidP="00D031E7">
            <w:pPr>
              <w:pStyle w:val="Tabletext10"/>
              <w:jc w:val="both"/>
              <w:rPr>
                <w:rFonts w:eastAsiaTheme="minorEastAsia" w:cs="Cambria"/>
                <w:color w:val="000000"/>
                <w:szCs w:val="20"/>
                <w:lang w:val="en-US" w:eastAsia="de-DE"/>
              </w:rPr>
            </w:pPr>
            <w:r w:rsidRPr="0073064B">
              <w:rPr>
                <w:rFonts w:eastAsiaTheme="minorEastAsia" w:cs="Cambria"/>
                <w:color w:val="000000"/>
                <w:szCs w:val="20"/>
                <w:lang w:val="en-US" w:eastAsia="de-DE"/>
              </w:rPr>
              <w:t>Unique identifier for the person who approved the customer additions or changes.</w:t>
            </w:r>
          </w:p>
        </w:tc>
        <w:tc>
          <w:tcPr>
            <w:tcW w:w="692" w:type="dxa"/>
            <w:tcMar>
              <w:left w:w="91" w:type="dxa"/>
              <w:right w:w="91" w:type="dxa"/>
            </w:tcMar>
          </w:tcPr>
          <w:p w14:paraId="2402010F" w14:textId="7FB7C73C" w:rsidR="0073064B" w:rsidRPr="0073064B" w:rsidRDefault="00D031E7" w:rsidP="00D031E7">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O</w:t>
            </w:r>
          </w:p>
        </w:tc>
      </w:tr>
      <w:tr w:rsidR="00D031E7" w:rsidRPr="0073064B" w14:paraId="70223AFC" w14:textId="77777777" w:rsidTr="00EB53B2">
        <w:trPr>
          <w:cantSplit/>
        </w:trPr>
        <w:tc>
          <w:tcPr>
            <w:tcW w:w="469" w:type="dxa"/>
            <w:tcMar>
              <w:left w:w="91" w:type="dxa"/>
              <w:right w:w="91" w:type="dxa"/>
            </w:tcMar>
          </w:tcPr>
          <w:p w14:paraId="2766E26F"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34</w:t>
            </w:r>
          </w:p>
        </w:tc>
        <w:tc>
          <w:tcPr>
            <w:tcW w:w="1816" w:type="dxa"/>
            <w:tcMar>
              <w:left w:w="91" w:type="dxa"/>
              <w:right w:w="91" w:type="dxa"/>
            </w:tcMar>
          </w:tcPr>
          <w:p w14:paraId="31098BAD" w14:textId="37EC0213" w:rsidR="0073064B" w:rsidRPr="0073064B" w:rsidRDefault="0073064B" w:rsidP="00D031E7">
            <w:pPr>
              <w:pStyle w:val="Tabletext10"/>
              <w:rPr>
                <w:rFonts w:eastAsiaTheme="minorEastAsia" w:cs="Cambria"/>
                <w:color w:val="000000"/>
                <w:szCs w:val="20"/>
                <w:lang w:val="en-US" w:eastAsia="de-DE"/>
              </w:rPr>
            </w:pPr>
            <w:r w:rsidRPr="0073064B">
              <w:rPr>
                <w:rFonts w:eastAsiaTheme="minorEastAsia" w:cs="Cambria"/>
                <w:color w:val="000000"/>
                <w:szCs w:val="20"/>
                <w:lang w:val="en-US" w:eastAsia="de-DE"/>
              </w:rPr>
              <w:t>Approved</w:t>
            </w:r>
            <w:r w:rsidR="00D031E7">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Date</w:t>
            </w:r>
          </w:p>
        </w:tc>
        <w:tc>
          <w:tcPr>
            <w:tcW w:w="1134" w:type="dxa"/>
            <w:tcMar>
              <w:left w:w="91" w:type="dxa"/>
              <w:right w:w="91" w:type="dxa"/>
            </w:tcMar>
          </w:tcPr>
          <w:p w14:paraId="56402D09"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Date</w:t>
            </w:r>
          </w:p>
        </w:tc>
        <w:tc>
          <w:tcPr>
            <w:tcW w:w="5670" w:type="dxa"/>
            <w:tcMar>
              <w:left w:w="91" w:type="dxa"/>
              <w:right w:w="91" w:type="dxa"/>
            </w:tcMar>
          </w:tcPr>
          <w:p w14:paraId="37901E09" w14:textId="77777777" w:rsidR="0073064B" w:rsidRPr="0073064B" w:rsidRDefault="0073064B" w:rsidP="00D031E7">
            <w:pPr>
              <w:pStyle w:val="Tabletext10"/>
              <w:jc w:val="both"/>
              <w:rPr>
                <w:rFonts w:eastAsiaTheme="minorEastAsia" w:cs="Cambria"/>
                <w:color w:val="000000"/>
                <w:szCs w:val="20"/>
                <w:lang w:val="en-US" w:eastAsia="de-DE"/>
              </w:rPr>
            </w:pPr>
            <w:r w:rsidRPr="0073064B">
              <w:rPr>
                <w:rFonts w:eastAsiaTheme="minorEastAsia" w:cs="Cambria"/>
                <w:color w:val="000000"/>
                <w:szCs w:val="20"/>
                <w:lang w:val="en-US" w:eastAsia="de-DE"/>
              </w:rPr>
              <w:t>Date when the customer additions or changes were approved.</w:t>
            </w:r>
          </w:p>
        </w:tc>
        <w:tc>
          <w:tcPr>
            <w:tcW w:w="692" w:type="dxa"/>
            <w:tcMar>
              <w:left w:w="91" w:type="dxa"/>
              <w:right w:w="91" w:type="dxa"/>
            </w:tcMar>
          </w:tcPr>
          <w:p w14:paraId="2EDD0554" w14:textId="2333BF57" w:rsidR="0073064B" w:rsidRPr="0073064B" w:rsidRDefault="00D031E7" w:rsidP="00D031E7">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O</w:t>
            </w:r>
          </w:p>
        </w:tc>
      </w:tr>
      <w:tr w:rsidR="00D031E7" w:rsidRPr="0073064B" w14:paraId="423D4EAF" w14:textId="77777777" w:rsidTr="00EB53B2">
        <w:trPr>
          <w:cantSplit/>
        </w:trPr>
        <w:tc>
          <w:tcPr>
            <w:tcW w:w="469" w:type="dxa"/>
            <w:tcMar>
              <w:left w:w="91" w:type="dxa"/>
              <w:right w:w="91" w:type="dxa"/>
            </w:tcMar>
          </w:tcPr>
          <w:p w14:paraId="6C3DBCB9"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35</w:t>
            </w:r>
          </w:p>
        </w:tc>
        <w:tc>
          <w:tcPr>
            <w:tcW w:w="1816" w:type="dxa"/>
            <w:tcMar>
              <w:left w:w="91" w:type="dxa"/>
              <w:right w:w="91" w:type="dxa"/>
            </w:tcMar>
          </w:tcPr>
          <w:p w14:paraId="177DE3B2" w14:textId="6613BD95" w:rsidR="0073064B" w:rsidRPr="0073064B" w:rsidRDefault="0073064B" w:rsidP="00D031E7">
            <w:pPr>
              <w:pStyle w:val="Tabletext10"/>
              <w:rPr>
                <w:rFonts w:eastAsiaTheme="minorEastAsia" w:cs="Cambria"/>
                <w:color w:val="000000"/>
                <w:szCs w:val="20"/>
                <w:lang w:val="en-US" w:eastAsia="de-DE"/>
              </w:rPr>
            </w:pPr>
            <w:r w:rsidRPr="0073064B">
              <w:rPr>
                <w:rFonts w:eastAsiaTheme="minorEastAsia" w:cs="Cambria"/>
                <w:color w:val="000000"/>
                <w:szCs w:val="20"/>
                <w:lang w:val="en-US" w:eastAsia="de-DE"/>
              </w:rPr>
              <w:t>Approved</w:t>
            </w:r>
            <w:r w:rsidR="00D031E7">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Time</w:t>
            </w:r>
          </w:p>
        </w:tc>
        <w:tc>
          <w:tcPr>
            <w:tcW w:w="1134" w:type="dxa"/>
            <w:tcMar>
              <w:left w:w="91" w:type="dxa"/>
              <w:right w:w="91" w:type="dxa"/>
            </w:tcMar>
          </w:tcPr>
          <w:p w14:paraId="5394D916"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Time</w:t>
            </w:r>
          </w:p>
        </w:tc>
        <w:tc>
          <w:tcPr>
            <w:tcW w:w="5670" w:type="dxa"/>
            <w:tcMar>
              <w:left w:w="91" w:type="dxa"/>
              <w:right w:w="91" w:type="dxa"/>
            </w:tcMar>
          </w:tcPr>
          <w:p w14:paraId="4389CD4C" w14:textId="77777777" w:rsidR="0073064B" w:rsidRPr="0073064B" w:rsidRDefault="0073064B" w:rsidP="00D031E7">
            <w:pPr>
              <w:pStyle w:val="Tabletext10"/>
              <w:jc w:val="both"/>
              <w:rPr>
                <w:rFonts w:eastAsiaTheme="minorEastAsia" w:cs="Cambria"/>
                <w:color w:val="000000"/>
                <w:szCs w:val="20"/>
                <w:lang w:val="en-US" w:eastAsia="de-DE"/>
              </w:rPr>
            </w:pPr>
            <w:r w:rsidRPr="0073064B">
              <w:rPr>
                <w:rFonts w:eastAsiaTheme="minorEastAsia" w:cs="Cambria"/>
                <w:color w:val="000000"/>
                <w:szCs w:val="20"/>
                <w:lang w:val="en-US" w:eastAsia="de-DE"/>
              </w:rPr>
              <w:t>Time when the entry was approved.</w:t>
            </w:r>
          </w:p>
        </w:tc>
        <w:tc>
          <w:tcPr>
            <w:tcW w:w="692" w:type="dxa"/>
            <w:tcMar>
              <w:left w:w="91" w:type="dxa"/>
              <w:right w:w="91" w:type="dxa"/>
            </w:tcMar>
          </w:tcPr>
          <w:p w14:paraId="1895B494" w14:textId="1F2CAB04" w:rsidR="0073064B" w:rsidRPr="0073064B" w:rsidRDefault="00D031E7" w:rsidP="00D031E7">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O</w:t>
            </w:r>
          </w:p>
        </w:tc>
      </w:tr>
      <w:tr w:rsidR="00D031E7" w:rsidRPr="0073064B" w14:paraId="437E97DA" w14:textId="77777777" w:rsidTr="00EB53B2">
        <w:trPr>
          <w:cantSplit/>
        </w:trPr>
        <w:tc>
          <w:tcPr>
            <w:tcW w:w="469" w:type="dxa"/>
            <w:tcMar>
              <w:left w:w="91" w:type="dxa"/>
              <w:right w:w="91" w:type="dxa"/>
            </w:tcMar>
          </w:tcPr>
          <w:p w14:paraId="45005CE6"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36</w:t>
            </w:r>
          </w:p>
        </w:tc>
        <w:tc>
          <w:tcPr>
            <w:tcW w:w="1816" w:type="dxa"/>
            <w:tcMar>
              <w:left w:w="91" w:type="dxa"/>
              <w:right w:w="91" w:type="dxa"/>
            </w:tcMar>
          </w:tcPr>
          <w:p w14:paraId="39F8CEC7" w14:textId="0755D867" w:rsidR="0073064B" w:rsidRPr="0073064B" w:rsidRDefault="0073064B" w:rsidP="00D031E7">
            <w:pPr>
              <w:pStyle w:val="Tabletext10"/>
              <w:rPr>
                <w:rFonts w:eastAsiaTheme="minorEastAsia" w:cs="Cambria"/>
                <w:color w:val="000000"/>
                <w:szCs w:val="20"/>
                <w:lang w:val="en-US" w:eastAsia="de-DE"/>
              </w:rPr>
            </w:pPr>
            <w:r w:rsidRPr="0073064B">
              <w:rPr>
                <w:rFonts w:eastAsiaTheme="minorEastAsia" w:cs="Cambria"/>
                <w:color w:val="000000"/>
                <w:szCs w:val="20"/>
                <w:lang w:val="en-US" w:eastAsia="de-DE"/>
              </w:rPr>
              <w:t>Last</w:t>
            </w:r>
            <w:r w:rsidR="00D031E7">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Modified</w:t>
            </w:r>
            <w:r w:rsidR="00D031E7">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User</w:t>
            </w:r>
            <w:r w:rsidR="00D031E7">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ID</w:t>
            </w:r>
          </w:p>
        </w:tc>
        <w:tc>
          <w:tcPr>
            <w:tcW w:w="1134" w:type="dxa"/>
            <w:tcMar>
              <w:left w:w="91" w:type="dxa"/>
              <w:right w:w="91" w:type="dxa"/>
            </w:tcMar>
          </w:tcPr>
          <w:p w14:paraId="19217F5D" w14:textId="2FDC1554" w:rsidR="0073064B" w:rsidRPr="0073064B" w:rsidRDefault="00684F6D" w:rsidP="00D031E7">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Reference identifier</w:t>
            </w:r>
          </w:p>
        </w:tc>
        <w:tc>
          <w:tcPr>
            <w:tcW w:w="5670" w:type="dxa"/>
            <w:tcMar>
              <w:left w:w="91" w:type="dxa"/>
              <w:right w:w="91" w:type="dxa"/>
            </w:tcMar>
          </w:tcPr>
          <w:p w14:paraId="300C19CE" w14:textId="609FE4BF" w:rsidR="0073064B" w:rsidRPr="0073064B" w:rsidRDefault="0073064B" w:rsidP="00D031E7">
            <w:pPr>
              <w:pStyle w:val="Tabletext10"/>
              <w:jc w:val="both"/>
              <w:rPr>
                <w:rFonts w:eastAsiaTheme="minorEastAsia" w:cs="Cambria"/>
                <w:color w:val="000000"/>
                <w:szCs w:val="20"/>
                <w:lang w:val="en-US" w:eastAsia="de-DE"/>
              </w:rPr>
            </w:pPr>
            <w:r w:rsidRPr="0073064B">
              <w:rPr>
                <w:rFonts w:eastAsiaTheme="minorEastAsia" w:cs="Cambria"/>
                <w:color w:val="000000"/>
                <w:szCs w:val="20"/>
                <w:lang w:val="en-US" w:eastAsia="de-DE"/>
              </w:rPr>
              <w:t>Unique identifier for the last person who modified this entry.</w:t>
            </w:r>
          </w:p>
        </w:tc>
        <w:tc>
          <w:tcPr>
            <w:tcW w:w="692" w:type="dxa"/>
            <w:tcMar>
              <w:left w:w="91" w:type="dxa"/>
              <w:right w:w="91" w:type="dxa"/>
            </w:tcMar>
          </w:tcPr>
          <w:p w14:paraId="5B46BAF1" w14:textId="761F0745" w:rsidR="0073064B" w:rsidRPr="0073064B" w:rsidRDefault="00D031E7" w:rsidP="00D031E7">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O</w:t>
            </w:r>
          </w:p>
        </w:tc>
      </w:tr>
      <w:tr w:rsidR="00D031E7" w:rsidRPr="0073064B" w14:paraId="3C88ACC5" w14:textId="77777777" w:rsidTr="00EB53B2">
        <w:trPr>
          <w:cantSplit/>
        </w:trPr>
        <w:tc>
          <w:tcPr>
            <w:tcW w:w="469" w:type="dxa"/>
            <w:tcMar>
              <w:left w:w="91" w:type="dxa"/>
              <w:right w:w="91" w:type="dxa"/>
            </w:tcMar>
          </w:tcPr>
          <w:p w14:paraId="6A945A0A"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37</w:t>
            </w:r>
          </w:p>
        </w:tc>
        <w:tc>
          <w:tcPr>
            <w:tcW w:w="1816" w:type="dxa"/>
            <w:tcMar>
              <w:left w:w="91" w:type="dxa"/>
              <w:right w:w="91" w:type="dxa"/>
            </w:tcMar>
          </w:tcPr>
          <w:p w14:paraId="584F1549" w14:textId="4A23D86F" w:rsidR="0073064B" w:rsidRPr="0073064B" w:rsidRDefault="0073064B" w:rsidP="00D031E7">
            <w:pPr>
              <w:pStyle w:val="Tabletext10"/>
              <w:rPr>
                <w:rFonts w:eastAsiaTheme="minorEastAsia" w:cs="Cambria"/>
                <w:color w:val="000000"/>
                <w:szCs w:val="20"/>
                <w:lang w:val="en-US" w:eastAsia="de-DE"/>
              </w:rPr>
            </w:pPr>
            <w:r w:rsidRPr="0073064B">
              <w:rPr>
                <w:rFonts w:eastAsiaTheme="minorEastAsia" w:cs="Cambria"/>
                <w:color w:val="000000"/>
                <w:szCs w:val="20"/>
                <w:lang w:val="en-US" w:eastAsia="de-DE"/>
              </w:rPr>
              <w:t>Last</w:t>
            </w:r>
            <w:r w:rsidR="00D031E7">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Modified</w:t>
            </w:r>
            <w:r w:rsidR="00D031E7">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Date</w:t>
            </w:r>
          </w:p>
        </w:tc>
        <w:tc>
          <w:tcPr>
            <w:tcW w:w="1134" w:type="dxa"/>
            <w:tcMar>
              <w:left w:w="91" w:type="dxa"/>
              <w:right w:w="91" w:type="dxa"/>
            </w:tcMar>
          </w:tcPr>
          <w:p w14:paraId="6CF081AF"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Date</w:t>
            </w:r>
          </w:p>
        </w:tc>
        <w:tc>
          <w:tcPr>
            <w:tcW w:w="5670" w:type="dxa"/>
            <w:tcMar>
              <w:left w:w="91" w:type="dxa"/>
              <w:right w:w="91" w:type="dxa"/>
            </w:tcMar>
          </w:tcPr>
          <w:p w14:paraId="21770787" w14:textId="77777777" w:rsidR="0073064B" w:rsidRPr="0073064B" w:rsidRDefault="0073064B" w:rsidP="00D031E7">
            <w:pPr>
              <w:pStyle w:val="Tabletext10"/>
              <w:jc w:val="both"/>
              <w:rPr>
                <w:rFonts w:eastAsiaTheme="minorEastAsia" w:cs="Cambria"/>
                <w:color w:val="000000"/>
                <w:szCs w:val="20"/>
                <w:lang w:val="en-US" w:eastAsia="de-DE"/>
              </w:rPr>
            </w:pPr>
            <w:r w:rsidRPr="0073064B">
              <w:rPr>
                <w:rFonts w:eastAsiaTheme="minorEastAsia" w:cs="Cambria"/>
                <w:color w:val="000000"/>
                <w:szCs w:val="20"/>
                <w:lang w:val="en-US" w:eastAsia="de-DE"/>
              </w:rPr>
              <w:t>Date when the customer record was last modified.</w:t>
            </w:r>
          </w:p>
        </w:tc>
        <w:tc>
          <w:tcPr>
            <w:tcW w:w="692" w:type="dxa"/>
            <w:tcMar>
              <w:left w:w="91" w:type="dxa"/>
              <w:right w:w="91" w:type="dxa"/>
            </w:tcMar>
          </w:tcPr>
          <w:p w14:paraId="6E6890D2" w14:textId="4881E8B5" w:rsidR="0073064B" w:rsidRPr="0073064B" w:rsidRDefault="00D031E7" w:rsidP="00D031E7">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O</w:t>
            </w:r>
          </w:p>
        </w:tc>
      </w:tr>
      <w:tr w:rsidR="00D031E7" w:rsidRPr="0073064B" w14:paraId="72745459" w14:textId="77777777" w:rsidTr="00EB53B2">
        <w:trPr>
          <w:cantSplit/>
        </w:trPr>
        <w:tc>
          <w:tcPr>
            <w:tcW w:w="469" w:type="dxa"/>
            <w:tcMar>
              <w:left w:w="91" w:type="dxa"/>
              <w:right w:w="91" w:type="dxa"/>
            </w:tcMar>
          </w:tcPr>
          <w:p w14:paraId="6258CB5E"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38</w:t>
            </w:r>
          </w:p>
        </w:tc>
        <w:tc>
          <w:tcPr>
            <w:tcW w:w="1816" w:type="dxa"/>
            <w:tcMar>
              <w:left w:w="91" w:type="dxa"/>
              <w:right w:w="91" w:type="dxa"/>
            </w:tcMar>
          </w:tcPr>
          <w:p w14:paraId="037ED222" w14:textId="4221E179" w:rsidR="0073064B" w:rsidRPr="0073064B" w:rsidRDefault="0073064B" w:rsidP="00D031E7">
            <w:pPr>
              <w:pStyle w:val="Tabletext10"/>
              <w:rPr>
                <w:rFonts w:eastAsiaTheme="minorEastAsia" w:cs="Cambria"/>
                <w:color w:val="000000"/>
                <w:szCs w:val="20"/>
                <w:lang w:val="en-US" w:eastAsia="de-DE"/>
              </w:rPr>
            </w:pPr>
            <w:r w:rsidRPr="0073064B">
              <w:rPr>
                <w:rFonts w:eastAsiaTheme="minorEastAsia" w:cs="Cambria"/>
                <w:color w:val="000000"/>
                <w:szCs w:val="20"/>
                <w:lang w:val="en-US" w:eastAsia="de-DE"/>
              </w:rPr>
              <w:t>Last</w:t>
            </w:r>
            <w:r w:rsidR="00D031E7">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Modified</w:t>
            </w:r>
            <w:r w:rsidR="00D031E7">
              <w:rPr>
                <w:rFonts w:eastAsiaTheme="minorEastAsia" w:cs="Cambria"/>
                <w:color w:val="000000"/>
                <w:szCs w:val="20"/>
                <w:lang w:val="en-US" w:eastAsia="de-DE"/>
              </w:rPr>
              <w:t xml:space="preserve"> </w:t>
            </w:r>
            <w:r w:rsidRPr="0073064B">
              <w:rPr>
                <w:rFonts w:eastAsiaTheme="minorEastAsia" w:cs="Cambria"/>
                <w:color w:val="000000"/>
                <w:szCs w:val="20"/>
                <w:lang w:val="en-US" w:eastAsia="de-DE"/>
              </w:rPr>
              <w:t>Time</w:t>
            </w:r>
          </w:p>
        </w:tc>
        <w:tc>
          <w:tcPr>
            <w:tcW w:w="1134" w:type="dxa"/>
            <w:tcMar>
              <w:left w:w="91" w:type="dxa"/>
              <w:right w:w="91" w:type="dxa"/>
            </w:tcMar>
          </w:tcPr>
          <w:p w14:paraId="335014EE" w14:textId="77777777" w:rsidR="0073064B" w:rsidRPr="0073064B" w:rsidRDefault="0073064B" w:rsidP="00D031E7">
            <w:pPr>
              <w:pStyle w:val="Tabletext10"/>
              <w:jc w:val="center"/>
              <w:rPr>
                <w:rFonts w:eastAsiaTheme="minorEastAsia" w:cs="Cambria"/>
                <w:color w:val="000000"/>
                <w:szCs w:val="20"/>
                <w:lang w:val="en-US" w:eastAsia="de-DE"/>
              </w:rPr>
            </w:pPr>
            <w:r w:rsidRPr="0073064B">
              <w:rPr>
                <w:rFonts w:eastAsiaTheme="minorEastAsia" w:cs="Cambria"/>
                <w:color w:val="000000"/>
                <w:szCs w:val="20"/>
                <w:lang w:val="en-US" w:eastAsia="de-DE"/>
              </w:rPr>
              <w:t>Time</w:t>
            </w:r>
          </w:p>
        </w:tc>
        <w:tc>
          <w:tcPr>
            <w:tcW w:w="5670" w:type="dxa"/>
            <w:tcMar>
              <w:left w:w="91" w:type="dxa"/>
              <w:right w:w="91" w:type="dxa"/>
            </w:tcMar>
          </w:tcPr>
          <w:p w14:paraId="01B23DA5" w14:textId="77777777" w:rsidR="0073064B" w:rsidRPr="0073064B" w:rsidRDefault="0073064B" w:rsidP="00D031E7">
            <w:pPr>
              <w:pStyle w:val="Tabletext10"/>
              <w:jc w:val="both"/>
              <w:rPr>
                <w:rFonts w:eastAsiaTheme="minorEastAsia" w:cs="Cambria"/>
                <w:color w:val="000000"/>
                <w:szCs w:val="20"/>
                <w:lang w:val="en-US" w:eastAsia="de-DE"/>
              </w:rPr>
            </w:pPr>
            <w:r w:rsidRPr="0073064B">
              <w:rPr>
                <w:rFonts w:eastAsiaTheme="minorEastAsia" w:cs="Cambria"/>
                <w:color w:val="000000"/>
                <w:szCs w:val="20"/>
                <w:lang w:val="en-US" w:eastAsia="de-DE"/>
              </w:rPr>
              <w:t>Time when the entry was last modified.</w:t>
            </w:r>
          </w:p>
        </w:tc>
        <w:tc>
          <w:tcPr>
            <w:tcW w:w="692" w:type="dxa"/>
            <w:tcMar>
              <w:left w:w="91" w:type="dxa"/>
              <w:right w:w="91" w:type="dxa"/>
            </w:tcMar>
          </w:tcPr>
          <w:p w14:paraId="2DF3864F" w14:textId="56F7499B" w:rsidR="0073064B" w:rsidRPr="0073064B" w:rsidRDefault="00D031E7" w:rsidP="00D031E7">
            <w:pPr>
              <w:pStyle w:val="Tabletext10"/>
              <w:jc w:val="center"/>
              <w:rPr>
                <w:rFonts w:eastAsiaTheme="minorEastAsia" w:cs="Cambria"/>
                <w:color w:val="000000"/>
                <w:szCs w:val="20"/>
                <w:lang w:val="en-US" w:eastAsia="de-DE"/>
              </w:rPr>
            </w:pPr>
            <w:r>
              <w:rPr>
                <w:rFonts w:eastAsiaTheme="minorEastAsia" w:cs="Cambria"/>
                <w:color w:val="000000"/>
                <w:szCs w:val="20"/>
                <w:lang w:val="en-US" w:eastAsia="de-DE"/>
              </w:rPr>
              <w:t>O</w:t>
            </w:r>
          </w:p>
        </w:tc>
      </w:tr>
      <w:tr w:rsidR="002C73F1" w:rsidRPr="00401033" w14:paraId="66BB97F0" w14:textId="77777777" w:rsidTr="00BB6D2C">
        <w:tblPrEx>
          <w:tblBorders>
            <w:top w:val="nil"/>
            <w:left w:val="nil"/>
            <w:bottom w:val="nil"/>
            <w:right w:val="nil"/>
            <w:insideH w:val="none" w:sz="0" w:space="0" w:color="auto"/>
            <w:insideV w:val="none" w:sz="0" w:space="0" w:color="auto"/>
          </w:tblBorders>
        </w:tblPrEx>
        <w:trPr>
          <w:cantSplit/>
        </w:trPr>
        <w:tc>
          <w:tcPr>
            <w:tcW w:w="9781" w:type="dxa"/>
            <w:gridSpan w:val="5"/>
            <w:tcBorders>
              <w:top w:val="single" w:sz="4" w:space="0" w:color="auto"/>
              <w:left w:val="single" w:sz="4" w:space="0" w:color="auto"/>
              <w:bottom w:val="single" w:sz="4" w:space="0" w:color="auto"/>
              <w:right w:val="single" w:sz="4" w:space="0" w:color="auto"/>
            </w:tcBorders>
            <w:tcMar>
              <w:left w:w="91" w:type="dxa"/>
              <w:right w:w="91" w:type="dxa"/>
            </w:tcMar>
          </w:tcPr>
          <w:p w14:paraId="3A90F95F" w14:textId="796B1A6A" w:rsidR="002C73F1" w:rsidRDefault="005524FF" w:rsidP="006A0E09">
            <w:pPr>
              <w:pStyle w:val="Tabletext10"/>
              <w:rPr>
                <w:lang w:val="en-US" w:eastAsia="de-DE"/>
              </w:rPr>
            </w:pPr>
            <w:r w:rsidRPr="002C73F1">
              <w:rPr>
                <w:b/>
                <w:bCs/>
              </w:rPr>
              <w:t>Key</w:t>
            </w:r>
            <w:r>
              <w:rPr>
                <w:b/>
                <w:bCs/>
              </w:rPr>
              <w:t xml:space="preserve"> </w:t>
            </w:r>
            <w:r w:rsidRPr="008A20DF">
              <w:t xml:space="preserve">M: </w:t>
            </w:r>
            <w:r>
              <w:t>M</w:t>
            </w:r>
            <w:r w:rsidRPr="008A20DF">
              <w:t>andatory</w:t>
            </w:r>
            <w:r>
              <w:t>, O: O</w:t>
            </w:r>
            <w:r w:rsidRPr="008A20DF">
              <w:t>ptional</w:t>
            </w:r>
            <w:r>
              <w:t>, C: C</w:t>
            </w:r>
            <w:r w:rsidRPr="008A20DF">
              <w:t>onditional</w:t>
            </w:r>
          </w:p>
        </w:tc>
      </w:tr>
    </w:tbl>
    <w:p w14:paraId="1D2EA780" w14:textId="77777777" w:rsidR="00A67579" w:rsidRPr="00DD7069" w:rsidRDefault="00A67579" w:rsidP="0075116F"/>
    <w:p w14:paraId="2A8DD3E8" w14:textId="77777777" w:rsidR="00401033" w:rsidRPr="00401033" w:rsidRDefault="00401033" w:rsidP="00401033">
      <w:pPr>
        <w:rPr>
          <w:lang w:val="en-US"/>
        </w:rPr>
      </w:pPr>
    </w:p>
    <w:p w14:paraId="76F9CEAD" w14:textId="1DE47668" w:rsidR="001C7635" w:rsidRPr="008A20DF" w:rsidRDefault="001C7635" w:rsidP="000D7B3E">
      <w:pPr>
        <w:pStyle w:val="30"/>
      </w:pPr>
      <w:bookmarkStart w:id="54" w:name="_Toc63160505"/>
      <w:r w:rsidRPr="008A20DF">
        <w:rPr>
          <w:rFonts w:hint="eastAsia"/>
        </w:rPr>
        <w:t>G</w:t>
      </w:r>
      <w:r w:rsidRPr="008A20DF">
        <w:t>eneral Ledger</w:t>
      </w:r>
      <w:bookmarkEnd w:id="54"/>
    </w:p>
    <w:p w14:paraId="687ABC4E" w14:textId="1F58CCFD" w:rsidR="001C7635" w:rsidRPr="008A20DF" w:rsidRDefault="001C7635" w:rsidP="000D7B3E">
      <w:pPr>
        <w:pStyle w:val="40"/>
      </w:pPr>
      <w:r w:rsidRPr="008A20DF">
        <w:rPr>
          <w:rFonts w:hint="eastAsia"/>
        </w:rPr>
        <w:t>O</w:t>
      </w:r>
      <w:r w:rsidRPr="008A20DF">
        <w:t>verview</w:t>
      </w:r>
    </w:p>
    <w:p w14:paraId="2CBCCFDE" w14:textId="226800BD" w:rsidR="00815350" w:rsidRPr="008A20DF" w:rsidRDefault="00815350" w:rsidP="00815350">
      <w:r w:rsidRPr="008A20DF">
        <w:rPr>
          <w:rFonts w:hint="eastAsia"/>
        </w:rPr>
        <w:t>F</w:t>
      </w:r>
      <w:r w:rsidRPr="008A20DF">
        <w:t>igure 7 shows the data flow and reference among documents. General ledger is the central document.</w:t>
      </w:r>
    </w:p>
    <w:p w14:paraId="6601CB90" w14:textId="4BB25868" w:rsidR="00815350" w:rsidRPr="008A20DF" w:rsidRDefault="00815350" w:rsidP="00815350">
      <w:r w:rsidRPr="008A20DF">
        <w:rPr>
          <w:noProof/>
        </w:rPr>
        <w:lastRenderedPageBreak/>
        <w:drawing>
          <wp:inline distT="0" distB="0" distL="0" distR="0" wp14:anchorId="755A9E5E" wp14:editId="075577D9">
            <wp:extent cx="6182995" cy="4353560"/>
            <wp:effectExtent l="0" t="0" r="8255" b="8890"/>
            <wp:docPr id="1" name="Picture 1" descr="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u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2995" cy="4353560"/>
                    </a:xfrm>
                    <a:prstGeom prst="rect">
                      <a:avLst/>
                    </a:prstGeom>
                    <a:noFill/>
                    <a:ln>
                      <a:noFill/>
                    </a:ln>
                  </pic:spPr>
                </pic:pic>
              </a:graphicData>
            </a:graphic>
          </wp:inline>
        </w:drawing>
      </w:r>
    </w:p>
    <w:p w14:paraId="13F677CF" w14:textId="079DFB5B" w:rsidR="00815350" w:rsidRPr="008A20DF" w:rsidRDefault="00815350" w:rsidP="00815350">
      <w:pPr>
        <w:jc w:val="center"/>
        <w:rPr>
          <w:b/>
          <w:bCs/>
        </w:rPr>
      </w:pPr>
      <w:r w:rsidRPr="008A20DF">
        <w:rPr>
          <w:b/>
          <w:bCs/>
        </w:rPr>
        <w:t xml:space="preserve">Figure </w:t>
      </w:r>
      <w:r w:rsidRPr="008A20DF">
        <w:rPr>
          <w:b/>
          <w:bCs/>
        </w:rPr>
        <w:fldChar w:fldCharType="begin"/>
      </w:r>
      <w:r w:rsidRPr="008A20DF">
        <w:rPr>
          <w:b/>
          <w:bCs/>
        </w:rPr>
        <w:instrText xml:space="preserve"> SEQ Figure \* ARABIC </w:instrText>
      </w:r>
      <w:r w:rsidRPr="008A20DF">
        <w:rPr>
          <w:b/>
          <w:bCs/>
        </w:rPr>
        <w:fldChar w:fldCharType="separate"/>
      </w:r>
      <w:r w:rsidR="008A20DF">
        <w:rPr>
          <w:b/>
          <w:bCs/>
          <w:noProof/>
        </w:rPr>
        <w:t>7</w:t>
      </w:r>
      <w:r w:rsidRPr="008A20DF">
        <w:rPr>
          <w:b/>
          <w:bCs/>
          <w:noProof/>
        </w:rPr>
        <w:fldChar w:fldCharType="end"/>
      </w:r>
      <w:r w:rsidRPr="008A20DF">
        <w:rPr>
          <w:b/>
          <w:bCs/>
        </w:rPr>
        <w:t xml:space="preserve"> - Data flow and reference among documents</w:t>
      </w:r>
    </w:p>
    <w:p w14:paraId="4796E71C" w14:textId="77777777" w:rsidR="001C7635" w:rsidRPr="008A20DF" w:rsidRDefault="001C7635" w:rsidP="006117BB">
      <w:pPr>
        <w:spacing w:after="240"/>
      </w:pPr>
      <w:r w:rsidRPr="008A20DF">
        <w:t xml:space="preserve">Figure 8 illustrates document identifier relationships between modules. Solid square represents document and dotted rounded square represents module. Arrows between documents are presented in the form of directional association in UML class diagram.  </w:t>
      </w:r>
    </w:p>
    <w:p w14:paraId="032CF0CC" w14:textId="77777777" w:rsidR="001C7635" w:rsidRPr="008A20DF" w:rsidRDefault="001C7635" w:rsidP="001C7635">
      <w:pPr>
        <w:jc w:val="center"/>
      </w:pPr>
      <w:r w:rsidRPr="008A20DF">
        <w:rPr>
          <w:noProof/>
        </w:rPr>
        <w:drawing>
          <wp:inline distT="0" distB="0" distL="0" distR="0" wp14:anchorId="6047701A" wp14:editId="2FA46DF0">
            <wp:extent cx="5399997" cy="3806280"/>
            <wp:effectExtent l="0" t="0" r="0" b="0"/>
            <wp:docPr id="258" name="Picture 258" descr="時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時計 が含まれている画像&#10;&#10;自動的に生成された説明"/>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9997" cy="3806280"/>
                    </a:xfrm>
                    <a:prstGeom prst="rect">
                      <a:avLst/>
                    </a:prstGeom>
                    <a:noFill/>
                  </pic:spPr>
                </pic:pic>
              </a:graphicData>
            </a:graphic>
          </wp:inline>
        </w:drawing>
      </w:r>
    </w:p>
    <w:p w14:paraId="6E1E6A7E" w14:textId="77777777" w:rsidR="001C7635" w:rsidRPr="008A20DF" w:rsidRDefault="001C7635" w:rsidP="001C7635">
      <w:pPr>
        <w:pStyle w:val="Figurefootnote"/>
        <w:rPr>
          <w:rStyle w:val="PC295-Char"/>
        </w:rPr>
      </w:pPr>
      <w:r w:rsidRPr="008A20DF">
        <w:rPr>
          <w:rStyle w:val="PC295-Char"/>
        </w:rPr>
        <w:lastRenderedPageBreak/>
        <w:t>Key</w:t>
      </w:r>
    </w:p>
    <w:tbl>
      <w:tblPr>
        <w:tblStyle w:val="aff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2467"/>
        <w:gridCol w:w="2466"/>
        <w:gridCol w:w="2466"/>
        <w:gridCol w:w="2466"/>
      </w:tblGrid>
      <w:tr w:rsidR="001C7635" w:rsidRPr="008A20DF" w14:paraId="11FB0DC7" w14:textId="77777777" w:rsidTr="001C7635">
        <w:trPr>
          <w:trHeight w:val="2135"/>
        </w:trPr>
        <w:tc>
          <w:tcPr>
            <w:tcW w:w="2492" w:type="dxa"/>
          </w:tcPr>
          <w:p w14:paraId="1FE8604F" w14:textId="77777777" w:rsidR="001C7635" w:rsidRPr="008A20DF" w:rsidRDefault="001C7635" w:rsidP="001C7635">
            <w:pPr>
              <w:pStyle w:val="Figurefootnote"/>
            </w:pPr>
            <w:r w:rsidRPr="008A20DF">
              <w:t>A Customer ID</w:t>
            </w:r>
          </w:p>
          <w:p w14:paraId="30C37CE9" w14:textId="77777777" w:rsidR="001C7635" w:rsidRPr="008A20DF" w:rsidRDefault="001C7635" w:rsidP="001C7635">
            <w:pPr>
              <w:pStyle w:val="Figurefootnote"/>
            </w:pPr>
            <w:r w:rsidRPr="008A20DF">
              <w:t>B Sales Contract ID</w:t>
            </w:r>
          </w:p>
          <w:p w14:paraId="569BB1B0" w14:textId="77777777" w:rsidR="001C7635" w:rsidRPr="008A20DF" w:rsidRDefault="001C7635" w:rsidP="001C7635">
            <w:pPr>
              <w:pStyle w:val="Figurefootnote"/>
            </w:pPr>
            <w:r w:rsidRPr="008A20DF">
              <w:t>D Sales Order ID</w:t>
            </w:r>
          </w:p>
          <w:p w14:paraId="2DFC8BE0" w14:textId="77777777" w:rsidR="001C7635" w:rsidRPr="008A20DF" w:rsidRDefault="001C7635" w:rsidP="001C7635">
            <w:pPr>
              <w:pStyle w:val="Figurefootnote"/>
            </w:pPr>
            <w:r w:rsidRPr="008A20DF">
              <w:t>F Shipment ID</w:t>
            </w:r>
          </w:p>
          <w:p w14:paraId="4C8EC92C" w14:textId="77777777" w:rsidR="001C7635" w:rsidRPr="008A20DF" w:rsidRDefault="001C7635" w:rsidP="001C7635">
            <w:pPr>
              <w:pStyle w:val="Figurefootnote"/>
            </w:pPr>
            <w:r w:rsidRPr="008A20DF">
              <w:t>H Invoice ID</w:t>
            </w:r>
            <w:r w:rsidRPr="008A20DF">
              <w:tab/>
            </w:r>
          </w:p>
          <w:p w14:paraId="1CC86AB0" w14:textId="77777777" w:rsidR="001C7635" w:rsidRPr="008A20DF" w:rsidRDefault="001C7635" w:rsidP="001C7635">
            <w:pPr>
              <w:pStyle w:val="Figurefootnote"/>
            </w:pPr>
            <w:r w:rsidRPr="008A20DF">
              <w:t>J AR Adjustment ID</w:t>
            </w:r>
          </w:p>
          <w:p w14:paraId="4FB1A346" w14:textId="77777777" w:rsidR="001C7635" w:rsidRPr="008A20DF" w:rsidRDefault="001C7635" w:rsidP="001C7635">
            <w:pPr>
              <w:pStyle w:val="Figurefootnote"/>
            </w:pPr>
            <w:r w:rsidRPr="008A20DF">
              <w:t>L Receipt ID</w:t>
            </w:r>
          </w:p>
          <w:p w14:paraId="6CD19D41" w14:textId="77777777" w:rsidR="001C7635" w:rsidRPr="008A20DF" w:rsidRDefault="001C7635" w:rsidP="001C7635">
            <w:pPr>
              <w:pStyle w:val="Figurefootnote"/>
              <w:rPr>
                <w:rStyle w:val="PC295-Char"/>
                <w:b w:val="0"/>
                <w:sz w:val="18"/>
                <w:szCs w:val="18"/>
              </w:rPr>
            </w:pPr>
            <w:r w:rsidRPr="008A20DF">
              <w:t>X GL Detail ID</w:t>
            </w:r>
          </w:p>
        </w:tc>
        <w:tc>
          <w:tcPr>
            <w:tcW w:w="2492" w:type="dxa"/>
          </w:tcPr>
          <w:p w14:paraId="408AA4E0" w14:textId="77777777" w:rsidR="001C7635" w:rsidRPr="008A20DF" w:rsidRDefault="001C7635" w:rsidP="001C7635">
            <w:pPr>
              <w:pStyle w:val="Figurefootnote"/>
            </w:pPr>
          </w:p>
          <w:p w14:paraId="21E3EC56" w14:textId="77777777" w:rsidR="001C7635" w:rsidRPr="008A20DF" w:rsidRDefault="001C7635" w:rsidP="001C7635">
            <w:pPr>
              <w:pStyle w:val="Figurefootnote"/>
            </w:pPr>
            <w:r w:rsidRPr="008A20DF">
              <w:t>C Sales Contract Line ID</w:t>
            </w:r>
          </w:p>
          <w:p w14:paraId="3FEE533E" w14:textId="77777777" w:rsidR="001C7635" w:rsidRPr="008A20DF" w:rsidRDefault="001C7635" w:rsidP="001C7635">
            <w:pPr>
              <w:pStyle w:val="Figurefootnote"/>
            </w:pPr>
            <w:r w:rsidRPr="008A20DF">
              <w:t>E Sales Order Line ID</w:t>
            </w:r>
          </w:p>
          <w:p w14:paraId="34FC4D9C" w14:textId="77777777" w:rsidR="001C7635" w:rsidRPr="008A20DF" w:rsidRDefault="001C7635" w:rsidP="001C7635">
            <w:pPr>
              <w:pStyle w:val="Figurefootnote"/>
            </w:pPr>
            <w:r w:rsidRPr="008A20DF">
              <w:t xml:space="preserve">G Shipping Document Line ID </w:t>
            </w:r>
          </w:p>
          <w:p w14:paraId="4E3A3C94" w14:textId="77777777" w:rsidR="001C7635" w:rsidRPr="008A20DF" w:rsidRDefault="001C7635" w:rsidP="001C7635">
            <w:pPr>
              <w:pStyle w:val="Figurefootnote"/>
            </w:pPr>
            <w:r w:rsidRPr="008A20DF">
              <w:t>I Invoice Line ID</w:t>
            </w:r>
          </w:p>
          <w:p w14:paraId="2B32CA9D" w14:textId="77777777" w:rsidR="001C7635" w:rsidRPr="008A20DF" w:rsidRDefault="001C7635" w:rsidP="001C7635">
            <w:pPr>
              <w:pStyle w:val="Figurefootnote"/>
            </w:pPr>
            <w:r w:rsidRPr="008A20DF">
              <w:t>K AR Adjustment Line ID</w:t>
            </w:r>
          </w:p>
          <w:p w14:paraId="5693C280" w14:textId="77777777" w:rsidR="001C7635" w:rsidRPr="008A20DF" w:rsidRDefault="001C7635" w:rsidP="001C7635">
            <w:pPr>
              <w:pStyle w:val="Figurefootnote"/>
            </w:pPr>
          </w:p>
          <w:p w14:paraId="7D997DB1" w14:textId="77777777" w:rsidR="001C7635" w:rsidRPr="008A20DF" w:rsidRDefault="001C7635" w:rsidP="001C7635">
            <w:pPr>
              <w:pStyle w:val="Figurefootnote"/>
              <w:rPr>
                <w:rStyle w:val="PC295-Char"/>
                <w:b w:val="0"/>
                <w:sz w:val="18"/>
                <w:szCs w:val="18"/>
              </w:rPr>
            </w:pPr>
            <w:r w:rsidRPr="008A20DF">
              <w:t>Y Source Code</w:t>
            </w:r>
          </w:p>
        </w:tc>
        <w:tc>
          <w:tcPr>
            <w:tcW w:w="2492" w:type="dxa"/>
          </w:tcPr>
          <w:p w14:paraId="0477DD4D" w14:textId="77777777" w:rsidR="001C7635" w:rsidRPr="008A20DF" w:rsidRDefault="001C7635" w:rsidP="001C7635">
            <w:pPr>
              <w:pStyle w:val="Figurefootnote"/>
            </w:pPr>
            <w:r w:rsidRPr="008A20DF">
              <w:t>AA Supplier</w:t>
            </w:r>
          </w:p>
          <w:p w14:paraId="057178F7" w14:textId="77777777" w:rsidR="001C7635" w:rsidRPr="008A20DF" w:rsidRDefault="001C7635" w:rsidP="001C7635">
            <w:pPr>
              <w:pStyle w:val="Figurefootnote"/>
            </w:pPr>
            <w:r w:rsidRPr="008A20DF">
              <w:t>BB Purchase Contract ID</w:t>
            </w:r>
          </w:p>
          <w:p w14:paraId="6D3A52BA" w14:textId="77777777" w:rsidR="001C7635" w:rsidRPr="008A20DF" w:rsidRDefault="001C7635" w:rsidP="001C7635">
            <w:pPr>
              <w:pStyle w:val="Figurefootnote"/>
            </w:pPr>
            <w:r w:rsidRPr="008A20DF">
              <w:t>DD Purchase Order ID</w:t>
            </w:r>
          </w:p>
          <w:p w14:paraId="71848FD8" w14:textId="77777777" w:rsidR="001C7635" w:rsidRPr="008A20DF" w:rsidRDefault="001C7635" w:rsidP="001C7635">
            <w:pPr>
              <w:pStyle w:val="Figurefootnote"/>
            </w:pPr>
            <w:r w:rsidRPr="008A20DF">
              <w:t>FF Materials Receipt ID</w:t>
            </w:r>
          </w:p>
          <w:p w14:paraId="058F4F6D" w14:textId="77777777" w:rsidR="001C7635" w:rsidRPr="008A20DF" w:rsidRDefault="001C7635" w:rsidP="001C7635">
            <w:pPr>
              <w:pStyle w:val="Figurefootnote"/>
            </w:pPr>
            <w:r w:rsidRPr="008A20DF">
              <w:t>HH Invoice ID</w:t>
            </w:r>
          </w:p>
          <w:p w14:paraId="65E6C91C" w14:textId="77777777" w:rsidR="001C7635" w:rsidRPr="008A20DF" w:rsidRDefault="001C7635" w:rsidP="001C7635">
            <w:pPr>
              <w:pStyle w:val="Figurefootnote"/>
            </w:pPr>
            <w:r w:rsidRPr="008A20DF">
              <w:t>JJ AR Adjustment ID</w:t>
            </w:r>
          </w:p>
          <w:p w14:paraId="61BE2012" w14:textId="77777777" w:rsidR="001C7635" w:rsidRPr="008A20DF" w:rsidRDefault="001C7635" w:rsidP="001C7635">
            <w:pPr>
              <w:pStyle w:val="Figurefootnote"/>
            </w:pPr>
            <w:r w:rsidRPr="008A20DF">
              <w:t>LL Payment ID</w:t>
            </w:r>
          </w:p>
          <w:p w14:paraId="55E137C4" w14:textId="77777777" w:rsidR="001C7635" w:rsidRPr="008A20DF" w:rsidRDefault="001C7635" w:rsidP="001C7635">
            <w:pPr>
              <w:pStyle w:val="Figurefootnote"/>
              <w:rPr>
                <w:rStyle w:val="PC295-Char"/>
                <w:b w:val="0"/>
                <w:sz w:val="18"/>
                <w:szCs w:val="18"/>
              </w:rPr>
            </w:pPr>
            <w:r w:rsidRPr="008A20DF">
              <w:t>NN Requisition Line ID</w:t>
            </w:r>
          </w:p>
        </w:tc>
        <w:tc>
          <w:tcPr>
            <w:tcW w:w="2492" w:type="dxa"/>
          </w:tcPr>
          <w:p w14:paraId="3C254341" w14:textId="77777777" w:rsidR="001C7635" w:rsidRPr="008A20DF" w:rsidRDefault="001C7635" w:rsidP="001C7635">
            <w:pPr>
              <w:pStyle w:val="Figurefootnote"/>
            </w:pPr>
          </w:p>
          <w:p w14:paraId="7C91E169" w14:textId="77777777" w:rsidR="001C7635" w:rsidRPr="008A20DF" w:rsidRDefault="001C7635" w:rsidP="001C7635">
            <w:pPr>
              <w:pStyle w:val="Figurefootnote"/>
            </w:pPr>
            <w:r w:rsidRPr="008A20DF">
              <w:t xml:space="preserve">CC Purchase Contract Line ID </w:t>
            </w:r>
          </w:p>
          <w:p w14:paraId="03818052" w14:textId="77777777" w:rsidR="001C7635" w:rsidRPr="008A20DF" w:rsidRDefault="001C7635" w:rsidP="001C7635">
            <w:pPr>
              <w:pStyle w:val="Figurefootnote"/>
            </w:pPr>
            <w:r w:rsidRPr="008A20DF">
              <w:t xml:space="preserve">EE Purchase Order Line ID </w:t>
            </w:r>
          </w:p>
          <w:p w14:paraId="1A2470FB" w14:textId="77777777" w:rsidR="001C7635" w:rsidRPr="008A20DF" w:rsidRDefault="001C7635" w:rsidP="001C7635">
            <w:pPr>
              <w:pStyle w:val="Figurefootnote"/>
            </w:pPr>
            <w:r w:rsidRPr="008A20DF">
              <w:t xml:space="preserve">GG Materials Receipt Line ID </w:t>
            </w:r>
          </w:p>
          <w:p w14:paraId="030F0097" w14:textId="77777777" w:rsidR="001C7635" w:rsidRPr="008A20DF" w:rsidRDefault="001C7635" w:rsidP="001C7635">
            <w:pPr>
              <w:pStyle w:val="Figurefootnote"/>
            </w:pPr>
            <w:r w:rsidRPr="008A20DF">
              <w:t xml:space="preserve">II Invoice Line ID </w:t>
            </w:r>
          </w:p>
          <w:p w14:paraId="71964531" w14:textId="77777777" w:rsidR="001C7635" w:rsidRPr="008A20DF" w:rsidRDefault="001C7635" w:rsidP="001C7635">
            <w:pPr>
              <w:pStyle w:val="Figurefootnote"/>
            </w:pPr>
            <w:r w:rsidRPr="008A20DF">
              <w:t xml:space="preserve">KK AR Adjustment Line ID </w:t>
            </w:r>
          </w:p>
          <w:p w14:paraId="2CE96CAE" w14:textId="77777777" w:rsidR="001C7635" w:rsidRPr="008A20DF" w:rsidRDefault="001C7635" w:rsidP="001C7635">
            <w:pPr>
              <w:pStyle w:val="Figurefootnote"/>
              <w:rPr>
                <w:rStyle w:val="PC295-Char"/>
                <w:b w:val="0"/>
                <w:sz w:val="18"/>
                <w:szCs w:val="18"/>
              </w:rPr>
            </w:pPr>
            <w:r w:rsidRPr="008A20DF">
              <w:t>MM Requisition ID</w:t>
            </w:r>
          </w:p>
        </w:tc>
      </w:tr>
    </w:tbl>
    <w:p w14:paraId="674C5878" w14:textId="1CD03BA1" w:rsidR="001C7635" w:rsidRPr="008A20DF" w:rsidRDefault="001C7635" w:rsidP="001C7635">
      <w:pPr>
        <w:pStyle w:val="afb"/>
        <w:jc w:val="center"/>
      </w:pPr>
      <w:r w:rsidRPr="008A20DF">
        <w:t xml:space="preserve">Figure </w:t>
      </w:r>
      <w:r w:rsidRPr="008A20DF">
        <w:fldChar w:fldCharType="begin"/>
      </w:r>
      <w:r w:rsidRPr="008A20DF">
        <w:instrText xml:space="preserve"> SEQ Figure \* ARABIC </w:instrText>
      </w:r>
      <w:r w:rsidRPr="008A20DF">
        <w:fldChar w:fldCharType="separate"/>
      </w:r>
      <w:r w:rsidR="008A20DF">
        <w:rPr>
          <w:noProof/>
        </w:rPr>
        <w:t>8</w:t>
      </w:r>
      <w:r w:rsidRPr="008A20DF">
        <w:rPr>
          <w:noProof/>
        </w:rPr>
        <w:fldChar w:fldCharType="end"/>
      </w:r>
      <w:r w:rsidRPr="008A20DF">
        <w:t xml:space="preserve"> - Relation among documents from GL</w:t>
      </w:r>
    </w:p>
    <w:p w14:paraId="76EAD0E0" w14:textId="6B711323" w:rsidR="001C7635" w:rsidRPr="008A20DF" w:rsidRDefault="009542BA" w:rsidP="000D7B3E">
      <w:pPr>
        <w:pStyle w:val="40"/>
      </w:pPr>
      <w:r w:rsidRPr="008A20DF">
        <w:t>Core Component</w:t>
      </w:r>
      <w:r w:rsidR="006C7622" w:rsidRPr="008A20DF">
        <w:t>s</w:t>
      </w:r>
    </w:p>
    <w:p w14:paraId="0A36FB6A" w14:textId="77777777" w:rsidR="009542BA" w:rsidRPr="008A20DF" w:rsidRDefault="009542BA" w:rsidP="009542BA">
      <w:pPr>
        <w:spacing w:after="240"/>
      </w:pPr>
    </w:p>
    <w:p w14:paraId="1346D391" w14:textId="7200F92F" w:rsidR="009542BA" w:rsidRPr="008A20DF" w:rsidRDefault="009542BA" w:rsidP="009542BA">
      <w:pPr>
        <w:pStyle w:val="Tabletitle"/>
      </w:pPr>
      <w:r w:rsidRPr="008A20DF">
        <w:t>Table </w:t>
      </w:r>
      <w:r w:rsidRPr="008A20DF">
        <w:fldChar w:fldCharType="begin"/>
      </w:r>
      <w:r w:rsidRPr="008A20DF">
        <w:instrText xml:space="preserve"> IF </w:instrText>
      </w:r>
      <w:r w:rsidRPr="008A20DF">
        <w:fldChar w:fldCharType="begin"/>
      </w:r>
      <w:r w:rsidRPr="008A20DF">
        <w:instrText xml:space="preserve">SEQ aaa \c </w:instrText>
      </w:r>
      <w:r w:rsidRPr="008A20DF">
        <w:fldChar w:fldCharType="separate"/>
      </w:r>
      <w:r w:rsidR="00283F06">
        <w:rPr>
          <w:noProof/>
        </w:rPr>
        <w:instrText>0</w:instrText>
      </w:r>
      <w:r w:rsidRPr="008A20DF">
        <w:fldChar w:fldCharType="end"/>
      </w:r>
      <w:r w:rsidRPr="008A20DF">
        <w:instrText xml:space="preserve"> &gt;= 1 "</w:instrText>
      </w:r>
      <w:r w:rsidRPr="008A20DF">
        <w:fldChar w:fldCharType="begin"/>
      </w:r>
      <w:r w:rsidRPr="008A20DF">
        <w:instrText xml:space="preserve">SEQ aaa \c \* ALPHABETIC </w:instrText>
      </w:r>
      <w:r w:rsidRPr="008A20DF">
        <w:fldChar w:fldCharType="separate"/>
      </w:r>
      <w:r w:rsidRPr="008A20DF">
        <w:instrText>A</w:instrText>
      </w:r>
      <w:r w:rsidRPr="008A20DF">
        <w:fldChar w:fldCharType="end"/>
      </w:r>
      <w:r w:rsidRPr="008A20DF">
        <w:instrText xml:space="preserve">." "" </w:instrText>
      </w:r>
      <w:r w:rsidRPr="008A20DF">
        <w:fldChar w:fldCharType="end"/>
      </w:r>
      <w:r w:rsidRPr="008A20DF">
        <w:fldChar w:fldCharType="begin"/>
      </w:r>
      <w:r w:rsidRPr="008A20DF">
        <w:instrText xml:space="preserve">SEQ Table </w:instrText>
      </w:r>
      <w:r w:rsidRPr="008A20DF">
        <w:fldChar w:fldCharType="separate"/>
      </w:r>
      <w:r w:rsidR="00283F06">
        <w:rPr>
          <w:noProof/>
        </w:rPr>
        <w:t>27</w:t>
      </w:r>
      <w:r w:rsidRPr="008A20DF">
        <w:fldChar w:fldCharType="end"/>
      </w:r>
      <w:r w:rsidRPr="008A20DF">
        <w:t> — Document</w:t>
      </w:r>
    </w:p>
    <w:tbl>
      <w:tblPr>
        <w:tblW w:w="9767" w:type="dxa"/>
        <w:tblInd w:w="99" w:type="dxa"/>
        <w:tblLayout w:type="fixed"/>
        <w:tblCellMar>
          <w:left w:w="99" w:type="dxa"/>
          <w:right w:w="99" w:type="dxa"/>
        </w:tblCellMar>
        <w:tblLook w:val="04A0" w:firstRow="1" w:lastRow="0" w:firstColumn="1" w:lastColumn="0" w:noHBand="0" w:noVBand="1"/>
      </w:tblPr>
      <w:tblGrid>
        <w:gridCol w:w="411"/>
        <w:gridCol w:w="1466"/>
        <w:gridCol w:w="703"/>
        <w:gridCol w:w="3342"/>
        <w:gridCol w:w="3845"/>
      </w:tblGrid>
      <w:tr w:rsidR="00452F91" w:rsidRPr="008A20DF" w14:paraId="3FD36EE8" w14:textId="77777777" w:rsidTr="00452F91">
        <w:trPr>
          <w:cantSplit/>
          <w:trHeight w:val="20"/>
          <w:tblHeader/>
        </w:trPr>
        <w:tc>
          <w:tcPr>
            <w:tcW w:w="397" w:type="dxa"/>
            <w:tcBorders>
              <w:top w:val="single" w:sz="4" w:space="0" w:color="auto"/>
              <w:left w:val="single" w:sz="4" w:space="0" w:color="auto"/>
              <w:bottom w:val="single" w:sz="8" w:space="0" w:color="auto"/>
              <w:right w:val="single" w:sz="4" w:space="0" w:color="auto"/>
            </w:tcBorders>
            <w:shd w:val="clear" w:color="auto" w:fill="D9D9D9" w:themeFill="background1" w:themeFillShade="D9"/>
            <w:tcMar>
              <w:left w:w="85" w:type="dxa"/>
              <w:right w:w="85" w:type="dxa"/>
            </w:tcMar>
          </w:tcPr>
          <w:p w14:paraId="22F00A10" w14:textId="77777777" w:rsidR="00452F91" w:rsidRPr="008A20DF" w:rsidRDefault="00452F91" w:rsidP="004C6642">
            <w:pPr>
              <w:pStyle w:val="Tabletext10"/>
              <w:jc w:val="center"/>
              <w:rPr>
                <w:b/>
                <w:bCs/>
              </w:rPr>
            </w:pPr>
          </w:p>
        </w:tc>
        <w:tc>
          <w:tcPr>
            <w:tcW w:w="1418" w:type="dxa"/>
            <w:tcBorders>
              <w:top w:val="single" w:sz="4" w:space="0" w:color="auto"/>
              <w:left w:val="single" w:sz="4" w:space="0" w:color="auto"/>
              <w:bottom w:val="single" w:sz="8" w:space="0" w:color="auto"/>
              <w:right w:val="single" w:sz="4" w:space="0" w:color="auto"/>
            </w:tcBorders>
            <w:shd w:val="clear" w:color="auto" w:fill="D9D9D9" w:themeFill="background1" w:themeFillShade="D9"/>
            <w:tcMar>
              <w:left w:w="85" w:type="dxa"/>
              <w:right w:w="85" w:type="dxa"/>
            </w:tcMar>
            <w:vAlign w:val="center"/>
            <w:hideMark/>
          </w:tcPr>
          <w:p w14:paraId="1F2F2BA2" w14:textId="2F09B84C" w:rsidR="00452F91" w:rsidRPr="008A20DF" w:rsidRDefault="00452F91" w:rsidP="004C6642">
            <w:pPr>
              <w:pStyle w:val="Tabletext10"/>
              <w:jc w:val="center"/>
              <w:rPr>
                <w:b/>
                <w:bCs/>
              </w:rPr>
            </w:pPr>
            <w:r w:rsidRPr="008A20DF">
              <w:rPr>
                <w:b/>
                <w:bCs/>
              </w:rPr>
              <w:t>Unique UN Assigned ID</w:t>
            </w:r>
          </w:p>
          <w:p w14:paraId="6FA9A40A" w14:textId="77777777" w:rsidR="00452F91" w:rsidRPr="008A20DF" w:rsidRDefault="00452F91" w:rsidP="004C6642">
            <w:pPr>
              <w:pStyle w:val="Tabletext10"/>
              <w:jc w:val="center"/>
              <w:rPr>
                <w:b/>
                <w:bCs/>
              </w:rPr>
            </w:pPr>
          </w:p>
        </w:tc>
        <w:tc>
          <w:tcPr>
            <w:tcW w:w="680" w:type="dxa"/>
            <w:tcBorders>
              <w:top w:val="single" w:sz="4" w:space="0" w:color="auto"/>
              <w:left w:val="nil"/>
              <w:bottom w:val="single" w:sz="8" w:space="0" w:color="auto"/>
              <w:right w:val="single" w:sz="4" w:space="0" w:color="auto"/>
            </w:tcBorders>
            <w:shd w:val="clear" w:color="auto" w:fill="D9D9D9" w:themeFill="background1" w:themeFillShade="D9"/>
            <w:tcMar>
              <w:left w:w="85" w:type="dxa"/>
              <w:right w:w="85" w:type="dxa"/>
            </w:tcMar>
            <w:vAlign w:val="center"/>
            <w:hideMark/>
          </w:tcPr>
          <w:p w14:paraId="5A070AB1" w14:textId="77777777" w:rsidR="00452F91" w:rsidRPr="008A20DF" w:rsidRDefault="00452F91" w:rsidP="004C6642">
            <w:pPr>
              <w:pStyle w:val="Tabletext10"/>
              <w:spacing w:before="0" w:after="0"/>
              <w:jc w:val="center"/>
              <w:rPr>
                <w:rFonts w:asciiTheme="majorHAnsi" w:hAnsiTheme="majorHAnsi"/>
                <w:b/>
                <w:bCs/>
              </w:rPr>
            </w:pPr>
            <w:r w:rsidRPr="008A20DF">
              <w:rPr>
                <w:rFonts w:asciiTheme="majorHAnsi" w:hAnsiTheme="majorHAnsi"/>
                <w:b/>
                <w:bCs/>
              </w:rPr>
              <w:t>ACC/</w:t>
            </w:r>
          </w:p>
          <w:p w14:paraId="5B321A44" w14:textId="77777777" w:rsidR="00452F91" w:rsidRPr="008A20DF" w:rsidRDefault="00452F91" w:rsidP="004C6642">
            <w:pPr>
              <w:pStyle w:val="Tabletext10"/>
              <w:spacing w:before="0" w:after="0"/>
              <w:jc w:val="center"/>
              <w:rPr>
                <w:rFonts w:asciiTheme="majorHAnsi" w:hAnsiTheme="majorHAnsi"/>
                <w:b/>
                <w:bCs/>
              </w:rPr>
            </w:pPr>
            <w:r w:rsidRPr="008A20DF">
              <w:rPr>
                <w:rFonts w:asciiTheme="majorHAnsi" w:hAnsiTheme="majorHAnsi"/>
                <w:b/>
                <w:bCs/>
              </w:rPr>
              <w:t>BCC/</w:t>
            </w:r>
          </w:p>
          <w:p w14:paraId="2C26871C" w14:textId="77777777" w:rsidR="00452F91" w:rsidRPr="008A20DF" w:rsidRDefault="00452F91" w:rsidP="004C6642">
            <w:pPr>
              <w:pStyle w:val="Tabletext10"/>
              <w:spacing w:before="0" w:after="0"/>
              <w:jc w:val="center"/>
              <w:rPr>
                <w:b/>
                <w:bCs/>
              </w:rPr>
            </w:pPr>
            <w:r w:rsidRPr="008A20DF">
              <w:rPr>
                <w:rFonts w:asciiTheme="majorHAnsi" w:hAnsiTheme="majorHAnsi"/>
                <w:b/>
                <w:bCs/>
              </w:rPr>
              <w:t>ASCC</w:t>
            </w:r>
          </w:p>
        </w:tc>
        <w:tc>
          <w:tcPr>
            <w:tcW w:w="3232" w:type="dxa"/>
            <w:tcBorders>
              <w:top w:val="single" w:sz="4" w:space="0" w:color="auto"/>
              <w:left w:val="nil"/>
              <w:bottom w:val="single" w:sz="8" w:space="0" w:color="auto"/>
              <w:right w:val="single" w:sz="4" w:space="0" w:color="auto"/>
            </w:tcBorders>
            <w:shd w:val="clear" w:color="auto" w:fill="D9D9D9" w:themeFill="background1" w:themeFillShade="D9"/>
            <w:tcMar>
              <w:left w:w="85" w:type="dxa"/>
              <w:right w:w="85" w:type="dxa"/>
            </w:tcMar>
            <w:vAlign w:val="center"/>
            <w:hideMark/>
          </w:tcPr>
          <w:p w14:paraId="5D19FFEE" w14:textId="77777777" w:rsidR="00452F91" w:rsidRPr="008A20DF" w:rsidRDefault="00452F91" w:rsidP="004C6642">
            <w:pPr>
              <w:pStyle w:val="Tabletext10"/>
              <w:jc w:val="center"/>
              <w:rPr>
                <w:b/>
                <w:bCs/>
              </w:rPr>
            </w:pPr>
            <w:r w:rsidRPr="008A20DF">
              <w:rPr>
                <w:b/>
                <w:bCs/>
              </w:rPr>
              <w:t>Dictionary Entry Name</w:t>
            </w:r>
            <w:r w:rsidRPr="008A20DF">
              <w:rPr>
                <w:b/>
                <w:bCs/>
              </w:rPr>
              <w:br/>
            </w:r>
          </w:p>
        </w:tc>
        <w:tc>
          <w:tcPr>
            <w:tcW w:w="3719" w:type="dxa"/>
            <w:tcBorders>
              <w:top w:val="single" w:sz="4" w:space="0" w:color="auto"/>
              <w:left w:val="nil"/>
              <w:bottom w:val="single" w:sz="8" w:space="0" w:color="auto"/>
              <w:right w:val="single" w:sz="4" w:space="0" w:color="auto"/>
            </w:tcBorders>
            <w:shd w:val="clear" w:color="auto" w:fill="D9D9D9" w:themeFill="background1" w:themeFillShade="D9"/>
            <w:tcMar>
              <w:left w:w="85" w:type="dxa"/>
              <w:right w:w="85" w:type="dxa"/>
            </w:tcMar>
            <w:vAlign w:val="center"/>
            <w:hideMark/>
          </w:tcPr>
          <w:p w14:paraId="497C4798" w14:textId="77777777" w:rsidR="00452F91" w:rsidRPr="008A20DF" w:rsidRDefault="00452F91" w:rsidP="004C6642">
            <w:pPr>
              <w:pStyle w:val="Tabletext10"/>
              <w:jc w:val="center"/>
              <w:rPr>
                <w:b/>
                <w:bCs/>
              </w:rPr>
            </w:pPr>
            <w:r w:rsidRPr="008A20DF">
              <w:rPr>
                <w:b/>
                <w:bCs/>
              </w:rPr>
              <w:t>Definition</w:t>
            </w:r>
            <w:r w:rsidRPr="008A20DF">
              <w:rPr>
                <w:b/>
                <w:bCs/>
              </w:rPr>
              <w:br/>
            </w:r>
          </w:p>
        </w:tc>
      </w:tr>
      <w:tr w:rsidR="00452F91" w:rsidRPr="008A20DF" w14:paraId="37D1F156" w14:textId="77777777" w:rsidTr="00452F91">
        <w:trPr>
          <w:cantSplit/>
          <w:trHeight w:val="375"/>
        </w:trPr>
        <w:tc>
          <w:tcPr>
            <w:tcW w:w="39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85" w:type="dxa"/>
              <w:right w:w="85" w:type="dxa"/>
            </w:tcMar>
          </w:tcPr>
          <w:p w14:paraId="4A296BC9"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85" w:type="dxa"/>
              <w:right w:w="85" w:type="dxa"/>
            </w:tcMar>
            <w:hideMark/>
          </w:tcPr>
          <w:p w14:paraId="2D528835" w14:textId="6DBEC21B" w:rsidR="00452F91" w:rsidRPr="008A20DF" w:rsidRDefault="00452F91" w:rsidP="004C6642">
            <w:pPr>
              <w:pStyle w:val="Tabletext10"/>
            </w:pPr>
            <w:r w:rsidRPr="008A20DF">
              <w:t>UN00000309</w:t>
            </w:r>
          </w:p>
        </w:tc>
        <w:tc>
          <w:tcPr>
            <w:tcW w:w="680"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52402F7F" w14:textId="394F6A7B" w:rsidR="00452F91" w:rsidRPr="008A20DF" w:rsidRDefault="00452F91" w:rsidP="00062DF7">
            <w:pPr>
              <w:pStyle w:val="Tabletext10"/>
              <w:jc w:val="center"/>
              <w:rPr>
                <w:rFonts w:cs="Arial"/>
                <w:b/>
                <w:bCs/>
                <w:szCs w:val="20"/>
              </w:rPr>
            </w:pPr>
            <w:r w:rsidRPr="008A20DF">
              <w:rPr>
                <w:b/>
                <w:bCs/>
              </w:rPr>
              <w:t>ACC</w:t>
            </w:r>
          </w:p>
        </w:tc>
        <w:tc>
          <w:tcPr>
            <w:tcW w:w="3232"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036AF79A" w14:textId="4F5A58E8" w:rsidR="00452F91" w:rsidRPr="008A20DF" w:rsidRDefault="00452F91" w:rsidP="004C6642">
            <w:pPr>
              <w:pStyle w:val="Tabletext10"/>
              <w:rPr>
                <w:rFonts w:cs="Arial"/>
                <w:szCs w:val="20"/>
              </w:rPr>
            </w:pPr>
            <w:r w:rsidRPr="008A20DF">
              <w:t>Document. Details</w:t>
            </w:r>
          </w:p>
        </w:tc>
        <w:tc>
          <w:tcPr>
            <w:tcW w:w="3719" w:type="dxa"/>
            <w:tcBorders>
              <w:top w:val="single" w:sz="4" w:space="0" w:color="auto"/>
              <w:left w:val="nil"/>
              <w:bottom w:val="single" w:sz="4" w:space="0" w:color="auto"/>
              <w:right w:val="single" w:sz="4" w:space="0" w:color="auto"/>
            </w:tcBorders>
            <w:shd w:val="clear" w:color="auto" w:fill="F2F2F2" w:themeFill="background1" w:themeFillShade="F2"/>
            <w:tcMar>
              <w:left w:w="85" w:type="dxa"/>
              <w:right w:w="85" w:type="dxa"/>
            </w:tcMar>
            <w:hideMark/>
          </w:tcPr>
          <w:p w14:paraId="39A987F7" w14:textId="3437C644" w:rsidR="00452F91" w:rsidRPr="008A20DF" w:rsidRDefault="00452F91" w:rsidP="008D1D08">
            <w:pPr>
              <w:pStyle w:val="Tabletext10"/>
              <w:jc w:val="both"/>
              <w:rPr>
                <w:color w:val="000000"/>
              </w:rPr>
            </w:pPr>
            <w:r w:rsidRPr="008A20DF">
              <w:rPr>
                <w:color w:val="000000"/>
              </w:rPr>
              <w:t>A collection of data for a piece of written, printed or electronic matter that provides information or evidence.</w:t>
            </w:r>
          </w:p>
        </w:tc>
      </w:tr>
      <w:tr w:rsidR="00452F91" w:rsidRPr="008A20DF" w14:paraId="6D741038" w14:textId="77777777" w:rsidTr="00452F91">
        <w:trPr>
          <w:cantSplit/>
          <w:trHeight w:val="375"/>
        </w:trPr>
        <w:tc>
          <w:tcPr>
            <w:tcW w:w="397" w:type="dxa"/>
            <w:tcBorders>
              <w:top w:val="single" w:sz="4" w:space="0" w:color="auto"/>
              <w:left w:val="single" w:sz="4" w:space="0" w:color="auto"/>
              <w:bottom w:val="single" w:sz="4" w:space="0" w:color="auto"/>
              <w:right w:val="single" w:sz="4" w:space="0" w:color="auto"/>
            </w:tcBorders>
            <w:tcMar>
              <w:left w:w="85" w:type="dxa"/>
              <w:right w:w="85" w:type="dxa"/>
            </w:tcMar>
          </w:tcPr>
          <w:p w14:paraId="7F5A165D"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hideMark/>
          </w:tcPr>
          <w:p w14:paraId="0C244B95" w14:textId="3218E01A" w:rsidR="00452F91" w:rsidRPr="008A20DF" w:rsidRDefault="00452F91" w:rsidP="004C6642">
            <w:pPr>
              <w:pStyle w:val="Tabletext10"/>
            </w:pPr>
            <w:r w:rsidRPr="008A20DF">
              <w:t>UN00000310</w:t>
            </w:r>
          </w:p>
        </w:tc>
        <w:tc>
          <w:tcPr>
            <w:tcW w:w="680"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677456B6" w14:textId="77777777" w:rsidR="00452F91" w:rsidRPr="008A20DF" w:rsidRDefault="00452F91" w:rsidP="00062DF7">
            <w:pPr>
              <w:pStyle w:val="Tabletext10"/>
              <w:jc w:val="center"/>
              <w:rPr>
                <w:rFonts w:cs="Arial"/>
                <w:b/>
                <w:bCs/>
                <w:szCs w:val="20"/>
              </w:rPr>
            </w:pPr>
            <w:r w:rsidRPr="008A20DF">
              <w:rPr>
                <w:rFonts w:cs="Arial"/>
                <w:b/>
                <w:bCs/>
                <w:szCs w:val="20"/>
              </w:rPr>
              <w:t>BCC</w:t>
            </w:r>
          </w:p>
        </w:tc>
        <w:tc>
          <w:tcPr>
            <w:tcW w:w="3232"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752F7E2C" w14:textId="77777777" w:rsidR="00452F91" w:rsidRPr="008A20DF" w:rsidRDefault="00452F91" w:rsidP="004C6642">
            <w:pPr>
              <w:pStyle w:val="Tabletext10"/>
              <w:rPr>
                <w:rFonts w:cs="Arial"/>
                <w:szCs w:val="20"/>
              </w:rPr>
            </w:pPr>
            <w:r w:rsidRPr="008A20DF">
              <w:rPr>
                <w:rFonts w:cs="Arial"/>
                <w:szCs w:val="20"/>
              </w:rPr>
              <w:t>Document. Identification. Identifier</w:t>
            </w:r>
          </w:p>
        </w:tc>
        <w:tc>
          <w:tcPr>
            <w:tcW w:w="3719" w:type="dxa"/>
            <w:tcBorders>
              <w:top w:val="single" w:sz="4" w:space="0" w:color="auto"/>
              <w:left w:val="nil"/>
              <w:bottom w:val="single" w:sz="4" w:space="0" w:color="auto"/>
              <w:right w:val="single" w:sz="4" w:space="0" w:color="auto"/>
            </w:tcBorders>
            <w:shd w:val="clear" w:color="auto" w:fill="auto"/>
            <w:tcMar>
              <w:left w:w="85" w:type="dxa"/>
              <w:right w:w="85" w:type="dxa"/>
            </w:tcMar>
            <w:hideMark/>
          </w:tcPr>
          <w:p w14:paraId="3A085A11" w14:textId="77777777" w:rsidR="00452F91" w:rsidRPr="008A20DF" w:rsidRDefault="00452F91" w:rsidP="008D1D08">
            <w:pPr>
              <w:pStyle w:val="Tabletext10"/>
              <w:jc w:val="both"/>
              <w:rPr>
                <w:color w:val="000000"/>
              </w:rPr>
            </w:pPr>
            <w:r w:rsidRPr="008A20DF">
              <w:rPr>
                <w:color w:val="000000"/>
              </w:rPr>
              <w:t>A unique identifier for this document.</w:t>
            </w:r>
          </w:p>
        </w:tc>
      </w:tr>
      <w:tr w:rsidR="00452F91" w:rsidRPr="008A20DF" w14:paraId="673E92D7" w14:textId="77777777" w:rsidTr="00452F91">
        <w:trPr>
          <w:cantSplit/>
          <w:trHeight w:val="375"/>
        </w:trPr>
        <w:tc>
          <w:tcPr>
            <w:tcW w:w="397" w:type="dxa"/>
            <w:tcBorders>
              <w:top w:val="single" w:sz="4" w:space="0" w:color="auto"/>
              <w:left w:val="single" w:sz="4" w:space="0" w:color="auto"/>
              <w:bottom w:val="single" w:sz="4" w:space="0" w:color="auto"/>
              <w:right w:val="single" w:sz="4" w:space="0" w:color="auto"/>
            </w:tcBorders>
            <w:tcMar>
              <w:left w:w="85" w:type="dxa"/>
              <w:right w:w="85" w:type="dxa"/>
            </w:tcMar>
          </w:tcPr>
          <w:p w14:paraId="5E6BC946"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hideMark/>
          </w:tcPr>
          <w:p w14:paraId="189F3094" w14:textId="3E18F495" w:rsidR="00452F91" w:rsidRPr="008A20DF" w:rsidRDefault="00452F91" w:rsidP="004C6642">
            <w:pPr>
              <w:pStyle w:val="Tabletext10"/>
            </w:pPr>
            <w:r w:rsidRPr="008A20DF">
              <w:t>UN00000311</w:t>
            </w:r>
          </w:p>
        </w:tc>
        <w:tc>
          <w:tcPr>
            <w:tcW w:w="680"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2E175789" w14:textId="77777777" w:rsidR="00452F91" w:rsidRPr="008A20DF" w:rsidRDefault="00452F91" w:rsidP="00062DF7">
            <w:pPr>
              <w:pStyle w:val="Tabletext10"/>
              <w:jc w:val="center"/>
              <w:rPr>
                <w:rFonts w:cs="Arial"/>
                <w:b/>
                <w:bCs/>
                <w:szCs w:val="20"/>
              </w:rPr>
            </w:pPr>
            <w:r w:rsidRPr="008A20DF">
              <w:rPr>
                <w:rFonts w:cs="Arial"/>
                <w:b/>
                <w:bCs/>
                <w:szCs w:val="20"/>
              </w:rPr>
              <w:t>BCC</w:t>
            </w:r>
          </w:p>
        </w:tc>
        <w:tc>
          <w:tcPr>
            <w:tcW w:w="3232"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5085FE55" w14:textId="77777777" w:rsidR="00452F91" w:rsidRPr="008A20DF" w:rsidRDefault="00452F91" w:rsidP="004C6642">
            <w:pPr>
              <w:pStyle w:val="Tabletext10"/>
              <w:rPr>
                <w:rFonts w:cs="Arial"/>
                <w:szCs w:val="20"/>
              </w:rPr>
            </w:pPr>
            <w:r w:rsidRPr="008A20DF">
              <w:rPr>
                <w:rFonts w:cs="Arial"/>
                <w:szCs w:val="20"/>
              </w:rPr>
              <w:t>Document. Type. Code</w:t>
            </w:r>
          </w:p>
        </w:tc>
        <w:tc>
          <w:tcPr>
            <w:tcW w:w="3719" w:type="dxa"/>
            <w:tcBorders>
              <w:top w:val="single" w:sz="4" w:space="0" w:color="auto"/>
              <w:left w:val="nil"/>
              <w:bottom w:val="single" w:sz="4" w:space="0" w:color="auto"/>
              <w:right w:val="single" w:sz="4" w:space="0" w:color="auto"/>
            </w:tcBorders>
            <w:shd w:val="clear" w:color="auto" w:fill="auto"/>
            <w:tcMar>
              <w:left w:w="85" w:type="dxa"/>
              <w:right w:w="85" w:type="dxa"/>
            </w:tcMar>
            <w:hideMark/>
          </w:tcPr>
          <w:p w14:paraId="3F7ADB5F" w14:textId="77777777" w:rsidR="00452F91" w:rsidRPr="008A20DF" w:rsidRDefault="00452F91" w:rsidP="008D1D08">
            <w:pPr>
              <w:pStyle w:val="Tabletext10"/>
              <w:jc w:val="both"/>
              <w:rPr>
                <w:color w:val="000000"/>
              </w:rPr>
            </w:pPr>
            <w:r w:rsidRPr="008A20DF">
              <w:rPr>
                <w:color w:val="000000"/>
              </w:rPr>
              <w:t>A code specifying a type of document [Reference United Nations Code List (UNCL) 1001].</w:t>
            </w:r>
          </w:p>
        </w:tc>
      </w:tr>
      <w:tr w:rsidR="00452F91" w:rsidRPr="008A20DF" w14:paraId="564A936F" w14:textId="77777777" w:rsidTr="00452F91">
        <w:trPr>
          <w:cantSplit/>
          <w:trHeight w:val="375"/>
        </w:trPr>
        <w:tc>
          <w:tcPr>
            <w:tcW w:w="397" w:type="dxa"/>
            <w:tcBorders>
              <w:top w:val="single" w:sz="4" w:space="0" w:color="auto"/>
              <w:left w:val="single" w:sz="4" w:space="0" w:color="auto"/>
              <w:bottom w:val="single" w:sz="4" w:space="0" w:color="auto"/>
              <w:right w:val="single" w:sz="4" w:space="0" w:color="auto"/>
            </w:tcBorders>
            <w:tcMar>
              <w:left w:w="85" w:type="dxa"/>
              <w:right w:w="85" w:type="dxa"/>
            </w:tcMar>
          </w:tcPr>
          <w:p w14:paraId="1AA08547"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hideMark/>
          </w:tcPr>
          <w:p w14:paraId="66943F4F" w14:textId="681577C4" w:rsidR="00452F91" w:rsidRPr="008A20DF" w:rsidRDefault="00452F91" w:rsidP="004C6642">
            <w:pPr>
              <w:pStyle w:val="Tabletext10"/>
            </w:pPr>
            <w:r w:rsidRPr="008A20DF">
              <w:t>UN00000312</w:t>
            </w:r>
          </w:p>
        </w:tc>
        <w:tc>
          <w:tcPr>
            <w:tcW w:w="680"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604DA78B" w14:textId="77777777" w:rsidR="00452F91" w:rsidRPr="008A20DF" w:rsidRDefault="00452F91" w:rsidP="00062DF7">
            <w:pPr>
              <w:pStyle w:val="Tabletext10"/>
              <w:jc w:val="center"/>
              <w:rPr>
                <w:rFonts w:cs="Arial"/>
                <w:b/>
                <w:bCs/>
                <w:szCs w:val="20"/>
              </w:rPr>
            </w:pPr>
            <w:r w:rsidRPr="008A20DF">
              <w:rPr>
                <w:rFonts w:cs="Arial"/>
                <w:b/>
                <w:bCs/>
                <w:szCs w:val="20"/>
              </w:rPr>
              <w:t>BCC</w:t>
            </w:r>
          </w:p>
        </w:tc>
        <w:tc>
          <w:tcPr>
            <w:tcW w:w="3232"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1E216447" w14:textId="77777777" w:rsidR="00452F91" w:rsidRPr="008A20DF" w:rsidRDefault="00452F91" w:rsidP="004C6642">
            <w:pPr>
              <w:pStyle w:val="Tabletext10"/>
              <w:rPr>
                <w:rFonts w:cs="Arial"/>
                <w:szCs w:val="20"/>
              </w:rPr>
            </w:pPr>
            <w:r w:rsidRPr="008A20DF">
              <w:rPr>
                <w:rFonts w:cs="Arial"/>
                <w:szCs w:val="20"/>
              </w:rPr>
              <w:t>Document. Name. Text</w:t>
            </w:r>
          </w:p>
        </w:tc>
        <w:tc>
          <w:tcPr>
            <w:tcW w:w="3719" w:type="dxa"/>
            <w:tcBorders>
              <w:top w:val="single" w:sz="4" w:space="0" w:color="auto"/>
              <w:left w:val="nil"/>
              <w:bottom w:val="single" w:sz="4" w:space="0" w:color="auto"/>
              <w:right w:val="single" w:sz="4" w:space="0" w:color="auto"/>
            </w:tcBorders>
            <w:shd w:val="clear" w:color="auto" w:fill="auto"/>
            <w:tcMar>
              <w:left w:w="85" w:type="dxa"/>
              <w:right w:w="85" w:type="dxa"/>
            </w:tcMar>
            <w:hideMark/>
          </w:tcPr>
          <w:p w14:paraId="0210B709" w14:textId="77777777" w:rsidR="00452F91" w:rsidRPr="008A20DF" w:rsidRDefault="00452F91" w:rsidP="008D1D08">
            <w:pPr>
              <w:pStyle w:val="Tabletext10"/>
              <w:jc w:val="both"/>
              <w:rPr>
                <w:color w:val="000000"/>
              </w:rPr>
            </w:pPr>
            <w:r w:rsidRPr="008A20DF">
              <w:rPr>
                <w:color w:val="000000"/>
              </w:rPr>
              <w:t>A name, expressed as text, for this specific document.</w:t>
            </w:r>
          </w:p>
        </w:tc>
      </w:tr>
      <w:tr w:rsidR="00452F91" w:rsidRPr="008A20DF" w14:paraId="51B2D87B" w14:textId="77777777" w:rsidTr="00452F91">
        <w:trPr>
          <w:cantSplit/>
          <w:trHeight w:val="375"/>
        </w:trPr>
        <w:tc>
          <w:tcPr>
            <w:tcW w:w="397" w:type="dxa"/>
            <w:tcBorders>
              <w:top w:val="single" w:sz="4" w:space="0" w:color="auto"/>
              <w:left w:val="single" w:sz="4" w:space="0" w:color="auto"/>
              <w:bottom w:val="single" w:sz="4" w:space="0" w:color="auto"/>
              <w:right w:val="single" w:sz="4" w:space="0" w:color="auto"/>
            </w:tcBorders>
            <w:tcMar>
              <w:left w:w="85" w:type="dxa"/>
              <w:right w:w="85" w:type="dxa"/>
            </w:tcMar>
          </w:tcPr>
          <w:p w14:paraId="11F3EB5E"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hideMark/>
          </w:tcPr>
          <w:p w14:paraId="0606E7E4" w14:textId="1B25BDED" w:rsidR="00452F91" w:rsidRPr="008A20DF" w:rsidRDefault="00452F91" w:rsidP="004C6642">
            <w:pPr>
              <w:pStyle w:val="Tabletext10"/>
            </w:pPr>
            <w:r w:rsidRPr="008A20DF">
              <w:t>UN00000314</w:t>
            </w:r>
          </w:p>
        </w:tc>
        <w:tc>
          <w:tcPr>
            <w:tcW w:w="680"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51FAC2C9" w14:textId="77777777" w:rsidR="00452F91" w:rsidRPr="008A20DF" w:rsidRDefault="00452F91" w:rsidP="00062DF7">
            <w:pPr>
              <w:pStyle w:val="Tabletext10"/>
              <w:jc w:val="center"/>
              <w:rPr>
                <w:rFonts w:cs="Arial"/>
                <w:b/>
                <w:bCs/>
                <w:szCs w:val="20"/>
              </w:rPr>
            </w:pPr>
            <w:r w:rsidRPr="008A20DF">
              <w:rPr>
                <w:rFonts w:cs="Arial"/>
                <w:b/>
                <w:bCs/>
                <w:szCs w:val="20"/>
              </w:rPr>
              <w:t>BCC</w:t>
            </w:r>
          </w:p>
        </w:tc>
        <w:tc>
          <w:tcPr>
            <w:tcW w:w="3232"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1C0F7243" w14:textId="77777777" w:rsidR="00452F91" w:rsidRPr="008A20DF" w:rsidRDefault="00452F91" w:rsidP="004C6642">
            <w:pPr>
              <w:pStyle w:val="Tabletext10"/>
              <w:rPr>
                <w:rFonts w:cs="Arial"/>
                <w:szCs w:val="20"/>
              </w:rPr>
            </w:pPr>
            <w:r w:rsidRPr="008A20DF">
              <w:rPr>
                <w:rFonts w:cs="Arial"/>
                <w:szCs w:val="20"/>
              </w:rPr>
              <w:t>Document. Description. Text</w:t>
            </w:r>
          </w:p>
        </w:tc>
        <w:tc>
          <w:tcPr>
            <w:tcW w:w="3719" w:type="dxa"/>
            <w:tcBorders>
              <w:top w:val="single" w:sz="4" w:space="0" w:color="auto"/>
              <w:left w:val="nil"/>
              <w:bottom w:val="single" w:sz="4" w:space="0" w:color="auto"/>
              <w:right w:val="single" w:sz="4" w:space="0" w:color="auto"/>
            </w:tcBorders>
            <w:shd w:val="clear" w:color="auto" w:fill="auto"/>
            <w:tcMar>
              <w:left w:w="85" w:type="dxa"/>
              <w:right w:w="85" w:type="dxa"/>
            </w:tcMar>
            <w:hideMark/>
          </w:tcPr>
          <w:p w14:paraId="179F34A2" w14:textId="77777777" w:rsidR="00452F91" w:rsidRPr="008A20DF" w:rsidRDefault="00452F91" w:rsidP="008D1D08">
            <w:pPr>
              <w:pStyle w:val="Tabletext10"/>
              <w:jc w:val="both"/>
              <w:rPr>
                <w:color w:val="000000"/>
              </w:rPr>
            </w:pPr>
            <w:r w:rsidRPr="008A20DF">
              <w:rPr>
                <w:color w:val="000000"/>
              </w:rPr>
              <w:t>A textual description of this document.</w:t>
            </w:r>
          </w:p>
        </w:tc>
      </w:tr>
      <w:tr w:rsidR="00452F91" w:rsidRPr="008A20DF" w14:paraId="3D2ED5CF" w14:textId="77777777" w:rsidTr="00452F91">
        <w:trPr>
          <w:cantSplit/>
          <w:trHeight w:val="375"/>
        </w:trPr>
        <w:tc>
          <w:tcPr>
            <w:tcW w:w="397" w:type="dxa"/>
            <w:tcBorders>
              <w:top w:val="single" w:sz="4" w:space="0" w:color="auto"/>
              <w:left w:val="single" w:sz="4" w:space="0" w:color="auto"/>
              <w:bottom w:val="single" w:sz="4" w:space="0" w:color="auto"/>
              <w:right w:val="single" w:sz="4" w:space="0" w:color="auto"/>
            </w:tcBorders>
            <w:tcMar>
              <w:left w:w="85" w:type="dxa"/>
              <w:right w:w="85" w:type="dxa"/>
            </w:tcMar>
          </w:tcPr>
          <w:p w14:paraId="6F64F78B"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hideMark/>
          </w:tcPr>
          <w:p w14:paraId="5527D846" w14:textId="55992673" w:rsidR="00452F91" w:rsidRPr="008A20DF" w:rsidRDefault="00452F91" w:rsidP="004C6642">
            <w:pPr>
              <w:pStyle w:val="Tabletext10"/>
            </w:pPr>
            <w:r w:rsidRPr="008A20DF">
              <w:t>UN00000315</w:t>
            </w:r>
          </w:p>
        </w:tc>
        <w:tc>
          <w:tcPr>
            <w:tcW w:w="680"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74A0DD5A" w14:textId="77777777" w:rsidR="00452F91" w:rsidRPr="008A20DF" w:rsidRDefault="00452F91" w:rsidP="00062DF7">
            <w:pPr>
              <w:pStyle w:val="Tabletext10"/>
              <w:jc w:val="center"/>
              <w:rPr>
                <w:rFonts w:cs="Arial"/>
                <w:b/>
                <w:bCs/>
                <w:szCs w:val="20"/>
              </w:rPr>
            </w:pPr>
            <w:r w:rsidRPr="008A20DF">
              <w:rPr>
                <w:rFonts w:cs="Arial"/>
                <w:b/>
                <w:bCs/>
                <w:szCs w:val="20"/>
              </w:rPr>
              <w:t>BCC</w:t>
            </w:r>
          </w:p>
        </w:tc>
        <w:tc>
          <w:tcPr>
            <w:tcW w:w="3232"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5A58C36C" w14:textId="77777777" w:rsidR="00452F91" w:rsidRPr="008A20DF" w:rsidRDefault="00452F91" w:rsidP="004C6642">
            <w:pPr>
              <w:pStyle w:val="Tabletext10"/>
              <w:rPr>
                <w:rFonts w:cs="Arial"/>
                <w:szCs w:val="20"/>
              </w:rPr>
            </w:pPr>
            <w:r w:rsidRPr="008A20DF">
              <w:rPr>
                <w:rFonts w:cs="Arial"/>
                <w:szCs w:val="20"/>
              </w:rPr>
              <w:t>Document. Issue. Date Time</w:t>
            </w:r>
          </w:p>
        </w:tc>
        <w:tc>
          <w:tcPr>
            <w:tcW w:w="3719" w:type="dxa"/>
            <w:tcBorders>
              <w:top w:val="single" w:sz="4" w:space="0" w:color="auto"/>
              <w:left w:val="nil"/>
              <w:bottom w:val="single" w:sz="4" w:space="0" w:color="auto"/>
              <w:right w:val="single" w:sz="4" w:space="0" w:color="auto"/>
            </w:tcBorders>
            <w:shd w:val="clear" w:color="auto" w:fill="auto"/>
            <w:tcMar>
              <w:left w:w="85" w:type="dxa"/>
              <w:right w:w="85" w:type="dxa"/>
            </w:tcMar>
            <w:hideMark/>
          </w:tcPr>
          <w:p w14:paraId="1A4DFEA6" w14:textId="77777777" w:rsidR="00452F91" w:rsidRPr="008A20DF" w:rsidRDefault="00452F91" w:rsidP="008D1D08">
            <w:pPr>
              <w:pStyle w:val="Tabletext10"/>
              <w:jc w:val="both"/>
              <w:rPr>
                <w:color w:val="000000"/>
              </w:rPr>
            </w:pPr>
            <w:r w:rsidRPr="008A20DF">
              <w:rPr>
                <w:color w:val="000000"/>
              </w:rPr>
              <w:t>A date, time, date time or other date time value for an issuance of this document.</w:t>
            </w:r>
          </w:p>
        </w:tc>
      </w:tr>
      <w:tr w:rsidR="00452F91" w:rsidRPr="008A20DF" w14:paraId="3A6E991F" w14:textId="77777777" w:rsidTr="00452F91">
        <w:trPr>
          <w:cantSplit/>
          <w:trHeight w:val="375"/>
        </w:trPr>
        <w:tc>
          <w:tcPr>
            <w:tcW w:w="397" w:type="dxa"/>
            <w:tcBorders>
              <w:top w:val="single" w:sz="4" w:space="0" w:color="auto"/>
              <w:left w:val="single" w:sz="4" w:space="0" w:color="auto"/>
              <w:bottom w:val="single" w:sz="4" w:space="0" w:color="auto"/>
              <w:right w:val="single" w:sz="4" w:space="0" w:color="auto"/>
            </w:tcBorders>
            <w:tcMar>
              <w:left w:w="85" w:type="dxa"/>
              <w:right w:w="85" w:type="dxa"/>
            </w:tcMar>
          </w:tcPr>
          <w:p w14:paraId="4622F0D8"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hideMark/>
          </w:tcPr>
          <w:p w14:paraId="48CD462F" w14:textId="0F7993AC" w:rsidR="00452F91" w:rsidRPr="008A20DF" w:rsidRDefault="00452F91" w:rsidP="004C6642">
            <w:pPr>
              <w:pStyle w:val="Tabletext10"/>
            </w:pPr>
            <w:r w:rsidRPr="008A20DF">
              <w:t>UN00000318</w:t>
            </w:r>
          </w:p>
        </w:tc>
        <w:tc>
          <w:tcPr>
            <w:tcW w:w="680"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060A46B4" w14:textId="77777777" w:rsidR="00452F91" w:rsidRPr="008A20DF" w:rsidRDefault="00452F91" w:rsidP="00062DF7">
            <w:pPr>
              <w:pStyle w:val="Tabletext10"/>
              <w:jc w:val="center"/>
              <w:rPr>
                <w:rFonts w:cs="Arial"/>
                <w:b/>
                <w:bCs/>
                <w:szCs w:val="20"/>
              </w:rPr>
            </w:pPr>
            <w:r w:rsidRPr="008A20DF">
              <w:rPr>
                <w:rFonts w:cs="Arial"/>
                <w:b/>
                <w:bCs/>
                <w:szCs w:val="20"/>
              </w:rPr>
              <w:t>BCC</w:t>
            </w:r>
          </w:p>
        </w:tc>
        <w:tc>
          <w:tcPr>
            <w:tcW w:w="3232"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534721C2" w14:textId="77777777" w:rsidR="00452F91" w:rsidRPr="008A20DF" w:rsidRDefault="00452F91" w:rsidP="004C6642">
            <w:pPr>
              <w:pStyle w:val="Tabletext10"/>
              <w:rPr>
                <w:rFonts w:cs="Arial"/>
                <w:szCs w:val="20"/>
              </w:rPr>
            </w:pPr>
            <w:r w:rsidRPr="008A20DF">
              <w:rPr>
                <w:rFonts w:cs="Arial"/>
                <w:szCs w:val="20"/>
              </w:rPr>
              <w:t>Document. Receipt. Date Time</w:t>
            </w:r>
          </w:p>
        </w:tc>
        <w:tc>
          <w:tcPr>
            <w:tcW w:w="3719" w:type="dxa"/>
            <w:tcBorders>
              <w:top w:val="single" w:sz="4" w:space="0" w:color="auto"/>
              <w:left w:val="nil"/>
              <w:bottom w:val="single" w:sz="4" w:space="0" w:color="auto"/>
              <w:right w:val="single" w:sz="4" w:space="0" w:color="auto"/>
            </w:tcBorders>
            <w:shd w:val="clear" w:color="auto" w:fill="auto"/>
            <w:tcMar>
              <w:left w:w="85" w:type="dxa"/>
              <w:right w:w="85" w:type="dxa"/>
            </w:tcMar>
            <w:hideMark/>
          </w:tcPr>
          <w:p w14:paraId="6AE6FC6C" w14:textId="77777777" w:rsidR="00452F91" w:rsidRPr="008A20DF" w:rsidRDefault="00452F91" w:rsidP="008D1D08">
            <w:pPr>
              <w:pStyle w:val="Tabletext10"/>
              <w:jc w:val="both"/>
              <w:rPr>
                <w:color w:val="000000"/>
              </w:rPr>
            </w:pPr>
            <w:r w:rsidRPr="008A20DF">
              <w:rPr>
                <w:color w:val="000000"/>
              </w:rPr>
              <w:t>The date, time, date time or other date time value for the formal receipt of this document.</w:t>
            </w:r>
          </w:p>
        </w:tc>
      </w:tr>
      <w:tr w:rsidR="00452F91" w:rsidRPr="008A20DF" w14:paraId="1D52DFEA" w14:textId="77777777" w:rsidTr="00452F91">
        <w:trPr>
          <w:cantSplit/>
          <w:trHeight w:val="375"/>
        </w:trPr>
        <w:tc>
          <w:tcPr>
            <w:tcW w:w="397" w:type="dxa"/>
            <w:tcBorders>
              <w:top w:val="single" w:sz="4" w:space="0" w:color="auto"/>
              <w:left w:val="single" w:sz="4" w:space="0" w:color="auto"/>
              <w:bottom w:val="single" w:sz="4" w:space="0" w:color="auto"/>
              <w:right w:val="single" w:sz="4" w:space="0" w:color="auto"/>
            </w:tcBorders>
            <w:tcMar>
              <w:left w:w="85" w:type="dxa"/>
              <w:right w:w="85" w:type="dxa"/>
            </w:tcMar>
          </w:tcPr>
          <w:p w14:paraId="1F267CD8"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hideMark/>
          </w:tcPr>
          <w:p w14:paraId="3FF504AA" w14:textId="457E739F" w:rsidR="00452F91" w:rsidRPr="008A20DF" w:rsidRDefault="00452F91" w:rsidP="004C6642">
            <w:pPr>
              <w:pStyle w:val="Tabletext10"/>
            </w:pPr>
            <w:r w:rsidRPr="008A20DF">
              <w:t>UN00000323</w:t>
            </w:r>
          </w:p>
        </w:tc>
        <w:tc>
          <w:tcPr>
            <w:tcW w:w="680"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35C0D5C2" w14:textId="77777777" w:rsidR="00452F91" w:rsidRPr="008A20DF" w:rsidRDefault="00452F91" w:rsidP="00062DF7">
            <w:pPr>
              <w:pStyle w:val="Tabletext10"/>
              <w:jc w:val="center"/>
              <w:rPr>
                <w:rFonts w:cs="Arial"/>
                <w:b/>
                <w:bCs/>
                <w:szCs w:val="20"/>
              </w:rPr>
            </w:pPr>
            <w:r w:rsidRPr="008A20DF">
              <w:rPr>
                <w:rFonts w:cs="Arial"/>
                <w:b/>
                <w:bCs/>
                <w:szCs w:val="20"/>
              </w:rPr>
              <w:t>BCC</w:t>
            </w:r>
          </w:p>
        </w:tc>
        <w:tc>
          <w:tcPr>
            <w:tcW w:w="3232"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41D551D0" w14:textId="77777777" w:rsidR="00452F91" w:rsidRPr="008A20DF" w:rsidRDefault="00452F91" w:rsidP="004C6642">
            <w:pPr>
              <w:pStyle w:val="Tabletext10"/>
              <w:rPr>
                <w:rFonts w:cs="Arial"/>
                <w:szCs w:val="20"/>
              </w:rPr>
            </w:pPr>
            <w:r w:rsidRPr="008A20DF">
              <w:rPr>
                <w:rFonts w:cs="Arial"/>
                <w:szCs w:val="20"/>
              </w:rPr>
              <w:t>Document. Creation. Date Time</w:t>
            </w:r>
          </w:p>
        </w:tc>
        <w:tc>
          <w:tcPr>
            <w:tcW w:w="3719" w:type="dxa"/>
            <w:tcBorders>
              <w:top w:val="single" w:sz="4" w:space="0" w:color="auto"/>
              <w:left w:val="nil"/>
              <w:bottom w:val="single" w:sz="4" w:space="0" w:color="auto"/>
              <w:right w:val="single" w:sz="4" w:space="0" w:color="auto"/>
            </w:tcBorders>
            <w:shd w:val="clear" w:color="auto" w:fill="auto"/>
            <w:tcMar>
              <w:left w:w="85" w:type="dxa"/>
              <w:right w:w="85" w:type="dxa"/>
            </w:tcMar>
            <w:hideMark/>
          </w:tcPr>
          <w:p w14:paraId="2FB06657" w14:textId="77777777" w:rsidR="00452F91" w:rsidRPr="008A20DF" w:rsidRDefault="00452F91" w:rsidP="008D1D08">
            <w:pPr>
              <w:pStyle w:val="Tabletext10"/>
              <w:jc w:val="both"/>
              <w:rPr>
                <w:color w:val="000000"/>
              </w:rPr>
            </w:pPr>
            <w:r w:rsidRPr="008A20DF">
              <w:rPr>
                <w:color w:val="000000"/>
              </w:rPr>
              <w:t>A date, time, date time or other date time value of a creation of the document.</w:t>
            </w:r>
          </w:p>
        </w:tc>
      </w:tr>
      <w:tr w:rsidR="00452F91" w:rsidRPr="008A20DF" w14:paraId="4C780B70" w14:textId="77777777" w:rsidTr="00452F91">
        <w:trPr>
          <w:cantSplit/>
          <w:trHeight w:val="375"/>
        </w:trPr>
        <w:tc>
          <w:tcPr>
            <w:tcW w:w="397" w:type="dxa"/>
            <w:tcBorders>
              <w:top w:val="single" w:sz="4" w:space="0" w:color="auto"/>
              <w:left w:val="single" w:sz="4" w:space="0" w:color="auto"/>
              <w:bottom w:val="single" w:sz="4" w:space="0" w:color="auto"/>
              <w:right w:val="single" w:sz="4" w:space="0" w:color="auto"/>
            </w:tcBorders>
            <w:tcMar>
              <w:left w:w="85" w:type="dxa"/>
              <w:right w:w="85" w:type="dxa"/>
            </w:tcMar>
          </w:tcPr>
          <w:p w14:paraId="12434BC4"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hideMark/>
          </w:tcPr>
          <w:p w14:paraId="0F64D25A" w14:textId="22903B65" w:rsidR="00452F91" w:rsidRPr="008A20DF" w:rsidRDefault="00452F91" w:rsidP="004C6642">
            <w:pPr>
              <w:pStyle w:val="Tabletext10"/>
            </w:pPr>
            <w:r w:rsidRPr="008A20DF">
              <w:t>UN00000324</w:t>
            </w:r>
          </w:p>
        </w:tc>
        <w:tc>
          <w:tcPr>
            <w:tcW w:w="680"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29E67EF8" w14:textId="77777777" w:rsidR="00452F91" w:rsidRPr="008A20DF" w:rsidRDefault="00452F91" w:rsidP="00062DF7">
            <w:pPr>
              <w:pStyle w:val="Tabletext10"/>
              <w:jc w:val="center"/>
              <w:rPr>
                <w:rFonts w:cs="Arial"/>
                <w:b/>
                <w:bCs/>
                <w:szCs w:val="20"/>
              </w:rPr>
            </w:pPr>
            <w:r w:rsidRPr="008A20DF">
              <w:rPr>
                <w:rFonts w:cs="Arial"/>
                <w:b/>
                <w:bCs/>
                <w:szCs w:val="20"/>
              </w:rPr>
              <w:t>BCC</w:t>
            </w:r>
          </w:p>
        </w:tc>
        <w:tc>
          <w:tcPr>
            <w:tcW w:w="3232"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0AA1B362" w14:textId="77777777" w:rsidR="00452F91" w:rsidRPr="008A20DF" w:rsidRDefault="00452F91" w:rsidP="004C6642">
            <w:pPr>
              <w:pStyle w:val="Tabletext10"/>
              <w:rPr>
                <w:rFonts w:cs="Arial"/>
                <w:szCs w:val="20"/>
              </w:rPr>
            </w:pPr>
            <w:r w:rsidRPr="008A20DF">
              <w:rPr>
                <w:rFonts w:cs="Arial"/>
                <w:szCs w:val="20"/>
              </w:rPr>
              <w:t>Document. Status. Code</w:t>
            </w:r>
          </w:p>
        </w:tc>
        <w:tc>
          <w:tcPr>
            <w:tcW w:w="3719" w:type="dxa"/>
            <w:tcBorders>
              <w:top w:val="single" w:sz="4" w:space="0" w:color="auto"/>
              <w:left w:val="nil"/>
              <w:bottom w:val="single" w:sz="4" w:space="0" w:color="auto"/>
              <w:right w:val="single" w:sz="4" w:space="0" w:color="auto"/>
            </w:tcBorders>
            <w:shd w:val="clear" w:color="auto" w:fill="auto"/>
            <w:tcMar>
              <w:left w:w="85" w:type="dxa"/>
              <w:right w:w="85" w:type="dxa"/>
            </w:tcMar>
            <w:hideMark/>
          </w:tcPr>
          <w:p w14:paraId="786B6E6C" w14:textId="77777777" w:rsidR="00452F91" w:rsidRPr="008A20DF" w:rsidRDefault="00452F91" w:rsidP="008D1D08">
            <w:pPr>
              <w:pStyle w:val="Tabletext10"/>
              <w:jc w:val="both"/>
              <w:rPr>
                <w:color w:val="000000"/>
              </w:rPr>
            </w:pPr>
            <w:r w:rsidRPr="008A20DF">
              <w:rPr>
                <w:color w:val="000000"/>
              </w:rPr>
              <w:t>A code specifying a status of a document.</w:t>
            </w:r>
          </w:p>
        </w:tc>
      </w:tr>
      <w:tr w:rsidR="00452F91" w:rsidRPr="008A20DF" w14:paraId="23982D29" w14:textId="77777777" w:rsidTr="00452F91">
        <w:trPr>
          <w:cantSplit/>
          <w:trHeight w:val="375"/>
        </w:trPr>
        <w:tc>
          <w:tcPr>
            <w:tcW w:w="397" w:type="dxa"/>
            <w:tcBorders>
              <w:top w:val="single" w:sz="4" w:space="0" w:color="auto"/>
              <w:left w:val="single" w:sz="4" w:space="0" w:color="auto"/>
              <w:bottom w:val="single" w:sz="4" w:space="0" w:color="auto"/>
              <w:right w:val="single" w:sz="4" w:space="0" w:color="auto"/>
            </w:tcBorders>
            <w:tcMar>
              <w:left w:w="85" w:type="dxa"/>
              <w:right w:w="85" w:type="dxa"/>
            </w:tcMar>
          </w:tcPr>
          <w:p w14:paraId="31000104"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hideMark/>
          </w:tcPr>
          <w:p w14:paraId="345B983D" w14:textId="3ABE48EA" w:rsidR="00452F91" w:rsidRPr="008A20DF" w:rsidRDefault="00452F91" w:rsidP="004C6642">
            <w:pPr>
              <w:pStyle w:val="Tabletext10"/>
            </w:pPr>
            <w:r w:rsidRPr="008A20DF">
              <w:t>UN00000768</w:t>
            </w:r>
          </w:p>
        </w:tc>
        <w:tc>
          <w:tcPr>
            <w:tcW w:w="680"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38EC19C1" w14:textId="77777777" w:rsidR="00452F91" w:rsidRPr="008A20DF" w:rsidRDefault="00452F91" w:rsidP="00062DF7">
            <w:pPr>
              <w:pStyle w:val="Tabletext10"/>
              <w:jc w:val="center"/>
              <w:rPr>
                <w:rFonts w:cs="Arial"/>
                <w:b/>
                <w:bCs/>
                <w:szCs w:val="20"/>
              </w:rPr>
            </w:pPr>
            <w:r w:rsidRPr="008A20DF">
              <w:rPr>
                <w:rFonts w:cs="Arial"/>
                <w:b/>
                <w:bCs/>
                <w:szCs w:val="20"/>
              </w:rPr>
              <w:t>BCC</w:t>
            </w:r>
          </w:p>
        </w:tc>
        <w:tc>
          <w:tcPr>
            <w:tcW w:w="3232"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54A4C06D" w14:textId="77777777" w:rsidR="00452F91" w:rsidRPr="008A20DF" w:rsidRDefault="00452F91" w:rsidP="004C6642">
            <w:pPr>
              <w:pStyle w:val="Tabletext10"/>
              <w:rPr>
                <w:rFonts w:cs="Arial"/>
                <w:szCs w:val="20"/>
              </w:rPr>
            </w:pPr>
            <w:r w:rsidRPr="008A20DF">
              <w:rPr>
                <w:rFonts w:cs="Arial"/>
                <w:szCs w:val="20"/>
              </w:rPr>
              <w:t>Document. Item Identification. Identifier</w:t>
            </w:r>
          </w:p>
        </w:tc>
        <w:tc>
          <w:tcPr>
            <w:tcW w:w="3719" w:type="dxa"/>
            <w:tcBorders>
              <w:top w:val="single" w:sz="4" w:space="0" w:color="auto"/>
              <w:left w:val="nil"/>
              <w:bottom w:val="single" w:sz="4" w:space="0" w:color="auto"/>
              <w:right w:val="single" w:sz="4" w:space="0" w:color="auto"/>
            </w:tcBorders>
            <w:shd w:val="clear" w:color="auto" w:fill="auto"/>
            <w:tcMar>
              <w:left w:w="85" w:type="dxa"/>
              <w:right w:w="85" w:type="dxa"/>
            </w:tcMar>
            <w:hideMark/>
          </w:tcPr>
          <w:p w14:paraId="4F770218" w14:textId="77777777" w:rsidR="00452F91" w:rsidRPr="008A20DF" w:rsidRDefault="00452F91" w:rsidP="008D1D08">
            <w:pPr>
              <w:pStyle w:val="Tabletext10"/>
              <w:jc w:val="both"/>
              <w:rPr>
                <w:color w:val="000000"/>
              </w:rPr>
            </w:pPr>
            <w:r w:rsidRPr="008A20DF">
              <w:rPr>
                <w:color w:val="000000"/>
              </w:rPr>
              <w:t>The unique identifier of a specific item in this document.</w:t>
            </w:r>
          </w:p>
        </w:tc>
      </w:tr>
      <w:tr w:rsidR="00452F91" w:rsidRPr="008A20DF" w14:paraId="6D5A50B7" w14:textId="77777777" w:rsidTr="00452F91">
        <w:trPr>
          <w:cantSplit/>
          <w:trHeight w:val="375"/>
        </w:trPr>
        <w:tc>
          <w:tcPr>
            <w:tcW w:w="397" w:type="dxa"/>
            <w:tcBorders>
              <w:top w:val="single" w:sz="4" w:space="0" w:color="auto"/>
              <w:left w:val="single" w:sz="4" w:space="0" w:color="auto"/>
              <w:bottom w:val="single" w:sz="4" w:space="0" w:color="auto"/>
              <w:right w:val="single" w:sz="4" w:space="0" w:color="auto"/>
            </w:tcBorders>
            <w:tcMar>
              <w:left w:w="85" w:type="dxa"/>
              <w:right w:w="85" w:type="dxa"/>
            </w:tcMar>
          </w:tcPr>
          <w:p w14:paraId="243E1C47"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hideMark/>
          </w:tcPr>
          <w:p w14:paraId="20093A97" w14:textId="6833BF48" w:rsidR="00452F91" w:rsidRPr="008A20DF" w:rsidRDefault="00452F91" w:rsidP="004C6642">
            <w:pPr>
              <w:pStyle w:val="Tabletext10"/>
            </w:pPr>
            <w:r w:rsidRPr="008A20DF">
              <w:t>UN00001263</w:t>
            </w:r>
          </w:p>
        </w:tc>
        <w:tc>
          <w:tcPr>
            <w:tcW w:w="680"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1D196B47" w14:textId="77777777" w:rsidR="00452F91" w:rsidRPr="008A20DF" w:rsidRDefault="00452F91" w:rsidP="00062DF7">
            <w:pPr>
              <w:pStyle w:val="Tabletext10"/>
              <w:jc w:val="center"/>
              <w:rPr>
                <w:rFonts w:cs="Arial"/>
                <w:b/>
                <w:bCs/>
                <w:szCs w:val="20"/>
              </w:rPr>
            </w:pPr>
            <w:r w:rsidRPr="008A20DF">
              <w:rPr>
                <w:rFonts w:cs="Arial"/>
                <w:b/>
                <w:bCs/>
                <w:szCs w:val="20"/>
              </w:rPr>
              <w:t>BCC</w:t>
            </w:r>
          </w:p>
        </w:tc>
        <w:tc>
          <w:tcPr>
            <w:tcW w:w="3232"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73355403" w14:textId="77777777" w:rsidR="00452F91" w:rsidRPr="008A20DF" w:rsidRDefault="00452F91" w:rsidP="004C6642">
            <w:pPr>
              <w:pStyle w:val="Tabletext10"/>
              <w:rPr>
                <w:rFonts w:cs="Arial"/>
                <w:szCs w:val="20"/>
              </w:rPr>
            </w:pPr>
            <w:r w:rsidRPr="008A20DF">
              <w:rPr>
                <w:rFonts w:cs="Arial"/>
                <w:szCs w:val="20"/>
              </w:rPr>
              <w:t>Document. Remarks. Text</w:t>
            </w:r>
          </w:p>
        </w:tc>
        <w:tc>
          <w:tcPr>
            <w:tcW w:w="3719" w:type="dxa"/>
            <w:tcBorders>
              <w:top w:val="single" w:sz="4" w:space="0" w:color="auto"/>
              <w:left w:val="nil"/>
              <w:bottom w:val="single" w:sz="4" w:space="0" w:color="auto"/>
              <w:right w:val="single" w:sz="4" w:space="0" w:color="auto"/>
            </w:tcBorders>
            <w:shd w:val="clear" w:color="auto" w:fill="auto"/>
            <w:tcMar>
              <w:left w:w="85" w:type="dxa"/>
              <w:right w:w="85" w:type="dxa"/>
            </w:tcMar>
            <w:hideMark/>
          </w:tcPr>
          <w:p w14:paraId="5FE4F365" w14:textId="77777777" w:rsidR="00452F91" w:rsidRPr="008A20DF" w:rsidRDefault="00452F91" w:rsidP="008D1D08">
            <w:pPr>
              <w:pStyle w:val="Tabletext10"/>
              <w:jc w:val="both"/>
              <w:rPr>
                <w:color w:val="000000"/>
              </w:rPr>
            </w:pPr>
            <w:r w:rsidRPr="008A20DF">
              <w:rPr>
                <w:color w:val="000000"/>
              </w:rPr>
              <w:t>A remark, expressed as text, regarding this document.</w:t>
            </w:r>
          </w:p>
        </w:tc>
      </w:tr>
      <w:tr w:rsidR="00452F91" w:rsidRPr="008A20DF" w14:paraId="1EDAF9DA" w14:textId="77777777" w:rsidTr="00452F91">
        <w:trPr>
          <w:cantSplit/>
          <w:trHeight w:val="375"/>
        </w:trPr>
        <w:tc>
          <w:tcPr>
            <w:tcW w:w="397" w:type="dxa"/>
            <w:tcBorders>
              <w:top w:val="single" w:sz="4" w:space="0" w:color="auto"/>
              <w:left w:val="single" w:sz="4" w:space="0" w:color="auto"/>
              <w:bottom w:val="single" w:sz="4" w:space="0" w:color="auto"/>
              <w:right w:val="single" w:sz="4" w:space="0" w:color="auto"/>
            </w:tcBorders>
            <w:tcMar>
              <w:left w:w="85" w:type="dxa"/>
              <w:right w:w="85" w:type="dxa"/>
            </w:tcMar>
          </w:tcPr>
          <w:p w14:paraId="1F10C70A"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hideMark/>
          </w:tcPr>
          <w:p w14:paraId="3CD77351" w14:textId="7DCF9194" w:rsidR="00452F91" w:rsidRPr="008A20DF" w:rsidRDefault="00452F91" w:rsidP="004C6642">
            <w:pPr>
              <w:pStyle w:val="Tabletext10"/>
            </w:pPr>
            <w:r w:rsidRPr="008A20DF">
              <w:t>UN00001281</w:t>
            </w:r>
          </w:p>
        </w:tc>
        <w:tc>
          <w:tcPr>
            <w:tcW w:w="680"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306FC790" w14:textId="77777777" w:rsidR="00452F91" w:rsidRPr="008A20DF" w:rsidRDefault="00452F91" w:rsidP="00062DF7">
            <w:pPr>
              <w:pStyle w:val="Tabletext10"/>
              <w:jc w:val="center"/>
              <w:rPr>
                <w:rFonts w:cs="Arial"/>
                <w:b/>
                <w:bCs/>
                <w:szCs w:val="20"/>
              </w:rPr>
            </w:pPr>
            <w:r w:rsidRPr="008A20DF">
              <w:rPr>
                <w:rFonts w:cs="Arial"/>
                <w:b/>
                <w:bCs/>
                <w:szCs w:val="20"/>
              </w:rPr>
              <w:t>BCC</w:t>
            </w:r>
          </w:p>
        </w:tc>
        <w:tc>
          <w:tcPr>
            <w:tcW w:w="3232"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4B47B0AF" w14:textId="77777777" w:rsidR="00452F91" w:rsidRPr="008A20DF" w:rsidRDefault="00452F91" w:rsidP="004C6642">
            <w:pPr>
              <w:pStyle w:val="Tabletext10"/>
              <w:rPr>
                <w:rFonts w:cs="Arial"/>
                <w:szCs w:val="20"/>
              </w:rPr>
            </w:pPr>
            <w:r w:rsidRPr="008A20DF">
              <w:rPr>
                <w:rFonts w:cs="Arial"/>
                <w:szCs w:val="20"/>
              </w:rPr>
              <w:t>Document. Language. Identifier</w:t>
            </w:r>
          </w:p>
        </w:tc>
        <w:tc>
          <w:tcPr>
            <w:tcW w:w="3719" w:type="dxa"/>
            <w:tcBorders>
              <w:top w:val="single" w:sz="4" w:space="0" w:color="auto"/>
              <w:left w:val="nil"/>
              <w:bottom w:val="single" w:sz="4" w:space="0" w:color="auto"/>
              <w:right w:val="single" w:sz="4" w:space="0" w:color="auto"/>
            </w:tcBorders>
            <w:shd w:val="clear" w:color="auto" w:fill="auto"/>
            <w:tcMar>
              <w:left w:w="85" w:type="dxa"/>
              <w:right w:w="85" w:type="dxa"/>
            </w:tcMar>
            <w:hideMark/>
          </w:tcPr>
          <w:p w14:paraId="18520D75" w14:textId="77777777" w:rsidR="00452F91" w:rsidRPr="008A20DF" w:rsidRDefault="00452F91" w:rsidP="008D1D08">
            <w:pPr>
              <w:pStyle w:val="Tabletext10"/>
              <w:jc w:val="both"/>
              <w:rPr>
                <w:color w:val="000000"/>
              </w:rPr>
            </w:pPr>
            <w:r w:rsidRPr="008A20DF">
              <w:rPr>
                <w:color w:val="000000"/>
              </w:rPr>
              <w:t>A unique identifier for a language used in this document.</w:t>
            </w:r>
          </w:p>
        </w:tc>
      </w:tr>
      <w:tr w:rsidR="00452F91" w:rsidRPr="008A20DF" w14:paraId="598A124B" w14:textId="77777777" w:rsidTr="00452F91">
        <w:trPr>
          <w:cantSplit/>
          <w:trHeight w:val="375"/>
        </w:trPr>
        <w:tc>
          <w:tcPr>
            <w:tcW w:w="397" w:type="dxa"/>
            <w:tcBorders>
              <w:top w:val="single" w:sz="4" w:space="0" w:color="auto"/>
              <w:left w:val="single" w:sz="4" w:space="0" w:color="auto"/>
              <w:bottom w:val="single" w:sz="4" w:space="0" w:color="auto"/>
              <w:right w:val="single" w:sz="4" w:space="0" w:color="auto"/>
            </w:tcBorders>
            <w:tcMar>
              <w:left w:w="85" w:type="dxa"/>
              <w:right w:w="85" w:type="dxa"/>
            </w:tcMar>
          </w:tcPr>
          <w:p w14:paraId="4D9A6A8C"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hideMark/>
          </w:tcPr>
          <w:p w14:paraId="51AFEA73" w14:textId="61B0903D" w:rsidR="00452F91" w:rsidRPr="008A20DF" w:rsidRDefault="00452F91" w:rsidP="004C6642">
            <w:pPr>
              <w:pStyle w:val="Tabletext10"/>
            </w:pPr>
            <w:r w:rsidRPr="008A20DF">
              <w:t>UN00001282</w:t>
            </w:r>
          </w:p>
        </w:tc>
        <w:tc>
          <w:tcPr>
            <w:tcW w:w="680"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64C217D7" w14:textId="77777777" w:rsidR="00452F91" w:rsidRPr="008A20DF" w:rsidRDefault="00452F91" w:rsidP="00062DF7">
            <w:pPr>
              <w:pStyle w:val="Tabletext10"/>
              <w:jc w:val="center"/>
              <w:rPr>
                <w:rFonts w:cs="Arial"/>
                <w:b/>
                <w:bCs/>
                <w:szCs w:val="20"/>
              </w:rPr>
            </w:pPr>
            <w:r w:rsidRPr="008A20DF">
              <w:rPr>
                <w:rFonts w:cs="Arial"/>
                <w:b/>
                <w:bCs/>
                <w:szCs w:val="20"/>
              </w:rPr>
              <w:t>BCC</w:t>
            </w:r>
          </w:p>
        </w:tc>
        <w:tc>
          <w:tcPr>
            <w:tcW w:w="3232"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051979B0" w14:textId="77777777" w:rsidR="00452F91" w:rsidRPr="008A20DF" w:rsidRDefault="00452F91" w:rsidP="004C6642">
            <w:pPr>
              <w:pStyle w:val="Tabletext10"/>
              <w:rPr>
                <w:rFonts w:cs="Arial"/>
                <w:szCs w:val="20"/>
              </w:rPr>
            </w:pPr>
            <w:r w:rsidRPr="008A20DF">
              <w:rPr>
                <w:rFonts w:cs="Arial"/>
                <w:szCs w:val="20"/>
              </w:rPr>
              <w:t>Document. Currency. Code</w:t>
            </w:r>
          </w:p>
        </w:tc>
        <w:tc>
          <w:tcPr>
            <w:tcW w:w="3719" w:type="dxa"/>
            <w:tcBorders>
              <w:top w:val="single" w:sz="4" w:space="0" w:color="auto"/>
              <w:left w:val="nil"/>
              <w:bottom w:val="single" w:sz="4" w:space="0" w:color="auto"/>
              <w:right w:val="single" w:sz="4" w:space="0" w:color="auto"/>
            </w:tcBorders>
            <w:shd w:val="clear" w:color="auto" w:fill="auto"/>
            <w:tcMar>
              <w:left w:w="85" w:type="dxa"/>
              <w:right w:w="85" w:type="dxa"/>
            </w:tcMar>
            <w:hideMark/>
          </w:tcPr>
          <w:p w14:paraId="3D5DFB9A" w14:textId="77777777" w:rsidR="00452F91" w:rsidRPr="008A20DF" w:rsidRDefault="00452F91" w:rsidP="008D1D08">
            <w:pPr>
              <w:pStyle w:val="Tabletext10"/>
              <w:jc w:val="both"/>
              <w:rPr>
                <w:color w:val="000000"/>
              </w:rPr>
            </w:pPr>
            <w:r w:rsidRPr="008A20DF">
              <w:rPr>
                <w:color w:val="000000"/>
              </w:rPr>
              <w:t>A code specifying a currency in which monetary amounts are expressed in this document.</w:t>
            </w:r>
          </w:p>
        </w:tc>
      </w:tr>
      <w:tr w:rsidR="00452F91" w:rsidRPr="008A20DF" w14:paraId="310DA030" w14:textId="77777777" w:rsidTr="00452F91">
        <w:trPr>
          <w:cantSplit/>
          <w:trHeight w:val="375"/>
        </w:trPr>
        <w:tc>
          <w:tcPr>
            <w:tcW w:w="397" w:type="dxa"/>
            <w:tcBorders>
              <w:top w:val="single" w:sz="4" w:space="0" w:color="auto"/>
              <w:left w:val="single" w:sz="4" w:space="0" w:color="auto"/>
              <w:bottom w:val="single" w:sz="4" w:space="0" w:color="auto"/>
              <w:right w:val="single" w:sz="4" w:space="0" w:color="auto"/>
            </w:tcBorders>
            <w:tcMar>
              <w:left w:w="85" w:type="dxa"/>
              <w:right w:w="85" w:type="dxa"/>
            </w:tcMar>
          </w:tcPr>
          <w:p w14:paraId="005D6338"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hideMark/>
          </w:tcPr>
          <w:p w14:paraId="20ECAECD" w14:textId="37F65666" w:rsidR="00452F91" w:rsidRPr="008A20DF" w:rsidRDefault="00452F91" w:rsidP="004C6642">
            <w:pPr>
              <w:pStyle w:val="Tabletext10"/>
            </w:pPr>
            <w:r w:rsidRPr="008A20DF">
              <w:t>UN00001283</w:t>
            </w:r>
          </w:p>
        </w:tc>
        <w:tc>
          <w:tcPr>
            <w:tcW w:w="680"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32FAA300" w14:textId="77777777" w:rsidR="00452F91" w:rsidRPr="008A20DF" w:rsidRDefault="00452F91" w:rsidP="00062DF7">
            <w:pPr>
              <w:pStyle w:val="Tabletext10"/>
              <w:jc w:val="center"/>
              <w:rPr>
                <w:rFonts w:cs="Arial"/>
                <w:b/>
                <w:bCs/>
                <w:szCs w:val="20"/>
              </w:rPr>
            </w:pPr>
            <w:r w:rsidRPr="008A20DF">
              <w:rPr>
                <w:rFonts w:cs="Arial"/>
                <w:b/>
                <w:bCs/>
                <w:szCs w:val="20"/>
              </w:rPr>
              <w:t>BCC</w:t>
            </w:r>
          </w:p>
        </w:tc>
        <w:tc>
          <w:tcPr>
            <w:tcW w:w="3232"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544BF723" w14:textId="77777777" w:rsidR="00452F91" w:rsidRPr="008A20DF" w:rsidRDefault="00452F91" w:rsidP="004C6642">
            <w:pPr>
              <w:pStyle w:val="Tabletext10"/>
              <w:rPr>
                <w:rFonts w:cs="Arial"/>
                <w:szCs w:val="20"/>
              </w:rPr>
            </w:pPr>
            <w:r w:rsidRPr="008A20DF">
              <w:rPr>
                <w:rFonts w:cs="Arial"/>
                <w:szCs w:val="20"/>
              </w:rPr>
              <w:t>Document. Line Count. Numeric</w:t>
            </w:r>
          </w:p>
        </w:tc>
        <w:tc>
          <w:tcPr>
            <w:tcW w:w="3719" w:type="dxa"/>
            <w:tcBorders>
              <w:top w:val="single" w:sz="4" w:space="0" w:color="auto"/>
              <w:left w:val="nil"/>
              <w:bottom w:val="single" w:sz="4" w:space="0" w:color="auto"/>
              <w:right w:val="single" w:sz="4" w:space="0" w:color="auto"/>
            </w:tcBorders>
            <w:shd w:val="clear" w:color="auto" w:fill="auto"/>
            <w:tcMar>
              <w:left w:w="85" w:type="dxa"/>
              <w:right w:w="85" w:type="dxa"/>
            </w:tcMar>
            <w:hideMark/>
          </w:tcPr>
          <w:p w14:paraId="0154E624" w14:textId="77777777" w:rsidR="00452F91" w:rsidRPr="008A20DF" w:rsidRDefault="00452F91" w:rsidP="008D1D08">
            <w:pPr>
              <w:pStyle w:val="Tabletext10"/>
              <w:jc w:val="both"/>
              <w:rPr>
                <w:color w:val="000000"/>
              </w:rPr>
            </w:pPr>
            <w:r w:rsidRPr="008A20DF">
              <w:rPr>
                <w:color w:val="000000"/>
              </w:rPr>
              <w:t>A count of the number of lines in this document.</w:t>
            </w:r>
          </w:p>
        </w:tc>
      </w:tr>
      <w:tr w:rsidR="00452F91" w:rsidRPr="008A20DF" w14:paraId="7744837C" w14:textId="77777777" w:rsidTr="00452F91">
        <w:trPr>
          <w:cantSplit/>
          <w:trHeight w:val="375"/>
        </w:trPr>
        <w:tc>
          <w:tcPr>
            <w:tcW w:w="397" w:type="dxa"/>
            <w:tcBorders>
              <w:top w:val="single" w:sz="4" w:space="0" w:color="auto"/>
              <w:left w:val="single" w:sz="4" w:space="0" w:color="auto"/>
              <w:bottom w:val="single" w:sz="4" w:space="0" w:color="auto"/>
              <w:right w:val="single" w:sz="4" w:space="0" w:color="auto"/>
            </w:tcBorders>
            <w:tcMar>
              <w:left w:w="85" w:type="dxa"/>
              <w:right w:w="85" w:type="dxa"/>
            </w:tcMar>
          </w:tcPr>
          <w:p w14:paraId="2E10844A"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hideMark/>
          </w:tcPr>
          <w:p w14:paraId="72C71240" w14:textId="19B41EDB" w:rsidR="00452F91" w:rsidRPr="008A20DF" w:rsidRDefault="00452F91" w:rsidP="004C6642">
            <w:pPr>
              <w:pStyle w:val="Tabletext10"/>
            </w:pPr>
            <w:r w:rsidRPr="008A20DF">
              <w:t>UN00001284</w:t>
            </w:r>
          </w:p>
        </w:tc>
        <w:tc>
          <w:tcPr>
            <w:tcW w:w="680"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5A140B29" w14:textId="77777777" w:rsidR="00452F91" w:rsidRPr="008A20DF" w:rsidRDefault="00452F91" w:rsidP="00062DF7">
            <w:pPr>
              <w:pStyle w:val="Tabletext10"/>
              <w:jc w:val="center"/>
              <w:rPr>
                <w:rFonts w:cs="Arial"/>
                <w:b/>
                <w:bCs/>
                <w:szCs w:val="20"/>
              </w:rPr>
            </w:pPr>
            <w:r w:rsidRPr="008A20DF">
              <w:rPr>
                <w:rFonts w:cs="Arial"/>
                <w:b/>
                <w:bCs/>
                <w:szCs w:val="20"/>
              </w:rPr>
              <w:t>BCC</w:t>
            </w:r>
          </w:p>
        </w:tc>
        <w:tc>
          <w:tcPr>
            <w:tcW w:w="3232"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4DFD0753" w14:textId="77777777" w:rsidR="00452F91" w:rsidRPr="008A20DF" w:rsidRDefault="00452F91" w:rsidP="004C6642">
            <w:pPr>
              <w:pStyle w:val="Tabletext10"/>
              <w:rPr>
                <w:rFonts w:cs="Arial"/>
                <w:szCs w:val="20"/>
              </w:rPr>
            </w:pPr>
            <w:r w:rsidRPr="008A20DF">
              <w:rPr>
                <w:rFonts w:cs="Arial"/>
                <w:szCs w:val="20"/>
              </w:rPr>
              <w:t>Document. Line. Identifier</w:t>
            </w:r>
          </w:p>
        </w:tc>
        <w:tc>
          <w:tcPr>
            <w:tcW w:w="3719" w:type="dxa"/>
            <w:tcBorders>
              <w:top w:val="single" w:sz="4" w:space="0" w:color="auto"/>
              <w:left w:val="nil"/>
              <w:bottom w:val="single" w:sz="4" w:space="0" w:color="auto"/>
              <w:right w:val="single" w:sz="4" w:space="0" w:color="auto"/>
            </w:tcBorders>
            <w:shd w:val="clear" w:color="auto" w:fill="auto"/>
            <w:tcMar>
              <w:left w:w="85" w:type="dxa"/>
              <w:right w:w="85" w:type="dxa"/>
            </w:tcMar>
            <w:hideMark/>
          </w:tcPr>
          <w:p w14:paraId="7F0ED669" w14:textId="77777777" w:rsidR="00452F91" w:rsidRPr="008A20DF" w:rsidRDefault="00452F91" w:rsidP="008D1D08">
            <w:pPr>
              <w:pStyle w:val="Tabletext10"/>
              <w:jc w:val="both"/>
              <w:rPr>
                <w:color w:val="000000"/>
              </w:rPr>
            </w:pPr>
            <w:r w:rsidRPr="008A20DF">
              <w:rPr>
                <w:color w:val="000000"/>
              </w:rPr>
              <w:t>A unique identifier of a line in this document.</w:t>
            </w:r>
          </w:p>
        </w:tc>
      </w:tr>
      <w:tr w:rsidR="00452F91" w:rsidRPr="008A20DF" w14:paraId="5DC19F8E" w14:textId="77777777" w:rsidTr="00452F91">
        <w:trPr>
          <w:cantSplit/>
          <w:trHeight w:val="375"/>
        </w:trPr>
        <w:tc>
          <w:tcPr>
            <w:tcW w:w="397" w:type="dxa"/>
            <w:tcBorders>
              <w:top w:val="single" w:sz="4" w:space="0" w:color="auto"/>
              <w:left w:val="single" w:sz="4" w:space="0" w:color="auto"/>
              <w:bottom w:val="single" w:sz="4" w:space="0" w:color="auto"/>
              <w:right w:val="single" w:sz="4" w:space="0" w:color="auto"/>
            </w:tcBorders>
            <w:tcMar>
              <w:left w:w="85" w:type="dxa"/>
              <w:right w:w="85" w:type="dxa"/>
            </w:tcMar>
          </w:tcPr>
          <w:p w14:paraId="554DD050"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hideMark/>
          </w:tcPr>
          <w:p w14:paraId="1A752A4E" w14:textId="4AAFCCBA" w:rsidR="00452F91" w:rsidRPr="008A20DF" w:rsidRDefault="00452F91" w:rsidP="004C6642">
            <w:pPr>
              <w:pStyle w:val="Tabletext10"/>
            </w:pPr>
            <w:r w:rsidRPr="008A20DF">
              <w:t>UN00001521</w:t>
            </w:r>
          </w:p>
        </w:tc>
        <w:tc>
          <w:tcPr>
            <w:tcW w:w="680"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1BE4A85D" w14:textId="77777777" w:rsidR="00452F91" w:rsidRPr="008A20DF" w:rsidRDefault="00452F91" w:rsidP="00062DF7">
            <w:pPr>
              <w:pStyle w:val="Tabletext10"/>
              <w:jc w:val="center"/>
              <w:rPr>
                <w:rFonts w:cs="Arial"/>
                <w:b/>
                <w:bCs/>
                <w:szCs w:val="20"/>
              </w:rPr>
            </w:pPr>
            <w:r w:rsidRPr="008A20DF">
              <w:rPr>
                <w:rFonts w:cs="Arial"/>
                <w:b/>
                <w:bCs/>
                <w:szCs w:val="20"/>
              </w:rPr>
              <w:t>BCC</w:t>
            </w:r>
          </w:p>
        </w:tc>
        <w:tc>
          <w:tcPr>
            <w:tcW w:w="3232"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2E1BA9D7" w14:textId="77777777" w:rsidR="00452F91" w:rsidRPr="008A20DF" w:rsidRDefault="00452F91" w:rsidP="004C6642">
            <w:pPr>
              <w:pStyle w:val="Tabletext10"/>
              <w:rPr>
                <w:rFonts w:cs="Arial"/>
                <w:szCs w:val="20"/>
              </w:rPr>
            </w:pPr>
            <w:r w:rsidRPr="008A20DF">
              <w:rPr>
                <w:rFonts w:cs="Arial"/>
                <w:szCs w:val="20"/>
              </w:rPr>
              <w:t>Document. Proprietary Information Type. Code</w:t>
            </w:r>
          </w:p>
        </w:tc>
        <w:tc>
          <w:tcPr>
            <w:tcW w:w="3719" w:type="dxa"/>
            <w:tcBorders>
              <w:top w:val="single" w:sz="4" w:space="0" w:color="auto"/>
              <w:left w:val="nil"/>
              <w:bottom w:val="single" w:sz="4" w:space="0" w:color="auto"/>
              <w:right w:val="single" w:sz="4" w:space="0" w:color="auto"/>
            </w:tcBorders>
            <w:shd w:val="clear" w:color="auto" w:fill="auto"/>
            <w:tcMar>
              <w:left w:w="85" w:type="dxa"/>
              <w:right w:w="85" w:type="dxa"/>
            </w:tcMar>
            <w:hideMark/>
          </w:tcPr>
          <w:p w14:paraId="764F5D77" w14:textId="77777777" w:rsidR="00452F91" w:rsidRPr="008A20DF" w:rsidRDefault="00452F91" w:rsidP="008D1D08">
            <w:pPr>
              <w:pStyle w:val="Tabletext10"/>
              <w:jc w:val="both"/>
              <w:rPr>
                <w:color w:val="000000"/>
              </w:rPr>
            </w:pPr>
            <w:r w:rsidRPr="008A20DF">
              <w:rPr>
                <w:color w:val="000000"/>
              </w:rPr>
              <w:t>A code specifying the type of proprietary information contained within this document.</w:t>
            </w:r>
          </w:p>
        </w:tc>
      </w:tr>
      <w:tr w:rsidR="00452F91" w:rsidRPr="008A20DF" w14:paraId="03A6C01B" w14:textId="77777777" w:rsidTr="00452F91">
        <w:trPr>
          <w:cantSplit/>
          <w:trHeight w:val="375"/>
        </w:trPr>
        <w:tc>
          <w:tcPr>
            <w:tcW w:w="397" w:type="dxa"/>
            <w:tcBorders>
              <w:top w:val="single" w:sz="4" w:space="0" w:color="auto"/>
              <w:left w:val="single" w:sz="4" w:space="0" w:color="auto"/>
              <w:bottom w:val="single" w:sz="4" w:space="0" w:color="auto"/>
              <w:right w:val="single" w:sz="4" w:space="0" w:color="auto"/>
            </w:tcBorders>
            <w:tcMar>
              <w:left w:w="85" w:type="dxa"/>
              <w:right w:w="85" w:type="dxa"/>
            </w:tcMar>
          </w:tcPr>
          <w:p w14:paraId="422280C0"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hideMark/>
          </w:tcPr>
          <w:p w14:paraId="6812F834" w14:textId="253D779D" w:rsidR="00452F91" w:rsidRPr="008A20DF" w:rsidRDefault="00452F91" w:rsidP="004C6642">
            <w:pPr>
              <w:pStyle w:val="Tabletext10"/>
            </w:pPr>
            <w:r w:rsidRPr="008A20DF">
              <w:t>UN00002724</w:t>
            </w:r>
          </w:p>
        </w:tc>
        <w:tc>
          <w:tcPr>
            <w:tcW w:w="680"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3AC8D921" w14:textId="77777777" w:rsidR="00452F91" w:rsidRPr="008A20DF" w:rsidRDefault="00452F91" w:rsidP="00062DF7">
            <w:pPr>
              <w:pStyle w:val="Tabletext10"/>
              <w:jc w:val="center"/>
              <w:rPr>
                <w:rFonts w:cs="Arial"/>
                <w:b/>
                <w:bCs/>
                <w:szCs w:val="20"/>
              </w:rPr>
            </w:pPr>
            <w:r w:rsidRPr="008A20DF">
              <w:rPr>
                <w:rFonts w:cs="Arial"/>
                <w:b/>
                <w:bCs/>
                <w:szCs w:val="20"/>
              </w:rPr>
              <w:t>BCC</w:t>
            </w:r>
          </w:p>
        </w:tc>
        <w:tc>
          <w:tcPr>
            <w:tcW w:w="3232"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463E9297" w14:textId="77777777" w:rsidR="00452F91" w:rsidRPr="008A20DF" w:rsidRDefault="00452F91" w:rsidP="004C6642">
            <w:pPr>
              <w:pStyle w:val="Tabletext10"/>
              <w:rPr>
                <w:rFonts w:cs="Arial"/>
                <w:szCs w:val="20"/>
              </w:rPr>
            </w:pPr>
            <w:r w:rsidRPr="008A20DF">
              <w:rPr>
                <w:rFonts w:cs="Arial"/>
                <w:szCs w:val="20"/>
              </w:rPr>
              <w:t>Document. Item. Quantity</w:t>
            </w:r>
          </w:p>
        </w:tc>
        <w:tc>
          <w:tcPr>
            <w:tcW w:w="3719" w:type="dxa"/>
            <w:tcBorders>
              <w:top w:val="single" w:sz="4" w:space="0" w:color="auto"/>
              <w:left w:val="nil"/>
              <w:bottom w:val="single" w:sz="4" w:space="0" w:color="auto"/>
              <w:right w:val="single" w:sz="4" w:space="0" w:color="auto"/>
            </w:tcBorders>
            <w:shd w:val="clear" w:color="auto" w:fill="auto"/>
            <w:tcMar>
              <w:left w:w="85" w:type="dxa"/>
              <w:right w:w="85" w:type="dxa"/>
            </w:tcMar>
            <w:hideMark/>
          </w:tcPr>
          <w:p w14:paraId="698A8F42" w14:textId="77777777" w:rsidR="00452F91" w:rsidRPr="008A20DF" w:rsidRDefault="00452F91" w:rsidP="008D1D08">
            <w:pPr>
              <w:pStyle w:val="Tabletext10"/>
              <w:jc w:val="both"/>
              <w:rPr>
                <w:color w:val="000000"/>
              </w:rPr>
            </w:pPr>
            <w:r w:rsidRPr="008A20DF">
              <w:rPr>
                <w:color w:val="000000"/>
              </w:rPr>
              <w:t>A quantity of items in a document.</w:t>
            </w:r>
          </w:p>
        </w:tc>
      </w:tr>
      <w:tr w:rsidR="00452F91" w:rsidRPr="008A20DF" w14:paraId="19127369" w14:textId="77777777" w:rsidTr="00452F91">
        <w:trPr>
          <w:cantSplit/>
          <w:trHeight w:val="375"/>
        </w:trPr>
        <w:tc>
          <w:tcPr>
            <w:tcW w:w="397" w:type="dxa"/>
            <w:tcBorders>
              <w:top w:val="single" w:sz="4" w:space="0" w:color="auto"/>
              <w:left w:val="single" w:sz="4" w:space="0" w:color="auto"/>
              <w:bottom w:val="single" w:sz="4" w:space="0" w:color="auto"/>
              <w:right w:val="single" w:sz="4" w:space="0" w:color="auto"/>
            </w:tcBorders>
            <w:tcMar>
              <w:left w:w="85" w:type="dxa"/>
              <w:right w:w="85" w:type="dxa"/>
            </w:tcMar>
          </w:tcPr>
          <w:p w14:paraId="0CA39355"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hideMark/>
          </w:tcPr>
          <w:p w14:paraId="2F247937" w14:textId="40B220DD" w:rsidR="00452F91" w:rsidRPr="008A20DF" w:rsidRDefault="00452F91" w:rsidP="004C6642">
            <w:pPr>
              <w:pStyle w:val="Tabletext10"/>
            </w:pPr>
            <w:r w:rsidRPr="008A20DF">
              <w:t>UN00006010</w:t>
            </w:r>
          </w:p>
        </w:tc>
        <w:tc>
          <w:tcPr>
            <w:tcW w:w="680"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254B0FAB" w14:textId="77777777" w:rsidR="00452F91" w:rsidRPr="008A20DF" w:rsidRDefault="00452F91" w:rsidP="00062DF7">
            <w:pPr>
              <w:pStyle w:val="Tabletext10"/>
              <w:jc w:val="center"/>
              <w:rPr>
                <w:rFonts w:cs="Arial"/>
                <w:b/>
                <w:bCs/>
                <w:szCs w:val="20"/>
              </w:rPr>
            </w:pPr>
            <w:r w:rsidRPr="008A20DF">
              <w:rPr>
                <w:rFonts w:cs="Arial"/>
                <w:b/>
                <w:bCs/>
                <w:szCs w:val="20"/>
              </w:rPr>
              <w:t>BCC</w:t>
            </w:r>
          </w:p>
        </w:tc>
        <w:tc>
          <w:tcPr>
            <w:tcW w:w="3232"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4BA4E10C" w14:textId="77777777" w:rsidR="00452F91" w:rsidRPr="008A20DF" w:rsidRDefault="00452F91" w:rsidP="004C6642">
            <w:pPr>
              <w:pStyle w:val="Tabletext10"/>
              <w:rPr>
                <w:rFonts w:cs="Arial"/>
                <w:szCs w:val="20"/>
              </w:rPr>
            </w:pPr>
            <w:r w:rsidRPr="008A20DF">
              <w:rPr>
                <w:rFonts w:cs="Arial"/>
                <w:szCs w:val="20"/>
              </w:rPr>
              <w:t>Document. Status. Text</w:t>
            </w:r>
          </w:p>
        </w:tc>
        <w:tc>
          <w:tcPr>
            <w:tcW w:w="3719" w:type="dxa"/>
            <w:tcBorders>
              <w:top w:val="single" w:sz="4" w:space="0" w:color="auto"/>
              <w:left w:val="nil"/>
              <w:bottom w:val="single" w:sz="4" w:space="0" w:color="auto"/>
              <w:right w:val="single" w:sz="4" w:space="0" w:color="auto"/>
            </w:tcBorders>
            <w:shd w:val="clear" w:color="auto" w:fill="auto"/>
            <w:tcMar>
              <w:left w:w="85" w:type="dxa"/>
              <w:right w:w="85" w:type="dxa"/>
            </w:tcMar>
            <w:hideMark/>
          </w:tcPr>
          <w:p w14:paraId="0F5A5F9B" w14:textId="77777777" w:rsidR="00452F91" w:rsidRPr="008A20DF" w:rsidRDefault="00452F91" w:rsidP="008D1D08">
            <w:pPr>
              <w:pStyle w:val="Tabletext10"/>
              <w:jc w:val="both"/>
              <w:rPr>
                <w:color w:val="000000"/>
              </w:rPr>
            </w:pPr>
            <w:r w:rsidRPr="008A20DF">
              <w:rPr>
                <w:color w:val="000000"/>
              </w:rPr>
              <w:t>A status, expressed as text, for this document.</w:t>
            </w:r>
          </w:p>
        </w:tc>
      </w:tr>
      <w:tr w:rsidR="00452F91" w:rsidRPr="008A20DF" w14:paraId="35DB20D0" w14:textId="77777777" w:rsidTr="00452F91">
        <w:trPr>
          <w:cantSplit/>
          <w:trHeight w:val="375"/>
        </w:trPr>
        <w:tc>
          <w:tcPr>
            <w:tcW w:w="397" w:type="dxa"/>
            <w:tcBorders>
              <w:top w:val="single" w:sz="4" w:space="0" w:color="auto"/>
              <w:left w:val="single" w:sz="4" w:space="0" w:color="auto"/>
              <w:bottom w:val="single" w:sz="4" w:space="0" w:color="auto"/>
              <w:right w:val="single" w:sz="4" w:space="0" w:color="auto"/>
            </w:tcBorders>
            <w:tcMar>
              <w:left w:w="85" w:type="dxa"/>
              <w:right w:w="85" w:type="dxa"/>
            </w:tcMar>
          </w:tcPr>
          <w:p w14:paraId="17DC2500"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hideMark/>
          </w:tcPr>
          <w:p w14:paraId="73E23C2A" w14:textId="7A57DD92" w:rsidR="00452F91" w:rsidRPr="008A20DF" w:rsidRDefault="00452F91" w:rsidP="004C6642">
            <w:pPr>
              <w:pStyle w:val="Tabletext10"/>
            </w:pPr>
            <w:r w:rsidRPr="008A20DF">
              <w:t>UN00005857</w:t>
            </w:r>
          </w:p>
        </w:tc>
        <w:tc>
          <w:tcPr>
            <w:tcW w:w="680"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492AF9DD" w14:textId="77777777" w:rsidR="00452F91" w:rsidRPr="008A20DF" w:rsidRDefault="00452F91" w:rsidP="00062DF7">
            <w:pPr>
              <w:pStyle w:val="Tabletext10"/>
              <w:jc w:val="center"/>
              <w:rPr>
                <w:rFonts w:cs="Arial"/>
                <w:b/>
                <w:bCs/>
                <w:szCs w:val="20"/>
              </w:rPr>
            </w:pPr>
            <w:r w:rsidRPr="008A20DF">
              <w:rPr>
                <w:rFonts w:cs="Arial"/>
                <w:b/>
                <w:bCs/>
                <w:szCs w:val="20"/>
              </w:rPr>
              <w:t>BCC</w:t>
            </w:r>
          </w:p>
        </w:tc>
        <w:tc>
          <w:tcPr>
            <w:tcW w:w="3232"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10C06EA0" w14:textId="77777777" w:rsidR="00452F91" w:rsidRPr="008A20DF" w:rsidRDefault="00452F91" w:rsidP="004C6642">
            <w:pPr>
              <w:pStyle w:val="Tabletext10"/>
              <w:rPr>
                <w:rFonts w:cs="Arial"/>
                <w:szCs w:val="20"/>
              </w:rPr>
            </w:pPr>
            <w:r w:rsidRPr="008A20DF">
              <w:rPr>
                <w:rFonts w:cs="Arial"/>
                <w:szCs w:val="20"/>
              </w:rPr>
              <w:t>Document. Included. Amount</w:t>
            </w:r>
          </w:p>
        </w:tc>
        <w:tc>
          <w:tcPr>
            <w:tcW w:w="3719" w:type="dxa"/>
            <w:tcBorders>
              <w:top w:val="single" w:sz="4" w:space="0" w:color="auto"/>
              <w:left w:val="nil"/>
              <w:bottom w:val="single" w:sz="4" w:space="0" w:color="auto"/>
              <w:right w:val="single" w:sz="4" w:space="0" w:color="auto"/>
            </w:tcBorders>
            <w:shd w:val="clear" w:color="auto" w:fill="auto"/>
            <w:tcMar>
              <w:left w:w="85" w:type="dxa"/>
              <w:right w:w="85" w:type="dxa"/>
            </w:tcMar>
            <w:hideMark/>
          </w:tcPr>
          <w:p w14:paraId="4160B3B6" w14:textId="77777777" w:rsidR="00452F91" w:rsidRPr="008A20DF" w:rsidRDefault="00452F91" w:rsidP="008D1D08">
            <w:pPr>
              <w:pStyle w:val="Tabletext10"/>
              <w:jc w:val="both"/>
              <w:rPr>
                <w:color w:val="000000"/>
              </w:rPr>
            </w:pPr>
            <w:r w:rsidRPr="008A20DF">
              <w:rPr>
                <w:color w:val="000000"/>
              </w:rPr>
              <w:t>A monetary value included in this document.</w:t>
            </w:r>
          </w:p>
        </w:tc>
      </w:tr>
      <w:tr w:rsidR="00452F91" w:rsidRPr="008A20DF" w14:paraId="28A5433C" w14:textId="77777777" w:rsidTr="00452F91">
        <w:trPr>
          <w:cantSplit/>
          <w:trHeight w:val="375"/>
        </w:trPr>
        <w:tc>
          <w:tcPr>
            <w:tcW w:w="397" w:type="dxa"/>
            <w:tcBorders>
              <w:top w:val="single" w:sz="4" w:space="0" w:color="auto"/>
              <w:left w:val="single" w:sz="4" w:space="0" w:color="auto"/>
              <w:bottom w:val="single" w:sz="4" w:space="0" w:color="auto"/>
              <w:right w:val="single" w:sz="4" w:space="0" w:color="auto"/>
            </w:tcBorders>
            <w:tcMar>
              <w:left w:w="85" w:type="dxa"/>
              <w:right w:w="85" w:type="dxa"/>
            </w:tcMar>
          </w:tcPr>
          <w:p w14:paraId="2FE56914"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hideMark/>
          </w:tcPr>
          <w:p w14:paraId="3286A148" w14:textId="73842752" w:rsidR="00452F91" w:rsidRPr="008A20DF" w:rsidRDefault="00452F91" w:rsidP="004C6642">
            <w:pPr>
              <w:pStyle w:val="Tabletext10"/>
            </w:pPr>
            <w:r w:rsidRPr="008A20DF">
              <w:t>UN00005859</w:t>
            </w:r>
          </w:p>
        </w:tc>
        <w:tc>
          <w:tcPr>
            <w:tcW w:w="680"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71E61933" w14:textId="77777777" w:rsidR="00452F91" w:rsidRPr="008A20DF" w:rsidRDefault="00452F91" w:rsidP="00062DF7">
            <w:pPr>
              <w:pStyle w:val="Tabletext10"/>
              <w:jc w:val="center"/>
              <w:rPr>
                <w:rFonts w:cs="Arial"/>
                <w:b/>
                <w:bCs/>
                <w:szCs w:val="20"/>
              </w:rPr>
            </w:pPr>
            <w:r w:rsidRPr="008A20DF">
              <w:rPr>
                <w:rFonts w:cs="Arial"/>
                <w:b/>
                <w:bCs/>
                <w:szCs w:val="20"/>
              </w:rPr>
              <w:t>BCC</w:t>
            </w:r>
          </w:p>
        </w:tc>
        <w:tc>
          <w:tcPr>
            <w:tcW w:w="3232"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2361B5C3" w14:textId="77777777" w:rsidR="00452F91" w:rsidRPr="008A20DF" w:rsidRDefault="00452F91" w:rsidP="004C6642">
            <w:pPr>
              <w:pStyle w:val="Tabletext10"/>
              <w:rPr>
                <w:rFonts w:cs="Arial"/>
                <w:szCs w:val="20"/>
              </w:rPr>
            </w:pPr>
            <w:r w:rsidRPr="008A20DF">
              <w:rPr>
                <w:rFonts w:cs="Arial"/>
                <w:szCs w:val="20"/>
              </w:rPr>
              <w:t>Document. Included. Quantity</w:t>
            </w:r>
          </w:p>
        </w:tc>
        <w:tc>
          <w:tcPr>
            <w:tcW w:w="3719" w:type="dxa"/>
            <w:tcBorders>
              <w:top w:val="single" w:sz="4" w:space="0" w:color="auto"/>
              <w:left w:val="nil"/>
              <w:bottom w:val="single" w:sz="4" w:space="0" w:color="auto"/>
              <w:right w:val="single" w:sz="4" w:space="0" w:color="auto"/>
            </w:tcBorders>
            <w:shd w:val="clear" w:color="auto" w:fill="auto"/>
            <w:tcMar>
              <w:left w:w="85" w:type="dxa"/>
              <w:right w:w="85" w:type="dxa"/>
            </w:tcMar>
            <w:hideMark/>
          </w:tcPr>
          <w:p w14:paraId="7686B39B" w14:textId="77777777" w:rsidR="00452F91" w:rsidRPr="008A20DF" w:rsidRDefault="00452F91" w:rsidP="008D1D08">
            <w:pPr>
              <w:pStyle w:val="Tabletext10"/>
              <w:jc w:val="both"/>
              <w:rPr>
                <w:color w:val="000000"/>
              </w:rPr>
            </w:pPr>
            <w:r w:rsidRPr="008A20DF">
              <w:rPr>
                <w:color w:val="000000"/>
              </w:rPr>
              <w:t>A quantity included in this document.</w:t>
            </w:r>
          </w:p>
        </w:tc>
      </w:tr>
      <w:tr w:rsidR="00452F91" w:rsidRPr="008A20DF" w14:paraId="32F180DF" w14:textId="77777777" w:rsidTr="00452F91">
        <w:trPr>
          <w:cantSplit/>
          <w:trHeight w:val="375"/>
        </w:trPr>
        <w:tc>
          <w:tcPr>
            <w:tcW w:w="397" w:type="dxa"/>
            <w:tcBorders>
              <w:top w:val="single" w:sz="4" w:space="0" w:color="auto"/>
              <w:left w:val="single" w:sz="4" w:space="0" w:color="auto"/>
              <w:bottom w:val="single" w:sz="4" w:space="0" w:color="auto"/>
              <w:right w:val="single" w:sz="4" w:space="0" w:color="auto"/>
            </w:tcBorders>
            <w:tcMar>
              <w:left w:w="85" w:type="dxa"/>
              <w:right w:w="85" w:type="dxa"/>
            </w:tcMar>
          </w:tcPr>
          <w:p w14:paraId="1A2329B1"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hideMark/>
          </w:tcPr>
          <w:p w14:paraId="67112D6F" w14:textId="0EFCFA83" w:rsidR="00452F91" w:rsidRPr="008A20DF" w:rsidRDefault="00452F91" w:rsidP="004C6642">
            <w:pPr>
              <w:pStyle w:val="Tabletext10"/>
            </w:pPr>
            <w:r w:rsidRPr="008A20DF">
              <w:t>UN00008621</w:t>
            </w:r>
          </w:p>
        </w:tc>
        <w:tc>
          <w:tcPr>
            <w:tcW w:w="680"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1908F6F5" w14:textId="77777777" w:rsidR="00452F91" w:rsidRPr="008A20DF" w:rsidRDefault="00452F91" w:rsidP="00062DF7">
            <w:pPr>
              <w:pStyle w:val="Tabletext10"/>
              <w:jc w:val="center"/>
              <w:rPr>
                <w:rFonts w:cs="Arial"/>
                <w:b/>
                <w:bCs/>
                <w:szCs w:val="20"/>
              </w:rPr>
            </w:pPr>
            <w:r w:rsidRPr="008A20DF">
              <w:rPr>
                <w:rFonts w:cs="Arial"/>
                <w:b/>
                <w:bCs/>
                <w:szCs w:val="20"/>
              </w:rPr>
              <w:t>BCC</w:t>
            </w:r>
          </w:p>
        </w:tc>
        <w:tc>
          <w:tcPr>
            <w:tcW w:w="3232"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07F6E39C" w14:textId="77777777" w:rsidR="00452F91" w:rsidRPr="008A20DF" w:rsidRDefault="00452F91" w:rsidP="004C6642">
            <w:pPr>
              <w:pStyle w:val="Tabletext10"/>
              <w:rPr>
                <w:rFonts w:cs="Arial"/>
                <w:szCs w:val="20"/>
              </w:rPr>
            </w:pPr>
            <w:r w:rsidRPr="008A20DF">
              <w:rPr>
                <w:rFonts w:cs="Arial"/>
                <w:szCs w:val="20"/>
              </w:rPr>
              <w:t>Document. Publication. Date Time</w:t>
            </w:r>
          </w:p>
        </w:tc>
        <w:tc>
          <w:tcPr>
            <w:tcW w:w="3719" w:type="dxa"/>
            <w:tcBorders>
              <w:top w:val="single" w:sz="4" w:space="0" w:color="auto"/>
              <w:left w:val="nil"/>
              <w:bottom w:val="single" w:sz="4" w:space="0" w:color="auto"/>
              <w:right w:val="single" w:sz="4" w:space="0" w:color="auto"/>
            </w:tcBorders>
            <w:shd w:val="clear" w:color="auto" w:fill="auto"/>
            <w:tcMar>
              <w:left w:w="85" w:type="dxa"/>
              <w:right w:w="85" w:type="dxa"/>
            </w:tcMar>
            <w:hideMark/>
          </w:tcPr>
          <w:p w14:paraId="2586798B" w14:textId="77777777" w:rsidR="00452F91" w:rsidRPr="008A20DF" w:rsidRDefault="00452F91" w:rsidP="008D1D08">
            <w:pPr>
              <w:pStyle w:val="Tabletext10"/>
              <w:jc w:val="both"/>
              <w:rPr>
                <w:color w:val="000000"/>
              </w:rPr>
            </w:pPr>
            <w:r w:rsidRPr="008A20DF">
              <w:rPr>
                <w:color w:val="000000"/>
              </w:rPr>
              <w:t>A date, time, date time or other date time value for a publication of this document.</w:t>
            </w:r>
          </w:p>
        </w:tc>
      </w:tr>
      <w:tr w:rsidR="00452F91" w:rsidRPr="008A20DF" w14:paraId="2BFD848D" w14:textId="77777777" w:rsidTr="00452F91">
        <w:trPr>
          <w:cantSplit/>
          <w:trHeight w:val="375"/>
        </w:trPr>
        <w:tc>
          <w:tcPr>
            <w:tcW w:w="397" w:type="dxa"/>
            <w:tcBorders>
              <w:top w:val="single" w:sz="4" w:space="0" w:color="auto"/>
              <w:left w:val="single" w:sz="4" w:space="0" w:color="auto"/>
              <w:bottom w:val="single" w:sz="4" w:space="0" w:color="auto"/>
              <w:right w:val="single" w:sz="4" w:space="0" w:color="auto"/>
            </w:tcBorders>
            <w:tcMar>
              <w:left w:w="85" w:type="dxa"/>
              <w:right w:w="85" w:type="dxa"/>
            </w:tcMar>
          </w:tcPr>
          <w:p w14:paraId="5D954065"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hideMark/>
          </w:tcPr>
          <w:p w14:paraId="75E9A767" w14:textId="52032452" w:rsidR="00452F91" w:rsidRPr="008A20DF" w:rsidRDefault="00452F91" w:rsidP="004C6642">
            <w:pPr>
              <w:pStyle w:val="Tabletext10"/>
            </w:pPr>
            <w:r w:rsidRPr="008A20DF">
              <w:t>UN00008622</w:t>
            </w:r>
          </w:p>
        </w:tc>
        <w:tc>
          <w:tcPr>
            <w:tcW w:w="680"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1FC803B2" w14:textId="77777777" w:rsidR="00452F91" w:rsidRPr="008A20DF" w:rsidRDefault="00452F91" w:rsidP="00062DF7">
            <w:pPr>
              <w:pStyle w:val="Tabletext10"/>
              <w:jc w:val="center"/>
              <w:rPr>
                <w:rFonts w:cs="Arial"/>
                <w:b/>
                <w:bCs/>
                <w:szCs w:val="20"/>
              </w:rPr>
            </w:pPr>
            <w:r w:rsidRPr="008A20DF">
              <w:rPr>
                <w:rFonts w:cs="Arial"/>
                <w:b/>
                <w:bCs/>
                <w:szCs w:val="20"/>
              </w:rPr>
              <w:t>BCC</w:t>
            </w:r>
          </w:p>
        </w:tc>
        <w:tc>
          <w:tcPr>
            <w:tcW w:w="3232"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57427F15" w14:textId="77777777" w:rsidR="00452F91" w:rsidRPr="008A20DF" w:rsidRDefault="00452F91" w:rsidP="004C6642">
            <w:pPr>
              <w:pStyle w:val="Tabletext10"/>
              <w:rPr>
                <w:rFonts w:cs="Arial"/>
                <w:szCs w:val="20"/>
              </w:rPr>
            </w:pPr>
            <w:r w:rsidRPr="008A20DF">
              <w:rPr>
                <w:rFonts w:cs="Arial"/>
                <w:szCs w:val="20"/>
              </w:rPr>
              <w:t>Document. Line Status Reason. Text</w:t>
            </w:r>
          </w:p>
        </w:tc>
        <w:tc>
          <w:tcPr>
            <w:tcW w:w="3719" w:type="dxa"/>
            <w:tcBorders>
              <w:top w:val="single" w:sz="4" w:space="0" w:color="auto"/>
              <w:left w:val="nil"/>
              <w:bottom w:val="single" w:sz="4" w:space="0" w:color="auto"/>
              <w:right w:val="single" w:sz="4" w:space="0" w:color="auto"/>
            </w:tcBorders>
            <w:shd w:val="clear" w:color="auto" w:fill="auto"/>
            <w:tcMar>
              <w:left w:w="85" w:type="dxa"/>
              <w:right w:w="85" w:type="dxa"/>
            </w:tcMar>
            <w:hideMark/>
          </w:tcPr>
          <w:p w14:paraId="2D12240B" w14:textId="77777777" w:rsidR="00452F91" w:rsidRPr="008A20DF" w:rsidRDefault="00452F91" w:rsidP="008D1D08">
            <w:pPr>
              <w:pStyle w:val="Tabletext10"/>
              <w:jc w:val="both"/>
              <w:rPr>
                <w:color w:val="000000"/>
              </w:rPr>
            </w:pPr>
            <w:r w:rsidRPr="008A20DF">
              <w:rPr>
                <w:color w:val="000000"/>
              </w:rPr>
              <w:t>A reason, expressed as text, for the line status in this document.</w:t>
            </w:r>
          </w:p>
        </w:tc>
      </w:tr>
      <w:tr w:rsidR="00452F91" w:rsidRPr="008A20DF" w14:paraId="6FA5A935" w14:textId="77777777" w:rsidTr="00452F91">
        <w:trPr>
          <w:cantSplit/>
          <w:trHeight w:val="375"/>
        </w:trPr>
        <w:tc>
          <w:tcPr>
            <w:tcW w:w="397" w:type="dxa"/>
            <w:tcBorders>
              <w:top w:val="single" w:sz="4" w:space="0" w:color="auto"/>
              <w:left w:val="single" w:sz="4" w:space="0" w:color="auto"/>
              <w:bottom w:val="single" w:sz="4" w:space="0" w:color="auto"/>
              <w:right w:val="single" w:sz="4" w:space="0" w:color="auto"/>
            </w:tcBorders>
            <w:tcMar>
              <w:left w:w="85" w:type="dxa"/>
              <w:right w:w="85" w:type="dxa"/>
            </w:tcMar>
          </w:tcPr>
          <w:p w14:paraId="065C7C7F"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hideMark/>
          </w:tcPr>
          <w:p w14:paraId="37D2E4CC" w14:textId="41D43E07" w:rsidR="00452F91" w:rsidRPr="008A20DF" w:rsidRDefault="00452F91" w:rsidP="004C6642">
            <w:pPr>
              <w:pStyle w:val="Tabletext10"/>
            </w:pPr>
            <w:r w:rsidRPr="008A20DF">
              <w:t>UN00008657</w:t>
            </w:r>
          </w:p>
        </w:tc>
        <w:tc>
          <w:tcPr>
            <w:tcW w:w="680"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30A03C34" w14:textId="77777777" w:rsidR="00452F91" w:rsidRPr="008A20DF" w:rsidRDefault="00452F91" w:rsidP="00062DF7">
            <w:pPr>
              <w:pStyle w:val="Tabletext10"/>
              <w:jc w:val="center"/>
              <w:rPr>
                <w:rFonts w:cs="Arial"/>
                <w:b/>
                <w:bCs/>
                <w:szCs w:val="20"/>
              </w:rPr>
            </w:pPr>
            <w:r w:rsidRPr="008A20DF">
              <w:rPr>
                <w:rFonts w:cs="Arial"/>
                <w:b/>
                <w:bCs/>
                <w:szCs w:val="20"/>
              </w:rPr>
              <w:t>BCC</w:t>
            </w:r>
          </w:p>
        </w:tc>
        <w:tc>
          <w:tcPr>
            <w:tcW w:w="3232"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0E32656B" w14:textId="77777777" w:rsidR="00452F91" w:rsidRPr="008A20DF" w:rsidRDefault="00452F91" w:rsidP="004C6642">
            <w:pPr>
              <w:pStyle w:val="Tabletext10"/>
              <w:rPr>
                <w:rFonts w:cs="Arial"/>
                <w:szCs w:val="20"/>
              </w:rPr>
            </w:pPr>
            <w:r w:rsidRPr="008A20DF">
              <w:rPr>
                <w:rFonts w:cs="Arial"/>
                <w:szCs w:val="20"/>
              </w:rPr>
              <w:t>Document. Transmission. Date Time</w:t>
            </w:r>
          </w:p>
        </w:tc>
        <w:tc>
          <w:tcPr>
            <w:tcW w:w="3719" w:type="dxa"/>
            <w:tcBorders>
              <w:top w:val="single" w:sz="4" w:space="0" w:color="auto"/>
              <w:left w:val="nil"/>
              <w:bottom w:val="single" w:sz="4" w:space="0" w:color="auto"/>
              <w:right w:val="single" w:sz="4" w:space="0" w:color="auto"/>
            </w:tcBorders>
            <w:shd w:val="clear" w:color="auto" w:fill="auto"/>
            <w:tcMar>
              <w:left w:w="85" w:type="dxa"/>
              <w:right w:w="85" w:type="dxa"/>
            </w:tcMar>
            <w:hideMark/>
          </w:tcPr>
          <w:p w14:paraId="3E697B22" w14:textId="77777777" w:rsidR="00452F91" w:rsidRPr="008A20DF" w:rsidRDefault="00452F91" w:rsidP="008D1D08">
            <w:pPr>
              <w:pStyle w:val="Tabletext10"/>
              <w:jc w:val="both"/>
              <w:rPr>
                <w:color w:val="000000"/>
              </w:rPr>
            </w:pPr>
            <w:r w:rsidRPr="008A20DF">
              <w:rPr>
                <w:color w:val="000000"/>
              </w:rPr>
              <w:t>A date, time, date time or other date time value when a document is transmitted.</w:t>
            </w:r>
          </w:p>
        </w:tc>
      </w:tr>
      <w:tr w:rsidR="00452F91" w:rsidRPr="008A20DF" w14:paraId="226A72A3" w14:textId="77777777" w:rsidTr="00452F91">
        <w:trPr>
          <w:cantSplit/>
          <w:trHeight w:val="375"/>
        </w:trPr>
        <w:tc>
          <w:tcPr>
            <w:tcW w:w="397" w:type="dxa"/>
            <w:tcBorders>
              <w:top w:val="single" w:sz="4" w:space="0" w:color="auto"/>
              <w:left w:val="single" w:sz="4" w:space="0" w:color="auto"/>
              <w:bottom w:val="single" w:sz="4" w:space="0" w:color="auto"/>
              <w:right w:val="single" w:sz="4" w:space="0" w:color="auto"/>
            </w:tcBorders>
            <w:tcMar>
              <w:left w:w="85" w:type="dxa"/>
              <w:right w:w="85" w:type="dxa"/>
            </w:tcMar>
          </w:tcPr>
          <w:p w14:paraId="74AAEE4F"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hideMark/>
          </w:tcPr>
          <w:p w14:paraId="415938A3" w14:textId="2520C178" w:rsidR="00452F91" w:rsidRPr="008A20DF" w:rsidRDefault="00452F91" w:rsidP="004C6642">
            <w:pPr>
              <w:pStyle w:val="Tabletext10"/>
            </w:pPr>
            <w:r w:rsidRPr="008A20DF">
              <w:t>UN00008707</w:t>
            </w:r>
          </w:p>
        </w:tc>
        <w:tc>
          <w:tcPr>
            <w:tcW w:w="680"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16DE8BBA" w14:textId="77777777" w:rsidR="00452F91" w:rsidRPr="008A20DF" w:rsidRDefault="00452F91" w:rsidP="00062DF7">
            <w:pPr>
              <w:pStyle w:val="Tabletext10"/>
              <w:jc w:val="center"/>
              <w:rPr>
                <w:rFonts w:cs="Arial"/>
                <w:b/>
                <w:bCs/>
                <w:szCs w:val="20"/>
              </w:rPr>
            </w:pPr>
            <w:r w:rsidRPr="008A20DF">
              <w:rPr>
                <w:rFonts w:cs="Arial"/>
                <w:b/>
                <w:bCs/>
                <w:szCs w:val="20"/>
              </w:rPr>
              <w:t>BCC</w:t>
            </w:r>
          </w:p>
        </w:tc>
        <w:tc>
          <w:tcPr>
            <w:tcW w:w="3232"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72A30F1F" w14:textId="77777777" w:rsidR="00452F91" w:rsidRPr="008A20DF" w:rsidRDefault="00452F91" w:rsidP="004C6642">
            <w:pPr>
              <w:pStyle w:val="Tabletext10"/>
              <w:rPr>
                <w:rFonts w:cs="Arial"/>
                <w:szCs w:val="20"/>
              </w:rPr>
            </w:pPr>
            <w:r w:rsidRPr="008A20DF">
              <w:rPr>
                <w:rFonts w:cs="Arial"/>
                <w:szCs w:val="20"/>
              </w:rPr>
              <w:t>Document. Total. Amount</w:t>
            </w:r>
          </w:p>
        </w:tc>
        <w:tc>
          <w:tcPr>
            <w:tcW w:w="3719" w:type="dxa"/>
            <w:tcBorders>
              <w:top w:val="single" w:sz="4" w:space="0" w:color="auto"/>
              <w:left w:val="nil"/>
              <w:bottom w:val="single" w:sz="4" w:space="0" w:color="auto"/>
              <w:right w:val="single" w:sz="4" w:space="0" w:color="auto"/>
            </w:tcBorders>
            <w:shd w:val="clear" w:color="auto" w:fill="auto"/>
            <w:tcMar>
              <w:left w:w="85" w:type="dxa"/>
              <w:right w:w="85" w:type="dxa"/>
            </w:tcMar>
            <w:hideMark/>
          </w:tcPr>
          <w:p w14:paraId="74880D12" w14:textId="77777777" w:rsidR="00452F91" w:rsidRPr="008A20DF" w:rsidRDefault="00452F91" w:rsidP="008D1D08">
            <w:pPr>
              <w:pStyle w:val="Tabletext10"/>
              <w:jc w:val="both"/>
              <w:rPr>
                <w:color w:val="000000"/>
              </w:rPr>
            </w:pPr>
            <w:r w:rsidRPr="008A20DF">
              <w:rPr>
                <w:color w:val="000000"/>
              </w:rPr>
              <w:t>A total monetary value in this document.</w:t>
            </w:r>
          </w:p>
        </w:tc>
      </w:tr>
      <w:tr w:rsidR="00452F91" w:rsidRPr="008A20DF" w14:paraId="65861EAA" w14:textId="77777777" w:rsidTr="00452F91">
        <w:trPr>
          <w:cantSplit/>
          <w:trHeight w:val="375"/>
        </w:trPr>
        <w:tc>
          <w:tcPr>
            <w:tcW w:w="397" w:type="dxa"/>
            <w:tcBorders>
              <w:top w:val="single" w:sz="4" w:space="0" w:color="auto"/>
              <w:left w:val="single" w:sz="4" w:space="0" w:color="auto"/>
              <w:bottom w:val="single" w:sz="4" w:space="0" w:color="auto"/>
              <w:right w:val="single" w:sz="4" w:space="0" w:color="auto"/>
            </w:tcBorders>
            <w:tcMar>
              <w:left w:w="85" w:type="dxa"/>
              <w:right w:w="85" w:type="dxa"/>
            </w:tcMar>
          </w:tcPr>
          <w:p w14:paraId="7FB9191C"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hideMark/>
          </w:tcPr>
          <w:p w14:paraId="68BC9DDF" w14:textId="5C85451C" w:rsidR="00452F91" w:rsidRPr="008A20DF" w:rsidRDefault="00452F91" w:rsidP="004C6642">
            <w:pPr>
              <w:pStyle w:val="Tabletext10"/>
            </w:pPr>
            <w:r w:rsidRPr="008A20DF">
              <w:t>UN00008708</w:t>
            </w:r>
          </w:p>
        </w:tc>
        <w:tc>
          <w:tcPr>
            <w:tcW w:w="680"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270158DE" w14:textId="77777777" w:rsidR="00452F91" w:rsidRPr="008A20DF" w:rsidRDefault="00452F91" w:rsidP="00062DF7">
            <w:pPr>
              <w:pStyle w:val="Tabletext10"/>
              <w:jc w:val="center"/>
              <w:rPr>
                <w:rFonts w:cs="Arial"/>
                <w:b/>
                <w:bCs/>
                <w:szCs w:val="20"/>
              </w:rPr>
            </w:pPr>
            <w:r w:rsidRPr="008A20DF">
              <w:rPr>
                <w:rFonts w:cs="Arial"/>
                <w:b/>
                <w:bCs/>
                <w:szCs w:val="20"/>
              </w:rPr>
              <w:t>BCC</w:t>
            </w:r>
          </w:p>
        </w:tc>
        <w:tc>
          <w:tcPr>
            <w:tcW w:w="3232"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79BB02DA" w14:textId="77777777" w:rsidR="00452F91" w:rsidRPr="008A20DF" w:rsidRDefault="00452F91" w:rsidP="004C6642">
            <w:pPr>
              <w:pStyle w:val="Tabletext10"/>
              <w:rPr>
                <w:rFonts w:cs="Arial"/>
                <w:szCs w:val="20"/>
              </w:rPr>
            </w:pPr>
            <w:r w:rsidRPr="008A20DF">
              <w:rPr>
                <w:rFonts w:cs="Arial"/>
                <w:szCs w:val="20"/>
              </w:rPr>
              <w:t>Document. Reference. Date Time</w:t>
            </w:r>
          </w:p>
        </w:tc>
        <w:tc>
          <w:tcPr>
            <w:tcW w:w="3719" w:type="dxa"/>
            <w:tcBorders>
              <w:top w:val="single" w:sz="4" w:space="0" w:color="auto"/>
              <w:left w:val="nil"/>
              <w:bottom w:val="single" w:sz="4" w:space="0" w:color="auto"/>
              <w:right w:val="single" w:sz="4" w:space="0" w:color="auto"/>
            </w:tcBorders>
            <w:shd w:val="clear" w:color="auto" w:fill="auto"/>
            <w:tcMar>
              <w:left w:w="85" w:type="dxa"/>
              <w:right w:w="85" w:type="dxa"/>
            </w:tcMar>
            <w:hideMark/>
          </w:tcPr>
          <w:p w14:paraId="16696CF8" w14:textId="77777777" w:rsidR="00452F91" w:rsidRPr="008A20DF" w:rsidRDefault="00452F91" w:rsidP="008D1D08">
            <w:pPr>
              <w:pStyle w:val="Tabletext10"/>
              <w:jc w:val="both"/>
              <w:rPr>
                <w:color w:val="000000"/>
              </w:rPr>
            </w:pPr>
            <w:r w:rsidRPr="008A20DF">
              <w:rPr>
                <w:color w:val="000000"/>
              </w:rPr>
              <w:t>A reference date, time, date time or other date time value in this document.</w:t>
            </w:r>
          </w:p>
        </w:tc>
      </w:tr>
      <w:tr w:rsidR="00452F91" w:rsidRPr="008A20DF" w14:paraId="03AE9ED0" w14:textId="77777777" w:rsidTr="00452F91">
        <w:trPr>
          <w:cantSplit/>
          <w:trHeight w:val="375"/>
        </w:trPr>
        <w:tc>
          <w:tcPr>
            <w:tcW w:w="397" w:type="dxa"/>
            <w:tcBorders>
              <w:top w:val="single" w:sz="4" w:space="0" w:color="auto"/>
              <w:left w:val="single" w:sz="4" w:space="0" w:color="auto"/>
              <w:bottom w:val="single" w:sz="4" w:space="0" w:color="auto"/>
              <w:right w:val="single" w:sz="4" w:space="0" w:color="auto"/>
            </w:tcBorders>
            <w:tcMar>
              <w:left w:w="85" w:type="dxa"/>
              <w:right w:w="85" w:type="dxa"/>
            </w:tcMar>
          </w:tcPr>
          <w:p w14:paraId="16870911"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hideMark/>
          </w:tcPr>
          <w:p w14:paraId="65533EEA" w14:textId="7B05547C" w:rsidR="00452F91" w:rsidRPr="008A20DF" w:rsidRDefault="00452F91" w:rsidP="004C6642">
            <w:pPr>
              <w:pStyle w:val="Tabletext10"/>
            </w:pPr>
            <w:r w:rsidRPr="008A20DF">
              <w:t>UN00008710</w:t>
            </w:r>
          </w:p>
        </w:tc>
        <w:tc>
          <w:tcPr>
            <w:tcW w:w="680"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45A18B12" w14:textId="77777777" w:rsidR="00452F91" w:rsidRPr="008A20DF" w:rsidRDefault="00452F91" w:rsidP="00062DF7">
            <w:pPr>
              <w:pStyle w:val="Tabletext10"/>
              <w:jc w:val="center"/>
              <w:rPr>
                <w:rFonts w:cs="Arial"/>
                <w:b/>
                <w:bCs/>
                <w:szCs w:val="20"/>
              </w:rPr>
            </w:pPr>
            <w:r w:rsidRPr="008A20DF">
              <w:rPr>
                <w:rFonts w:cs="Arial"/>
                <w:b/>
                <w:bCs/>
                <w:szCs w:val="20"/>
              </w:rPr>
              <w:t>BCC</w:t>
            </w:r>
          </w:p>
        </w:tc>
        <w:tc>
          <w:tcPr>
            <w:tcW w:w="3232"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6161193D" w14:textId="77777777" w:rsidR="00452F91" w:rsidRPr="008A20DF" w:rsidRDefault="00452F91" w:rsidP="004C6642">
            <w:pPr>
              <w:pStyle w:val="Tabletext10"/>
              <w:rPr>
                <w:rFonts w:cs="Arial"/>
                <w:szCs w:val="20"/>
              </w:rPr>
            </w:pPr>
            <w:r w:rsidRPr="008A20DF">
              <w:rPr>
                <w:rFonts w:cs="Arial"/>
                <w:szCs w:val="20"/>
              </w:rPr>
              <w:t>Document. Type. Text</w:t>
            </w:r>
          </w:p>
        </w:tc>
        <w:tc>
          <w:tcPr>
            <w:tcW w:w="3719" w:type="dxa"/>
            <w:tcBorders>
              <w:top w:val="single" w:sz="4" w:space="0" w:color="auto"/>
              <w:left w:val="nil"/>
              <w:bottom w:val="single" w:sz="4" w:space="0" w:color="auto"/>
              <w:right w:val="single" w:sz="4" w:space="0" w:color="auto"/>
            </w:tcBorders>
            <w:shd w:val="clear" w:color="auto" w:fill="auto"/>
            <w:tcMar>
              <w:left w:w="85" w:type="dxa"/>
              <w:right w:w="85" w:type="dxa"/>
            </w:tcMar>
            <w:hideMark/>
          </w:tcPr>
          <w:p w14:paraId="651221FC" w14:textId="77777777" w:rsidR="00452F91" w:rsidRPr="008A20DF" w:rsidRDefault="00452F91" w:rsidP="008D1D08">
            <w:pPr>
              <w:pStyle w:val="Tabletext10"/>
              <w:jc w:val="both"/>
              <w:rPr>
                <w:color w:val="000000"/>
              </w:rPr>
            </w:pPr>
            <w:r w:rsidRPr="008A20DF">
              <w:rPr>
                <w:color w:val="000000"/>
              </w:rPr>
              <w:t>A type, expressed as text, for this document.</w:t>
            </w:r>
          </w:p>
        </w:tc>
      </w:tr>
      <w:tr w:rsidR="00452F91" w:rsidRPr="008A20DF" w14:paraId="413D0249" w14:textId="77777777" w:rsidTr="00452F91">
        <w:trPr>
          <w:cantSplit/>
          <w:trHeight w:val="375"/>
        </w:trPr>
        <w:tc>
          <w:tcPr>
            <w:tcW w:w="397" w:type="dxa"/>
            <w:tcBorders>
              <w:top w:val="single" w:sz="4" w:space="0" w:color="auto"/>
              <w:left w:val="single" w:sz="4" w:space="0" w:color="auto"/>
              <w:bottom w:val="single" w:sz="4" w:space="0" w:color="auto"/>
              <w:right w:val="single" w:sz="4" w:space="0" w:color="auto"/>
            </w:tcBorders>
            <w:tcMar>
              <w:left w:w="85" w:type="dxa"/>
              <w:right w:w="85" w:type="dxa"/>
            </w:tcMar>
          </w:tcPr>
          <w:p w14:paraId="4EE5279C"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hideMark/>
          </w:tcPr>
          <w:p w14:paraId="5D0F3201" w14:textId="557399EE" w:rsidR="00452F91" w:rsidRPr="008A20DF" w:rsidRDefault="00452F91" w:rsidP="004C6642">
            <w:pPr>
              <w:pStyle w:val="Tabletext10"/>
            </w:pPr>
            <w:r w:rsidRPr="008A20DF">
              <w:t>UN00008711</w:t>
            </w:r>
          </w:p>
        </w:tc>
        <w:tc>
          <w:tcPr>
            <w:tcW w:w="680"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2AFE4328" w14:textId="77777777" w:rsidR="00452F91" w:rsidRPr="008A20DF" w:rsidRDefault="00452F91" w:rsidP="00062DF7">
            <w:pPr>
              <w:pStyle w:val="Tabletext10"/>
              <w:jc w:val="center"/>
              <w:rPr>
                <w:rFonts w:cs="Arial"/>
                <w:b/>
                <w:bCs/>
                <w:szCs w:val="20"/>
              </w:rPr>
            </w:pPr>
            <w:r w:rsidRPr="008A20DF">
              <w:rPr>
                <w:rFonts w:cs="Arial"/>
                <w:b/>
                <w:bCs/>
                <w:szCs w:val="20"/>
              </w:rPr>
              <w:t>BCC</w:t>
            </w:r>
          </w:p>
        </w:tc>
        <w:tc>
          <w:tcPr>
            <w:tcW w:w="3232" w:type="dxa"/>
            <w:tcBorders>
              <w:top w:val="single" w:sz="4" w:space="0" w:color="auto"/>
              <w:left w:val="nil"/>
              <w:bottom w:val="single" w:sz="4" w:space="0" w:color="auto"/>
              <w:right w:val="single" w:sz="4" w:space="0" w:color="auto"/>
            </w:tcBorders>
            <w:shd w:val="clear" w:color="auto" w:fill="auto"/>
            <w:noWrap/>
            <w:tcMar>
              <w:left w:w="85" w:type="dxa"/>
              <w:right w:w="85" w:type="dxa"/>
            </w:tcMar>
            <w:hideMark/>
          </w:tcPr>
          <w:p w14:paraId="7763137E" w14:textId="77777777" w:rsidR="00452F91" w:rsidRPr="008A20DF" w:rsidRDefault="00452F91" w:rsidP="004C6642">
            <w:pPr>
              <w:pStyle w:val="Tabletext10"/>
              <w:rPr>
                <w:rFonts w:cs="Arial"/>
                <w:szCs w:val="20"/>
              </w:rPr>
            </w:pPr>
            <w:r w:rsidRPr="008A20DF">
              <w:rPr>
                <w:rFonts w:cs="Arial"/>
                <w:szCs w:val="20"/>
              </w:rPr>
              <w:t>Document. Specified. Quantity</w:t>
            </w:r>
          </w:p>
        </w:tc>
        <w:tc>
          <w:tcPr>
            <w:tcW w:w="3719" w:type="dxa"/>
            <w:tcBorders>
              <w:top w:val="single" w:sz="4" w:space="0" w:color="auto"/>
              <w:left w:val="nil"/>
              <w:bottom w:val="single" w:sz="4" w:space="0" w:color="auto"/>
              <w:right w:val="single" w:sz="4" w:space="0" w:color="auto"/>
            </w:tcBorders>
            <w:shd w:val="clear" w:color="auto" w:fill="auto"/>
            <w:tcMar>
              <w:left w:w="85" w:type="dxa"/>
              <w:right w:w="85" w:type="dxa"/>
            </w:tcMar>
            <w:hideMark/>
          </w:tcPr>
          <w:p w14:paraId="2EEFD14B" w14:textId="77777777" w:rsidR="00452F91" w:rsidRPr="008A20DF" w:rsidRDefault="00452F91" w:rsidP="008D1D08">
            <w:pPr>
              <w:pStyle w:val="Tabletext10"/>
              <w:jc w:val="both"/>
              <w:rPr>
                <w:color w:val="000000"/>
              </w:rPr>
            </w:pPr>
            <w:r w:rsidRPr="008A20DF">
              <w:rPr>
                <w:color w:val="000000"/>
              </w:rPr>
              <w:t>A quantity specified in this document.</w:t>
            </w:r>
          </w:p>
        </w:tc>
      </w:tr>
      <w:tr w:rsidR="00452F91" w:rsidRPr="008A20DF" w14:paraId="25369F9F" w14:textId="77777777" w:rsidTr="00EB53B2">
        <w:trPr>
          <w:cantSplit/>
          <w:trHeight w:val="375"/>
        </w:trPr>
        <w:tc>
          <w:tcPr>
            <w:tcW w:w="39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85" w:type="dxa"/>
              <w:right w:w="85" w:type="dxa"/>
            </w:tcMar>
          </w:tcPr>
          <w:p w14:paraId="135F4473"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85" w:type="dxa"/>
              <w:right w:w="85" w:type="dxa"/>
            </w:tcMar>
            <w:hideMark/>
          </w:tcPr>
          <w:p w14:paraId="5C8D94C4" w14:textId="482D77F1" w:rsidR="00452F91" w:rsidRPr="008A20DF" w:rsidRDefault="00452F91" w:rsidP="004C6642">
            <w:pPr>
              <w:pStyle w:val="Tabletext10"/>
            </w:pPr>
            <w:r w:rsidRPr="008A20DF">
              <w:t>UN00007945</w:t>
            </w:r>
          </w:p>
        </w:tc>
        <w:tc>
          <w:tcPr>
            <w:tcW w:w="680"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3E9112C6" w14:textId="77777777" w:rsidR="00452F91" w:rsidRPr="008A20DF" w:rsidRDefault="00452F91" w:rsidP="00062DF7">
            <w:pPr>
              <w:pStyle w:val="Tabletext10"/>
              <w:jc w:val="center"/>
              <w:rPr>
                <w:rFonts w:cs="Arial"/>
                <w:b/>
                <w:bCs/>
                <w:szCs w:val="20"/>
              </w:rPr>
            </w:pPr>
            <w:r w:rsidRPr="008A20DF">
              <w:rPr>
                <w:rFonts w:cs="Arial"/>
                <w:b/>
                <w:bCs/>
                <w:szCs w:val="20"/>
              </w:rPr>
              <w:t>ASCC</w:t>
            </w:r>
          </w:p>
        </w:tc>
        <w:tc>
          <w:tcPr>
            <w:tcW w:w="3232"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5E89FB29" w14:textId="77777777" w:rsidR="00452F91" w:rsidRPr="008A20DF" w:rsidRDefault="00452F91" w:rsidP="004C6642">
            <w:pPr>
              <w:pStyle w:val="Tabletext10"/>
              <w:rPr>
                <w:rFonts w:cs="Arial"/>
                <w:szCs w:val="20"/>
              </w:rPr>
            </w:pPr>
            <w:r w:rsidRPr="008A20DF">
              <w:rPr>
                <w:rFonts w:cs="Arial"/>
                <w:szCs w:val="20"/>
              </w:rPr>
              <w:t>Document. Applicable. Period</w:t>
            </w:r>
          </w:p>
        </w:tc>
        <w:tc>
          <w:tcPr>
            <w:tcW w:w="3719" w:type="dxa"/>
            <w:tcBorders>
              <w:top w:val="single" w:sz="4" w:space="0" w:color="auto"/>
              <w:left w:val="nil"/>
              <w:bottom w:val="single" w:sz="4" w:space="0" w:color="auto"/>
              <w:right w:val="single" w:sz="4" w:space="0" w:color="auto"/>
            </w:tcBorders>
            <w:shd w:val="clear" w:color="auto" w:fill="F2F2F2" w:themeFill="background1" w:themeFillShade="F2"/>
            <w:tcMar>
              <w:left w:w="85" w:type="dxa"/>
              <w:right w:w="85" w:type="dxa"/>
            </w:tcMar>
            <w:hideMark/>
          </w:tcPr>
          <w:p w14:paraId="6E754DCD" w14:textId="77777777" w:rsidR="00452F91" w:rsidRPr="008A20DF" w:rsidRDefault="00452F91" w:rsidP="008D1D08">
            <w:pPr>
              <w:pStyle w:val="Tabletext10"/>
              <w:jc w:val="both"/>
              <w:rPr>
                <w:color w:val="000000"/>
              </w:rPr>
            </w:pPr>
            <w:r w:rsidRPr="008A20DF">
              <w:rPr>
                <w:color w:val="000000"/>
              </w:rPr>
              <w:t>A period applicable to this document.</w:t>
            </w:r>
          </w:p>
        </w:tc>
      </w:tr>
      <w:tr w:rsidR="00452F91" w:rsidRPr="008A20DF" w14:paraId="110C3074" w14:textId="77777777" w:rsidTr="00EB53B2">
        <w:trPr>
          <w:cantSplit/>
          <w:trHeight w:val="375"/>
        </w:trPr>
        <w:tc>
          <w:tcPr>
            <w:tcW w:w="39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85" w:type="dxa"/>
              <w:right w:w="85" w:type="dxa"/>
            </w:tcMar>
          </w:tcPr>
          <w:p w14:paraId="30ACA10A"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85" w:type="dxa"/>
              <w:right w:w="85" w:type="dxa"/>
            </w:tcMar>
            <w:hideMark/>
          </w:tcPr>
          <w:p w14:paraId="3B964AD6" w14:textId="48D1B8D5" w:rsidR="00452F91" w:rsidRPr="008A20DF" w:rsidRDefault="00452F91" w:rsidP="004C6642">
            <w:pPr>
              <w:pStyle w:val="Tabletext10"/>
            </w:pPr>
            <w:r w:rsidRPr="008A20DF">
              <w:t>UN00000327</w:t>
            </w:r>
          </w:p>
        </w:tc>
        <w:tc>
          <w:tcPr>
            <w:tcW w:w="680"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0FC1D6CD" w14:textId="77777777" w:rsidR="00452F91" w:rsidRPr="008A20DF" w:rsidRDefault="00452F91" w:rsidP="00062DF7">
            <w:pPr>
              <w:pStyle w:val="Tabletext10"/>
              <w:jc w:val="center"/>
              <w:rPr>
                <w:rFonts w:cs="Arial"/>
                <w:b/>
                <w:bCs/>
                <w:szCs w:val="20"/>
              </w:rPr>
            </w:pPr>
            <w:r w:rsidRPr="008A20DF">
              <w:rPr>
                <w:rFonts w:cs="Arial"/>
                <w:b/>
                <w:bCs/>
                <w:szCs w:val="20"/>
              </w:rPr>
              <w:t>ASCC</w:t>
            </w:r>
          </w:p>
        </w:tc>
        <w:tc>
          <w:tcPr>
            <w:tcW w:w="3232"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1A5A2EE5" w14:textId="77777777" w:rsidR="00452F91" w:rsidRPr="008A20DF" w:rsidRDefault="00452F91" w:rsidP="004C6642">
            <w:pPr>
              <w:pStyle w:val="Tabletext10"/>
              <w:rPr>
                <w:rFonts w:cs="Arial"/>
                <w:szCs w:val="20"/>
              </w:rPr>
            </w:pPr>
            <w:r w:rsidRPr="008A20DF">
              <w:rPr>
                <w:rFonts w:cs="Arial"/>
                <w:szCs w:val="20"/>
              </w:rPr>
              <w:t>Document. Reference. Document</w:t>
            </w:r>
          </w:p>
        </w:tc>
        <w:tc>
          <w:tcPr>
            <w:tcW w:w="3719" w:type="dxa"/>
            <w:tcBorders>
              <w:top w:val="single" w:sz="4" w:space="0" w:color="auto"/>
              <w:left w:val="nil"/>
              <w:bottom w:val="single" w:sz="4" w:space="0" w:color="auto"/>
              <w:right w:val="single" w:sz="4" w:space="0" w:color="auto"/>
            </w:tcBorders>
            <w:shd w:val="clear" w:color="auto" w:fill="F2F2F2" w:themeFill="background1" w:themeFillShade="F2"/>
            <w:tcMar>
              <w:left w:w="85" w:type="dxa"/>
              <w:right w:w="85" w:type="dxa"/>
            </w:tcMar>
            <w:hideMark/>
          </w:tcPr>
          <w:p w14:paraId="10C5D86B" w14:textId="77777777" w:rsidR="00452F91" w:rsidRPr="008A20DF" w:rsidRDefault="00452F91" w:rsidP="008D1D08">
            <w:pPr>
              <w:pStyle w:val="Tabletext10"/>
              <w:jc w:val="both"/>
              <w:rPr>
                <w:color w:val="000000"/>
              </w:rPr>
            </w:pPr>
            <w:r w:rsidRPr="008A20DF">
              <w:rPr>
                <w:color w:val="000000"/>
              </w:rPr>
              <w:t>Other documents referenced by this document.</w:t>
            </w:r>
          </w:p>
        </w:tc>
      </w:tr>
      <w:tr w:rsidR="00452F91" w:rsidRPr="008A20DF" w14:paraId="14D23044" w14:textId="77777777" w:rsidTr="00EB53B2">
        <w:trPr>
          <w:cantSplit/>
          <w:trHeight w:val="375"/>
        </w:trPr>
        <w:tc>
          <w:tcPr>
            <w:tcW w:w="39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85" w:type="dxa"/>
              <w:right w:w="85" w:type="dxa"/>
            </w:tcMar>
          </w:tcPr>
          <w:p w14:paraId="5A3D6E44"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85" w:type="dxa"/>
              <w:right w:w="85" w:type="dxa"/>
            </w:tcMar>
            <w:hideMark/>
          </w:tcPr>
          <w:p w14:paraId="1BAB92BB" w14:textId="69AAD86B" w:rsidR="00452F91" w:rsidRPr="008A20DF" w:rsidRDefault="00452F91" w:rsidP="004C6642">
            <w:pPr>
              <w:pStyle w:val="Tabletext10"/>
            </w:pPr>
            <w:r w:rsidRPr="008A20DF">
              <w:t>UN00007950</w:t>
            </w:r>
          </w:p>
        </w:tc>
        <w:tc>
          <w:tcPr>
            <w:tcW w:w="680"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2028D971" w14:textId="77777777" w:rsidR="00452F91" w:rsidRPr="008A20DF" w:rsidRDefault="00452F91" w:rsidP="00062DF7">
            <w:pPr>
              <w:pStyle w:val="Tabletext10"/>
              <w:jc w:val="center"/>
              <w:rPr>
                <w:rFonts w:cs="Arial"/>
                <w:b/>
                <w:bCs/>
                <w:szCs w:val="20"/>
              </w:rPr>
            </w:pPr>
            <w:r w:rsidRPr="008A20DF">
              <w:rPr>
                <w:rFonts w:cs="Arial"/>
                <w:b/>
                <w:bCs/>
                <w:szCs w:val="20"/>
              </w:rPr>
              <w:t>ASCC</w:t>
            </w:r>
          </w:p>
        </w:tc>
        <w:tc>
          <w:tcPr>
            <w:tcW w:w="3232"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5A2A7ECB" w14:textId="77777777" w:rsidR="00452F91" w:rsidRPr="008A20DF" w:rsidRDefault="00452F91" w:rsidP="004C6642">
            <w:pPr>
              <w:pStyle w:val="Tabletext10"/>
              <w:rPr>
                <w:rFonts w:cs="Arial"/>
                <w:szCs w:val="20"/>
              </w:rPr>
            </w:pPr>
            <w:r w:rsidRPr="008A20DF">
              <w:rPr>
                <w:rFonts w:cs="Arial"/>
                <w:szCs w:val="20"/>
              </w:rPr>
              <w:t>Document. Related. Document</w:t>
            </w:r>
          </w:p>
        </w:tc>
        <w:tc>
          <w:tcPr>
            <w:tcW w:w="3719" w:type="dxa"/>
            <w:tcBorders>
              <w:top w:val="single" w:sz="4" w:space="0" w:color="auto"/>
              <w:left w:val="nil"/>
              <w:bottom w:val="single" w:sz="4" w:space="0" w:color="auto"/>
              <w:right w:val="single" w:sz="4" w:space="0" w:color="auto"/>
            </w:tcBorders>
            <w:shd w:val="clear" w:color="auto" w:fill="F2F2F2" w:themeFill="background1" w:themeFillShade="F2"/>
            <w:tcMar>
              <w:left w:w="85" w:type="dxa"/>
              <w:right w:w="85" w:type="dxa"/>
            </w:tcMar>
            <w:hideMark/>
          </w:tcPr>
          <w:p w14:paraId="2B4F1B2C" w14:textId="77777777" w:rsidR="00452F91" w:rsidRPr="008A20DF" w:rsidRDefault="00452F91" w:rsidP="008D1D08">
            <w:pPr>
              <w:pStyle w:val="Tabletext10"/>
              <w:jc w:val="both"/>
              <w:rPr>
                <w:color w:val="000000"/>
              </w:rPr>
            </w:pPr>
            <w:r w:rsidRPr="008A20DF">
              <w:rPr>
                <w:color w:val="000000"/>
              </w:rPr>
              <w:t>A document or documents related to this document.</w:t>
            </w:r>
          </w:p>
        </w:tc>
      </w:tr>
      <w:tr w:rsidR="00452F91" w:rsidRPr="008A20DF" w14:paraId="2DBF2A2C" w14:textId="77777777" w:rsidTr="00EB53B2">
        <w:trPr>
          <w:cantSplit/>
          <w:trHeight w:val="375"/>
        </w:trPr>
        <w:tc>
          <w:tcPr>
            <w:tcW w:w="39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85" w:type="dxa"/>
              <w:right w:w="85" w:type="dxa"/>
            </w:tcMar>
          </w:tcPr>
          <w:p w14:paraId="258D193D"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85" w:type="dxa"/>
              <w:right w:w="85" w:type="dxa"/>
            </w:tcMar>
            <w:hideMark/>
          </w:tcPr>
          <w:p w14:paraId="5E926CE7" w14:textId="01BC080A" w:rsidR="00452F91" w:rsidRPr="008A20DF" w:rsidRDefault="00452F91" w:rsidP="004C6642">
            <w:pPr>
              <w:pStyle w:val="Tabletext10"/>
            </w:pPr>
            <w:r w:rsidRPr="008A20DF">
              <w:t>UN00005781</w:t>
            </w:r>
          </w:p>
        </w:tc>
        <w:tc>
          <w:tcPr>
            <w:tcW w:w="680"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3268CFB5" w14:textId="77777777" w:rsidR="00452F91" w:rsidRPr="008A20DF" w:rsidRDefault="00452F91" w:rsidP="00062DF7">
            <w:pPr>
              <w:pStyle w:val="Tabletext10"/>
              <w:jc w:val="center"/>
              <w:rPr>
                <w:rFonts w:cs="Arial"/>
                <w:b/>
                <w:bCs/>
                <w:szCs w:val="20"/>
              </w:rPr>
            </w:pPr>
            <w:r w:rsidRPr="008A20DF">
              <w:rPr>
                <w:rFonts w:cs="Arial"/>
                <w:b/>
                <w:bCs/>
                <w:szCs w:val="20"/>
              </w:rPr>
              <w:t>ASCC</w:t>
            </w:r>
          </w:p>
        </w:tc>
        <w:tc>
          <w:tcPr>
            <w:tcW w:w="3232"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79F51AE8" w14:textId="77777777" w:rsidR="00452F91" w:rsidRPr="008A20DF" w:rsidRDefault="00452F91" w:rsidP="004C6642">
            <w:pPr>
              <w:pStyle w:val="Tabletext10"/>
              <w:rPr>
                <w:rFonts w:cs="Arial"/>
                <w:szCs w:val="20"/>
              </w:rPr>
            </w:pPr>
            <w:r w:rsidRPr="008A20DF">
              <w:rPr>
                <w:rFonts w:cs="Arial"/>
                <w:szCs w:val="20"/>
              </w:rPr>
              <w:t>Document. Referenced. Accounting Voucher</w:t>
            </w:r>
          </w:p>
        </w:tc>
        <w:tc>
          <w:tcPr>
            <w:tcW w:w="3719" w:type="dxa"/>
            <w:tcBorders>
              <w:top w:val="single" w:sz="4" w:space="0" w:color="auto"/>
              <w:left w:val="nil"/>
              <w:bottom w:val="single" w:sz="4" w:space="0" w:color="auto"/>
              <w:right w:val="single" w:sz="4" w:space="0" w:color="auto"/>
            </w:tcBorders>
            <w:shd w:val="clear" w:color="auto" w:fill="F2F2F2" w:themeFill="background1" w:themeFillShade="F2"/>
            <w:tcMar>
              <w:left w:w="85" w:type="dxa"/>
              <w:right w:w="85" w:type="dxa"/>
            </w:tcMar>
            <w:hideMark/>
          </w:tcPr>
          <w:p w14:paraId="4B163369" w14:textId="77777777" w:rsidR="00452F91" w:rsidRPr="008A20DF" w:rsidRDefault="00452F91" w:rsidP="008D1D08">
            <w:pPr>
              <w:pStyle w:val="Tabletext10"/>
              <w:jc w:val="both"/>
              <w:rPr>
                <w:color w:val="000000"/>
              </w:rPr>
            </w:pPr>
            <w:r w:rsidRPr="008A20DF">
              <w:rPr>
                <w:color w:val="000000"/>
              </w:rPr>
              <w:t>An accounting voucher referenced by this document.</w:t>
            </w:r>
          </w:p>
        </w:tc>
      </w:tr>
      <w:tr w:rsidR="00452F91" w:rsidRPr="008A20DF" w14:paraId="0628D9D7" w14:textId="77777777" w:rsidTr="00EB53B2">
        <w:trPr>
          <w:cantSplit/>
          <w:trHeight w:val="375"/>
        </w:trPr>
        <w:tc>
          <w:tcPr>
            <w:tcW w:w="39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85" w:type="dxa"/>
              <w:right w:w="85" w:type="dxa"/>
            </w:tcMar>
          </w:tcPr>
          <w:p w14:paraId="7FA64197"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85" w:type="dxa"/>
              <w:right w:w="85" w:type="dxa"/>
            </w:tcMar>
            <w:hideMark/>
          </w:tcPr>
          <w:p w14:paraId="19C1AA76" w14:textId="310DF615" w:rsidR="00452F91" w:rsidRPr="008A20DF" w:rsidRDefault="00452F91" w:rsidP="004C6642">
            <w:pPr>
              <w:pStyle w:val="Tabletext10"/>
            </w:pPr>
            <w:r w:rsidRPr="008A20DF">
              <w:t>UN00000770</w:t>
            </w:r>
          </w:p>
        </w:tc>
        <w:tc>
          <w:tcPr>
            <w:tcW w:w="680"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35B5277E" w14:textId="77777777" w:rsidR="00452F91" w:rsidRPr="008A20DF" w:rsidRDefault="00452F91" w:rsidP="00062DF7">
            <w:pPr>
              <w:pStyle w:val="Tabletext10"/>
              <w:jc w:val="center"/>
              <w:rPr>
                <w:rFonts w:cs="Arial"/>
                <w:b/>
                <w:bCs/>
                <w:szCs w:val="20"/>
              </w:rPr>
            </w:pPr>
            <w:r w:rsidRPr="008A20DF">
              <w:rPr>
                <w:rFonts w:cs="Arial"/>
                <w:b/>
                <w:bCs/>
                <w:szCs w:val="20"/>
              </w:rPr>
              <w:t>ASCC</w:t>
            </w:r>
          </w:p>
        </w:tc>
        <w:tc>
          <w:tcPr>
            <w:tcW w:w="3232"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01B8D037" w14:textId="77777777" w:rsidR="00452F91" w:rsidRPr="008A20DF" w:rsidRDefault="00452F91" w:rsidP="004C6642">
            <w:pPr>
              <w:pStyle w:val="Tabletext10"/>
              <w:rPr>
                <w:rFonts w:cs="Arial"/>
                <w:szCs w:val="20"/>
              </w:rPr>
            </w:pPr>
            <w:r w:rsidRPr="008A20DF">
              <w:rPr>
                <w:rFonts w:cs="Arial"/>
                <w:szCs w:val="20"/>
              </w:rPr>
              <w:t>Document. Issuer. Party</w:t>
            </w:r>
          </w:p>
        </w:tc>
        <w:tc>
          <w:tcPr>
            <w:tcW w:w="3719" w:type="dxa"/>
            <w:tcBorders>
              <w:top w:val="single" w:sz="4" w:space="0" w:color="auto"/>
              <w:left w:val="nil"/>
              <w:bottom w:val="single" w:sz="4" w:space="0" w:color="auto"/>
              <w:right w:val="single" w:sz="4" w:space="0" w:color="auto"/>
            </w:tcBorders>
            <w:shd w:val="clear" w:color="auto" w:fill="F2F2F2" w:themeFill="background1" w:themeFillShade="F2"/>
            <w:tcMar>
              <w:left w:w="85" w:type="dxa"/>
              <w:right w:w="85" w:type="dxa"/>
            </w:tcMar>
            <w:hideMark/>
          </w:tcPr>
          <w:p w14:paraId="2A186D61" w14:textId="77777777" w:rsidR="00452F91" w:rsidRPr="008A20DF" w:rsidRDefault="00452F91" w:rsidP="008D1D08">
            <w:pPr>
              <w:pStyle w:val="Tabletext10"/>
              <w:jc w:val="both"/>
              <w:rPr>
                <w:color w:val="000000"/>
              </w:rPr>
            </w:pPr>
            <w:r w:rsidRPr="008A20DF">
              <w:rPr>
                <w:color w:val="000000"/>
              </w:rPr>
              <w:t>A party that issues this document.</w:t>
            </w:r>
          </w:p>
        </w:tc>
      </w:tr>
      <w:tr w:rsidR="00452F91" w:rsidRPr="008A20DF" w14:paraId="4858D98F" w14:textId="77777777" w:rsidTr="00EB53B2">
        <w:trPr>
          <w:cantSplit/>
          <w:trHeight w:val="375"/>
        </w:trPr>
        <w:tc>
          <w:tcPr>
            <w:tcW w:w="39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85" w:type="dxa"/>
              <w:right w:w="85" w:type="dxa"/>
            </w:tcMar>
          </w:tcPr>
          <w:p w14:paraId="38ABA8EB"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85" w:type="dxa"/>
              <w:right w:w="85" w:type="dxa"/>
            </w:tcMar>
            <w:hideMark/>
          </w:tcPr>
          <w:p w14:paraId="6839CF0A" w14:textId="282F4660" w:rsidR="00452F91" w:rsidRPr="008A20DF" w:rsidRDefault="00452F91" w:rsidP="004C6642">
            <w:pPr>
              <w:pStyle w:val="Tabletext10"/>
            </w:pPr>
            <w:r w:rsidRPr="008A20DF">
              <w:t>UN00000771</w:t>
            </w:r>
          </w:p>
        </w:tc>
        <w:tc>
          <w:tcPr>
            <w:tcW w:w="680"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0CC8ACD8" w14:textId="77777777" w:rsidR="00452F91" w:rsidRPr="008A20DF" w:rsidRDefault="00452F91" w:rsidP="00062DF7">
            <w:pPr>
              <w:pStyle w:val="Tabletext10"/>
              <w:jc w:val="center"/>
              <w:rPr>
                <w:rFonts w:cs="Arial"/>
                <w:b/>
                <w:bCs/>
                <w:szCs w:val="20"/>
              </w:rPr>
            </w:pPr>
            <w:r w:rsidRPr="008A20DF">
              <w:rPr>
                <w:rFonts w:cs="Arial"/>
                <w:b/>
                <w:bCs/>
                <w:szCs w:val="20"/>
              </w:rPr>
              <w:t>ASCC</w:t>
            </w:r>
          </w:p>
        </w:tc>
        <w:tc>
          <w:tcPr>
            <w:tcW w:w="3232"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099B97C4" w14:textId="77777777" w:rsidR="00452F91" w:rsidRPr="008A20DF" w:rsidRDefault="00452F91" w:rsidP="004C6642">
            <w:pPr>
              <w:pStyle w:val="Tabletext10"/>
              <w:rPr>
                <w:rFonts w:cs="Arial"/>
                <w:szCs w:val="20"/>
              </w:rPr>
            </w:pPr>
            <w:r w:rsidRPr="008A20DF">
              <w:rPr>
                <w:rFonts w:cs="Arial"/>
                <w:szCs w:val="20"/>
              </w:rPr>
              <w:t>Document. Owner. Party</w:t>
            </w:r>
          </w:p>
        </w:tc>
        <w:tc>
          <w:tcPr>
            <w:tcW w:w="3719" w:type="dxa"/>
            <w:tcBorders>
              <w:top w:val="single" w:sz="4" w:space="0" w:color="auto"/>
              <w:left w:val="nil"/>
              <w:bottom w:val="single" w:sz="4" w:space="0" w:color="auto"/>
              <w:right w:val="single" w:sz="4" w:space="0" w:color="auto"/>
            </w:tcBorders>
            <w:shd w:val="clear" w:color="auto" w:fill="F2F2F2" w:themeFill="background1" w:themeFillShade="F2"/>
            <w:tcMar>
              <w:left w:w="85" w:type="dxa"/>
              <w:right w:w="85" w:type="dxa"/>
            </w:tcMar>
            <w:hideMark/>
          </w:tcPr>
          <w:p w14:paraId="3119DDA5" w14:textId="77777777" w:rsidR="00452F91" w:rsidRPr="008A20DF" w:rsidRDefault="00452F91" w:rsidP="008D1D08">
            <w:pPr>
              <w:pStyle w:val="Tabletext10"/>
              <w:jc w:val="both"/>
              <w:rPr>
                <w:color w:val="000000"/>
              </w:rPr>
            </w:pPr>
            <w:r w:rsidRPr="008A20DF">
              <w:rPr>
                <w:color w:val="000000"/>
              </w:rPr>
              <w:t>The party that owns this document.</w:t>
            </w:r>
          </w:p>
        </w:tc>
      </w:tr>
      <w:tr w:rsidR="00452F91" w:rsidRPr="008A20DF" w14:paraId="4885FD2F" w14:textId="77777777" w:rsidTr="00EB53B2">
        <w:trPr>
          <w:cantSplit/>
          <w:trHeight w:val="375"/>
        </w:trPr>
        <w:tc>
          <w:tcPr>
            <w:tcW w:w="39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85" w:type="dxa"/>
              <w:right w:w="85" w:type="dxa"/>
            </w:tcMar>
          </w:tcPr>
          <w:p w14:paraId="2C95C42F"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85" w:type="dxa"/>
              <w:right w:w="85" w:type="dxa"/>
            </w:tcMar>
            <w:hideMark/>
          </w:tcPr>
          <w:p w14:paraId="139F1BE4" w14:textId="2C7C0342" w:rsidR="00452F91" w:rsidRPr="008A20DF" w:rsidRDefault="00452F91" w:rsidP="004C6642">
            <w:pPr>
              <w:pStyle w:val="Tabletext10"/>
            </w:pPr>
            <w:r w:rsidRPr="008A20DF">
              <w:t>UN00001651</w:t>
            </w:r>
          </w:p>
        </w:tc>
        <w:tc>
          <w:tcPr>
            <w:tcW w:w="680"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59FDC49B" w14:textId="77777777" w:rsidR="00452F91" w:rsidRPr="008A20DF" w:rsidRDefault="00452F91" w:rsidP="00062DF7">
            <w:pPr>
              <w:pStyle w:val="Tabletext10"/>
              <w:jc w:val="center"/>
              <w:rPr>
                <w:rFonts w:cs="Arial"/>
                <w:b/>
                <w:bCs/>
                <w:szCs w:val="20"/>
              </w:rPr>
            </w:pPr>
            <w:r w:rsidRPr="008A20DF">
              <w:rPr>
                <w:rFonts w:cs="Arial"/>
                <w:b/>
                <w:bCs/>
                <w:szCs w:val="20"/>
              </w:rPr>
              <w:t>ASCC</w:t>
            </w:r>
          </w:p>
        </w:tc>
        <w:tc>
          <w:tcPr>
            <w:tcW w:w="3232"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776C52C9" w14:textId="77777777" w:rsidR="00452F91" w:rsidRPr="008A20DF" w:rsidRDefault="00452F91" w:rsidP="004C6642">
            <w:pPr>
              <w:pStyle w:val="Tabletext10"/>
              <w:rPr>
                <w:rFonts w:cs="Arial"/>
                <w:szCs w:val="20"/>
              </w:rPr>
            </w:pPr>
            <w:r w:rsidRPr="008A20DF">
              <w:rPr>
                <w:rFonts w:cs="Arial"/>
                <w:szCs w:val="20"/>
              </w:rPr>
              <w:t>Document. Sender. Party</w:t>
            </w:r>
          </w:p>
        </w:tc>
        <w:tc>
          <w:tcPr>
            <w:tcW w:w="3719" w:type="dxa"/>
            <w:tcBorders>
              <w:top w:val="single" w:sz="4" w:space="0" w:color="auto"/>
              <w:left w:val="nil"/>
              <w:bottom w:val="single" w:sz="4" w:space="0" w:color="auto"/>
              <w:right w:val="single" w:sz="4" w:space="0" w:color="auto"/>
            </w:tcBorders>
            <w:shd w:val="clear" w:color="auto" w:fill="F2F2F2" w:themeFill="background1" w:themeFillShade="F2"/>
            <w:tcMar>
              <w:left w:w="85" w:type="dxa"/>
              <w:right w:w="85" w:type="dxa"/>
            </w:tcMar>
            <w:hideMark/>
          </w:tcPr>
          <w:p w14:paraId="11B0D91E" w14:textId="77777777" w:rsidR="00452F91" w:rsidRPr="008A20DF" w:rsidRDefault="00452F91" w:rsidP="008D1D08">
            <w:pPr>
              <w:pStyle w:val="Tabletext10"/>
              <w:jc w:val="both"/>
              <w:rPr>
                <w:color w:val="000000"/>
              </w:rPr>
            </w:pPr>
            <w:r w:rsidRPr="008A20DF">
              <w:rPr>
                <w:color w:val="000000"/>
              </w:rPr>
              <w:t>A party that sends this document.</w:t>
            </w:r>
          </w:p>
        </w:tc>
      </w:tr>
      <w:tr w:rsidR="00452F91" w:rsidRPr="008A20DF" w14:paraId="5BC7BD9A" w14:textId="77777777" w:rsidTr="00EB53B2">
        <w:trPr>
          <w:cantSplit/>
          <w:trHeight w:val="375"/>
        </w:trPr>
        <w:tc>
          <w:tcPr>
            <w:tcW w:w="39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85" w:type="dxa"/>
              <w:right w:w="85" w:type="dxa"/>
            </w:tcMar>
          </w:tcPr>
          <w:p w14:paraId="31761E3F"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85" w:type="dxa"/>
              <w:right w:w="85" w:type="dxa"/>
            </w:tcMar>
            <w:hideMark/>
          </w:tcPr>
          <w:p w14:paraId="574ED122" w14:textId="08940450" w:rsidR="00452F91" w:rsidRPr="008A20DF" w:rsidRDefault="00452F91" w:rsidP="004C6642">
            <w:pPr>
              <w:pStyle w:val="Tabletext10"/>
            </w:pPr>
            <w:r w:rsidRPr="008A20DF">
              <w:t>UN00001652</w:t>
            </w:r>
          </w:p>
        </w:tc>
        <w:tc>
          <w:tcPr>
            <w:tcW w:w="680"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05B9F61F" w14:textId="77777777" w:rsidR="00452F91" w:rsidRPr="008A20DF" w:rsidRDefault="00452F91" w:rsidP="00062DF7">
            <w:pPr>
              <w:pStyle w:val="Tabletext10"/>
              <w:jc w:val="center"/>
              <w:rPr>
                <w:rFonts w:cs="Arial"/>
                <w:b/>
                <w:bCs/>
                <w:szCs w:val="20"/>
              </w:rPr>
            </w:pPr>
            <w:r w:rsidRPr="008A20DF">
              <w:rPr>
                <w:rFonts w:cs="Arial"/>
                <w:b/>
                <w:bCs/>
                <w:szCs w:val="20"/>
              </w:rPr>
              <w:t>ASCC</w:t>
            </w:r>
          </w:p>
        </w:tc>
        <w:tc>
          <w:tcPr>
            <w:tcW w:w="3232"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4A23C4E6" w14:textId="77777777" w:rsidR="00452F91" w:rsidRPr="008A20DF" w:rsidRDefault="00452F91" w:rsidP="004C6642">
            <w:pPr>
              <w:pStyle w:val="Tabletext10"/>
              <w:rPr>
                <w:rFonts w:cs="Arial"/>
                <w:szCs w:val="20"/>
              </w:rPr>
            </w:pPr>
            <w:r w:rsidRPr="008A20DF">
              <w:rPr>
                <w:rFonts w:cs="Arial"/>
                <w:szCs w:val="20"/>
              </w:rPr>
              <w:t>Document. Recipient. Party</w:t>
            </w:r>
          </w:p>
        </w:tc>
        <w:tc>
          <w:tcPr>
            <w:tcW w:w="3719" w:type="dxa"/>
            <w:tcBorders>
              <w:top w:val="single" w:sz="4" w:space="0" w:color="auto"/>
              <w:left w:val="nil"/>
              <w:bottom w:val="single" w:sz="4" w:space="0" w:color="auto"/>
              <w:right w:val="single" w:sz="4" w:space="0" w:color="auto"/>
            </w:tcBorders>
            <w:shd w:val="clear" w:color="auto" w:fill="F2F2F2" w:themeFill="background1" w:themeFillShade="F2"/>
            <w:tcMar>
              <w:left w:w="85" w:type="dxa"/>
              <w:right w:w="85" w:type="dxa"/>
            </w:tcMar>
            <w:hideMark/>
          </w:tcPr>
          <w:p w14:paraId="594589E3" w14:textId="77777777" w:rsidR="00452F91" w:rsidRPr="008A20DF" w:rsidRDefault="00452F91" w:rsidP="008D1D08">
            <w:pPr>
              <w:pStyle w:val="Tabletext10"/>
              <w:jc w:val="both"/>
              <w:rPr>
                <w:color w:val="000000"/>
              </w:rPr>
            </w:pPr>
            <w:r w:rsidRPr="008A20DF">
              <w:rPr>
                <w:color w:val="000000"/>
              </w:rPr>
              <w:t>A party that receives this document.</w:t>
            </w:r>
          </w:p>
        </w:tc>
      </w:tr>
      <w:tr w:rsidR="00452F91" w:rsidRPr="008A20DF" w14:paraId="02552861" w14:textId="77777777" w:rsidTr="00EB53B2">
        <w:trPr>
          <w:cantSplit/>
          <w:trHeight w:val="375"/>
        </w:trPr>
        <w:tc>
          <w:tcPr>
            <w:tcW w:w="39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85" w:type="dxa"/>
              <w:right w:w="85" w:type="dxa"/>
            </w:tcMar>
          </w:tcPr>
          <w:p w14:paraId="2A6C6069"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85" w:type="dxa"/>
              <w:right w:w="85" w:type="dxa"/>
            </w:tcMar>
            <w:hideMark/>
          </w:tcPr>
          <w:p w14:paraId="18C1AB9E" w14:textId="1B731EAC" w:rsidR="00452F91" w:rsidRPr="008A20DF" w:rsidRDefault="00452F91" w:rsidP="004C6642">
            <w:pPr>
              <w:pStyle w:val="Tabletext10"/>
            </w:pPr>
            <w:r w:rsidRPr="008A20DF">
              <w:t>UN00002990</w:t>
            </w:r>
          </w:p>
        </w:tc>
        <w:tc>
          <w:tcPr>
            <w:tcW w:w="680"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58E18ABD" w14:textId="77777777" w:rsidR="00452F91" w:rsidRPr="008A20DF" w:rsidRDefault="00452F91" w:rsidP="00062DF7">
            <w:pPr>
              <w:pStyle w:val="Tabletext10"/>
              <w:jc w:val="center"/>
              <w:rPr>
                <w:rFonts w:cs="Arial"/>
                <w:b/>
                <w:bCs/>
                <w:szCs w:val="20"/>
              </w:rPr>
            </w:pPr>
            <w:r w:rsidRPr="008A20DF">
              <w:rPr>
                <w:rFonts w:cs="Arial"/>
                <w:b/>
                <w:bCs/>
                <w:szCs w:val="20"/>
              </w:rPr>
              <w:t>ASCC</w:t>
            </w:r>
          </w:p>
        </w:tc>
        <w:tc>
          <w:tcPr>
            <w:tcW w:w="3232"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5F94534B" w14:textId="77777777" w:rsidR="00452F91" w:rsidRPr="008A20DF" w:rsidRDefault="00452F91" w:rsidP="004C6642">
            <w:pPr>
              <w:pStyle w:val="Tabletext10"/>
              <w:rPr>
                <w:rFonts w:cs="Arial"/>
                <w:szCs w:val="20"/>
              </w:rPr>
            </w:pPr>
            <w:r w:rsidRPr="008A20DF">
              <w:rPr>
                <w:rFonts w:cs="Arial"/>
                <w:szCs w:val="20"/>
              </w:rPr>
              <w:t>Document. Agent. Party</w:t>
            </w:r>
          </w:p>
        </w:tc>
        <w:tc>
          <w:tcPr>
            <w:tcW w:w="3719" w:type="dxa"/>
            <w:tcBorders>
              <w:top w:val="single" w:sz="4" w:space="0" w:color="auto"/>
              <w:left w:val="nil"/>
              <w:bottom w:val="single" w:sz="4" w:space="0" w:color="auto"/>
              <w:right w:val="single" w:sz="4" w:space="0" w:color="auto"/>
            </w:tcBorders>
            <w:shd w:val="clear" w:color="auto" w:fill="F2F2F2" w:themeFill="background1" w:themeFillShade="F2"/>
            <w:tcMar>
              <w:left w:w="85" w:type="dxa"/>
              <w:right w:w="85" w:type="dxa"/>
            </w:tcMar>
            <w:hideMark/>
          </w:tcPr>
          <w:p w14:paraId="584C4DE5" w14:textId="77777777" w:rsidR="00452F91" w:rsidRPr="008A20DF" w:rsidRDefault="00452F91" w:rsidP="008D1D08">
            <w:pPr>
              <w:pStyle w:val="Tabletext10"/>
              <w:jc w:val="both"/>
              <w:rPr>
                <w:color w:val="000000"/>
              </w:rPr>
            </w:pPr>
            <w:r w:rsidRPr="008A20DF">
              <w:rPr>
                <w:color w:val="000000"/>
              </w:rPr>
              <w:t>A party representing another party for this document.</w:t>
            </w:r>
          </w:p>
        </w:tc>
      </w:tr>
      <w:tr w:rsidR="00452F91" w:rsidRPr="008A20DF" w14:paraId="37B0556B" w14:textId="77777777" w:rsidTr="00EB53B2">
        <w:trPr>
          <w:cantSplit/>
          <w:trHeight w:val="375"/>
        </w:trPr>
        <w:tc>
          <w:tcPr>
            <w:tcW w:w="39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85" w:type="dxa"/>
              <w:right w:w="85" w:type="dxa"/>
            </w:tcMar>
          </w:tcPr>
          <w:p w14:paraId="23F4FE5E"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85" w:type="dxa"/>
              <w:right w:w="85" w:type="dxa"/>
            </w:tcMar>
            <w:hideMark/>
          </w:tcPr>
          <w:p w14:paraId="17FAD114" w14:textId="1ABB7144" w:rsidR="00452F91" w:rsidRPr="008A20DF" w:rsidRDefault="00452F91" w:rsidP="004C6642">
            <w:pPr>
              <w:pStyle w:val="Tabletext10"/>
            </w:pPr>
            <w:r w:rsidRPr="008A20DF">
              <w:t>UN00005870</w:t>
            </w:r>
          </w:p>
        </w:tc>
        <w:tc>
          <w:tcPr>
            <w:tcW w:w="680"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0C33BCD2" w14:textId="77777777" w:rsidR="00452F91" w:rsidRPr="008A20DF" w:rsidRDefault="00452F91" w:rsidP="00062DF7">
            <w:pPr>
              <w:pStyle w:val="Tabletext10"/>
              <w:jc w:val="center"/>
              <w:rPr>
                <w:rFonts w:cs="Arial"/>
                <w:b/>
                <w:bCs/>
                <w:szCs w:val="20"/>
              </w:rPr>
            </w:pPr>
            <w:r w:rsidRPr="008A20DF">
              <w:rPr>
                <w:rFonts w:cs="Arial"/>
                <w:b/>
                <w:bCs/>
                <w:szCs w:val="20"/>
              </w:rPr>
              <w:t>ASCC</w:t>
            </w:r>
          </w:p>
        </w:tc>
        <w:tc>
          <w:tcPr>
            <w:tcW w:w="3232"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37DF7285" w14:textId="77777777" w:rsidR="00452F91" w:rsidRPr="008A20DF" w:rsidRDefault="00452F91" w:rsidP="004C6642">
            <w:pPr>
              <w:pStyle w:val="Tabletext10"/>
              <w:rPr>
                <w:rFonts w:cs="Arial"/>
                <w:szCs w:val="20"/>
              </w:rPr>
            </w:pPr>
            <w:r w:rsidRPr="008A20DF">
              <w:rPr>
                <w:rFonts w:cs="Arial"/>
                <w:szCs w:val="20"/>
              </w:rPr>
              <w:t>Document. Submitter. Party</w:t>
            </w:r>
          </w:p>
        </w:tc>
        <w:tc>
          <w:tcPr>
            <w:tcW w:w="3719" w:type="dxa"/>
            <w:tcBorders>
              <w:top w:val="single" w:sz="4" w:space="0" w:color="auto"/>
              <w:left w:val="nil"/>
              <w:bottom w:val="single" w:sz="4" w:space="0" w:color="auto"/>
              <w:right w:val="single" w:sz="4" w:space="0" w:color="auto"/>
            </w:tcBorders>
            <w:shd w:val="clear" w:color="auto" w:fill="F2F2F2" w:themeFill="background1" w:themeFillShade="F2"/>
            <w:tcMar>
              <w:left w:w="85" w:type="dxa"/>
              <w:right w:w="85" w:type="dxa"/>
            </w:tcMar>
            <w:hideMark/>
          </w:tcPr>
          <w:p w14:paraId="123934EE" w14:textId="77777777" w:rsidR="00452F91" w:rsidRPr="008A20DF" w:rsidRDefault="00452F91" w:rsidP="008D1D08">
            <w:pPr>
              <w:pStyle w:val="Tabletext10"/>
              <w:jc w:val="both"/>
              <w:rPr>
                <w:color w:val="000000"/>
              </w:rPr>
            </w:pPr>
            <w:r w:rsidRPr="008A20DF">
              <w:rPr>
                <w:color w:val="000000"/>
              </w:rPr>
              <w:t>The party submitting this document.</w:t>
            </w:r>
          </w:p>
        </w:tc>
      </w:tr>
      <w:tr w:rsidR="00452F91" w:rsidRPr="008A20DF" w14:paraId="2863AC2A" w14:textId="77777777" w:rsidTr="00EB53B2">
        <w:trPr>
          <w:cantSplit/>
          <w:trHeight w:val="375"/>
        </w:trPr>
        <w:tc>
          <w:tcPr>
            <w:tcW w:w="39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85" w:type="dxa"/>
              <w:right w:w="85" w:type="dxa"/>
            </w:tcMar>
          </w:tcPr>
          <w:p w14:paraId="0EEFACC0"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85" w:type="dxa"/>
              <w:right w:w="85" w:type="dxa"/>
            </w:tcMar>
            <w:hideMark/>
          </w:tcPr>
          <w:p w14:paraId="02C9C43D" w14:textId="08CF2CA0" w:rsidR="00452F91" w:rsidRPr="008A20DF" w:rsidRDefault="00452F91" w:rsidP="004C6642">
            <w:pPr>
              <w:pStyle w:val="Tabletext10"/>
            </w:pPr>
            <w:r w:rsidRPr="008A20DF">
              <w:t>UN00005871</w:t>
            </w:r>
          </w:p>
        </w:tc>
        <w:tc>
          <w:tcPr>
            <w:tcW w:w="680"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117A0DE3" w14:textId="77777777" w:rsidR="00452F91" w:rsidRPr="008A20DF" w:rsidRDefault="00452F91" w:rsidP="00062DF7">
            <w:pPr>
              <w:pStyle w:val="Tabletext10"/>
              <w:jc w:val="center"/>
              <w:rPr>
                <w:rFonts w:cs="Arial"/>
                <w:b/>
                <w:bCs/>
                <w:szCs w:val="20"/>
              </w:rPr>
            </w:pPr>
            <w:r w:rsidRPr="008A20DF">
              <w:rPr>
                <w:rFonts w:cs="Arial"/>
                <w:b/>
                <w:bCs/>
                <w:szCs w:val="20"/>
              </w:rPr>
              <w:t>ASCC</w:t>
            </w:r>
          </w:p>
        </w:tc>
        <w:tc>
          <w:tcPr>
            <w:tcW w:w="3232"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12737A03" w14:textId="77777777" w:rsidR="00452F91" w:rsidRPr="008A20DF" w:rsidRDefault="00452F91" w:rsidP="004C6642">
            <w:pPr>
              <w:pStyle w:val="Tabletext10"/>
              <w:rPr>
                <w:rFonts w:cs="Arial"/>
                <w:szCs w:val="20"/>
              </w:rPr>
            </w:pPr>
            <w:r w:rsidRPr="008A20DF">
              <w:rPr>
                <w:rFonts w:cs="Arial"/>
                <w:szCs w:val="20"/>
              </w:rPr>
              <w:t>Document. Authorized. Party</w:t>
            </w:r>
          </w:p>
        </w:tc>
        <w:tc>
          <w:tcPr>
            <w:tcW w:w="3719" w:type="dxa"/>
            <w:tcBorders>
              <w:top w:val="single" w:sz="4" w:space="0" w:color="auto"/>
              <w:left w:val="nil"/>
              <w:bottom w:val="single" w:sz="4" w:space="0" w:color="auto"/>
              <w:right w:val="single" w:sz="4" w:space="0" w:color="auto"/>
            </w:tcBorders>
            <w:shd w:val="clear" w:color="auto" w:fill="F2F2F2" w:themeFill="background1" w:themeFillShade="F2"/>
            <w:tcMar>
              <w:left w:w="85" w:type="dxa"/>
              <w:right w:w="85" w:type="dxa"/>
            </w:tcMar>
            <w:hideMark/>
          </w:tcPr>
          <w:p w14:paraId="731C8693" w14:textId="77777777" w:rsidR="00452F91" w:rsidRPr="008A20DF" w:rsidRDefault="00452F91" w:rsidP="008D1D08">
            <w:pPr>
              <w:pStyle w:val="Tabletext10"/>
              <w:jc w:val="both"/>
              <w:rPr>
                <w:color w:val="000000"/>
              </w:rPr>
            </w:pPr>
            <w:r w:rsidRPr="008A20DF">
              <w:rPr>
                <w:color w:val="000000"/>
              </w:rPr>
              <w:t>A party authorized to receive the rights or benefits under the terms of this document, such as the licence, permit or certificate.</w:t>
            </w:r>
          </w:p>
        </w:tc>
      </w:tr>
      <w:tr w:rsidR="00452F91" w:rsidRPr="008A20DF" w14:paraId="29AED2A9" w14:textId="77777777" w:rsidTr="00EB53B2">
        <w:trPr>
          <w:cantSplit/>
          <w:trHeight w:val="375"/>
        </w:trPr>
        <w:tc>
          <w:tcPr>
            <w:tcW w:w="39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85" w:type="dxa"/>
              <w:right w:w="85" w:type="dxa"/>
            </w:tcMar>
          </w:tcPr>
          <w:p w14:paraId="23AAC833"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85" w:type="dxa"/>
              <w:right w:w="85" w:type="dxa"/>
            </w:tcMar>
            <w:hideMark/>
          </w:tcPr>
          <w:p w14:paraId="12D09D5A" w14:textId="1BC30530" w:rsidR="00452F91" w:rsidRPr="008A20DF" w:rsidRDefault="00452F91" w:rsidP="004C6642">
            <w:pPr>
              <w:pStyle w:val="Tabletext10"/>
            </w:pPr>
            <w:r w:rsidRPr="008A20DF">
              <w:t>UN00007947</w:t>
            </w:r>
          </w:p>
        </w:tc>
        <w:tc>
          <w:tcPr>
            <w:tcW w:w="680"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68315438" w14:textId="77777777" w:rsidR="00452F91" w:rsidRPr="008A20DF" w:rsidRDefault="00452F91" w:rsidP="00062DF7">
            <w:pPr>
              <w:pStyle w:val="Tabletext10"/>
              <w:jc w:val="center"/>
              <w:rPr>
                <w:rFonts w:cs="Arial"/>
                <w:b/>
                <w:bCs/>
                <w:szCs w:val="20"/>
              </w:rPr>
            </w:pPr>
            <w:r w:rsidRPr="008A20DF">
              <w:rPr>
                <w:rFonts w:cs="Arial"/>
                <w:b/>
                <w:bCs/>
                <w:szCs w:val="20"/>
              </w:rPr>
              <w:t>ASCC</w:t>
            </w:r>
          </w:p>
        </w:tc>
        <w:tc>
          <w:tcPr>
            <w:tcW w:w="3232"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4778CFF8" w14:textId="77777777" w:rsidR="00452F91" w:rsidRPr="008A20DF" w:rsidRDefault="00452F91" w:rsidP="004C6642">
            <w:pPr>
              <w:pStyle w:val="Tabletext10"/>
              <w:rPr>
                <w:rFonts w:cs="Arial"/>
                <w:szCs w:val="20"/>
              </w:rPr>
            </w:pPr>
            <w:r w:rsidRPr="008A20DF">
              <w:rPr>
                <w:rFonts w:cs="Arial"/>
                <w:szCs w:val="20"/>
              </w:rPr>
              <w:t>Document. Specified. Party</w:t>
            </w:r>
          </w:p>
        </w:tc>
        <w:tc>
          <w:tcPr>
            <w:tcW w:w="3719" w:type="dxa"/>
            <w:tcBorders>
              <w:top w:val="single" w:sz="4" w:space="0" w:color="auto"/>
              <w:left w:val="nil"/>
              <w:bottom w:val="single" w:sz="4" w:space="0" w:color="auto"/>
              <w:right w:val="single" w:sz="4" w:space="0" w:color="auto"/>
            </w:tcBorders>
            <w:shd w:val="clear" w:color="auto" w:fill="F2F2F2" w:themeFill="background1" w:themeFillShade="F2"/>
            <w:tcMar>
              <w:left w:w="85" w:type="dxa"/>
              <w:right w:w="85" w:type="dxa"/>
            </w:tcMar>
            <w:hideMark/>
          </w:tcPr>
          <w:p w14:paraId="00CF3EF4" w14:textId="77777777" w:rsidR="00452F91" w:rsidRPr="008A20DF" w:rsidRDefault="00452F91" w:rsidP="008D1D08">
            <w:pPr>
              <w:pStyle w:val="Tabletext10"/>
              <w:jc w:val="both"/>
              <w:rPr>
                <w:color w:val="000000"/>
              </w:rPr>
            </w:pPr>
            <w:r w:rsidRPr="008A20DF">
              <w:rPr>
                <w:color w:val="000000"/>
              </w:rPr>
              <w:t>A party specified in this document.</w:t>
            </w:r>
          </w:p>
        </w:tc>
      </w:tr>
      <w:tr w:rsidR="00452F91" w:rsidRPr="008A20DF" w14:paraId="46CAFD3D" w14:textId="77777777" w:rsidTr="00EB53B2">
        <w:trPr>
          <w:cantSplit/>
          <w:trHeight w:val="375"/>
        </w:trPr>
        <w:tc>
          <w:tcPr>
            <w:tcW w:w="39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85" w:type="dxa"/>
              <w:right w:w="85" w:type="dxa"/>
            </w:tcMar>
          </w:tcPr>
          <w:p w14:paraId="45DE10EC"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85" w:type="dxa"/>
              <w:right w:w="85" w:type="dxa"/>
            </w:tcMar>
            <w:hideMark/>
          </w:tcPr>
          <w:p w14:paraId="32D463D4" w14:textId="69CF041F" w:rsidR="00452F91" w:rsidRPr="008A20DF" w:rsidRDefault="00452F91" w:rsidP="004C6642">
            <w:pPr>
              <w:pStyle w:val="Tabletext10"/>
            </w:pPr>
            <w:r w:rsidRPr="008A20DF">
              <w:t>UN00007951</w:t>
            </w:r>
          </w:p>
        </w:tc>
        <w:tc>
          <w:tcPr>
            <w:tcW w:w="680"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19069778" w14:textId="77777777" w:rsidR="00452F91" w:rsidRPr="008A20DF" w:rsidRDefault="00452F91" w:rsidP="00062DF7">
            <w:pPr>
              <w:pStyle w:val="Tabletext10"/>
              <w:jc w:val="center"/>
              <w:rPr>
                <w:rFonts w:cs="Arial"/>
                <w:b/>
                <w:bCs/>
                <w:szCs w:val="20"/>
              </w:rPr>
            </w:pPr>
            <w:r w:rsidRPr="008A20DF">
              <w:rPr>
                <w:rFonts w:cs="Arial"/>
                <w:b/>
                <w:bCs/>
                <w:szCs w:val="20"/>
              </w:rPr>
              <w:t>ASCC</w:t>
            </w:r>
          </w:p>
        </w:tc>
        <w:tc>
          <w:tcPr>
            <w:tcW w:w="3232"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2CED9174" w14:textId="77777777" w:rsidR="00452F91" w:rsidRPr="008A20DF" w:rsidRDefault="00452F91" w:rsidP="004C6642">
            <w:pPr>
              <w:pStyle w:val="Tabletext10"/>
              <w:rPr>
                <w:rFonts w:cs="Arial"/>
                <w:szCs w:val="20"/>
              </w:rPr>
            </w:pPr>
            <w:r w:rsidRPr="008A20DF">
              <w:rPr>
                <w:rFonts w:cs="Arial"/>
                <w:szCs w:val="20"/>
              </w:rPr>
              <w:t>Document. Respondent. Party</w:t>
            </w:r>
          </w:p>
        </w:tc>
        <w:tc>
          <w:tcPr>
            <w:tcW w:w="3719" w:type="dxa"/>
            <w:tcBorders>
              <w:top w:val="single" w:sz="4" w:space="0" w:color="auto"/>
              <w:left w:val="nil"/>
              <w:bottom w:val="single" w:sz="4" w:space="0" w:color="auto"/>
              <w:right w:val="single" w:sz="4" w:space="0" w:color="auto"/>
            </w:tcBorders>
            <w:shd w:val="clear" w:color="auto" w:fill="F2F2F2" w:themeFill="background1" w:themeFillShade="F2"/>
            <w:tcMar>
              <w:left w:w="85" w:type="dxa"/>
              <w:right w:w="85" w:type="dxa"/>
            </w:tcMar>
            <w:hideMark/>
          </w:tcPr>
          <w:p w14:paraId="30F1C979" w14:textId="77777777" w:rsidR="00452F91" w:rsidRPr="008A20DF" w:rsidRDefault="00452F91" w:rsidP="008D1D08">
            <w:pPr>
              <w:pStyle w:val="Tabletext10"/>
              <w:jc w:val="both"/>
              <w:rPr>
                <w:color w:val="000000"/>
              </w:rPr>
            </w:pPr>
            <w:r w:rsidRPr="008A20DF">
              <w:rPr>
                <w:color w:val="000000"/>
              </w:rPr>
              <w:t>A respondent party for this document.</w:t>
            </w:r>
          </w:p>
        </w:tc>
      </w:tr>
      <w:tr w:rsidR="00452F91" w:rsidRPr="008A20DF" w14:paraId="01C313B2" w14:textId="77777777" w:rsidTr="00EB53B2">
        <w:trPr>
          <w:cantSplit/>
          <w:trHeight w:val="375"/>
        </w:trPr>
        <w:tc>
          <w:tcPr>
            <w:tcW w:w="39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85" w:type="dxa"/>
              <w:right w:w="85" w:type="dxa"/>
            </w:tcMar>
          </w:tcPr>
          <w:p w14:paraId="61713EC5"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85" w:type="dxa"/>
              <w:right w:w="85" w:type="dxa"/>
            </w:tcMar>
            <w:hideMark/>
          </w:tcPr>
          <w:p w14:paraId="7461D9EC" w14:textId="733C0AA5" w:rsidR="00452F91" w:rsidRPr="008A20DF" w:rsidRDefault="00452F91" w:rsidP="004C6642">
            <w:pPr>
              <w:pStyle w:val="Tabletext10"/>
            </w:pPr>
            <w:r w:rsidRPr="008A20DF">
              <w:t>UN00001648</w:t>
            </w:r>
          </w:p>
        </w:tc>
        <w:tc>
          <w:tcPr>
            <w:tcW w:w="680"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68F22346" w14:textId="77777777" w:rsidR="00452F91" w:rsidRPr="008A20DF" w:rsidRDefault="00452F91" w:rsidP="00062DF7">
            <w:pPr>
              <w:pStyle w:val="Tabletext10"/>
              <w:jc w:val="center"/>
              <w:rPr>
                <w:rFonts w:cs="Arial"/>
                <w:b/>
                <w:bCs/>
                <w:szCs w:val="20"/>
              </w:rPr>
            </w:pPr>
            <w:r w:rsidRPr="008A20DF">
              <w:rPr>
                <w:rFonts w:cs="Arial"/>
                <w:b/>
                <w:bCs/>
                <w:szCs w:val="20"/>
              </w:rPr>
              <w:t>ASCC</w:t>
            </w:r>
          </w:p>
        </w:tc>
        <w:tc>
          <w:tcPr>
            <w:tcW w:w="3232"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2C402E0A" w14:textId="77777777" w:rsidR="00452F91" w:rsidRPr="008A20DF" w:rsidRDefault="00452F91" w:rsidP="004C6642">
            <w:pPr>
              <w:pStyle w:val="Tabletext10"/>
              <w:rPr>
                <w:rFonts w:cs="Arial"/>
                <w:szCs w:val="20"/>
              </w:rPr>
            </w:pPr>
            <w:r w:rsidRPr="008A20DF">
              <w:rPr>
                <w:rFonts w:cs="Arial"/>
                <w:szCs w:val="20"/>
              </w:rPr>
              <w:t>Document. Lodgement. Location</w:t>
            </w:r>
          </w:p>
        </w:tc>
        <w:tc>
          <w:tcPr>
            <w:tcW w:w="3719" w:type="dxa"/>
            <w:tcBorders>
              <w:top w:val="single" w:sz="4" w:space="0" w:color="auto"/>
              <w:left w:val="nil"/>
              <w:bottom w:val="single" w:sz="4" w:space="0" w:color="auto"/>
              <w:right w:val="single" w:sz="4" w:space="0" w:color="auto"/>
            </w:tcBorders>
            <w:shd w:val="clear" w:color="auto" w:fill="F2F2F2" w:themeFill="background1" w:themeFillShade="F2"/>
            <w:tcMar>
              <w:left w:w="85" w:type="dxa"/>
              <w:right w:w="85" w:type="dxa"/>
            </w:tcMar>
            <w:hideMark/>
          </w:tcPr>
          <w:p w14:paraId="353307E8" w14:textId="77777777" w:rsidR="00452F91" w:rsidRPr="008A20DF" w:rsidRDefault="00452F91" w:rsidP="008D1D08">
            <w:pPr>
              <w:pStyle w:val="Tabletext10"/>
              <w:jc w:val="both"/>
              <w:rPr>
                <w:color w:val="000000"/>
              </w:rPr>
            </w:pPr>
            <w:r w:rsidRPr="008A20DF">
              <w:rPr>
                <w:color w:val="000000"/>
              </w:rPr>
              <w:t>A lodgement location of this document.</w:t>
            </w:r>
          </w:p>
        </w:tc>
      </w:tr>
      <w:tr w:rsidR="00452F91" w:rsidRPr="008A20DF" w14:paraId="7F8007E5" w14:textId="77777777" w:rsidTr="00EB53B2">
        <w:trPr>
          <w:cantSplit/>
          <w:trHeight w:val="375"/>
        </w:trPr>
        <w:tc>
          <w:tcPr>
            <w:tcW w:w="39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85" w:type="dxa"/>
              <w:right w:w="85" w:type="dxa"/>
            </w:tcMar>
          </w:tcPr>
          <w:p w14:paraId="25A8F1A8"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85" w:type="dxa"/>
              <w:right w:w="85" w:type="dxa"/>
            </w:tcMar>
            <w:hideMark/>
          </w:tcPr>
          <w:p w14:paraId="33D740EC" w14:textId="5081FBE2" w:rsidR="00452F91" w:rsidRPr="008A20DF" w:rsidRDefault="00452F91" w:rsidP="004C6642">
            <w:pPr>
              <w:pStyle w:val="Tabletext10"/>
            </w:pPr>
            <w:r w:rsidRPr="008A20DF">
              <w:t>UN00007949</w:t>
            </w:r>
          </w:p>
        </w:tc>
        <w:tc>
          <w:tcPr>
            <w:tcW w:w="680"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63E26C7C" w14:textId="77777777" w:rsidR="00452F91" w:rsidRPr="008A20DF" w:rsidRDefault="00452F91" w:rsidP="00062DF7">
            <w:pPr>
              <w:pStyle w:val="Tabletext10"/>
              <w:jc w:val="center"/>
              <w:rPr>
                <w:rFonts w:cs="Arial"/>
                <w:b/>
                <w:bCs/>
                <w:szCs w:val="20"/>
              </w:rPr>
            </w:pPr>
            <w:r w:rsidRPr="008A20DF">
              <w:rPr>
                <w:rFonts w:cs="Arial"/>
                <w:b/>
                <w:bCs/>
                <w:szCs w:val="20"/>
              </w:rPr>
              <w:t>ASCC</w:t>
            </w:r>
          </w:p>
        </w:tc>
        <w:tc>
          <w:tcPr>
            <w:tcW w:w="3232"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0068BE39" w14:textId="77777777" w:rsidR="00452F91" w:rsidRPr="008A20DF" w:rsidRDefault="00452F91" w:rsidP="004C6642">
            <w:pPr>
              <w:pStyle w:val="Tabletext10"/>
              <w:rPr>
                <w:rFonts w:cs="Arial"/>
                <w:szCs w:val="20"/>
              </w:rPr>
            </w:pPr>
            <w:r w:rsidRPr="008A20DF">
              <w:rPr>
                <w:rFonts w:cs="Arial"/>
                <w:szCs w:val="20"/>
              </w:rPr>
              <w:t>Document. Specified. Location</w:t>
            </w:r>
          </w:p>
        </w:tc>
        <w:tc>
          <w:tcPr>
            <w:tcW w:w="3719" w:type="dxa"/>
            <w:tcBorders>
              <w:top w:val="single" w:sz="4" w:space="0" w:color="auto"/>
              <w:left w:val="nil"/>
              <w:bottom w:val="single" w:sz="4" w:space="0" w:color="auto"/>
              <w:right w:val="single" w:sz="4" w:space="0" w:color="auto"/>
            </w:tcBorders>
            <w:shd w:val="clear" w:color="auto" w:fill="F2F2F2" w:themeFill="background1" w:themeFillShade="F2"/>
            <w:tcMar>
              <w:left w:w="85" w:type="dxa"/>
              <w:right w:w="85" w:type="dxa"/>
            </w:tcMar>
            <w:hideMark/>
          </w:tcPr>
          <w:p w14:paraId="4D5636C5" w14:textId="77777777" w:rsidR="00452F91" w:rsidRPr="008A20DF" w:rsidRDefault="00452F91" w:rsidP="008D1D08">
            <w:pPr>
              <w:pStyle w:val="Tabletext10"/>
              <w:jc w:val="both"/>
              <w:rPr>
                <w:color w:val="000000"/>
              </w:rPr>
            </w:pPr>
            <w:r w:rsidRPr="008A20DF">
              <w:rPr>
                <w:color w:val="000000"/>
              </w:rPr>
              <w:t>A location specified in this document.</w:t>
            </w:r>
          </w:p>
        </w:tc>
      </w:tr>
      <w:tr w:rsidR="00452F91" w:rsidRPr="008A20DF" w14:paraId="0F0F1656" w14:textId="77777777" w:rsidTr="00EB53B2">
        <w:trPr>
          <w:cantSplit/>
          <w:trHeight w:val="375"/>
        </w:trPr>
        <w:tc>
          <w:tcPr>
            <w:tcW w:w="39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85" w:type="dxa"/>
              <w:right w:w="85" w:type="dxa"/>
            </w:tcMar>
          </w:tcPr>
          <w:p w14:paraId="3615F376"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85" w:type="dxa"/>
              <w:right w:w="85" w:type="dxa"/>
            </w:tcMar>
            <w:hideMark/>
          </w:tcPr>
          <w:p w14:paraId="6DBBCCBB" w14:textId="5D4B8ABA" w:rsidR="00452F91" w:rsidRPr="008A20DF" w:rsidRDefault="00452F91" w:rsidP="004C6642">
            <w:pPr>
              <w:pStyle w:val="Tabletext10"/>
            </w:pPr>
            <w:r w:rsidRPr="008A20DF">
              <w:t>UN00007948</w:t>
            </w:r>
          </w:p>
        </w:tc>
        <w:tc>
          <w:tcPr>
            <w:tcW w:w="680"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58AA1B8B" w14:textId="77777777" w:rsidR="00452F91" w:rsidRPr="008A20DF" w:rsidRDefault="00452F91" w:rsidP="00062DF7">
            <w:pPr>
              <w:pStyle w:val="Tabletext10"/>
              <w:jc w:val="center"/>
              <w:rPr>
                <w:rFonts w:cs="Arial"/>
                <w:b/>
                <w:bCs/>
                <w:szCs w:val="20"/>
              </w:rPr>
            </w:pPr>
            <w:r w:rsidRPr="008A20DF">
              <w:rPr>
                <w:rFonts w:cs="Arial"/>
                <w:b/>
                <w:bCs/>
                <w:szCs w:val="20"/>
              </w:rPr>
              <w:t>ASCC</w:t>
            </w:r>
          </w:p>
        </w:tc>
        <w:tc>
          <w:tcPr>
            <w:tcW w:w="3232"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10EF75D8" w14:textId="77777777" w:rsidR="00452F91" w:rsidRPr="008A20DF" w:rsidRDefault="00452F91" w:rsidP="004C6642">
            <w:pPr>
              <w:pStyle w:val="Tabletext10"/>
              <w:rPr>
                <w:rFonts w:cs="Arial"/>
                <w:szCs w:val="20"/>
              </w:rPr>
            </w:pPr>
            <w:r w:rsidRPr="008A20DF">
              <w:rPr>
                <w:rFonts w:cs="Arial"/>
                <w:szCs w:val="20"/>
              </w:rPr>
              <w:t>Document. Specified. Quota</w:t>
            </w:r>
          </w:p>
        </w:tc>
        <w:tc>
          <w:tcPr>
            <w:tcW w:w="3719" w:type="dxa"/>
            <w:tcBorders>
              <w:top w:val="single" w:sz="4" w:space="0" w:color="auto"/>
              <w:left w:val="nil"/>
              <w:bottom w:val="single" w:sz="4" w:space="0" w:color="auto"/>
              <w:right w:val="single" w:sz="4" w:space="0" w:color="auto"/>
            </w:tcBorders>
            <w:shd w:val="clear" w:color="auto" w:fill="F2F2F2" w:themeFill="background1" w:themeFillShade="F2"/>
            <w:tcMar>
              <w:left w:w="85" w:type="dxa"/>
              <w:right w:w="85" w:type="dxa"/>
            </w:tcMar>
            <w:hideMark/>
          </w:tcPr>
          <w:p w14:paraId="4D88AAD9" w14:textId="77777777" w:rsidR="00452F91" w:rsidRPr="008A20DF" w:rsidRDefault="00452F91" w:rsidP="008D1D08">
            <w:pPr>
              <w:pStyle w:val="Tabletext10"/>
              <w:jc w:val="both"/>
              <w:rPr>
                <w:color w:val="000000"/>
              </w:rPr>
            </w:pPr>
            <w:r w:rsidRPr="008A20DF">
              <w:rPr>
                <w:color w:val="000000"/>
              </w:rPr>
              <w:t>A quota specified in this document.</w:t>
            </w:r>
          </w:p>
        </w:tc>
      </w:tr>
      <w:tr w:rsidR="00452F91" w:rsidRPr="008A20DF" w14:paraId="44237326" w14:textId="77777777" w:rsidTr="00EB53B2">
        <w:trPr>
          <w:cantSplit/>
          <w:trHeight w:val="375"/>
        </w:trPr>
        <w:tc>
          <w:tcPr>
            <w:tcW w:w="39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85" w:type="dxa"/>
              <w:right w:w="85" w:type="dxa"/>
            </w:tcMar>
          </w:tcPr>
          <w:p w14:paraId="769C1E37"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85" w:type="dxa"/>
              <w:right w:w="85" w:type="dxa"/>
            </w:tcMar>
            <w:hideMark/>
          </w:tcPr>
          <w:p w14:paraId="50D88A01" w14:textId="0329D34F" w:rsidR="00452F91" w:rsidRPr="008A20DF" w:rsidRDefault="00452F91" w:rsidP="004C6642">
            <w:pPr>
              <w:pStyle w:val="Tabletext10"/>
            </w:pPr>
            <w:r w:rsidRPr="008A20DF">
              <w:t>UN00007965</w:t>
            </w:r>
          </w:p>
        </w:tc>
        <w:tc>
          <w:tcPr>
            <w:tcW w:w="680"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1E331B03" w14:textId="77777777" w:rsidR="00452F91" w:rsidRPr="008A20DF" w:rsidRDefault="00452F91" w:rsidP="00062DF7">
            <w:pPr>
              <w:pStyle w:val="Tabletext10"/>
              <w:jc w:val="center"/>
              <w:rPr>
                <w:rFonts w:cs="Arial"/>
                <w:b/>
                <w:bCs/>
                <w:szCs w:val="20"/>
              </w:rPr>
            </w:pPr>
            <w:r w:rsidRPr="008A20DF">
              <w:rPr>
                <w:rFonts w:cs="Arial"/>
                <w:b/>
                <w:bCs/>
                <w:szCs w:val="20"/>
              </w:rPr>
              <w:t>ASCC</w:t>
            </w:r>
          </w:p>
        </w:tc>
        <w:tc>
          <w:tcPr>
            <w:tcW w:w="3232"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29A002FB" w14:textId="77777777" w:rsidR="00452F91" w:rsidRPr="008A20DF" w:rsidRDefault="00452F91" w:rsidP="004C6642">
            <w:pPr>
              <w:pStyle w:val="Tabletext10"/>
              <w:rPr>
                <w:rFonts w:cs="Arial"/>
                <w:szCs w:val="20"/>
              </w:rPr>
            </w:pPr>
            <w:r w:rsidRPr="008A20DF">
              <w:rPr>
                <w:rFonts w:cs="Arial"/>
                <w:szCs w:val="20"/>
              </w:rPr>
              <w:t>Document. Specified. Batch</w:t>
            </w:r>
          </w:p>
        </w:tc>
        <w:tc>
          <w:tcPr>
            <w:tcW w:w="3719" w:type="dxa"/>
            <w:tcBorders>
              <w:top w:val="single" w:sz="4" w:space="0" w:color="auto"/>
              <w:left w:val="nil"/>
              <w:bottom w:val="single" w:sz="4" w:space="0" w:color="auto"/>
              <w:right w:val="single" w:sz="4" w:space="0" w:color="auto"/>
            </w:tcBorders>
            <w:shd w:val="clear" w:color="auto" w:fill="F2F2F2" w:themeFill="background1" w:themeFillShade="F2"/>
            <w:tcMar>
              <w:left w:w="85" w:type="dxa"/>
              <w:right w:w="85" w:type="dxa"/>
            </w:tcMar>
            <w:hideMark/>
          </w:tcPr>
          <w:p w14:paraId="7A9F1632" w14:textId="77777777" w:rsidR="00452F91" w:rsidRPr="008A20DF" w:rsidRDefault="00452F91" w:rsidP="008D1D08">
            <w:pPr>
              <w:pStyle w:val="Tabletext10"/>
              <w:jc w:val="both"/>
              <w:rPr>
                <w:color w:val="000000"/>
              </w:rPr>
            </w:pPr>
            <w:r w:rsidRPr="008A20DF">
              <w:rPr>
                <w:color w:val="000000"/>
              </w:rPr>
              <w:t>A batch specified for this document.</w:t>
            </w:r>
          </w:p>
        </w:tc>
      </w:tr>
      <w:tr w:rsidR="00452F91" w:rsidRPr="008A20DF" w14:paraId="1E4CFA8A" w14:textId="77777777" w:rsidTr="00EB53B2">
        <w:trPr>
          <w:cantSplit/>
          <w:trHeight w:val="375"/>
        </w:trPr>
        <w:tc>
          <w:tcPr>
            <w:tcW w:w="39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85" w:type="dxa"/>
              <w:right w:w="85" w:type="dxa"/>
            </w:tcMar>
          </w:tcPr>
          <w:p w14:paraId="5CC1D2DF"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85" w:type="dxa"/>
              <w:right w:w="85" w:type="dxa"/>
            </w:tcMar>
            <w:hideMark/>
          </w:tcPr>
          <w:p w14:paraId="1F0563BB" w14:textId="5E401DBD" w:rsidR="00452F91" w:rsidRPr="008A20DF" w:rsidRDefault="00452F91" w:rsidP="004C6642">
            <w:pPr>
              <w:pStyle w:val="Tabletext10"/>
            </w:pPr>
            <w:r w:rsidRPr="008A20DF">
              <w:t>UN00007988</w:t>
            </w:r>
          </w:p>
        </w:tc>
        <w:tc>
          <w:tcPr>
            <w:tcW w:w="680"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2CCFB821" w14:textId="77777777" w:rsidR="00452F91" w:rsidRPr="008A20DF" w:rsidRDefault="00452F91" w:rsidP="00062DF7">
            <w:pPr>
              <w:pStyle w:val="Tabletext10"/>
              <w:jc w:val="center"/>
              <w:rPr>
                <w:rFonts w:cs="Arial"/>
                <w:b/>
                <w:bCs/>
                <w:szCs w:val="20"/>
              </w:rPr>
            </w:pPr>
            <w:r w:rsidRPr="008A20DF">
              <w:rPr>
                <w:rFonts w:cs="Arial"/>
                <w:b/>
                <w:bCs/>
                <w:szCs w:val="20"/>
              </w:rPr>
              <w:t>ASCC</w:t>
            </w:r>
          </w:p>
        </w:tc>
        <w:tc>
          <w:tcPr>
            <w:tcW w:w="3232"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37D7907F" w14:textId="77777777" w:rsidR="00452F91" w:rsidRPr="008A20DF" w:rsidRDefault="00452F91" w:rsidP="004C6642">
            <w:pPr>
              <w:pStyle w:val="Tabletext10"/>
              <w:rPr>
                <w:rFonts w:cs="Arial"/>
                <w:szCs w:val="20"/>
              </w:rPr>
            </w:pPr>
            <w:r w:rsidRPr="008A20DF">
              <w:rPr>
                <w:rFonts w:cs="Arial"/>
                <w:szCs w:val="20"/>
              </w:rPr>
              <w:t>Document. Specified. Status</w:t>
            </w:r>
          </w:p>
        </w:tc>
        <w:tc>
          <w:tcPr>
            <w:tcW w:w="3719" w:type="dxa"/>
            <w:tcBorders>
              <w:top w:val="single" w:sz="4" w:space="0" w:color="auto"/>
              <w:left w:val="nil"/>
              <w:bottom w:val="single" w:sz="4" w:space="0" w:color="auto"/>
              <w:right w:val="single" w:sz="4" w:space="0" w:color="auto"/>
            </w:tcBorders>
            <w:shd w:val="clear" w:color="auto" w:fill="F2F2F2" w:themeFill="background1" w:themeFillShade="F2"/>
            <w:tcMar>
              <w:left w:w="85" w:type="dxa"/>
              <w:right w:w="85" w:type="dxa"/>
            </w:tcMar>
            <w:hideMark/>
          </w:tcPr>
          <w:p w14:paraId="63CF2F0D" w14:textId="77777777" w:rsidR="00452F91" w:rsidRPr="008A20DF" w:rsidRDefault="00452F91" w:rsidP="008D1D08">
            <w:pPr>
              <w:pStyle w:val="Tabletext10"/>
              <w:jc w:val="both"/>
              <w:rPr>
                <w:color w:val="000000"/>
              </w:rPr>
            </w:pPr>
            <w:r w:rsidRPr="008A20DF">
              <w:rPr>
                <w:color w:val="000000"/>
              </w:rPr>
              <w:t>A status specified for this document.</w:t>
            </w:r>
          </w:p>
        </w:tc>
      </w:tr>
      <w:tr w:rsidR="00452F91" w:rsidRPr="008A20DF" w14:paraId="3262C3A3" w14:textId="77777777" w:rsidTr="00EB53B2">
        <w:trPr>
          <w:cantSplit/>
          <w:trHeight w:val="375"/>
        </w:trPr>
        <w:tc>
          <w:tcPr>
            <w:tcW w:w="39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85" w:type="dxa"/>
              <w:right w:w="85" w:type="dxa"/>
            </w:tcMar>
          </w:tcPr>
          <w:p w14:paraId="733DB383"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85" w:type="dxa"/>
              <w:right w:w="85" w:type="dxa"/>
            </w:tcMar>
            <w:hideMark/>
          </w:tcPr>
          <w:p w14:paraId="0A343A6E" w14:textId="12C38E7B" w:rsidR="00452F91" w:rsidRPr="008A20DF" w:rsidRDefault="00452F91" w:rsidP="004C6642">
            <w:pPr>
              <w:pStyle w:val="Tabletext10"/>
            </w:pPr>
            <w:r w:rsidRPr="008A20DF">
              <w:t>UN00008091</w:t>
            </w:r>
          </w:p>
        </w:tc>
        <w:tc>
          <w:tcPr>
            <w:tcW w:w="680"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10B24D94" w14:textId="77777777" w:rsidR="00452F91" w:rsidRPr="008A20DF" w:rsidRDefault="00452F91" w:rsidP="00062DF7">
            <w:pPr>
              <w:pStyle w:val="Tabletext10"/>
              <w:jc w:val="center"/>
              <w:rPr>
                <w:rFonts w:cs="Arial"/>
                <w:b/>
                <w:bCs/>
                <w:szCs w:val="20"/>
              </w:rPr>
            </w:pPr>
            <w:r w:rsidRPr="008A20DF">
              <w:rPr>
                <w:rFonts w:cs="Arial"/>
                <w:b/>
                <w:bCs/>
                <w:szCs w:val="20"/>
              </w:rPr>
              <w:t>ASCC</w:t>
            </w:r>
          </w:p>
        </w:tc>
        <w:tc>
          <w:tcPr>
            <w:tcW w:w="3232"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2356E269" w14:textId="77777777" w:rsidR="00452F91" w:rsidRPr="008A20DF" w:rsidRDefault="00452F91" w:rsidP="004C6642">
            <w:pPr>
              <w:pStyle w:val="Tabletext10"/>
              <w:rPr>
                <w:rFonts w:cs="Arial"/>
                <w:szCs w:val="20"/>
              </w:rPr>
            </w:pPr>
            <w:r w:rsidRPr="008A20DF">
              <w:rPr>
                <w:rFonts w:cs="Arial"/>
                <w:szCs w:val="20"/>
              </w:rPr>
              <w:t>Document. Specified. Activity</w:t>
            </w:r>
          </w:p>
        </w:tc>
        <w:tc>
          <w:tcPr>
            <w:tcW w:w="3719" w:type="dxa"/>
            <w:tcBorders>
              <w:top w:val="single" w:sz="4" w:space="0" w:color="auto"/>
              <w:left w:val="nil"/>
              <w:bottom w:val="single" w:sz="4" w:space="0" w:color="auto"/>
              <w:right w:val="single" w:sz="4" w:space="0" w:color="auto"/>
            </w:tcBorders>
            <w:shd w:val="clear" w:color="auto" w:fill="F2F2F2" w:themeFill="background1" w:themeFillShade="F2"/>
            <w:tcMar>
              <w:left w:w="85" w:type="dxa"/>
              <w:right w:w="85" w:type="dxa"/>
            </w:tcMar>
            <w:hideMark/>
          </w:tcPr>
          <w:p w14:paraId="5738A019" w14:textId="77777777" w:rsidR="00452F91" w:rsidRPr="008A20DF" w:rsidRDefault="00452F91" w:rsidP="008D1D08">
            <w:pPr>
              <w:pStyle w:val="Tabletext10"/>
              <w:jc w:val="both"/>
              <w:rPr>
                <w:color w:val="000000"/>
              </w:rPr>
            </w:pPr>
            <w:r w:rsidRPr="008A20DF">
              <w:rPr>
                <w:color w:val="000000"/>
              </w:rPr>
              <w:t>An activity specified in this document.</w:t>
            </w:r>
          </w:p>
        </w:tc>
      </w:tr>
      <w:tr w:rsidR="00452F91" w:rsidRPr="008A20DF" w14:paraId="1018B6FC" w14:textId="77777777" w:rsidTr="00EB53B2">
        <w:trPr>
          <w:cantSplit/>
          <w:trHeight w:val="375"/>
        </w:trPr>
        <w:tc>
          <w:tcPr>
            <w:tcW w:w="39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85" w:type="dxa"/>
              <w:right w:w="85" w:type="dxa"/>
            </w:tcMar>
          </w:tcPr>
          <w:p w14:paraId="60C9C4D8"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85" w:type="dxa"/>
              <w:right w:w="85" w:type="dxa"/>
            </w:tcMar>
            <w:hideMark/>
          </w:tcPr>
          <w:p w14:paraId="11F814EA" w14:textId="211C9696" w:rsidR="00452F91" w:rsidRPr="008A20DF" w:rsidRDefault="00452F91" w:rsidP="004C6642">
            <w:pPr>
              <w:pStyle w:val="Tabletext10"/>
            </w:pPr>
            <w:r w:rsidRPr="008A20DF">
              <w:t>UN00008092</w:t>
            </w:r>
          </w:p>
        </w:tc>
        <w:tc>
          <w:tcPr>
            <w:tcW w:w="680"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75472088" w14:textId="77777777" w:rsidR="00452F91" w:rsidRPr="008A20DF" w:rsidRDefault="00452F91" w:rsidP="00062DF7">
            <w:pPr>
              <w:pStyle w:val="Tabletext10"/>
              <w:jc w:val="center"/>
              <w:rPr>
                <w:rFonts w:cs="Arial"/>
                <w:b/>
                <w:bCs/>
                <w:szCs w:val="20"/>
              </w:rPr>
            </w:pPr>
            <w:r w:rsidRPr="008A20DF">
              <w:rPr>
                <w:rFonts w:cs="Arial"/>
                <w:b/>
                <w:bCs/>
                <w:szCs w:val="20"/>
              </w:rPr>
              <w:t>ASCC</w:t>
            </w:r>
          </w:p>
        </w:tc>
        <w:tc>
          <w:tcPr>
            <w:tcW w:w="3232"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44B80535" w14:textId="77777777" w:rsidR="00452F91" w:rsidRPr="008A20DF" w:rsidRDefault="00452F91" w:rsidP="004C6642">
            <w:pPr>
              <w:pStyle w:val="Tabletext10"/>
              <w:rPr>
                <w:rFonts w:cs="Arial"/>
                <w:szCs w:val="20"/>
              </w:rPr>
            </w:pPr>
            <w:r w:rsidRPr="008A20DF">
              <w:rPr>
                <w:rFonts w:cs="Arial"/>
                <w:szCs w:val="20"/>
              </w:rPr>
              <w:t>Document. Total. Price</w:t>
            </w:r>
          </w:p>
        </w:tc>
        <w:tc>
          <w:tcPr>
            <w:tcW w:w="3719" w:type="dxa"/>
            <w:tcBorders>
              <w:top w:val="single" w:sz="4" w:space="0" w:color="auto"/>
              <w:left w:val="nil"/>
              <w:bottom w:val="single" w:sz="4" w:space="0" w:color="auto"/>
              <w:right w:val="single" w:sz="4" w:space="0" w:color="auto"/>
            </w:tcBorders>
            <w:shd w:val="clear" w:color="auto" w:fill="F2F2F2" w:themeFill="background1" w:themeFillShade="F2"/>
            <w:tcMar>
              <w:left w:w="85" w:type="dxa"/>
              <w:right w:w="85" w:type="dxa"/>
            </w:tcMar>
            <w:hideMark/>
          </w:tcPr>
          <w:p w14:paraId="62AC8936" w14:textId="77777777" w:rsidR="00452F91" w:rsidRPr="008A20DF" w:rsidRDefault="00452F91" w:rsidP="008D1D08">
            <w:pPr>
              <w:pStyle w:val="Tabletext10"/>
              <w:jc w:val="both"/>
              <w:rPr>
                <w:color w:val="000000"/>
              </w:rPr>
            </w:pPr>
            <w:r w:rsidRPr="008A20DF">
              <w:rPr>
                <w:color w:val="000000"/>
              </w:rPr>
              <w:t>A total price in this document.</w:t>
            </w:r>
          </w:p>
        </w:tc>
      </w:tr>
      <w:tr w:rsidR="00452F91" w:rsidRPr="008A20DF" w14:paraId="1D8C9FAB" w14:textId="77777777" w:rsidTr="00EB53B2">
        <w:trPr>
          <w:cantSplit/>
          <w:trHeight w:val="375"/>
        </w:trPr>
        <w:tc>
          <w:tcPr>
            <w:tcW w:w="39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85" w:type="dxa"/>
              <w:right w:w="85" w:type="dxa"/>
            </w:tcMar>
          </w:tcPr>
          <w:p w14:paraId="617BFE4B"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85" w:type="dxa"/>
              <w:right w:w="85" w:type="dxa"/>
            </w:tcMar>
            <w:hideMark/>
          </w:tcPr>
          <w:p w14:paraId="1F309746" w14:textId="37916FD5" w:rsidR="00452F91" w:rsidRPr="008A20DF" w:rsidRDefault="00452F91" w:rsidP="004C6642">
            <w:pPr>
              <w:pStyle w:val="Tabletext10"/>
            </w:pPr>
            <w:r w:rsidRPr="008A20DF">
              <w:t>UN00008712</w:t>
            </w:r>
          </w:p>
        </w:tc>
        <w:tc>
          <w:tcPr>
            <w:tcW w:w="680"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262814F9" w14:textId="77777777" w:rsidR="00452F91" w:rsidRPr="008A20DF" w:rsidRDefault="00452F91" w:rsidP="00062DF7">
            <w:pPr>
              <w:pStyle w:val="Tabletext10"/>
              <w:jc w:val="center"/>
              <w:rPr>
                <w:rFonts w:cs="Arial"/>
                <w:b/>
                <w:bCs/>
                <w:szCs w:val="20"/>
              </w:rPr>
            </w:pPr>
            <w:r w:rsidRPr="008A20DF">
              <w:rPr>
                <w:rFonts w:cs="Arial"/>
                <w:b/>
                <w:bCs/>
                <w:szCs w:val="20"/>
              </w:rPr>
              <w:t>ASCC</w:t>
            </w:r>
          </w:p>
        </w:tc>
        <w:tc>
          <w:tcPr>
            <w:tcW w:w="3232"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6AB9654D" w14:textId="77777777" w:rsidR="00452F91" w:rsidRPr="008A20DF" w:rsidRDefault="00452F91" w:rsidP="004C6642">
            <w:pPr>
              <w:pStyle w:val="Tabletext10"/>
              <w:rPr>
                <w:rFonts w:cs="Arial"/>
                <w:szCs w:val="20"/>
              </w:rPr>
            </w:pPr>
            <w:r w:rsidRPr="008A20DF">
              <w:rPr>
                <w:rFonts w:cs="Arial"/>
                <w:szCs w:val="20"/>
              </w:rPr>
              <w:t>Document. Specified. Financial Account</w:t>
            </w:r>
          </w:p>
        </w:tc>
        <w:tc>
          <w:tcPr>
            <w:tcW w:w="3719" w:type="dxa"/>
            <w:tcBorders>
              <w:top w:val="single" w:sz="4" w:space="0" w:color="auto"/>
              <w:left w:val="nil"/>
              <w:bottom w:val="single" w:sz="4" w:space="0" w:color="auto"/>
              <w:right w:val="single" w:sz="4" w:space="0" w:color="auto"/>
            </w:tcBorders>
            <w:shd w:val="clear" w:color="auto" w:fill="F2F2F2" w:themeFill="background1" w:themeFillShade="F2"/>
            <w:tcMar>
              <w:left w:w="85" w:type="dxa"/>
              <w:right w:w="85" w:type="dxa"/>
            </w:tcMar>
            <w:hideMark/>
          </w:tcPr>
          <w:p w14:paraId="65703ACC" w14:textId="77777777" w:rsidR="00452F91" w:rsidRPr="008A20DF" w:rsidRDefault="00452F91" w:rsidP="008D1D08">
            <w:pPr>
              <w:pStyle w:val="Tabletext10"/>
              <w:jc w:val="both"/>
              <w:rPr>
                <w:color w:val="000000"/>
              </w:rPr>
            </w:pPr>
            <w:r w:rsidRPr="008A20DF">
              <w:rPr>
                <w:color w:val="000000"/>
              </w:rPr>
              <w:t>A financial account specified in this document.</w:t>
            </w:r>
          </w:p>
        </w:tc>
      </w:tr>
      <w:tr w:rsidR="00452F91" w:rsidRPr="008A20DF" w14:paraId="76D69EDD" w14:textId="77777777" w:rsidTr="00EB53B2">
        <w:trPr>
          <w:cantSplit/>
          <w:trHeight w:val="375"/>
        </w:trPr>
        <w:tc>
          <w:tcPr>
            <w:tcW w:w="39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85" w:type="dxa"/>
              <w:right w:w="85" w:type="dxa"/>
            </w:tcMar>
          </w:tcPr>
          <w:p w14:paraId="1CC1CAAD" w14:textId="77777777" w:rsidR="00452F91" w:rsidRPr="008A20DF" w:rsidRDefault="00452F91" w:rsidP="004C6642">
            <w:pPr>
              <w:pStyle w:val="Tabletext10"/>
            </w:pPr>
          </w:p>
        </w:tc>
        <w:tc>
          <w:tcPr>
            <w:tcW w:w="1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85" w:type="dxa"/>
              <w:right w:w="85" w:type="dxa"/>
            </w:tcMar>
            <w:hideMark/>
          </w:tcPr>
          <w:p w14:paraId="36D62AC1" w14:textId="6CD75AC3" w:rsidR="00452F91" w:rsidRPr="008A20DF" w:rsidRDefault="00452F91" w:rsidP="004C6642">
            <w:pPr>
              <w:pStyle w:val="Tabletext10"/>
            </w:pPr>
            <w:r w:rsidRPr="008A20DF">
              <w:t>UN00008714</w:t>
            </w:r>
          </w:p>
        </w:tc>
        <w:tc>
          <w:tcPr>
            <w:tcW w:w="680"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5132FA77" w14:textId="77777777" w:rsidR="00452F91" w:rsidRPr="008A20DF" w:rsidRDefault="00452F91" w:rsidP="00062DF7">
            <w:pPr>
              <w:pStyle w:val="Tabletext10"/>
              <w:jc w:val="center"/>
              <w:rPr>
                <w:rFonts w:cs="Arial"/>
                <w:b/>
                <w:bCs/>
                <w:szCs w:val="20"/>
              </w:rPr>
            </w:pPr>
            <w:r w:rsidRPr="008A20DF">
              <w:rPr>
                <w:rFonts w:cs="Arial"/>
                <w:b/>
                <w:bCs/>
                <w:szCs w:val="20"/>
              </w:rPr>
              <w:t>ASCC</w:t>
            </w:r>
          </w:p>
        </w:tc>
        <w:tc>
          <w:tcPr>
            <w:tcW w:w="3232" w:type="dxa"/>
            <w:tcBorders>
              <w:top w:val="single" w:sz="4" w:space="0" w:color="auto"/>
              <w:left w:val="nil"/>
              <w:bottom w:val="single" w:sz="4" w:space="0" w:color="auto"/>
              <w:right w:val="single" w:sz="4" w:space="0" w:color="auto"/>
            </w:tcBorders>
            <w:shd w:val="clear" w:color="auto" w:fill="F2F2F2" w:themeFill="background1" w:themeFillShade="F2"/>
            <w:noWrap/>
            <w:tcMar>
              <w:left w:w="85" w:type="dxa"/>
              <w:right w:w="85" w:type="dxa"/>
            </w:tcMar>
            <w:hideMark/>
          </w:tcPr>
          <w:p w14:paraId="2BBF8498" w14:textId="77777777" w:rsidR="00452F91" w:rsidRPr="008A20DF" w:rsidRDefault="00452F91" w:rsidP="004C6642">
            <w:pPr>
              <w:pStyle w:val="Tabletext10"/>
              <w:rPr>
                <w:rFonts w:cs="Arial"/>
                <w:szCs w:val="20"/>
              </w:rPr>
            </w:pPr>
            <w:r w:rsidRPr="008A20DF">
              <w:rPr>
                <w:rFonts w:cs="Arial"/>
                <w:szCs w:val="20"/>
              </w:rPr>
              <w:t>Document. Related. Booking</w:t>
            </w:r>
          </w:p>
        </w:tc>
        <w:tc>
          <w:tcPr>
            <w:tcW w:w="3719" w:type="dxa"/>
            <w:tcBorders>
              <w:top w:val="single" w:sz="4" w:space="0" w:color="auto"/>
              <w:left w:val="nil"/>
              <w:bottom w:val="single" w:sz="4" w:space="0" w:color="auto"/>
              <w:right w:val="single" w:sz="4" w:space="0" w:color="auto"/>
            </w:tcBorders>
            <w:shd w:val="clear" w:color="auto" w:fill="F2F2F2" w:themeFill="background1" w:themeFillShade="F2"/>
            <w:tcMar>
              <w:left w:w="85" w:type="dxa"/>
              <w:right w:w="85" w:type="dxa"/>
            </w:tcMar>
            <w:hideMark/>
          </w:tcPr>
          <w:p w14:paraId="6D4E7B21" w14:textId="77777777" w:rsidR="00452F91" w:rsidRPr="008A20DF" w:rsidRDefault="00452F91" w:rsidP="008D1D08">
            <w:pPr>
              <w:pStyle w:val="Tabletext10"/>
              <w:jc w:val="both"/>
              <w:rPr>
                <w:color w:val="000000"/>
              </w:rPr>
            </w:pPr>
            <w:r w:rsidRPr="008A20DF">
              <w:rPr>
                <w:color w:val="000000"/>
              </w:rPr>
              <w:t>A booking related to this document.</w:t>
            </w:r>
          </w:p>
        </w:tc>
      </w:tr>
    </w:tbl>
    <w:p w14:paraId="22998A7C" w14:textId="77777777" w:rsidR="009542BA" w:rsidRPr="008A20DF" w:rsidRDefault="009542BA" w:rsidP="009542BA">
      <w:pPr>
        <w:spacing w:after="240"/>
      </w:pPr>
    </w:p>
    <w:p w14:paraId="776276CF" w14:textId="03897520" w:rsidR="009542BA" w:rsidRPr="008A20DF" w:rsidRDefault="009542BA" w:rsidP="009542BA">
      <w:pPr>
        <w:pStyle w:val="Tabletitle"/>
      </w:pPr>
      <w:r w:rsidRPr="008A20DF">
        <w:t>Table </w:t>
      </w:r>
      <w:r w:rsidRPr="008A20DF">
        <w:fldChar w:fldCharType="begin"/>
      </w:r>
      <w:r w:rsidRPr="008A20DF">
        <w:instrText xml:space="preserve"> IF </w:instrText>
      </w:r>
      <w:r w:rsidRPr="008A20DF">
        <w:fldChar w:fldCharType="begin"/>
      </w:r>
      <w:r w:rsidRPr="008A20DF">
        <w:instrText xml:space="preserve">SEQ aaa \c </w:instrText>
      </w:r>
      <w:r w:rsidRPr="008A20DF">
        <w:fldChar w:fldCharType="separate"/>
      </w:r>
      <w:r w:rsidR="00330FB2">
        <w:rPr>
          <w:noProof/>
        </w:rPr>
        <w:instrText>0</w:instrText>
      </w:r>
      <w:r w:rsidRPr="008A20DF">
        <w:fldChar w:fldCharType="end"/>
      </w:r>
      <w:r w:rsidRPr="008A20DF">
        <w:instrText xml:space="preserve"> &gt;= 1 "</w:instrText>
      </w:r>
      <w:r w:rsidRPr="008A20DF">
        <w:fldChar w:fldCharType="begin"/>
      </w:r>
      <w:r w:rsidRPr="008A20DF">
        <w:instrText xml:space="preserve">SEQ aaa \c \* ALPHABETIC </w:instrText>
      </w:r>
      <w:r w:rsidRPr="008A20DF">
        <w:fldChar w:fldCharType="separate"/>
      </w:r>
      <w:r w:rsidRPr="008A20DF">
        <w:instrText>A</w:instrText>
      </w:r>
      <w:r w:rsidRPr="008A20DF">
        <w:fldChar w:fldCharType="end"/>
      </w:r>
      <w:r w:rsidRPr="008A20DF">
        <w:instrText xml:space="preserve">." "" </w:instrText>
      </w:r>
      <w:r w:rsidRPr="008A20DF">
        <w:fldChar w:fldCharType="end"/>
      </w:r>
      <w:r w:rsidRPr="008A20DF">
        <w:fldChar w:fldCharType="begin"/>
      </w:r>
      <w:r w:rsidRPr="008A20DF">
        <w:instrText xml:space="preserve">SEQ Table </w:instrText>
      </w:r>
      <w:r w:rsidRPr="008A20DF">
        <w:fldChar w:fldCharType="separate"/>
      </w:r>
      <w:r w:rsidR="00283F06">
        <w:rPr>
          <w:noProof/>
        </w:rPr>
        <w:t>28</w:t>
      </w:r>
      <w:r w:rsidRPr="008A20DF">
        <w:fldChar w:fldCharType="end"/>
      </w:r>
      <w:r w:rsidRPr="008A20DF">
        <w:t> — Accounting Journal</w:t>
      </w:r>
    </w:p>
    <w:tbl>
      <w:tblPr>
        <w:tblW w:w="9781" w:type="dxa"/>
        <w:tblInd w:w="99" w:type="dxa"/>
        <w:tblLayout w:type="fixed"/>
        <w:tblCellMar>
          <w:left w:w="99" w:type="dxa"/>
          <w:right w:w="99" w:type="dxa"/>
        </w:tblCellMar>
        <w:tblLook w:val="04A0" w:firstRow="1" w:lastRow="0" w:firstColumn="1" w:lastColumn="0" w:noHBand="0" w:noVBand="1"/>
      </w:tblPr>
      <w:tblGrid>
        <w:gridCol w:w="405"/>
        <w:gridCol w:w="1450"/>
        <w:gridCol w:w="695"/>
        <w:gridCol w:w="3304"/>
        <w:gridCol w:w="3927"/>
      </w:tblGrid>
      <w:tr w:rsidR="00452F91" w:rsidRPr="008A20DF" w14:paraId="4AE4EC3D" w14:textId="77777777" w:rsidTr="00452F91">
        <w:trPr>
          <w:cantSplit/>
          <w:trHeight w:val="20"/>
          <w:tblHeader/>
        </w:trPr>
        <w:tc>
          <w:tcPr>
            <w:tcW w:w="397" w:type="dxa"/>
            <w:tcBorders>
              <w:top w:val="single" w:sz="4" w:space="0" w:color="auto"/>
              <w:left w:val="single" w:sz="4" w:space="0" w:color="auto"/>
              <w:bottom w:val="single" w:sz="8" w:space="0" w:color="auto"/>
              <w:right w:val="single" w:sz="4" w:space="0" w:color="auto"/>
            </w:tcBorders>
            <w:shd w:val="clear" w:color="auto" w:fill="D9D9D9" w:themeFill="background1" w:themeFillShade="D9"/>
            <w:tcMar>
              <w:left w:w="85" w:type="dxa"/>
              <w:right w:w="85" w:type="dxa"/>
            </w:tcMar>
          </w:tcPr>
          <w:p w14:paraId="55E03B89" w14:textId="77777777" w:rsidR="00452F91" w:rsidRPr="008A20DF" w:rsidRDefault="00452F91" w:rsidP="004C6642">
            <w:pPr>
              <w:pStyle w:val="Tabletext10"/>
              <w:jc w:val="center"/>
              <w:rPr>
                <w:b/>
                <w:bCs/>
              </w:rPr>
            </w:pPr>
          </w:p>
        </w:tc>
        <w:tc>
          <w:tcPr>
            <w:tcW w:w="1418" w:type="dxa"/>
            <w:tcBorders>
              <w:top w:val="single" w:sz="4" w:space="0" w:color="auto"/>
              <w:left w:val="single" w:sz="4" w:space="0" w:color="auto"/>
              <w:bottom w:val="single" w:sz="8" w:space="0" w:color="auto"/>
              <w:right w:val="single" w:sz="4" w:space="0" w:color="auto"/>
            </w:tcBorders>
            <w:shd w:val="clear" w:color="auto" w:fill="D9D9D9" w:themeFill="background1" w:themeFillShade="D9"/>
            <w:tcMar>
              <w:left w:w="85" w:type="dxa"/>
              <w:right w:w="85" w:type="dxa"/>
            </w:tcMar>
            <w:vAlign w:val="center"/>
            <w:hideMark/>
          </w:tcPr>
          <w:p w14:paraId="1774D325" w14:textId="33942871" w:rsidR="00452F91" w:rsidRPr="008A20DF" w:rsidRDefault="00452F91" w:rsidP="004C6642">
            <w:pPr>
              <w:pStyle w:val="Tabletext10"/>
              <w:jc w:val="center"/>
              <w:rPr>
                <w:b/>
                <w:bCs/>
              </w:rPr>
            </w:pPr>
            <w:r w:rsidRPr="008A20DF">
              <w:rPr>
                <w:b/>
                <w:bCs/>
              </w:rPr>
              <w:t>Unique UN Assigned ID</w:t>
            </w:r>
          </w:p>
          <w:p w14:paraId="77D4F44D" w14:textId="77777777" w:rsidR="00452F91" w:rsidRPr="008A20DF" w:rsidRDefault="00452F91" w:rsidP="004C6642">
            <w:pPr>
              <w:pStyle w:val="Tabletext10"/>
              <w:jc w:val="center"/>
              <w:rPr>
                <w:b/>
                <w:bCs/>
              </w:rPr>
            </w:pPr>
          </w:p>
        </w:tc>
        <w:tc>
          <w:tcPr>
            <w:tcW w:w="680" w:type="dxa"/>
            <w:tcBorders>
              <w:top w:val="single" w:sz="4" w:space="0" w:color="auto"/>
              <w:left w:val="nil"/>
              <w:bottom w:val="single" w:sz="8" w:space="0" w:color="auto"/>
              <w:right w:val="single" w:sz="4" w:space="0" w:color="auto"/>
            </w:tcBorders>
            <w:shd w:val="clear" w:color="auto" w:fill="D9D9D9" w:themeFill="background1" w:themeFillShade="D9"/>
            <w:tcMar>
              <w:left w:w="85" w:type="dxa"/>
              <w:right w:w="85" w:type="dxa"/>
            </w:tcMar>
            <w:vAlign w:val="center"/>
            <w:hideMark/>
          </w:tcPr>
          <w:p w14:paraId="3FAD2136" w14:textId="77777777" w:rsidR="00452F91" w:rsidRPr="008A20DF" w:rsidRDefault="00452F91" w:rsidP="004C6642">
            <w:pPr>
              <w:pStyle w:val="Tabletext10"/>
              <w:spacing w:before="0" w:after="0"/>
              <w:jc w:val="center"/>
              <w:rPr>
                <w:rFonts w:asciiTheme="majorHAnsi" w:hAnsiTheme="majorHAnsi"/>
                <w:b/>
                <w:bCs/>
              </w:rPr>
            </w:pPr>
            <w:r w:rsidRPr="008A20DF">
              <w:rPr>
                <w:rFonts w:asciiTheme="majorHAnsi" w:hAnsiTheme="majorHAnsi"/>
                <w:b/>
                <w:bCs/>
              </w:rPr>
              <w:t>ACC/</w:t>
            </w:r>
          </w:p>
          <w:p w14:paraId="6FDFFC8A" w14:textId="77777777" w:rsidR="00452F91" w:rsidRPr="008A20DF" w:rsidRDefault="00452F91" w:rsidP="004C6642">
            <w:pPr>
              <w:pStyle w:val="Tabletext10"/>
              <w:spacing w:before="0" w:after="0"/>
              <w:jc w:val="center"/>
              <w:rPr>
                <w:rFonts w:asciiTheme="majorHAnsi" w:hAnsiTheme="majorHAnsi"/>
                <w:b/>
                <w:bCs/>
              </w:rPr>
            </w:pPr>
            <w:r w:rsidRPr="008A20DF">
              <w:rPr>
                <w:rFonts w:asciiTheme="majorHAnsi" w:hAnsiTheme="majorHAnsi"/>
                <w:b/>
                <w:bCs/>
              </w:rPr>
              <w:t>BCC/</w:t>
            </w:r>
          </w:p>
          <w:p w14:paraId="7EE837DC" w14:textId="77777777" w:rsidR="00452F91" w:rsidRPr="008A20DF" w:rsidRDefault="00452F91" w:rsidP="004C6642">
            <w:pPr>
              <w:pStyle w:val="Tabletext10"/>
              <w:spacing w:before="0" w:after="0"/>
              <w:jc w:val="center"/>
              <w:rPr>
                <w:b/>
                <w:bCs/>
              </w:rPr>
            </w:pPr>
            <w:r w:rsidRPr="008A20DF">
              <w:rPr>
                <w:rFonts w:asciiTheme="majorHAnsi" w:hAnsiTheme="majorHAnsi"/>
                <w:b/>
                <w:bCs/>
              </w:rPr>
              <w:t>ASCC</w:t>
            </w:r>
          </w:p>
        </w:tc>
        <w:tc>
          <w:tcPr>
            <w:tcW w:w="3232" w:type="dxa"/>
            <w:tcBorders>
              <w:top w:val="single" w:sz="4" w:space="0" w:color="auto"/>
              <w:left w:val="nil"/>
              <w:bottom w:val="single" w:sz="8" w:space="0" w:color="auto"/>
              <w:right w:val="single" w:sz="4" w:space="0" w:color="auto"/>
            </w:tcBorders>
            <w:shd w:val="clear" w:color="auto" w:fill="D9D9D9" w:themeFill="background1" w:themeFillShade="D9"/>
            <w:tcMar>
              <w:left w:w="85" w:type="dxa"/>
              <w:right w:w="85" w:type="dxa"/>
            </w:tcMar>
            <w:vAlign w:val="center"/>
            <w:hideMark/>
          </w:tcPr>
          <w:p w14:paraId="2DB3EB55" w14:textId="77777777" w:rsidR="00452F91" w:rsidRPr="008A20DF" w:rsidRDefault="00452F91" w:rsidP="004C6642">
            <w:pPr>
              <w:pStyle w:val="Tabletext10"/>
              <w:jc w:val="center"/>
              <w:rPr>
                <w:b/>
                <w:bCs/>
              </w:rPr>
            </w:pPr>
            <w:r w:rsidRPr="008A20DF">
              <w:rPr>
                <w:b/>
                <w:bCs/>
              </w:rPr>
              <w:t>Dictionary Entry Name</w:t>
            </w:r>
            <w:r w:rsidRPr="008A20DF">
              <w:rPr>
                <w:b/>
                <w:bCs/>
              </w:rPr>
              <w:br/>
            </w:r>
          </w:p>
        </w:tc>
        <w:tc>
          <w:tcPr>
            <w:tcW w:w="3841" w:type="dxa"/>
            <w:tcBorders>
              <w:top w:val="single" w:sz="4" w:space="0" w:color="auto"/>
              <w:left w:val="nil"/>
              <w:bottom w:val="single" w:sz="8" w:space="0" w:color="auto"/>
              <w:right w:val="single" w:sz="4" w:space="0" w:color="auto"/>
            </w:tcBorders>
            <w:shd w:val="clear" w:color="auto" w:fill="D9D9D9" w:themeFill="background1" w:themeFillShade="D9"/>
            <w:tcMar>
              <w:left w:w="85" w:type="dxa"/>
              <w:right w:w="85" w:type="dxa"/>
            </w:tcMar>
            <w:vAlign w:val="center"/>
            <w:hideMark/>
          </w:tcPr>
          <w:p w14:paraId="6A57F1D2" w14:textId="77777777" w:rsidR="00452F91" w:rsidRPr="008A20DF" w:rsidRDefault="00452F91" w:rsidP="004C6642">
            <w:pPr>
              <w:pStyle w:val="Tabletext10"/>
              <w:jc w:val="center"/>
              <w:rPr>
                <w:b/>
                <w:bCs/>
              </w:rPr>
            </w:pPr>
            <w:r w:rsidRPr="008A20DF">
              <w:rPr>
                <w:b/>
                <w:bCs/>
              </w:rPr>
              <w:t>Definition</w:t>
            </w:r>
            <w:r w:rsidRPr="008A20DF">
              <w:rPr>
                <w:b/>
                <w:bCs/>
              </w:rPr>
              <w:br/>
            </w:r>
          </w:p>
        </w:tc>
      </w:tr>
      <w:tr w:rsidR="00452F91" w:rsidRPr="008A20DF" w14:paraId="4E707F2F" w14:textId="77777777" w:rsidTr="00452F91">
        <w:trPr>
          <w:cantSplit/>
          <w:trHeight w:val="20"/>
        </w:trPr>
        <w:tc>
          <w:tcPr>
            <w:tcW w:w="397" w:type="dxa"/>
            <w:tcBorders>
              <w:top w:val="single" w:sz="4" w:space="0" w:color="auto"/>
              <w:left w:val="single" w:sz="4" w:space="0" w:color="auto"/>
              <w:bottom w:val="single" w:sz="8" w:space="0" w:color="auto"/>
              <w:right w:val="single" w:sz="4" w:space="0" w:color="auto"/>
            </w:tcBorders>
            <w:shd w:val="clear" w:color="auto" w:fill="F2F2F2" w:themeFill="background1" w:themeFillShade="F2"/>
            <w:tcMar>
              <w:left w:w="85" w:type="dxa"/>
              <w:right w:w="85" w:type="dxa"/>
            </w:tcMar>
          </w:tcPr>
          <w:p w14:paraId="6864810C" w14:textId="77777777" w:rsidR="00452F91" w:rsidRPr="008A20DF" w:rsidRDefault="00452F91" w:rsidP="004C6642">
            <w:pPr>
              <w:pStyle w:val="Tabletext10"/>
              <w:jc w:val="both"/>
            </w:pPr>
          </w:p>
        </w:tc>
        <w:tc>
          <w:tcPr>
            <w:tcW w:w="1418" w:type="dxa"/>
            <w:tcBorders>
              <w:top w:val="single" w:sz="4" w:space="0" w:color="auto"/>
              <w:left w:val="single" w:sz="4" w:space="0" w:color="auto"/>
              <w:bottom w:val="single" w:sz="8" w:space="0" w:color="auto"/>
              <w:right w:val="single" w:sz="4" w:space="0" w:color="auto"/>
            </w:tcBorders>
            <w:shd w:val="clear" w:color="auto" w:fill="F2F2F2" w:themeFill="background1" w:themeFillShade="F2"/>
            <w:tcMar>
              <w:left w:w="85" w:type="dxa"/>
              <w:right w:w="85" w:type="dxa"/>
            </w:tcMar>
            <w:hideMark/>
          </w:tcPr>
          <w:p w14:paraId="4B47D007" w14:textId="1658D15C" w:rsidR="00452F91" w:rsidRPr="008A20DF" w:rsidRDefault="00452F91" w:rsidP="004C6642">
            <w:pPr>
              <w:pStyle w:val="Tabletext10"/>
              <w:jc w:val="both"/>
            </w:pPr>
            <w:r w:rsidRPr="008A20DF">
              <w:t>UN00006534</w:t>
            </w:r>
          </w:p>
        </w:tc>
        <w:tc>
          <w:tcPr>
            <w:tcW w:w="680" w:type="dxa"/>
            <w:tcBorders>
              <w:top w:val="single" w:sz="4" w:space="0" w:color="auto"/>
              <w:left w:val="nil"/>
              <w:bottom w:val="single" w:sz="8" w:space="0" w:color="auto"/>
              <w:right w:val="single" w:sz="4" w:space="0" w:color="auto"/>
            </w:tcBorders>
            <w:shd w:val="clear" w:color="auto" w:fill="F2F2F2" w:themeFill="background1" w:themeFillShade="F2"/>
            <w:tcMar>
              <w:left w:w="85" w:type="dxa"/>
              <w:right w:w="85" w:type="dxa"/>
            </w:tcMar>
            <w:hideMark/>
          </w:tcPr>
          <w:p w14:paraId="1D047DA7" w14:textId="77777777" w:rsidR="00452F91" w:rsidRPr="008A20DF" w:rsidRDefault="00452F91" w:rsidP="00062DF7">
            <w:pPr>
              <w:pStyle w:val="Tabletext10"/>
              <w:jc w:val="center"/>
              <w:rPr>
                <w:rFonts w:asciiTheme="majorHAnsi" w:hAnsiTheme="majorHAnsi"/>
                <w:b/>
                <w:bCs/>
              </w:rPr>
            </w:pPr>
            <w:r w:rsidRPr="008A20DF">
              <w:rPr>
                <w:rFonts w:asciiTheme="majorHAnsi" w:hAnsiTheme="majorHAnsi"/>
                <w:b/>
                <w:bCs/>
              </w:rPr>
              <w:t>ACC</w:t>
            </w:r>
          </w:p>
        </w:tc>
        <w:tc>
          <w:tcPr>
            <w:tcW w:w="3232" w:type="dxa"/>
            <w:tcBorders>
              <w:top w:val="single" w:sz="4" w:space="0" w:color="auto"/>
              <w:left w:val="nil"/>
              <w:bottom w:val="single" w:sz="8" w:space="0" w:color="auto"/>
              <w:right w:val="single" w:sz="4" w:space="0" w:color="auto"/>
            </w:tcBorders>
            <w:shd w:val="clear" w:color="auto" w:fill="F2F2F2" w:themeFill="background1" w:themeFillShade="F2"/>
            <w:tcMar>
              <w:left w:w="85" w:type="dxa"/>
              <w:right w:w="85" w:type="dxa"/>
            </w:tcMar>
            <w:hideMark/>
          </w:tcPr>
          <w:p w14:paraId="505532BA" w14:textId="77777777" w:rsidR="00452F91" w:rsidRPr="008A20DF" w:rsidRDefault="00452F91" w:rsidP="004C6642">
            <w:pPr>
              <w:pStyle w:val="Tabletext10"/>
            </w:pPr>
            <w:r w:rsidRPr="008A20DF">
              <w:t>Accounting Journal. Details</w:t>
            </w:r>
          </w:p>
        </w:tc>
        <w:tc>
          <w:tcPr>
            <w:tcW w:w="3841" w:type="dxa"/>
            <w:tcBorders>
              <w:top w:val="single" w:sz="4" w:space="0" w:color="auto"/>
              <w:left w:val="nil"/>
              <w:bottom w:val="single" w:sz="8" w:space="0" w:color="auto"/>
              <w:right w:val="single" w:sz="4" w:space="0" w:color="auto"/>
            </w:tcBorders>
            <w:shd w:val="clear" w:color="auto" w:fill="F2F2F2" w:themeFill="background1" w:themeFillShade="F2"/>
            <w:tcMar>
              <w:left w:w="85" w:type="dxa"/>
              <w:right w:w="85" w:type="dxa"/>
            </w:tcMar>
            <w:hideMark/>
          </w:tcPr>
          <w:p w14:paraId="6F87F936" w14:textId="77777777" w:rsidR="00452F91" w:rsidRPr="008A20DF" w:rsidRDefault="00452F91" w:rsidP="0087437F">
            <w:pPr>
              <w:pStyle w:val="Tabletext10"/>
              <w:jc w:val="both"/>
            </w:pPr>
            <w:r w:rsidRPr="008A20DF">
              <w:t>A book or file where particularities of transactions of one specific category are recorded.</w:t>
            </w:r>
          </w:p>
        </w:tc>
      </w:tr>
      <w:tr w:rsidR="00452F91" w:rsidRPr="008A20DF" w14:paraId="39A1D1D1" w14:textId="77777777" w:rsidTr="00452F91">
        <w:trPr>
          <w:cantSplit/>
          <w:trHeight w:val="20"/>
        </w:trPr>
        <w:tc>
          <w:tcPr>
            <w:tcW w:w="397" w:type="dxa"/>
            <w:tcBorders>
              <w:top w:val="single" w:sz="4" w:space="0" w:color="auto"/>
              <w:left w:val="single" w:sz="4" w:space="0" w:color="auto"/>
              <w:bottom w:val="single" w:sz="8" w:space="0" w:color="auto"/>
              <w:right w:val="single" w:sz="4" w:space="0" w:color="auto"/>
            </w:tcBorders>
            <w:tcMar>
              <w:left w:w="85" w:type="dxa"/>
              <w:right w:w="85" w:type="dxa"/>
            </w:tcMar>
          </w:tcPr>
          <w:p w14:paraId="0A7250AE" w14:textId="77777777" w:rsidR="00452F91" w:rsidRPr="008A20DF" w:rsidRDefault="00452F91" w:rsidP="004C6642">
            <w:pPr>
              <w:pStyle w:val="Tabletext10"/>
              <w:jc w:val="both"/>
            </w:pPr>
          </w:p>
        </w:tc>
        <w:tc>
          <w:tcPr>
            <w:tcW w:w="1418" w:type="dxa"/>
            <w:tcBorders>
              <w:top w:val="single" w:sz="4" w:space="0" w:color="auto"/>
              <w:left w:val="single" w:sz="4" w:space="0" w:color="auto"/>
              <w:bottom w:val="single" w:sz="8" w:space="0" w:color="auto"/>
              <w:right w:val="single" w:sz="4" w:space="0" w:color="auto"/>
            </w:tcBorders>
            <w:shd w:val="clear" w:color="auto" w:fill="auto"/>
            <w:tcMar>
              <w:left w:w="85" w:type="dxa"/>
              <w:right w:w="85" w:type="dxa"/>
            </w:tcMar>
            <w:hideMark/>
          </w:tcPr>
          <w:p w14:paraId="4CCBFD93" w14:textId="72B7A643" w:rsidR="00452F91" w:rsidRPr="008A20DF" w:rsidRDefault="00452F91" w:rsidP="004C6642">
            <w:pPr>
              <w:pStyle w:val="Tabletext10"/>
              <w:jc w:val="both"/>
            </w:pPr>
            <w:r w:rsidRPr="008A20DF">
              <w:t>UN00006535</w:t>
            </w:r>
          </w:p>
        </w:tc>
        <w:tc>
          <w:tcPr>
            <w:tcW w:w="680" w:type="dxa"/>
            <w:tcBorders>
              <w:top w:val="single" w:sz="4" w:space="0" w:color="auto"/>
              <w:left w:val="nil"/>
              <w:bottom w:val="single" w:sz="8" w:space="0" w:color="auto"/>
              <w:right w:val="single" w:sz="4" w:space="0" w:color="auto"/>
            </w:tcBorders>
            <w:shd w:val="clear" w:color="auto" w:fill="auto"/>
            <w:tcMar>
              <w:left w:w="85" w:type="dxa"/>
              <w:right w:w="85" w:type="dxa"/>
            </w:tcMar>
            <w:hideMark/>
          </w:tcPr>
          <w:p w14:paraId="48CBBF87" w14:textId="77777777" w:rsidR="00452F91" w:rsidRPr="008A20DF" w:rsidRDefault="00452F91" w:rsidP="00062DF7">
            <w:pPr>
              <w:pStyle w:val="Tabletext10"/>
              <w:jc w:val="center"/>
              <w:rPr>
                <w:rFonts w:asciiTheme="majorHAnsi" w:hAnsiTheme="majorHAnsi"/>
                <w:b/>
                <w:bCs/>
              </w:rPr>
            </w:pPr>
            <w:r w:rsidRPr="008A20DF">
              <w:rPr>
                <w:rFonts w:asciiTheme="majorHAnsi" w:hAnsiTheme="majorHAnsi"/>
                <w:b/>
                <w:bCs/>
              </w:rPr>
              <w:t>BCC</w:t>
            </w:r>
          </w:p>
        </w:tc>
        <w:tc>
          <w:tcPr>
            <w:tcW w:w="3232" w:type="dxa"/>
            <w:tcBorders>
              <w:top w:val="single" w:sz="4" w:space="0" w:color="auto"/>
              <w:left w:val="nil"/>
              <w:bottom w:val="single" w:sz="8" w:space="0" w:color="auto"/>
              <w:right w:val="single" w:sz="4" w:space="0" w:color="auto"/>
            </w:tcBorders>
            <w:shd w:val="clear" w:color="auto" w:fill="auto"/>
            <w:tcMar>
              <w:left w:w="85" w:type="dxa"/>
              <w:right w:w="85" w:type="dxa"/>
            </w:tcMar>
            <w:hideMark/>
          </w:tcPr>
          <w:p w14:paraId="4B7F70B0" w14:textId="77777777" w:rsidR="00452F91" w:rsidRPr="008A20DF" w:rsidRDefault="00452F91" w:rsidP="004C6642">
            <w:pPr>
              <w:pStyle w:val="Tabletext10"/>
            </w:pPr>
            <w:r w:rsidRPr="008A20DF">
              <w:t>Accounting Journal. Identification. Identifier</w:t>
            </w:r>
          </w:p>
        </w:tc>
        <w:tc>
          <w:tcPr>
            <w:tcW w:w="3841" w:type="dxa"/>
            <w:tcBorders>
              <w:top w:val="single" w:sz="4" w:space="0" w:color="auto"/>
              <w:left w:val="nil"/>
              <w:bottom w:val="single" w:sz="8" w:space="0" w:color="auto"/>
              <w:right w:val="single" w:sz="4" w:space="0" w:color="auto"/>
            </w:tcBorders>
            <w:shd w:val="clear" w:color="auto" w:fill="auto"/>
            <w:tcMar>
              <w:left w:w="85" w:type="dxa"/>
              <w:right w:w="85" w:type="dxa"/>
            </w:tcMar>
            <w:hideMark/>
          </w:tcPr>
          <w:p w14:paraId="7312F730" w14:textId="77777777" w:rsidR="00452F91" w:rsidRPr="008A20DF" w:rsidRDefault="00452F91" w:rsidP="0087437F">
            <w:pPr>
              <w:pStyle w:val="Tabletext10"/>
              <w:jc w:val="both"/>
            </w:pPr>
            <w:r w:rsidRPr="008A20DF">
              <w:t>The identifier for this accounting journal.</w:t>
            </w:r>
          </w:p>
        </w:tc>
      </w:tr>
      <w:tr w:rsidR="00452F91" w:rsidRPr="008A20DF" w14:paraId="6523BFB2" w14:textId="77777777" w:rsidTr="00452F91">
        <w:trPr>
          <w:cantSplit/>
          <w:trHeight w:val="20"/>
        </w:trPr>
        <w:tc>
          <w:tcPr>
            <w:tcW w:w="397" w:type="dxa"/>
            <w:tcBorders>
              <w:top w:val="single" w:sz="4" w:space="0" w:color="auto"/>
              <w:left w:val="single" w:sz="4" w:space="0" w:color="auto"/>
              <w:bottom w:val="single" w:sz="8" w:space="0" w:color="auto"/>
              <w:right w:val="single" w:sz="4" w:space="0" w:color="auto"/>
            </w:tcBorders>
            <w:tcMar>
              <w:left w:w="85" w:type="dxa"/>
              <w:right w:w="85" w:type="dxa"/>
            </w:tcMar>
          </w:tcPr>
          <w:p w14:paraId="00D4023D" w14:textId="77777777" w:rsidR="00452F91" w:rsidRPr="008A20DF" w:rsidRDefault="00452F91" w:rsidP="004C6642">
            <w:pPr>
              <w:pStyle w:val="Tabletext10"/>
              <w:jc w:val="both"/>
            </w:pPr>
          </w:p>
        </w:tc>
        <w:tc>
          <w:tcPr>
            <w:tcW w:w="1418" w:type="dxa"/>
            <w:tcBorders>
              <w:top w:val="single" w:sz="4" w:space="0" w:color="auto"/>
              <w:left w:val="single" w:sz="4" w:space="0" w:color="auto"/>
              <w:bottom w:val="single" w:sz="8" w:space="0" w:color="auto"/>
              <w:right w:val="single" w:sz="4" w:space="0" w:color="auto"/>
            </w:tcBorders>
            <w:shd w:val="clear" w:color="auto" w:fill="auto"/>
            <w:tcMar>
              <w:left w:w="85" w:type="dxa"/>
              <w:right w:w="85" w:type="dxa"/>
            </w:tcMar>
            <w:hideMark/>
          </w:tcPr>
          <w:p w14:paraId="0FFB0FA0" w14:textId="5E8DCBE5" w:rsidR="00452F91" w:rsidRPr="008A20DF" w:rsidRDefault="00452F91" w:rsidP="004C6642">
            <w:pPr>
              <w:pStyle w:val="Tabletext10"/>
              <w:jc w:val="both"/>
            </w:pPr>
            <w:r w:rsidRPr="008A20DF">
              <w:t>UN00006536</w:t>
            </w:r>
          </w:p>
        </w:tc>
        <w:tc>
          <w:tcPr>
            <w:tcW w:w="680" w:type="dxa"/>
            <w:tcBorders>
              <w:top w:val="single" w:sz="4" w:space="0" w:color="auto"/>
              <w:left w:val="nil"/>
              <w:bottom w:val="single" w:sz="8" w:space="0" w:color="auto"/>
              <w:right w:val="single" w:sz="4" w:space="0" w:color="auto"/>
            </w:tcBorders>
            <w:shd w:val="clear" w:color="auto" w:fill="auto"/>
            <w:tcMar>
              <w:left w:w="85" w:type="dxa"/>
              <w:right w:w="85" w:type="dxa"/>
            </w:tcMar>
            <w:hideMark/>
          </w:tcPr>
          <w:p w14:paraId="2D9338A7" w14:textId="77777777" w:rsidR="00452F91" w:rsidRPr="008A20DF" w:rsidRDefault="00452F91" w:rsidP="00062DF7">
            <w:pPr>
              <w:pStyle w:val="Tabletext10"/>
              <w:jc w:val="center"/>
              <w:rPr>
                <w:rFonts w:asciiTheme="majorHAnsi" w:hAnsiTheme="majorHAnsi"/>
                <w:b/>
                <w:bCs/>
              </w:rPr>
            </w:pPr>
            <w:r w:rsidRPr="008A20DF">
              <w:rPr>
                <w:rFonts w:asciiTheme="majorHAnsi" w:hAnsiTheme="majorHAnsi"/>
                <w:b/>
                <w:bCs/>
              </w:rPr>
              <w:t>BCC</w:t>
            </w:r>
          </w:p>
        </w:tc>
        <w:tc>
          <w:tcPr>
            <w:tcW w:w="3232" w:type="dxa"/>
            <w:tcBorders>
              <w:top w:val="single" w:sz="4" w:space="0" w:color="auto"/>
              <w:left w:val="nil"/>
              <w:bottom w:val="single" w:sz="8" w:space="0" w:color="auto"/>
              <w:right w:val="single" w:sz="4" w:space="0" w:color="auto"/>
            </w:tcBorders>
            <w:shd w:val="clear" w:color="auto" w:fill="auto"/>
            <w:tcMar>
              <w:left w:w="85" w:type="dxa"/>
              <w:right w:w="85" w:type="dxa"/>
            </w:tcMar>
            <w:hideMark/>
          </w:tcPr>
          <w:p w14:paraId="03F13C1C" w14:textId="77777777" w:rsidR="00452F91" w:rsidRPr="008A20DF" w:rsidRDefault="00452F91" w:rsidP="004C6642">
            <w:pPr>
              <w:pStyle w:val="Tabletext10"/>
            </w:pPr>
            <w:r w:rsidRPr="008A20DF">
              <w:t>Accounting Journal. Name. Text</w:t>
            </w:r>
          </w:p>
        </w:tc>
        <w:tc>
          <w:tcPr>
            <w:tcW w:w="3841" w:type="dxa"/>
            <w:tcBorders>
              <w:top w:val="single" w:sz="4" w:space="0" w:color="auto"/>
              <w:left w:val="nil"/>
              <w:bottom w:val="single" w:sz="8" w:space="0" w:color="auto"/>
              <w:right w:val="single" w:sz="4" w:space="0" w:color="auto"/>
            </w:tcBorders>
            <w:shd w:val="clear" w:color="auto" w:fill="auto"/>
            <w:tcMar>
              <w:left w:w="85" w:type="dxa"/>
              <w:right w:w="85" w:type="dxa"/>
            </w:tcMar>
            <w:hideMark/>
          </w:tcPr>
          <w:p w14:paraId="589B9EB1" w14:textId="77777777" w:rsidR="00452F91" w:rsidRPr="008A20DF" w:rsidRDefault="00452F91" w:rsidP="0087437F">
            <w:pPr>
              <w:pStyle w:val="Tabletext10"/>
              <w:jc w:val="both"/>
            </w:pPr>
            <w:r w:rsidRPr="008A20DF">
              <w:t>The name, expressed as text, of this accounting journal.</w:t>
            </w:r>
          </w:p>
        </w:tc>
      </w:tr>
      <w:tr w:rsidR="00452F91" w:rsidRPr="008A20DF" w14:paraId="431A5A61" w14:textId="77777777" w:rsidTr="00452F91">
        <w:trPr>
          <w:cantSplit/>
          <w:trHeight w:val="20"/>
        </w:trPr>
        <w:tc>
          <w:tcPr>
            <w:tcW w:w="397" w:type="dxa"/>
            <w:tcBorders>
              <w:top w:val="single" w:sz="4" w:space="0" w:color="auto"/>
              <w:left w:val="single" w:sz="4" w:space="0" w:color="auto"/>
              <w:bottom w:val="single" w:sz="8" w:space="0" w:color="auto"/>
              <w:right w:val="single" w:sz="4" w:space="0" w:color="auto"/>
            </w:tcBorders>
            <w:tcMar>
              <w:left w:w="85" w:type="dxa"/>
              <w:right w:w="85" w:type="dxa"/>
            </w:tcMar>
          </w:tcPr>
          <w:p w14:paraId="56CECFD7" w14:textId="77777777" w:rsidR="00452F91" w:rsidRPr="008A20DF" w:rsidRDefault="00452F91" w:rsidP="004C6642">
            <w:pPr>
              <w:pStyle w:val="Tabletext10"/>
              <w:jc w:val="both"/>
            </w:pPr>
          </w:p>
        </w:tc>
        <w:tc>
          <w:tcPr>
            <w:tcW w:w="1418" w:type="dxa"/>
            <w:tcBorders>
              <w:top w:val="single" w:sz="4" w:space="0" w:color="auto"/>
              <w:left w:val="single" w:sz="4" w:space="0" w:color="auto"/>
              <w:bottom w:val="single" w:sz="8" w:space="0" w:color="auto"/>
              <w:right w:val="single" w:sz="4" w:space="0" w:color="auto"/>
            </w:tcBorders>
            <w:shd w:val="clear" w:color="auto" w:fill="auto"/>
            <w:tcMar>
              <w:left w:w="85" w:type="dxa"/>
              <w:right w:w="85" w:type="dxa"/>
            </w:tcMar>
            <w:hideMark/>
          </w:tcPr>
          <w:p w14:paraId="277DEFE0" w14:textId="60667CCE" w:rsidR="00452F91" w:rsidRPr="008A20DF" w:rsidRDefault="00452F91" w:rsidP="004C6642">
            <w:pPr>
              <w:pStyle w:val="Tabletext10"/>
              <w:jc w:val="both"/>
            </w:pPr>
            <w:r w:rsidRPr="008A20DF">
              <w:t>UN00006537</w:t>
            </w:r>
          </w:p>
        </w:tc>
        <w:tc>
          <w:tcPr>
            <w:tcW w:w="680" w:type="dxa"/>
            <w:tcBorders>
              <w:top w:val="single" w:sz="4" w:space="0" w:color="auto"/>
              <w:left w:val="nil"/>
              <w:bottom w:val="single" w:sz="8" w:space="0" w:color="auto"/>
              <w:right w:val="single" w:sz="4" w:space="0" w:color="auto"/>
            </w:tcBorders>
            <w:shd w:val="clear" w:color="auto" w:fill="auto"/>
            <w:tcMar>
              <w:left w:w="85" w:type="dxa"/>
              <w:right w:w="85" w:type="dxa"/>
            </w:tcMar>
            <w:hideMark/>
          </w:tcPr>
          <w:p w14:paraId="2568208B" w14:textId="77777777" w:rsidR="00452F91" w:rsidRPr="008A20DF" w:rsidRDefault="00452F91" w:rsidP="00062DF7">
            <w:pPr>
              <w:pStyle w:val="Tabletext10"/>
              <w:jc w:val="center"/>
              <w:rPr>
                <w:rFonts w:asciiTheme="majorHAnsi" w:hAnsiTheme="majorHAnsi"/>
                <w:b/>
                <w:bCs/>
              </w:rPr>
            </w:pPr>
            <w:r w:rsidRPr="008A20DF">
              <w:rPr>
                <w:rFonts w:asciiTheme="majorHAnsi" w:hAnsiTheme="majorHAnsi"/>
                <w:b/>
                <w:bCs/>
              </w:rPr>
              <w:t>BCC</w:t>
            </w:r>
          </w:p>
        </w:tc>
        <w:tc>
          <w:tcPr>
            <w:tcW w:w="3232" w:type="dxa"/>
            <w:tcBorders>
              <w:top w:val="single" w:sz="4" w:space="0" w:color="auto"/>
              <w:left w:val="nil"/>
              <w:bottom w:val="single" w:sz="8" w:space="0" w:color="auto"/>
              <w:right w:val="single" w:sz="4" w:space="0" w:color="auto"/>
            </w:tcBorders>
            <w:shd w:val="clear" w:color="auto" w:fill="auto"/>
            <w:tcMar>
              <w:left w:w="85" w:type="dxa"/>
              <w:right w:w="85" w:type="dxa"/>
            </w:tcMar>
            <w:hideMark/>
          </w:tcPr>
          <w:p w14:paraId="26B548DE" w14:textId="77777777" w:rsidR="00452F91" w:rsidRPr="008A20DF" w:rsidRDefault="00452F91" w:rsidP="004C6642">
            <w:pPr>
              <w:pStyle w:val="Tabletext10"/>
            </w:pPr>
            <w:r w:rsidRPr="008A20DF">
              <w:t>Accounting Journal. Type. Code</w:t>
            </w:r>
          </w:p>
        </w:tc>
        <w:tc>
          <w:tcPr>
            <w:tcW w:w="3841" w:type="dxa"/>
            <w:tcBorders>
              <w:top w:val="single" w:sz="4" w:space="0" w:color="auto"/>
              <w:left w:val="nil"/>
              <w:bottom w:val="single" w:sz="8" w:space="0" w:color="auto"/>
              <w:right w:val="single" w:sz="4" w:space="0" w:color="auto"/>
            </w:tcBorders>
            <w:shd w:val="clear" w:color="auto" w:fill="auto"/>
            <w:tcMar>
              <w:left w:w="85" w:type="dxa"/>
              <w:right w:w="85" w:type="dxa"/>
            </w:tcMar>
            <w:hideMark/>
          </w:tcPr>
          <w:p w14:paraId="13B9345C" w14:textId="77777777" w:rsidR="00452F91" w:rsidRPr="008A20DF" w:rsidRDefault="00452F91" w:rsidP="0087437F">
            <w:pPr>
              <w:pStyle w:val="Tabletext10"/>
              <w:jc w:val="both"/>
            </w:pPr>
            <w:r w:rsidRPr="008A20DF">
              <w:t>The code specifying the type of this accounting journal such as financial, cost, budget.</w:t>
            </w:r>
          </w:p>
        </w:tc>
      </w:tr>
      <w:tr w:rsidR="00452F91" w:rsidRPr="008A20DF" w14:paraId="0383D514" w14:textId="77777777" w:rsidTr="00452F91">
        <w:trPr>
          <w:cantSplit/>
          <w:trHeight w:val="20"/>
        </w:trPr>
        <w:tc>
          <w:tcPr>
            <w:tcW w:w="397" w:type="dxa"/>
            <w:tcBorders>
              <w:top w:val="single" w:sz="4" w:space="0" w:color="auto"/>
              <w:left w:val="single" w:sz="4" w:space="0" w:color="auto"/>
              <w:bottom w:val="single" w:sz="8" w:space="0" w:color="auto"/>
              <w:right w:val="single" w:sz="4" w:space="0" w:color="auto"/>
            </w:tcBorders>
            <w:tcMar>
              <w:left w:w="85" w:type="dxa"/>
              <w:right w:w="85" w:type="dxa"/>
            </w:tcMar>
          </w:tcPr>
          <w:p w14:paraId="74271FA0" w14:textId="77777777" w:rsidR="00452F91" w:rsidRPr="008A20DF" w:rsidRDefault="00452F91" w:rsidP="004C6642">
            <w:pPr>
              <w:pStyle w:val="Tabletext10"/>
              <w:jc w:val="both"/>
            </w:pPr>
          </w:p>
        </w:tc>
        <w:tc>
          <w:tcPr>
            <w:tcW w:w="1418" w:type="dxa"/>
            <w:tcBorders>
              <w:top w:val="single" w:sz="4" w:space="0" w:color="auto"/>
              <w:left w:val="single" w:sz="4" w:space="0" w:color="auto"/>
              <w:bottom w:val="single" w:sz="8" w:space="0" w:color="auto"/>
              <w:right w:val="single" w:sz="4" w:space="0" w:color="auto"/>
            </w:tcBorders>
            <w:shd w:val="clear" w:color="auto" w:fill="auto"/>
            <w:tcMar>
              <w:left w:w="85" w:type="dxa"/>
              <w:right w:w="85" w:type="dxa"/>
            </w:tcMar>
            <w:hideMark/>
          </w:tcPr>
          <w:p w14:paraId="650A147A" w14:textId="57084AB6" w:rsidR="00452F91" w:rsidRPr="008A20DF" w:rsidRDefault="00452F91" w:rsidP="004C6642">
            <w:pPr>
              <w:pStyle w:val="Tabletext10"/>
              <w:jc w:val="both"/>
            </w:pPr>
            <w:r w:rsidRPr="008A20DF">
              <w:t>UN00006538</w:t>
            </w:r>
          </w:p>
        </w:tc>
        <w:tc>
          <w:tcPr>
            <w:tcW w:w="680" w:type="dxa"/>
            <w:tcBorders>
              <w:top w:val="single" w:sz="4" w:space="0" w:color="auto"/>
              <w:left w:val="nil"/>
              <w:bottom w:val="single" w:sz="8" w:space="0" w:color="auto"/>
              <w:right w:val="single" w:sz="4" w:space="0" w:color="auto"/>
            </w:tcBorders>
            <w:shd w:val="clear" w:color="auto" w:fill="auto"/>
            <w:tcMar>
              <w:left w:w="85" w:type="dxa"/>
              <w:right w:w="85" w:type="dxa"/>
            </w:tcMar>
            <w:hideMark/>
          </w:tcPr>
          <w:p w14:paraId="4EC072F9" w14:textId="77777777" w:rsidR="00452F91" w:rsidRPr="008A20DF" w:rsidRDefault="00452F91" w:rsidP="00062DF7">
            <w:pPr>
              <w:pStyle w:val="Tabletext10"/>
              <w:jc w:val="center"/>
              <w:rPr>
                <w:rFonts w:asciiTheme="majorHAnsi" w:hAnsiTheme="majorHAnsi"/>
                <w:b/>
                <w:bCs/>
              </w:rPr>
            </w:pPr>
            <w:r w:rsidRPr="008A20DF">
              <w:rPr>
                <w:rFonts w:asciiTheme="majorHAnsi" w:hAnsiTheme="majorHAnsi"/>
                <w:b/>
                <w:bCs/>
              </w:rPr>
              <w:t>BCC</w:t>
            </w:r>
          </w:p>
        </w:tc>
        <w:tc>
          <w:tcPr>
            <w:tcW w:w="3232" w:type="dxa"/>
            <w:tcBorders>
              <w:top w:val="single" w:sz="4" w:space="0" w:color="auto"/>
              <w:left w:val="nil"/>
              <w:bottom w:val="single" w:sz="8" w:space="0" w:color="auto"/>
              <w:right w:val="single" w:sz="4" w:space="0" w:color="auto"/>
            </w:tcBorders>
            <w:shd w:val="clear" w:color="auto" w:fill="auto"/>
            <w:tcMar>
              <w:left w:w="85" w:type="dxa"/>
              <w:right w:w="85" w:type="dxa"/>
            </w:tcMar>
            <w:hideMark/>
          </w:tcPr>
          <w:p w14:paraId="48078E74" w14:textId="77777777" w:rsidR="00452F91" w:rsidRPr="008A20DF" w:rsidRDefault="00452F91" w:rsidP="004C6642">
            <w:pPr>
              <w:pStyle w:val="Tabletext10"/>
            </w:pPr>
            <w:r w:rsidRPr="008A20DF">
              <w:t>Accounting Journal. Category. Code</w:t>
            </w:r>
          </w:p>
        </w:tc>
        <w:tc>
          <w:tcPr>
            <w:tcW w:w="3841" w:type="dxa"/>
            <w:tcBorders>
              <w:top w:val="single" w:sz="4" w:space="0" w:color="auto"/>
              <w:left w:val="nil"/>
              <w:bottom w:val="single" w:sz="8" w:space="0" w:color="auto"/>
              <w:right w:val="single" w:sz="4" w:space="0" w:color="auto"/>
            </w:tcBorders>
            <w:shd w:val="clear" w:color="auto" w:fill="auto"/>
            <w:tcMar>
              <w:left w:w="85" w:type="dxa"/>
              <w:right w:w="85" w:type="dxa"/>
            </w:tcMar>
            <w:hideMark/>
          </w:tcPr>
          <w:p w14:paraId="64F0C35E" w14:textId="77777777" w:rsidR="00452F91" w:rsidRPr="008A20DF" w:rsidRDefault="00452F91" w:rsidP="0087437F">
            <w:pPr>
              <w:pStyle w:val="Tabletext10"/>
              <w:jc w:val="both"/>
            </w:pPr>
            <w:r w:rsidRPr="008A20DF">
              <w:t>The code specifying the category of this accounting journal such as purchase, sales, cash, miscellaneous.</w:t>
            </w:r>
          </w:p>
        </w:tc>
      </w:tr>
      <w:tr w:rsidR="00452F91" w:rsidRPr="008A20DF" w14:paraId="7AD28587" w14:textId="77777777" w:rsidTr="00452F91">
        <w:trPr>
          <w:cantSplit/>
          <w:trHeight w:val="20"/>
        </w:trPr>
        <w:tc>
          <w:tcPr>
            <w:tcW w:w="397" w:type="dxa"/>
            <w:tcBorders>
              <w:top w:val="single" w:sz="4" w:space="0" w:color="auto"/>
              <w:left w:val="single" w:sz="4" w:space="0" w:color="auto"/>
              <w:bottom w:val="single" w:sz="8" w:space="0" w:color="auto"/>
              <w:right w:val="single" w:sz="4" w:space="0" w:color="auto"/>
            </w:tcBorders>
            <w:tcMar>
              <w:left w:w="85" w:type="dxa"/>
              <w:right w:w="85" w:type="dxa"/>
            </w:tcMar>
          </w:tcPr>
          <w:p w14:paraId="289DC417" w14:textId="77777777" w:rsidR="00452F91" w:rsidRPr="008A20DF" w:rsidRDefault="00452F91" w:rsidP="004C6642">
            <w:pPr>
              <w:pStyle w:val="Tabletext10"/>
              <w:jc w:val="both"/>
            </w:pPr>
          </w:p>
        </w:tc>
        <w:tc>
          <w:tcPr>
            <w:tcW w:w="1418" w:type="dxa"/>
            <w:tcBorders>
              <w:top w:val="single" w:sz="4" w:space="0" w:color="auto"/>
              <w:left w:val="single" w:sz="4" w:space="0" w:color="auto"/>
              <w:bottom w:val="single" w:sz="8" w:space="0" w:color="auto"/>
              <w:right w:val="single" w:sz="4" w:space="0" w:color="auto"/>
            </w:tcBorders>
            <w:shd w:val="clear" w:color="auto" w:fill="auto"/>
            <w:tcMar>
              <w:left w:w="85" w:type="dxa"/>
              <w:right w:w="85" w:type="dxa"/>
            </w:tcMar>
            <w:hideMark/>
          </w:tcPr>
          <w:p w14:paraId="73921144" w14:textId="1BF53277" w:rsidR="00452F91" w:rsidRPr="008A20DF" w:rsidRDefault="00452F91" w:rsidP="004C6642">
            <w:pPr>
              <w:pStyle w:val="Tabletext10"/>
              <w:jc w:val="both"/>
            </w:pPr>
            <w:r w:rsidRPr="008A20DF">
              <w:t>UN00006539</w:t>
            </w:r>
          </w:p>
        </w:tc>
        <w:tc>
          <w:tcPr>
            <w:tcW w:w="680" w:type="dxa"/>
            <w:tcBorders>
              <w:top w:val="single" w:sz="4" w:space="0" w:color="auto"/>
              <w:left w:val="nil"/>
              <w:bottom w:val="single" w:sz="8" w:space="0" w:color="auto"/>
              <w:right w:val="single" w:sz="4" w:space="0" w:color="auto"/>
            </w:tcBorders>
            <w:shd w:val="clear" w:color="auto" w:fill="auto"/>
            <w:tcMar>
              <w:left w:w="85" w:type="dxa"/>
              <w:right w:w="85" w:type="dxa"/>
            </w:tcMar>
            <w:hideMark/>
          </w:tcPr>
          <w:p w14:paraId="45AD55F7" w14:textId="77777777" w:rsidR="00452F91" w:rsidRPr="008A20DF" w:rsidRDefault="00452F91" w:rsidP="00062DF7">
            <w:pPr>
              <w:pStyle w:val="Tabletext10"/>
              <w:jc w:val="center"/>
              <w:rPr>
                <w:rFonts w:asciiTheme="majorHAnsi" w:hAnsiTheme="majorHAnsi"/>
                <w:b/>
                <w:bCs/>
              </w:rPr>
            </w:pPr>
            <w:r w:rsidRPr="008A20DF">
              <w:rPr>
                <w:rFonts w:asciiTheme="majorHAnsi" w:hAnsiTheme="majorHAnsi"/>
                <w:b/>
                <w:bCs/>
              </w:rPr>
              <w:t>BCC</w:t>
            </w:r>
          </w:p>
        </w:tc>
        <w:tc>
          <w:tcPr>
            <w:tcW w:w="3232" w:type="dxa"/>
            <w:tcBorders>
              <w:top w:val="single" w:sz="4" w:space="0" w:color="auto"/>
              <w:left w:val="nil"/>
              <w:bottom w:val="single" w:sz="8" w:space="0" w:color="auto"/>
              <w:right w:val="single" w:sz="4" w:space="0" w:color="auto"/>
            </w:tcBorders>
            <w:shd w:val="clear" w:color="auto" w:fill="auto"/>
            <w:tcMar>
              <w:left w:w="85" w:type="dxa"/>
              <w:right w:w="85" w:type="dxa"/>
            </w:tcMar>
            <w:hideMark/>
          </w:tcPr>
          <w:p w14:paraId="25C7ACBD" w14:textId="77777777" w:rsidR="00452F91" w:rsidRPr="008A20DF" w:rsidRDefault="00452F91" w:rsidP="004C6642">
            <w:pPr>
              <w:pStyle w:val="Tabletext10"/>
            </w:pPr>
            <w:r w:rsidRPr="008A20DF">
              <w:t>Accounting Journal. Opening. Date Time</w:t>
            </w:r>
          </w:p>
        </w:tc>
        <w:tc>
          <w:tcPr>
            <w:tcW w:w="3841" w:type="dxa"/>
            <w:tcBorders>
              <w:top w:val="single" w:sz="4" w:space="0" w:color="auto"/>
              <w:left w:val="nil"/>
              <w:bottom w:val="single" w:sz="8" w:space="0" w:color="auto"/>
              <w:right w:val="single" w:sz="4" w:space="0" w:color="auto"/>
            </w:tcBorders>
            <w:shd w:val="clear" w:color="auto" w:fill="auto"/>
            <w:tcMar>
              <w:left w:w="85" w:type="dxa"/>
              <w:right w:w="85" w:type="dxa"/>
            </w:tcMar>
            <w:hideMark/>
          </w:tcPr>
          <w:p w14:paraId="783A977D" w14:textId="77777777" w:rsidR="00452F91" w:rsidRPr="008A20DF" w:rsidRDefault="00452F91" w:rsidP="0087437F">
            <w:pPr>
              <w:pStyle w:val="Tabletext10"/>
              <w:jc w:val="both"/>
            </w:pPr>
            <w:r w:rsidRPr="008A20DF">
              <w:t>The date, time, date time, or other date time value of the opening of this accounting journal.</w:t>
            </w:r>
          </w:p>
        </w:tc>
      </w:tr>
      <w:tr w:rsidR="00452F91" w:rsidRPr="008A20DF" w14:paraId="71C58B04" w14:textId="77777777" w:rsidTr="00452F91">
        <w:trPr>
          <w:cantSplit/>
          <w:trHeight w:val="20"/>
        </w:trPr>
        <w:tc>
          <w:tcPr>
            <w:tcW w:w="397" w:type="dxa"/>
            <w:tcBorders>
              <w:top w:val="single" w:sz="4" w:space="0" w:color="auto"/>
              <w:left w:val="single" w:sz="4" w:space="0" w:color="auto"/>
              <w:bottom w:val="single" w:sz="8" w:space="0" w:color="auto"/>
              <w:right w:val="single" w:sz="4" w:space="0" w:color="auto"/>
            </w:tcBorders>
            <w:tcMar>
              <w:left w:w="85" w:type="dxa"/>
              <w:right w:w="85" w:type="dxa"/>
            </w:tcMar>
          </w:tcPr>
          <w:p w14:paraId="7470749E" w14:textId="77777777" w:rsidR="00452F91" w:rsidRPr="008A20DF" w:rsidRDefault="00452F91" w:rsidP="004C6642">
            <w:pPr>
              <w:pStyle w:val="Tabletext10"/>
              <w:jc w:val="both"/>
            </w:pPr>
          </w:p>
        </w:tc>
        <w:tc>
          <w:tcPr>
            <w:tcW w:w="1418" w:type="dxa"/>
            <w:tcBorders>
              <w:top w:val="single" w:sz="4" w:space="0" w:color="auto"/>
              <w:left w:val="single" w:sz="4" w:space="0" w:color="auto"/>
              <w:bottom w:val="single" w:sz="8" w:space="0" w:color="auto"/>
              <w:right w:val="single" w:sz="4" w:space="0" w:color="auto"/>
            </w:tcBorders>
            <w:shd w:val="clear" w:color="auto" w:fill="auto"/>
            <w:tcMar>
              <w:left w:w="85" w:type="dxa"/>
              <w:right w:w="85" w:type="dxa"/>
            </w:tcMar>
            <w:hideMark/>
          </w:tcPr>
          <w:p w14:paraId="79597444" w14:textId="47787D6C" w:rsidR="00452F91" w:rsidRPr="008A20DF" w:rsidRDefault="00452F91" w:rsidP="004C6642">
            <w:pPr>
              <w:pStyle w:val="Tabletext10"/>
              <w:jc w:val="both"/>
            </w:pPr>
            <w:r w:rsidRPr="008A20DF">
              <w:t>UN00006540</w:t>
            </w:r>
          </w:p>
        </w:tc>
        <w:tc>
          <w:tcPr>
            <w:tcW w:w="680" w:type="dxa"/>
            <w:tcBorders>
              <w:top w:val="single" w:sz="4" w:space="0" w:color="auto"/>
              <w:left w:val="nil"/>
              <w:bottom w:val="single" w:sz="8" w:space="0" w:color="auto"/>
              <w:right w:val="single" w:sz="4" w:space="0" w:color="auto"/>
            </w:tcBorders>
            <w:shd w:val="clear" w:color="auto" w:fill="auto"/>
            <w:tcMar>
              <w:left w:w="85" w:type="dxa"/>
              <w:right w:w="85" w:type="dxa"/>
            </w:tcMar>
            <w:hideMark/>
          </w:tcPr>
          <w:p w14:paraId="77CE4804" w14:textId="77777777" w:rsidR="00452F91" w:rsidRPr="008A20DF" w:rsidRDefault="00452F91" w:rsidP="00062DF7">
            <w:pPr>
              <w:pStyle w:val="Tabletext10"/>
              <w:jc w:val="center"/>
              <w:rPr>
                <w:rFonts w:asciiTheme="majorHAnsi" w:hAnsiTheme="majorHAnsi"/>
                <w:b/>
                <w:bCs/>
              </w:rPr>
            </w:pPr>
            <w:r w:rsidRPr="008A20DF">
              <w:rPr>
                <w:rFonts w:asciiTheme="majorHAnsi" w:hAnsiTheme="majorHAnsi"/>
                <w:b/>
                <w:bCs/>
              </w:rPr>
              <w:t>BCC</w:t>
            </w:r>
          </w:p>
        </w:tc>
        <w:tc>
          <w:tcPr>
            <w:tcW w:w="3232" w:type="dxa"/>
            <w:tcBorders>
              <w:top w:val="single" w:sz="4" w:space="0" w:color="auto"/>
              <w:left w:val="nil"/>
              <w:bottom w:val="single" w:sz="8" w:space="0" w:color="auto"/>
              <w:right w:val="single" w:sz="4" w:space="0" w:color="auto"/>
            </w:tcBorders>
            <w:shd w:val="clear" w:color="auto" w:fill="auto"/>
            <w:tcMar>
              <w:left w:w="85" w:type="dxa"/>
              <w:right w:w="85" w:type="dxa"/>
            </w:tcMar>
            <w:hideMark/>
          </w:tcPr>
          <w:p w14:paraId="3FADB046" w14:textId="77777777" w:rsidR="00452F91" w:rsidRPr="008A20DF" w:rsidRDefault="00452F91" w:rsidP="004C6642">
            <w:pPr>
              <w:pStyle w:val="Tabletext10"/>
            </w:pPr>
            <w:r w:rsidRPr="008A20DF">
              <w:t>Accounting Journal. Closing. Date Time</w:t>
            </w:r>
          </w:p>
        </w:tc>
        <w:tc>
          <w:tcPr>
            <w:tcW w:w="3841" w:type="dxa"/>
            <w:tcBorders>
              <w:top w:val="single" w:sz="4" w:space="0" w:color="auto"/>
              <w:left w:val="nil"/>
              <w:bottom w:val="single" w:sz="8" w:space="0" w:color="auto"/>
              <w:right w:val="single" w:sz="4" w:space="0" w:color="auto"/>
            </w:tcBorders>
            <w:shd w:val="clear" w:color="auto" w:fill="auto"/>
            <w:tcMar>
              <w:left w:w="85" w:type="dxa"/>
              <w:right w:w="85" w:type="dxa"/>
            </w:tcMar>
            <w:hideMark/>
          </w:tcPr>
          <w:p w14:paraId="055039C9" w14:textId="77777777" w:rsidR="00452F91" w:rsidRPr="008A20DF" w:rsidRDefault="00452F91" w:rsidP="0087437F">
            <w:pPr>
              <w:pStyle w:val="Tabletext10"/>
              <w:jc w:val="both"/>
            </w:pPr>
            <w:r w:rsidRPr="008A20DF">
              <w:t>The date, time, date time, or other date time value of the closing of this accounting journal.</w:t>
            </w:r>
          </w:p>
        </w:tc>
      </w:tr>
      <w:tr w:rsidR="00452F91" w:rsidRPr="008A20DF" w14:paraId="66204262" w14:textId="77777777" w:rsidTr="00EB53B2">
        <w:trPr>
          <w:cantSplit/>
          <w:trHeight w:val="20"/>
        </w:trPr>
        <w:tc>
          <w:tcPr>
            <w:tcW w:w="397" w:type="dxa"/>
            <w:tcBorders>
              <w:top w:val="single" w:sz="4" w:space="0" w:color="auto"/>
              <w:left w:val="single" w:sz="4" w:space="0" w:color="auto"/>
              <w:bottom w:val="single" w:sz="8" w:space="0" w:color="auto"/>
              <w:right w:val="single" w:sz="4" w:space="0" w:color="auto"/>
            </w:tcBorders>
            <w:shd w:val="clear" w:color="auto" w:fill="F2F2F2" w:themeFill="background1" w:themeFillShade="F2"/>
            <w:tcMar>
              <w:left w:w="85" w:type="dxa"/>
              <w:right w:w="85" w:type="dxa"/>
            </w:tcMar>
          </w:tcPr>
          <w:p w14:paraId="66DD3513" w14:textId="77777777" w:rsidR="00452F91" w:rsidRPr="008A20DF" w:rsidRDefault="00452F91" w:rsidP="004C6642">
            <w:pPr>
              <w:pStyle w:val="Tabletext10"/>
              <w:jc w:val="both"/>
            </w:pPr>
          </w:p>
        </w:tc>
        <w:tc>
          <w:tcPr>
            <w:tcW w:w="1418" w:type="dxa"/>
            <w:tcBorders>
              <w:top w:val="single" w:sz="4" w:space="0" w:color="auto"/>
              <w:left w:val="single" w:sz="4" w:space="0" w:color="auto"/>
              <w:bottom w:val="single" w:sz="8" w:space="0" w:color="auto"/>
              <w:right w:val="single" w:sz="4" w:space="0" w:color="auto"/>
            </w:tcBorders>
            <w:shd w:val="clear" w:color="auto" w:fill="F2F2F2" w:themeFill="background1" w:themeFillShade="F2"/>
            <w:tcMar>
              <w:left w:w="85" w:type="dxa"/>
              <w:right w:w="85" w:type="dxa"/>
            </w:tcMar>
            <w:hideMark/>
          </w:tcPr>
          <w:p w14:paraId="4272FEBB" w14:textId="1936D02E" w:rsidR="00452F91" w:rsidRPr="008A20DF" w:rsidRDefault="00452F91" w:rsidP="004C6642">
            <w:pPr>
              <w:pStyle w:val="Tabletext10"/>
              <w:jc w:val="both"/>
            </w:pPr>
            <w:r w:rsidRPr="008A20DF">
              <w:t>UN00006541</w:t>
            </w:r>
          </w:p>
        </w:tc>
        <w:tc>
          <w:tcPr>
            <w:tcW w:w="680" w:type="dxa"/>
            <w:tcBorders>
              <w:top w:val="single" w:sz="4" w:space="0" w:color="auto"/>
              <w:left w:val="nil"/>
              <w:bottom w:val="single" w:sz="8" w:space="0" w:color="auto"/>
              <w:right w:val="single" w:sz="4" w:space="0" w:color="auto"/>
            </w:tcBorders>
            <w:shd w:val="clear" w:color="auto" w:fill="F2F2F2" w:themeFill="background1" w:themeFillShade="F2"/>
            <w:tcMar>
              <w:left w:w="85" w:type="dxa"/>
              <w:right w:w="85" w:type="dxa"/>
            </w:tcMar>
            <w:hideMark/>
          </w:tcPr>
          <w:p w14:paraId="50A32386" w14:textId="77777777" w:rsidR="00452F91" w:rsidRPr="008A20DF" w:rsidRDefault="00452F91" w:rsidP="00062DF7">
            <w:pPr>
              <w:pStyle w:val="Tabletext10"/>
              <w:jc w:val="center"/>
              <w:rPr>
                <w:rFonts w:asciiTheme="majorHAnsi" w:hAnsiTheme="majorHAnsi"/>
                <w:b/>
                <w:bCs/>
              </w:rPr>
            </w:pPr>
            <w:r w:rsidRPr="008A20DF">
              <w:rPr>
                <w:rFonts w:asciiTheme="majorHAnsi" w:hAnsiTheme="majorHAnsi"/>
                <w:b/>
                <w:bCs/>
              </w:rPr>
              <w:t>ASCC</w:t>
            </w:r>
          </w:p>
        </w:tc>
        <w:tc>
          <w:tcPr>
            <w:tcW w:w="3232" w:type="dxa"/>
            <w:tcBorders>
              <w:top w:val="single" w:sz="4" w:space="0" w:color="auto"/>
              <w:left w:val="nil"/>
              <w:bottom w:val="single" w:sz="8" w:space="0" w:color="auto"/>
              <w:right w:val="single" w:sz="4" w:space="0" w:color="auto"/>
            </w:tcBorders>
            <w:shd w:val="clear" w:color="auto" w:fill="F2F2F2" w:themeFill="background1" w:themeFillShade="F2"/>
            <w:tcMar>
              <w:left w:w="85" w:type="dxa"/>
              <w:right w:w="85" w:type="dxa"/>
            </w:tcMar>
            <w:hideMark/>
          </w:tcPr>
          <w:p w14:paraId="1D96B27C" w14:textId="77777777" w:rsidR="00452F91" w:rsidRPr="008A20DF" w:rsidRDefault="00452F91" w:rsidP="004C6642">
            <w:pPr>
              <w:pStyle w:val="Tabletext10"/>
            </w:pPr>
            <w:r w:rsidRPr="008A20DF">
              <w:t>Accounting Journal. Opening Responsible. Contact</w:t>
            </w:r>
          </w:p>
        </w:tc>
        <w:tc>
          <w:tcPr>
            <w:tcW w:w="3841" w:type="dxa"/>
            <w:tcBorders>
              <w:top w:val="single" w:sz="4" w:space="0" w:color="auto"/>
              <w:left w:val="nil"/>
              <w:bottom w:val="single" w:sz="8" w:space="0" w:color="auto"/>
              <w:right w:val="single" w:sz="4" w:space="0" w:color="auto"/>
            </w:tcBorders>
            <w:shd w:val="clear" w:color="auto" w:fill="F2F2F2" w:themeFill="background1" w:themeFillShade="F2"/>
            <w:tcMar>
              <w:left w:w="85" w:type="dxa"/>
              <w:right w:w="85" w:type="dxa"/>
            </w:tcMar>
            <w:hideMark/>
          </w:tcPr>
          <w:p w14:paraId="3949FA9E" w14:textId="77777777" w:rsidR="00452F91" w:rsidRPr="008A20DF" w:rsidRDefault="00452F91" w:rsidP="0087437F">
            <w:pPr>
              <w:pStyle w:val="Tabletext10"/>
              <w:jc w:val="both"/>
            </w:pPr>
            <w:r w:rsidRPr="008A20DF">
              <w:t>The contact responsible for opening this accounting journal.</w:t>
            </w:r>
          </w:p>
        </w:tc>
      </w:tr>
      <w:tr w:rsidR="00452F91" w:rsidRPr="008A20DF" w14:paraId="0D77A804" w14:textId="77777777" w:rsidTr="00EB53B2">
        <w:trPr>
          <w:cantSplit/>
          <w:trHeight w:val="20"/>
        </w:trPr>
        <w:tc>
          <w:tcPr>
            <w:tcW w:w="397" w:type="dxa"/>
            <w:tcBorders>
              <w:top w:val="single" w:sz="4" w:space="0" w:color="auto"/>
              <w:left w:val="single" w:sz="4" w:space="0" w:color="auto"/>
              <w:bottom w:val="single" w:sz="8" w:space="0" w:color="auto"/>
              <w:right w:val="single" w:sz="4" w:space="0" w:color="auto"/>
            </w:tcBorders>
            <w:shd w:val="clear" w:color="auto" w:fill="F2F2F2" w:themeFill="background1" w:themeFillShade="F2"/>
            <w:tcMar>
              <w:left w:w="85" w:type="dxa"/>
              <w:right w:w="85" w:type="dxa"/>
            </w:tcMar>
          </w:tcPr>
          <w:p w14:paraId="6343AFC1" w14:textId="77777777" w:rsidR="00452F91" w:rsidRPr="008A20DF" w:rsidRDefault="00452F91" w:rsidP="004C6642">
            <w:pPr>
              <w:pStyle w:val="Tabletext10"/>
              <w:jc w:val="both"/>
            </w:pPr>
          </w:p>
        </w:tc>
        <w:tc>
          <w:tcPr>
            <w:tcW w:w="1418" w:type="dxa"/>
            <w:tcBorders>
              <w:top w:val="single" w:sz="4" w:space="0" w:color="auto"/>
              <w:left w:val="single" w:sz="4" w:space="0" w:color="auto"/>
              <w:bottom w:val="single" w:sz="8" w:space="0" w:color="auto"/>
              <w:right w:val="single" w:sz="4" w:space="0" w:color="auto"/>
            </w:tcBorders>
            <w:shd w:val="clear" w:color="auto" w:fill="F2F2F2" w:themeFill="background1" w:themeFillShade="F2"/>
            <w:tcMar>
              <w:left w:w="85" w:type="dxa"/>
              <w:right w:w="85" w:type="dxa"/>
            </w:tcMar>
            <w:hideMark/>
          </w:tcPr>
          <w:p w14:paraId="7E9F9246" w14:textId="4F49F4DD" w:rsidR="00452F91" w:rsidRPr="008A20DF" w:rsidRDefault="00452F91" w:rsidP="004C6642">
            <w:pPr>
              <w:pStyle w:val="Tabletext10"/>
              <w:jc w:val="both"/>
            </w:pPr>
            <w:r w:rsidRPr="008A20DF">
              <w:t>UN00006542</w:t>
            </w:r>
          </w:p>
        </w:tc>
        <w:tc>
          <w:tcPr>
            <w:tcW w:w="680" w:type="dxa"/>
            <w:tcBorders>
              <w:top w:val="single" w:sz="4" w:space="0" w:color="auto"/>
              <w:left w:val="nil"/>
              <w:bottom w:val="single" w:sz="8" w:space="0" w:color="auto"/>
              <w:right w:val="single" w:sz="4" w:space="0" w:color="auto"/>
            </w:tcBorders>
            <w:shd w:val="clear" w:color="auto" w:fill="F2F2F2" w:themeFill="background1" w:themeFillShade="F2"/>
            <w:tcMar>
              <w:left w:w="85" w:type="dxa"/>
              <w:right w:w="85" w:type="dxa"/>
            </w:tcMar>
            <w:hideMark/>
          </w:tcPr>
          <w:p w14:paraId="4ABB7E1E" w14:textId="77777777" w:rsidR="00452F91" w:rsidRPr="008A20DF" w:rsidRDefault="00452F91" w:rsidP="00062DF7">
            <w:pPr>
              <w:pStyle w:val="Tabletext10"/>
              <w:jc w:val="center"/>
              <w:rPr>
                <w:rFonts w:asciiTheme="majorHAnsi" w:hAnsiTheme="majorHAnsi"/>
                <w:b/>
                <w:bCs/>
              </w:rPr>
            </w:pPr>
            <w:r w:rsidRPr="008A20DF">
              <w:rPr>
                <w:rFonts w:asciiTheme="majorHAnsi" w:hAnsiTheme="majorHAnsi"/>
                <w:b/>
                <w:bCs/>
              </w:rPr>
              <w:t>ASCC</w:t>
            </w:r>
          </w:p>
        </w:tc>
        <w:tc>
          <w:tcPr>
            <w:tcW w:w="3232" w:type="dxa"/>
            <w:tcBorders>
              <w:top w:val="single" w:sz="4" w:space="0" w:color="auto"/>
              <w:left w:val="nil"/>
              <w:bottom w:val="single" w:sz="8" w:space="0" w:color="auto"/>
              <w:right w:val="single" w:sz="4" w:space="0" w:color="auto"/>
            </w:tcBorders>
            <w:shd w:val="clear" w:color="auto" w:fill="F2F2F2" w:themeFill="background1" w:themeFillShade="F2"/>
            <w:tcMar>
              <w:left w:w="85" w:type="dxa"/>
              <w:right w:w="85" w:type="dxa"/>
            </w:tcMar>
            <w:hideMark/>
          </w:tcPr>
          <w:p w14:paraId="15E213F3" w14:textId="77777777" w:rsidR="00452F91" w:rsidRPr="008A20DF" w:rsidRDefault="00452F91" w:rsidP="004C6642">
            <w:pPr>
              <w:pStyle w:val="Tabletext10"/>
            </w:pPr>
            <w:r w:rsidRPr="008A20DF">
              <w:t>Accounting Journal. Closing Responsible. Contact</w:t>
            </w:r>
          </w:p>
        </w:tc>
        <w:tc>
          <w:tcPr>
            <w:tcW w:w="3841" w:type="dxa"/>
            <w:tcBorders>
              <w:top w:val="single" w:sz="4" w:space="0" w:color="auto"/>
              <w:left w:val="nil"/>
              <w:bottom w:val="single" w:sz="8" w:space="0" w:color="auto"/>
              <w:right w:val="single" w:sz="4" w:space="0" w:color="auto"/>
            </w:tcBorders>
            <w:shd w:val="clear" w:color="auto" w:fill="F2F2F2" w:themeFill="background1" w:themeFillShade="F2"/>
            <w:tcMar>
              <w:left w:w="85" w:type="dxa"/>
              <w:right w:w="85" w:type="dxa"/>
            </w:tcMar>
            <w:hideMark/>
          </w:tcPr>
          <w:p w14:paraId="1D241CF5" w14:textId="77777777" w:rsidR="00452F91" w:rsidRPr="008A20DF" w:rsidRDefault="00452F91" w:rsidP="0087437F">
            <w:pPr>
              <w:pStyle w:val="Tabletext10"/>
              <w:jc w:val="both"/>
            </w:pPr>
            <w:r w:rsidRPr="008A20DF">
              <w:t>The contact responsible for closing this accounting journal.</w:t>
            </w:r>
          </w:p>
        </w:tc>
      </w:tr>
      <w:tr w:rsidR="00452F91" w:rsidRPr="008A20DF" w14:paraId="57A7C0FB" w14:textId="77777777" w:rsidTr="00EB53B2">
        <w:trPr>
          <w:cantSplit/>
          <w:trHeight w:val="20"/>
        </w:trPr>
        <w:tc>
          <w:tcPr>
            <w:tcW w:w="397" w:type="dxa"/>
            <w:tcBorders>
              <w:top w:val="single" w:sz="4" w:space="0" w:color="auto"/>
              <w:left w:val="single" w:sz="4" w:space="0" w:color="auto"/>
              <w:bottom w:val="single" w:sz="8" w:space="0" w:color="auto"/>
              <w:right w:val="single" w:sz="4" w:space="0" w:color="auto"/>
            </w:tcBorders>
            <w:shd w:val="clear" w:color="auto" w:fill="F2F2F2" w:themeFill="background1" w:themeFillShade="F2"/>
            <w:tcMar>
              <w:left w:w="85" w:type="dxa"/>
              <w:right w:w="85" w:type="dxa"/>
            </w:tcMar>
          </w:tcPr>
          <w:p w14:paraId="281E215B" w14:textId="77777777" w:rsidR="00452F91" w:rsidRPr="008A20DF" w:rsidRDefault="00452F91" w:rsidP="004C6642">
            <w:pPr>
              <w:pStyle w:val="Tabletext10"/>
              <w:jc w:val="both"/>
            </w:pPr>
          </w:p>
        </w:tc>
        <w:tc>
          <w:tcPr>
            <w:tcW w:w="1418" w:type="dxa"/>
            <w:tcBorders>
              <w:top w:val="single" w:sz="4" w:space="0" w:color="auto"/>
              <w:left w:val="single" w:sz="4" w:space="0" w:color="auto"/>
              <w:bottom w:val="single" w:sz="8" w:space="0" w:color="auto"/>
              <w:right w:val="single" w:sz="4" w:space="0" w:color="auto"/>
            </w:tcBorders>
            <w:shd w:val="clear" w:color="auto" w:fill="F2F2F2" w:themeFill="background1" w:themeFillShade="F2"/>
            <w:tcMar>
              <w:left w:w="85" w:type="dxa"/>
              <w:right w:w="85" w:type="dxa"/>
            </w:tcMar>
            <w:hideMark/>
          </w:tcPr>
          <w:p w14:paraId="42756018" w14:textId="36BA676A" w:rsidR="00452F91" w:rsidRPr="008A20DF" w:rsidRDefault="00452F91" w:rsidP="004C6642">
            <w:pPr>
              <w:pStyle w:val="Tabletext10"/>
              <w:jc w:val="both"/>
            </w:pPr>
            <w:r w:rsidRPr="008A20DF">
              <w:t>UN00006543</w:t>
            </w:r>
          </w:p>
        </w:tc>
        <w:tc>
          <w:tcPr>
            <w:tcW w:w="680" w:type="dxa"/>
            <w:tcBorders>
              <w:top w:val="single" w:sz="4" w:space="0" w:color="auto"/>
              <w:left w:val="nil"/>
              <w:bottom w:val="single" w:sz="8" w:space="0" w:color="auto"/>
              <w:right w:val="single" w:sz="4" w:space="0" w:color="auto"/>
            </w:tcBorders>
            <w:shd w:val="clear" w:color="auto" w:fill="F2F2F2" w:themeFill="background1" w:themeFillShade="F2"/>
            <w:tcMar>
              <w:left w:w="85" w:type="dxa"/>
              <w:right w:w="85" w:type="dxa"/>
            </w:tcMar>
            <w:hideMark/>
          </w:tcPr>
          <w:p w14:paraId="2BF44CDD" w14:textId="77777777" w:rsidR="00452F91" w:rsidRPr="008A20DF" w:rsidRDefault="00452F91" w:rsidP="00062DF7">
            <w:pPr>
              <w:pStyle w:val="Tabletext10"/>
              <w:jc w:val="center"/>
              <w:rPr>
                <w:rFonts w:asciiTheme="majorHAnsi" w:hAnsiTheme="majorHAnsi"/>
                <w:b/>
                <w:bCs/>
              </w:rPr>
            </w:pPr>
            <w:r w:rsidRPr="008A20DF">
              <w:rPr>
                <w:rFonts w:asciiTheme="majorHAnsi" w:hAnsiTheme="majorHAnsi"/>
                <w:b/>
                <w:bCs/>
              </w:rPr>
              <w:t>ASCC</w:t>
            </w:r>
          </w:p>
        </w:tc>
        <w:tc>
          <w:tcPr>
            <w:tcW w:w="3232" w:type="dxa"/>
            <w:tcBorders>
              <w:top w:val="single" w:sz="4" w:space="0" w:color="auto"/>
              <w:left w:val="nil"/>
              <w:bottom w:val="single" w:sz="8" w:space="0" w:color="auto"/>
              <w:right w:val="single" w:sz="4" w:space="0" w:color="auto"/>
            </w:tcBorders>
            <w:shd w:val="clear" w:color="auto" w:fill="F2F2F2" w:themeFill="background1" w:themeFillShade="F2"/>
            <w:tcMar>
              <w:left w:w="85" w:type="dxa"/>
              <w:right w:w="85" w:type="dxa"/>
            </w:tcMar>
            <w:hideMark/>
          </w:tcPr>
          <w:p w14:paraId="56359373" w14:textId="77777777" w:rsidR="00452F91" w:rsidRPr="008A20DF" w:rsidRDefault="00452F91" w:rsidP="004C6642">
            <w:pPr>
              <w:pStyle w:val="Tabletext10"/>
            </w:pPr>
            <w:r w:rsidRPr="008A20DF">
              <w:t>Accounting Journal. Offsetting. Accounting Account</w:t>
            </w:r>
          </w:p>
        </w:tc>
        <w:tc>
          <w:tcPr>
            <w:tcW w:w="3841" w:type="dxa"/>
            <w:tcBorders>
              <w:top w:val="single" w:sz="4" w:space="0" w:color="auto"/>
              <w:left w:val="nil"/>
              <w:bottom w:val="single" w:sz="8" w:space="0" w:color="auto"/>
              <w:right w:val="single" w:sz="4" w:space="0" w:color="auto"/>
            </w:tcBorders>
            <w:shd w:val="clear" w:color="auto" w:fill="F2F2F2" w:themeFill="background1" w:themeFillShade="F2"/>
            <w:tcMar>
              <w:left w:w="85" w:type="dxa"/>
              <w:right w:w="85" w:type="dxa"/>
            </w:tcMar>
            <w:hideMark/>
          </w:tcPr>
          <w:p w14:paraId="60668276" w14:textId="77777777" w:rsidR="00452F91" w:rsidRPr="008A20DF" w:rsidRDefault="00452F91" w:rsidP="0087437F">
            <w:pPr>
              <w:pStyle w:val="Tabletext10"/>
              <w:jc w:val="both"/>
            </w:pPr>
            <w:r w:rsidRPr="008A20DF">
              <w:t>An offsetting accounting account for this accounting journal.</w:t>
            </w:r>
          </w:p>
        </w:tc>
      </w:tr>
      <w:tr w:rsidR="00452F91" w:rsidRPr="008A20DF" w14:paraId="017E1FBA" w14:textId="77777777" w:rsidTr="00EB53B2">
        <w:trPr>
          <w:cantSplit/>
          <w:trHeight w:val="20"/>
        </w:trPr>
        <w:tc>
          <w:tcPr>
            <w:tcW w:w="397" w:type="dxa"/>
            <w:tcBorders>
              <w:top w:val="single" w:sz="4" w:space="0" w:color="auto"/>
              <w:left w:val="single" w:sz="4" w:space="0" w:color="auto"/>
              <w:bottom w:val="single" w:sz="8" w:space="0" w:color="auto"/>
              <w:right w:val="single" w:sz="4" w:space="0" w:color="auto"/>
            </w:tcBorders>
            <w:shd w:val="clear" w:color="auto" w:fill="F2F2F2" w:themeFill="background1" w:themeFillShade="F2"/>
            <w:tcMar>
              <w:left w:w="85" w:type="dxa"/>
              <w:right w:w="85" w:type="dxa"/>
            </w:tcMar>
          </w:tcPr>
          <w:p w14:paraId="3AF40F80" w14:textId="77777777" w:rsidR="00452F91" w:rsidRPr="008A20DF" w:rsidRDefault="00452F91" w:rsidP="004C6642">
            <w:pPr>
              <w:pStyle w:val="Tabletext10"/>
              <w:jc w:val="both"/>
            </w:pPr>
          </w:p>
        </w:tc>
        <w:tc>
          <w:tcPr>
            <w:tcW w:w="1418" w:type="dxa"/>
            <w:tcBorders>
              <w:top w:val="single" w:sz="4" w:space="0" w:color="auto"/>
              <w:left w:val="single" w:sz="4" w:space="0" w:color="auto"/>
              <w:bottom w:val="single" w:sz="8" w:space="0" w:color="auto"/>
              <w:right w:val="single" w:sz="4" w:space="0" w:color="auto"/>
            </w:tcBorders>
            <w:shd w:val="clear" w:color="auto" w:fill="F2F2F2" w:themeFill="background1" w:themeFillShade="F2"/>
            <w:tcMar>
              <w:left w:w="85" w:type="dxa"/>
              <w:right w:w="85" w:type="dxa"/>
            </w:tcMar>
            <w:hideMark/>
          </w:tcPr>
          <w:p w14:paraId="59A34E66" w14:textId="26F25D5A" w:rsidR="00452F91" w:rsidRPr="008A20DF" w:rsidRDefault="00452F91" w:rsidP="004C6642">
            <w:pPr>
              <w:pStyle w:val="Tabletext10"/>
              <w:jc w:val="both"/>
            </w:pPr>
            <w:r w:rsidRPr="008A20DF">
              <w:t>UN00008274</w:t>
            </w:r>
          </w:p>
        </w:tc>
        <w:tc>
          <w:tcPr>
            <w:tcW w:w="680" w:type="dxa"/>
            <w:tcBorders>
              <w:top w:val="single" w:sz="4" w:space="0" w:color="auto"/>
              <w:left w:val="nil"/>
              <w:bottom w:val="single" w:sz="8" w:space="0" w:color="auto"/>
              <w:right w:val="single" w:sz="4" w:space="0" w:color="auto"/>
            </w:tcBorders>
            <w:shd w:val="clear" w:color="auto" w:fill="F2F2F2" w:themeFill="background1" w:themeFillShade="F2"/>
            <w:tcMar>
              <w:left w:w="85" w:type="dxa"/>
              <w:right w:w="85" w:type="dxa"/>
            </w:tcMar>
            <w:hideMark/>
          </w:tcPr>
          <w:p w14:paraId="69038A80" w14:textId="77777777" w:rsidR="00452F91" w:rsidRPr="008A20DF" w:rsidRDefault="00452F91" w:rsidP="00062DF7">
            <w:pPr>
              <w:pStyle w:val="Tabletext10"/>
              <w:jc w:val="center"/>
              <w:rPr>
                <w:rFonts w:asciiTheme="majorHAnsi" w:hAnsiTheme="majorHAnsi"/>
                <w:b/>
                <w:bCs/>
              </w:rPr>
            </w:pPr>
            <w:r w:rsidRPr="008A20DF">
              <w:rPr>
                <w:rFonts w:asciiTheme="majorHAnsi" w:hAnsiTheme="majorHAnsi"/>
                <w:b/>
                <w:bCs/>
              </w:rPr>
              <w:t>ASCC</w:t>
            </w:r>
          </w:p>
        </w:tc>
        <w:tc>
          <w:tcPr>
            <w:tcW w:w="3232" w:type="dxa"/>
            <w:tcBorders>
              <w:top w:val="single" w:sz="4" w:space="0" w:color="auto"/>
              <w:left w:val="nil"/>
              <w:bottom w:val="single" w:sz="8" w:space="0" w:color="auto"/>
              <w:right w:val="single" w:sz="4" w:space="0" w:color="auto"/>
            </w:tcBorders>
            <w:shd w:val="clear" w:color="auto" w:fill="F2F2F2" w:themeFill="background1" w:themeFillShade="F2"/>
            <w:tcMar>
              <w:left w:w="85" w:type="dxa"/>
              <w:right w:w="85" w:type="dxa"/>
            </w:tcMar>
            <w:hideMark/>
          </w:tcPr>
          <w:p w14:paraId="47E53C79" w14:textId="77777777" w:rsidR="00452F91" w:rsidRPr="008A20DF" w:rsidRDefault="00452F91" w:rsidP="004C6642">
            <w:pPr>
              <w:pStyle w:val="Tabletext10"/>
            </w:pPr>
            <w:r w:rsidRPr="008A20DF">
              <w:t>Accounting Journal. Included. Accounting Entry</w:t>
            </w:r>
          </w:p>
        </w:tc>
        <w:tc>
          <w:tcPr>
            <w:tcW w:w="3841" w:type="dxa"/>
            <w:tcBorders>
              <w:top w:val="single" w:sz="4" w:space="0" w:color="auto"/>
              <w:left w:val="nil"/>
              <w:bottom w:val="single" w:sz="8" w:space="0" w:color="auto"/>
              <w:right w:val="single" w:sz="4" w:space="0" w:color="auto"/>
            </w:tcBorders>
            <w:shd w:val="clear" w:color="auto" w:fill="F2F2F2" w:themeFill="background1" w:themeFillShade="F2"/>
            <w:tcMar>
              <w:left w:w="85" w:type="dxa"/>
              <w:right w:w="85" w:type="dxa"/>
            </w:tcMar>
            <w:hideMark/>
          </w:tcPr>
          <w:p w14:paraId="404DBDFB" w14:textId="77777777" w:rsidR="00452F91" w:rsidRPr="008A20DF" w:rsidRDefault="00452F91" w:rsidP="0087437F">
            <w:pPr>
              <w:pStyle w:val="Tabletext10"/>
              <w:jc w:val="both"/>
            </w:pPr>
            <w:r w:rsidRPr="008A20DF">
              <w:t>An accounting entry included in this journal.</w:t>
            </w:r>
          </w:p>
        </w:tc>
      </w:tr>
    </w:tbl>
    <w:p w14:paraId="5E93D85E" w14:textId="77777777" w:rsidR="009542BA" w:rsidRPr="008A20DF" w:rsidRDefault="009542BA" w:rsidP="009542BA">
      <w:pPr>
        <w:spacing w:after="240"/>
      </w:pPr>
    </w:p>
    <w:p w14:paraId="68E07805" w14:textId="01D75A74" w:rsidR="009542BA" w:rsidRPr="008A20DF" w:rsidRDefault="009542BA" w:rsidP="009542BA">
      <w:pPr>
        <w:pStyle w:val="Tabletitle"/>
      </w:pPr>
      <w:r w:rsidRPr="008A20DF">
        <w:lastRenderedPageBreak/>
        <w:t>Table </w:t>
      </w:r>
      <w:r w:rsidRPr="008A20DF">
        <w:fldChar w:fldCharType="begin"/>
      </w:r>
      <w:r w:rsidRPr="008A20DF">
        <w:instrText xml:space="preserve"> IF </w:instrText>
      </w:r>
      <w:r w:rsidRPr="008A20DF">
        <w:fldChar w:fldCharType="begin"/>
      </w:r>
      <w:r w:rsidRPr="008A20DF">
        <w:instrText xml:space="preserve">SEQ aaa \c </w:instrText>
      </w:r>
      <w:r w:rsidRPr="008A20DF">
        <w:fldChar w:fldCharType="separate"/>
      </w:r>
      <w:r w:rsidR="00330FB2">
        <w:rPr>
          <w:noProof/>
        </w:rPr>
        <w:instrText>0</w:instrText>
      </w:r>
      <w:r w:rsidRPr="008A20DF">
        <w:fldChar w:fldCharType="end"/>
      </w:r>
      <w:r w:rsidRPr="008A20DF">
        <w:instrText xml:space="preserve"> &gt;= 1 "</w:instrText>
      </w:r>
      <w:r w:rsidRPr="008A20DF">
        <w:fldChar w:fldCharType="begin"/>
      </w:r>
      <w:r w:rsidRPr="008A20DF">
        <w:instrText xml:space="preserve">SEQ aaa \c \* ALPHABETIC </w:instrText>
      </w:r>
      <w:r w:rsidRPr="008A20DF">
        <w:fldChar w:fldCharType="separate"/>
      </w:r>
      <w:r w:rsidRPr="008A20DF">
        <w:instrText>A</w:instrText>
      </w:r>
      <w:r w:rsidRPr="008A20DF">
        <w:fldChar w:fldCharType="end"/>
      </w:r>
      <w:r w:rsidRPr="008A20DF">
        <w:instrText xml:space="preserve">." "" </w:instrText>
      </w:r>
      <w:r w:rsidRPr="008A20DF">
        <w:fldChar w:fldCharType="end"/>
      </w:r>
      <w:r w:rsidRPr="008A20DF">
        <w:fldChar w:fldCharType="begin"/>
      </w:r>
      <w:r w:rsidRPr="008A20DF">
        <w:instrText xml:space="preserve">SEQ Table </w:instrText>
      </w:r>
      <w:r w:rsidRPr="008A20DF">
        <w:fldChar w:fldCharType="separate"/>
      </w:r>
      <w:r w:rsidR="00283F06">
        <w:rPr>
          <w:noProof/>
        </w:rPr>
        <w:t>29</w:t>
      </w:r>
      <w:r w:rsidRPr="008A20DF">
        <w:fldChar w:fldCharType="end"/>
      </w:r>
      <w:r w:rsidRPr="008A20DF">
        <w:t> — Accounting Entry</w:t>
      </w:r>
    </w:p>
    <w:tbl>
      <w:tblPr>
        <w:tblW w:w="9781" w:type="dxa"/>
        <w:tblInd w:w="99" w:type="dxa"/>
        <w:tblLayout w:type="fixed"/>
        <w:tblCellMar>
          <w:left w:w="99" w:type="dxa"/>
          <w:right w:w="99" w:type="dxa"/>
        </w:tblCellMar>
        <w:tblLook w:val="04A0" w:firstRow="1" w:lastRow="0" w:firstColumn="1" w:lastColumn="0" w:noHBand="0" w:noVBand="1"/>
      </w:tblPr>
      <w:tblGrid>
        <w:gridCol w:w="400"/>
        <w:gridCol w:w="1430"/>
        <w:gridCol w:w="686"/>
        <w:gridCol w:w="3261"/>
        <w:gridCol w:w="4004"/>
      </w:tblGrid>
      <w:tr w:rsidR="00452F91" w:rsidRPr="008A20DF" w14:paraId="457DB4EA" w14:textId="77777777" w:rsidTr="00DD3F45">
        <w:trPr>
          <w:cantSplit/>
          <w:trHeight w:val="20"/>
          <w:tblHeader/>
        </w:trPr>
        <w:tc>
          <w:tcPr>
            <w:tcW w:w="397" w:type="dxa"/>
            <w:tcBorders>
              <w:top w:val="single" w:sz="4" w:space="0" w:color="auto"/>
              <w:left w:val="single" w:sz="4" w:space="0" w:color="auto"/>
              <w:bottom w:val="single" w:sz="8" w:space="0" w:color="auto"/>
              <w:right w:val="single" w:sz="4" w:space="0" w:color="auto"/>
            </w:tcBorders>
            <w:shd w:val="clear" w:color="auto" w:fill="D9D9D9" w:themeFill="background1" w:themeFillShade="D9"/>
          </w:tcPr>
          <w:p w14:paraId="35F2873E" w14:textId="77777777" w:rsidR="00452F91" w:rsidRPr="008A20DF" w:rsidRDefault="00452F91" w:rsidP="004C6642">
            <w:pPr>
              <w:pStyle w:val="Tabletext10"/>
              <w:jc w:val="center"/>
              <w:rPr>
                <w:b/>
                <w:bCs/>
              </w:rPr>
            </w:pPr>
          </w:p>
        </w:tc>
        <w:tc>
          <w:tcPr>
            <w:tcW w:w="1417" w:type="dxa"/>
            <w:tcBorders>
              <w:top w:val="single" w:sz="4" w:space="0" w:color="auto"/>
              <w:left w:val="single" w:sz="4" w:space="0" w:color="auto"/>
              <w:bottom w:val="single" w:sz="8" w:space="0" w:color="auto"/>
              <w:right w:val="single" w:sz="4" w:space="0" w:color="auto"/>
            </w:tcBorders>
            <w:shd w:val="clear" w:color="auto" w:fill="D9D9D9" w:themeFill="background1" w:themeFillShade="D9"/>
            <w:vAlign w:val="center"/>
            <w:hideMark/>
          </w:tcPr>
          <w:p w14:paraId="06695660" w14:textId="3349EC14" w:rsidR="00452F91" w:rsidRPr="008A20DF" w:rsidRDefault="00452F91" w:rsidP="004C6642">
            <w:pPr>
              <w:pStyle w:val="Tabletext10"/>
              <w:jc w:val="center"/>
              <w:rPr>
                <w:b/>
                <w:bCs/>
              </w:rPr>
            </w:pPr>
            <w:r w:rsidRPr="008A20DF">
              <w:rPr>
                <w:b/>
                <w:bCs/>
              </w:rPr>
              <w:t>Unique UN Assigned ID</w:t>
            </w:r>
          </w:p>
          <w:p w14:paraId="12234C56" w14:textId="77777777" w:rsidR="00452F91" w:rsidRPr="008A20DF" w:rsidRDefault="00452F91" w:rsidP="004C6642">
            <w:pPr>
              <w:pStyle w:val="Tabletext10"/>
              <w:jc w:val="center"/>
              <w:rPr>
                <w:b/>
                <w:bCs/>
              </w:rPr>
            </w:pPr>
          </w:p>
        </w:tc>
        <w:tc>
          <w:tcPr>
            <w:tcW w:w="680" w:type="dxa"/>
            <w:tcBorders>
              <w:top w:val="single" w:sz="4" w:space="0" w:color="auto"/>
              <w:left w:val="nil"/>
              <w:bottom w:val="single" w:sz="8" w:space="0" w:color="auto"/>
              <w:right w:val="single" w:sz="4" w:space="0" w:color="auto"/>
            </w:tcBorders>
            <w:shd w:val="clear" w:color="auto" w:fill="D9D9D9" w:themeFill="background1" w:themeFillShade="D9"/>
            <w:vAlign w:val="center"/>
            <w:hideMark/>
          </w:tcPr>
          <w:p w14:paraId="6F344034" w14:textId="77777777" w:rsidR="00452F91" w:rsidRPr="008A20DF" w:rsidRDefault="00452F91" w:rsidP="004C6642">
            <w:pPr>
              <w:pStyle w:val="Tabletext10"/>
              <w:spacing w:before="0" w:after="0"/>
              <w:jc w:val="center"/>
              <w:rPr>
                <w:rFonts w:asciiTheme="majorHAnsi" w:hAnsiTheme="majorHAnsi"/>
                <w:b/>
                <w:bCs/>
              </w:rPr>
            </w:pPr>
            <w:r w:rsidRPr="008A20DF">
              <w:rPr>
                <w:rFonts w:asciiTheme="majorHAnsi" w:hAnsiTheme="majorHAnsi"/>
                <w:b/>
                <w:bCs/>
              </w:rPr>
              <w:t>ACC/</w:t>
            </w:r>
          </w:p>
          <w:p w14:paraId="428FF73D" w14:textId="77777777" w:rsidR="00452F91" w:rsidRPr="008A20DF" w:rsidRDefault="00452F91" w:rsidP="004C6642">
            <w:pPr>
              <w:pStyle w:val="Tabletext10"/>
              <w:spacing w:before="0" w:after="0"/>
              <w:jc w:val="center"/>
              <w:rPr>
                <w:rFonts w:asciiTheme="majorHAnsi" w:hAnsiTheme="majorHAnsi"/>
                <w:b/>
                <w:bCs/>
              </w:rPr>
            </w:pPr>
            <w:r w:rsidRPr="008A20DF">
              <w:rPr>
                <w:rFonts w:asciiTheme="majorHAnsi" w:hAnsiTheme="majorHAnsi"/>
                <w:b/>
                <w:bCs/>
              </w:rPr>
              <w:t>BCC/</w:t>
            </w:r>
          </w:p>
          <w:p w14:paraId="280CABD0" w14:textId="77777777" w:rsidR="00452F91" w:rsidRPr="008A20DF" w:rsidRDefault="00452F91" w:rsidP="004C6642">
            <w:pPr>
              <w:pStyle w:val="Tabletext10"/>
              <w:spacing w:before="0" w:after="0"/>
              <w:jc w:val="center"/>
              <w:rPr>
                <w:b/>
                <w:bCs/>
              </w:rPr>
            </w:pPr>
            <w:r w:rsidRPr="008A20DF">
              <w:rPr>
                <w:rFonts w:asciiTheme="majorHAnsi" w:hAnsiTheme="majorHAnsi"/>
                <w:b/>
                <w:bCs/>
              </w:rPr>
              <w:t>ASCC</w:t>
            </w:r>
          </w:p>
        </w:tc>
        <w:tc>
          <w:tcPr>
            <w:tcW w:w="3232" w:type="dxa"/>
            <w:tcBorders>
              <w:top w:val="single" w:sz="4" w:space="0" w:color="auto"/>
              <w:left w:val="nil"/>
              <w:bottom w:val="single" w:sz="8" w:space="0" w:color="auto"/>
              <w:right w:val="single" w:sz="4" w:space="0" w:color="auto"/>
            </w:tcBorders>
            <w:shd w:val="clear" w:color="auto" w:fill="D9D9D9" w:themeFill="background1" w:themeFillShade="D9"/>
            <w:vAlign w:val="center"/>
            <w:hideMark/>
          </w:tcPr>
          <w:p w14:paraId="09281D70" w14:textId="77777777" w:rsidR="00452F91" w:rsidRPr="008A20DF" w:rsidRDefault="00452F91" w:rsidP="004C6642">
            <w:pPr>
              <w:pStyle w:val="Tabletext10"/>
              <w:jc w:val="center"/>
              <w:rPr>
                <w:b/>
                <w:bCs/>
              </w:rPr>
            </w:pPr>
            <w:r w:rsidRPr="008A20DF">
              <w:rPr>
                <w:b/>
                <w:bCs/>
              </w:rPr>
              <w:t>Dictionary Entry Name</w:t>
            </w:r>
            <w:r w:rsidRPr="008A20DF">
              <w:rPr>
                <w:b/>
                <w:bCs/>
              </w:rPr>
              <w:br/>
            </w:r>
          </w:p>
        </w:tc>
        <w:tc>
          <w:tcPr>
            <w:tcW w:w="3969" w:type="dxa"/>
            <w:tcBorders>
              <w:top w:val="single" w:sz="4" w:space="0" w:color="auto"/>
              <w:left w:val="nil"/>
              <w:bottom w:val="single" w:sz="8" w:space="0" w:color="auto"/>
              <w:right w:val="single" w:sz="4" w:space="0" w:color="auto"/>
            </w:tcBorders>
            <w:shd w:val="clear" w:color="auto" w:fill="D9D9D9" w:themeFill="background1" w:themeFillShade="D9"/>
            <w:vAlign w:val="center"/>
            <w:hideMark/>
          </w:tcPr>
          <w:p w14:paraId="62FE011E" w14:textId="77777777" w:rsidR="00452F91" w:rsidRPr="008A20DF" w:rsidRDefault="00452F91" w:rsidP="004C6642">
            <w:pPr>
              <w:pStyle w:val="Tabletext10"/>
              <w:jc w:val="center"/>
              <w:rPr>
                <w:b/>
                <w:bCs/>
              </w:rPr>
            </w:pPr>
            <w:r w:rsidRPr="008A20DF">
              <w:rPr>
                <w:b/>
                <w:bCs/>
              </w:rPr>
              <w:t>Definition</w:t>
            </w:r>
            <w:r w:rsidRPr="008A20DF">
              <w:rPr>
                <w:b/>
                <w:bCs/>
              </w:rPr>
              <w:br/>
            </w:r>
          </w:p>
        </w:tc>
      </w:tr>
      <w:tr w:rsidR="00452F91" w:rsidRPr="008A20DF" w14:paraId="6EB7994D" w14:textId="77777777" w:rsidTr="00DD3F45">
        <w:trPr>
          <w:cantSplit/>
          <w:trHeight w:val="20"/>
        </w:trPr>
        <w:tc>
          <w:tcPr>
            <w:tcW w:w="397" w:type="dxa"/>
            <w:tcBorders>
              <w:top w:val="single" w:sz="4" w:space="0" w:color="auto"/>
              <w:left w:val="single" w:sz="4" w:space="0" w:color="auto"/>
              <w:bottom w:val="single" w:sz="8" w:space="0" w:color="auto"/>
              <w:right w:val="single" w:sz="4" w:space="0" w:color="auto"/>
            </w:tcBorders>
            <w:shd w:val="clear" w:color="auto" w:fill="F2F2F2" w:themeFill="background1" w:themeFillShade="F2"/>
          </w:tcPr>
          <w:p w14:paraId="5EA3084C" w14:textId="77777777" w:rsidR="00452F91" w:rsidRPr="008A20DF" w:rsidRDefault="00452F91" w:rsidP="004C6642">
            <w:pPr>
              <w:pStyle w:val="Tabletext10"/>
              <w:jc w:val="both"/>
            </w:pPr>
          </w:p>
        </w:tc>
        <w:tc>
          <w:tcPr>
            <w:tcW w:w="1417" w:type="dxa"/>
            <w:tcBorders>
              <w:top w:val="single" w:sz="4" w:space="0" w:color="auto"/>
              <w:left w:val="single" w:sz="4" w:space="0" w:color="auto"/>
              <w:bottom w:val="single" w:sz="8" w:space="0" w:color="auto"/>
              <w:right w:val="single" w:sz="4" w:space="0" w:color="auto"/>
            </w:tcBorders>
            <w:shd w:val="clear" w:color="auto" w:fill="F2F2F2" w:themeFill="background1" w:themeFillShade="F2"/>
            <w:hideMark/>
          </w:tcPr>
          <w:p w14:paraId="029246C2" w14:textId="343B3668" w:rsidR="00452F91" w:rsidRPr="008A20DF" w:rsidRDefault="00452F91" w:rsidP="004C6642">
            <w:pPr>
              <w:pStyle w:val="Tabletext10"/>
              <w:jc w:val="both"/>
            </w:pPr>
            <w:r w:rsidRPr="008A20DF">
              <w:t>UN00002151</w:t>
            </w:r>
          </w:p>
        </w:tc>
        <w:tc>
          <w:tcPr>
            <w:tcW w:w="680" w:type="dxa"/>
            <w:tcBorders>
              <w:top w:val="single" w:sz="4" w:space="0" w:color="auto"/>
              <w:left w:val="nil"/>
              <w:bottom w:val="single" w:sz="8" w:space="0" w:color="auto"/>
              <w:right w:val="single" w:sz="4" w:space="0" w:color="auto"/>
            </w:tcBorders>
            <w:shd w:val="clear" w:color="auto" w:fill="F2F2F2" w:themeFill="background1" w:themeFillShade="F2"/>
            <w:hideMark/>
          </w:tcPr>
          <w:p w14:paraId="40B13A79" w14:textId="77777777" w:rsidR="00452F91" w:rsidRPr="008A20DF" w:rsidRDefault="00452F91" w:rsidP="00062DF7">
            <w:pPr>
              <w:pStyle w:val="Tabletext10"/>
              <w:jc w:val="center"/>
              <w:rPr>
                <w:rFonts w:asciiTheme="majorHAnsi" w:hAnsiTheme="majorHAnsi"/>
                <w:b/>
                <w:bCs/>
              </w:rPr>
            </w:pPr>
            <w:r w:rsidRPr="008A20DF">
              <w:rPr>
                <w:rFonts w:asciiTheme="majorHAnsi" w:hAnsiTheme="majorHAnsi"/>
                <w:b/>
                <w:bCs/>
              </w:rPr>
              <w:t>ACC</w:t>
            </w:r>
          </w:p>
        </w:tc>
        <w:tc>
          <w:tcPr>
            <w:tcW w:w="3232" w:type="dxa"/>
            <w:tcBorders>
              <w:top w:val="single" w:sz="4" w:space="0" w:color="auto"/>
              <w:left w:val="nil"/>
              <w:bottom w:val="single" w:sz="8" w:space="0" w:color="auto"/>
              <w:right w:val="single" w:sz="4" w:space="0" w:color="auto"/>
            </w:tcBorders>
            <w:shd w:val="clear" w:color="auto" w:fill="F2F2F2" w:themeFill="background1" w:themeFillShade="F2"/>
            <w:hideMark/>
          </w:tcPr>
          <w:p w14:paraId="6A1CFE10" w14:textId="77777777" w:rsidR="00452F91" w:rsidRPr="008A20DF" w:rsidRDefault="00452F91" w:rsidP="004C6642">
            <w:pPr>
              <w:pStyle w:val="Tabletext10"/>
            </w:pPr>
            <w:r w:rsidRPr="008A20DF">
              <w:t>Accounting Entry. Details</w:t>
            </w:r>
          </w:p>
        </w:tc>
        <w:tc>
          <w:tcPr>
            <w:tcW w:w="3969" w:type="dxa"/>
            <w:tcBorders>
              <w:top w:val="single" w:sz="4" w:space="0" w:color="auto"/>
              <w:left w:val="nil"/>
              <w:bottom w:val="single" w:sz="8" w:space="0" w:color="auto"/>
              <w:right w:val="single" w:sz="4" w:space="0" w:color="auto"/>
            </w:tcBorders>
            <w:shd w:val="clear" w:color="auto" w:fill="F2F2F2" w:themeFill="background1" w:themeFillShade="F2"/>
            <w:hideMark/>
          </w:tcPr>
          <w:p w14:paraId="754B8EF1" w14:textId="77777777" w:rsidR="00452F91" w:rsidRPr="008A20DF" w:rsidRDefault="00452F91" w:rsidP="0087437F">
            <w:pPr>
              <w:pStyle w:val="Tabletext10"/>
              <w:jc w:val="both"/>
              <w:rPr>
                <w:color w:val="000000"/>
              </w:rPr>
            </w:pPr>
            <w:r w:rsidRPr="008A20DF">
              <w:rPr>
                <w:color w:val="000000"/>
              </w:rPr>
              <w:t>A posting of monetary values into accounting books that indicates the financial flow for an economic event, the acquisition or consumption of a resource, or the working contribution of an agent.</w:t>
            </w:r>
          </w:p>
        </w:tc>
      </w:tr>
      <w:tr w:rsidR="00452F91" w:rsidRPr="008A20DF" w14:paraId="2F28D7A6" w14:textId="77777777" w:rsidTr="00DD3F45">
        <w:trPr>
          <w:cantSplit/>
          <w:trHeight w:val="20"/>
        </w:trPr>
        <w:tc>
          <w:tcPr>
            <w:tcW w:w="397" w:type="dxa"/>
            <w:tcBorders>
              <w:top w:val="single" w:sz="4" w:space="0" w:color="auto"/>
              <w:left w:val="single" w:sz="4" w:space="0" w:color="auto"/>
              <w:bottom w:val="single" w:sz="8" w:space="0" w:color="auto"/>
              <w:right w:val="single" w:sz="4" w:space="0" w:color="auto"/>
            </w:tcBorders>
          </w:tcPr>
          <w:p w14:paraId="3402437A" w14:textId="77777777" w:rsidR="00452F91" w:rsidRPr="008A20DF" w:rsidRDefault="00452F91" w:rsidP="004C6642">
            <w:pPr>
              <w:pStyle w:val="Tabletext10"/>
              <w:jc w:val="both"/>
            </w:pPr>
          </w:p>
        </w:tc>
        <w:tc>
          <w:tcPr>
            <w:tcW w:w="1417" w:type="dxa"/>
            <w:tcBorders>
              <w:top w:val="single" w:sz="4" w:space="0" w:color="auto"/>
              <w:left w:val="single" w:sz="4" w:space="0" w:color="auto"/>
              <w:bottom w:val="single" w:sz="8" w:space="0" w:color="auto"/>
              <w:right w:val="single" w:sz="4" w:space="0" w:color="auto"/>
            </w:tcBorders>
            <w:shd w:val="clear" w:color="auto" w:fill="auto"/>
            <w:hideMark/>
          </w:tcPr>
          <w:p w14:paraId="14811297" w14:textId="2F82479E" w:rsidR="00452F91" w:rsidRPr="008A20DF" w:rsidRDefault="00452F91" w:rsidP="004C6642">
            <w:pPr>
              <w:pStyle w:val="Tabletext10"/>
              <w:jc w:val="both"/>
            </w:pPr>
            <w:r w:rsidRPr="008A20DF">
              <w:t>UN00002152</w:t>
            </w:r>
          </w:p>
        </w:tc>
        <w:tc>
          <w:tcPr>
            <w:tcW w:w="680" w:type="dxa"/>
            <w:tcBorders>
              <w:top w:val="single" w:sz="4" w:space="0" w:color="auto"/>
              <w:left w:val="nil"/>
              <w:bottom w:val="single" w:sz="8" w:space="0" w:color="auto"/>
              <w:right w:val="single" w:sz="4" w:space="0" w:color="auto"/>
            </w:tcBorders>
            <w:shd w:val="clear" w:color="auto" w:fill="auto"/>
            <w:hideMark/>
          </w:tcPr>
          <w:p w14:paraId="36B2E8D2" w14:textId="77777777" w:rsidR="00452F91" w:rsidRPr="008A20DF" w:rsidRDefault="00452F91" w:rsidP="00062DF7">
            <w:pPr>
              <w:pStyle w:val="Tabletext10"/>
              <w:jc w:val="center"/>
              <w:rPr>
                <w:rFonts w:asciiTheme="majorHAnsi" w:hAnsiTheme="majorHAnsi"/>
                <w:b/>
                <w:bCs/>
              </w:rPr>
            </w:pPr>
            <w:r w:rsidRPr="008A20DF">
              <w:rPr>
                <w:rFonts w:asciiTheme="majorHAnsi" w:hAnsiTheme="majorHAnsi"/>
                <w:b/>
                <w:bCs/>
              </w:rPr>
              <w:t>BCC</w:t>
            </w:r>
          </w:p>
        </w:tc>
        <w:tc>
          <w:tcPr>
            <w:tcW w:w="3232" w:type="dxa"/>
            <w:tcBorders>
              <w:top w:val="single" w:sz="4" w:space="0" w:color="auto"/>
              <w:left w:val="nil"/>
              <w:bottom w:val="single" w:sz="8" w:space="0" w:color="auto"/>
              <w:right w:val="single" w:sz="4" w:space="0" w:color="auto"/>
            </w:tcBorders>
            <w:shd w:val="clear" w:color="auto" w:fill="auto"/>
            <w:hideMark/>
          </w:tcPr>
          <w:p w14:paraId="089AA273" w14:textId="77777777" w:rsidR="00452F91" w:rsidRPr="008A20DF" w:rsidRDefault="00452F91" w:rsidP="004C6642">
            <w:pPr>
              <w:pStyle w:val="Tabletext10"/>
            </w:pPr>
            <w:r w:rsidRPr="008A20DF">
              <w:t>Accounting Entry. Identification. Identifier</w:t>
            </w:r>
          </w:p>
        </w:tc>
        <w:tc>
          <w:tcPr>
            <w:tcW w:w="3969" w:type="dxa"/>
            <w:tcBorders>
              <w:top w:val="single" w:sz="4" w:space="0" w:color="auto"/>
              <w:left w:val="nil"/>
              <w:bottom w:val="single" w:sz="8" w:space="0" w:color="auto"/>
              <w:right w:val="single" w:sz="4" w:space="0" w:color="auto"/>
            </w:tcBorders>
            <w:shd w:val="clear" w:color="auto" w:fill="auto"/>
            <w:hideMark/>
          </w:tcPr>
          <w:p w14:paraId="2F56C74E" w14:textId="77777777" w:rsidR="00452F91" w:rsidRPr="008A20DF" w:rsidRDefault="00452F91" w:rsidP="0087437F">
            <w:pPr>
              <w:pStyle w:val="Tabletext10"/>
              <w:jc w:val="both"/>
              <w:rPr>
                <w:color w:val="000000"/>
              </w:rPr>
            </w:pPr>
            <w:r w:rsidRPr="008A20DF">
              <w:rPr>
                <w:color w:val="000000"/>
              </w:rPr>
              <w:t>The unique identifier for this accounting entry.</w:t>
            </w:r>
          </w:p>
        </w:tc>
      </w:tr>
      <w:tr w:rsidR="00452F91" w:rsidRPr="008A20DF" w14:paraId="297AFB94" w14:textId="77777777" w:rsidTr="00DD3F45">
        <w:trPr>
          <w:cantSplit/>
          <w:trHeight w:val="20"/>
        </w:trPr>
        <w:tc>
          <w:tcPr>
            <w:tcW w:w="397" w:type="dxa"/>
            <w:tcBorders>
              <w:top w:val="single" w:sz="4" w:space="0" w:color="auto"/>
              <w:left w:val="single" w:sz="4" w:space="0" w:color="auto"/>
              <w:bottom w:val="single" w:sz="8" w:space="0" w:color="auto"/>
              <w:right w:val="single" w:sz="4" w:space="0" w:color="auto"/>
            </w:tcBorders>
          </w:tcPr>
          <w:p w14:paraId="12B1AB50" w14:textId="77777777" w:rsidR="00452F91" w:rsidRPr="008A20DF" w:rsidRDefault="00452F91" w:rsidP="004C6642">
            <w:pPr>
              <w:pStyle w:val="Tabletext10"/>
              <w:jc w:val="both"/>
            </w:pPr>
          </w:p>
        </w:tc>
        <w:tc>
          <w:tcPr>
            <w:tcW w:w="1417" w:type="dxa"/>
            <w:tcBorders>
              <w:top w:val="single" w:sz="4" w:space="0" w:color="auto"/>
              <w:left w:val="single" w:sz="4" w:space="0" w:color="auto"/>
              <w:bottom w:val="single" w:sz="8" w:space="0" w:color="auto"/>
              <w:right w:val="single" w:sz="4" w:space="0" w:color="auto"/>
            </w:tcBorders>
            <w:shd w:val="clear" w:color="auto" w:fill="auto"/>
            <w:hideMark/>
          </w:tcPr>
          <w:p w14:paraId="4CE5CCC0" w14:textId="55E3794F" w:rsidR="00452F91" w:rsidRPr="008A20DF" w:rsidRDefault="00452F91" w:rsidP="004C6642">
            <w:pPr>
              <w:pStyle w:val="Tabletext10"/>
              <w:jc w:val="both"/>
            </w:pPr>
            <w:r w:rsidRPr="008A20DF">
              <w:t>UN00002153</w:t>
            </w:r>
          </w:p>
        </w:tc>
        <w:tc>
          <w:tcPr>
            <w:tcW w:w="680" w:type="dxa"/>
            <w:tcBorders>
              <w:top w:val="single" w:sz="4" w:space="0" w:color="auto"/>
              <w:left w:val="nil"/>
              <w:bottom w:val="single" w:sz="8" w:space="0" w:color="auto"/>
              <w:right w:val="single" w:sz="4" w:space="0" w:color="auto"/>
            </w:tcBorders>
            <w:shd w:val="clear" w:color="auto" w:fill="auto"/>
            <w:hideMark/>
          </w:tcPr>
          <w:p w14:paraId="26ECCC99" w14:textId="77777777" w:rsidR="00452F91" w:rsidRPr="008A20DF" w:rsidRDefault="00452F91" w:rsidP="00062DF7">
            <w:pPr>
              <w:pStyle w:val="Tabletext10"/>
              <w:jc w:val="center"/>
              <w:rPr>
                <w:rFonts w:asciiTheme="majorHAnsi" w:hAnsiTheme="majorHAnsi"/>
                <w:b/>
                <w:bCs/>
              </w:rPr>
            </w:pPr>
            <w:r w:rsidRPr="008A20DF">
              <w:rPr>
                <w:rFonts w:asciiTheme="majorHAnsi" w:hAnsiTheme="majorHAnsi"/>
                <w:b/>
                <w:bCs/>
              </w:rPr>
              <w:t>BCC</w:t>
            </w:r>
          </w:p>
        </w:tc>
        <w:tc>
          <w:tcPr>
            <w:tcW w:w="3232" w:type="dxa"/>
            <w:tcBorders>
              <w:top w:val="single" w:sz="4" w:space="0" w:color="auto"/>
              <w:left w:val="nil"/>
              <w:bottom w:val="single" w:sz="8" w:space="0" w:color="auto"/>
              <w:right w:val="single" w:sz="4" w:space="0" w:color="auto"/>
            </w:tcBorders>
            <w:shd w:val="clear" w:color="auto" w:fill="auto"/>
            <w:hideMark/>
          </w:tcPr>
          <w:p w14:paraId="6571E42B" w14:textId="77777777" w:rsidR="00452F91" w:rsidRPr="008A20DF" w:rsidRDefault="00452F91" w:rsidP="004C6642">
            <w:pPr>
              <w:pStyle w:val="Tabletext10"/>
            </w:pPr>
            <w:r w:rsidRPr="008A20DF">
              <w:t>Accounting Entry. Processing Status. Code</w:t>
            </w:r>
          </w:p>
        </w:tc>
        <w:tc>
          <w:tcPr>
            <w:tcW w:w="3969" w:type="dxa"/>
            <w:tcBorders>
              <w:top w:val="single" w:sz="4" w:space="0" w:color="auto"/>
              <w:left w:val="nil"/>
              <w:bottom w:val="single" w:sz="8" w:space="0" w:color="auto"/>
              <w:right w:val="single" w:sz="4" w:space="0" w:color="auto"/>
            </w:tcBorders>
            <w:shd w:val="clear" w:color="auto" w:fill="auto"/>
            <w:hideMark/>
          </w:tcPr>
          <w:p w14:paraId="5D4B369D" w14:textId="77777777" w:rsidR="00452F91" w:rsidRPr="008A20DF" w:rsidRDefault="00452F91" w:rsidP="0087437F">
            <w:pPr>
              <w:pStyle w:val="Tabletext10"/>
              <w:jc w:val="both"/>
              <w:rPr>
                <w:color w:val="000000"/>
              </w:rPr>
            </w:pPr>
            <w:r w:rsidRPr="008A20DF">
              <w:rPr>
                <w:color w:val="000000"/>
              </w:rPr>
              <w:t>The code specifying the processing status for this accounting entry, such as validated, not validated, proposed, simulated, deferred, or removed.</w:t>
            </w:r>
          </w:p>
        </w:tc>
      </w:tr>
      <w:tr w:rsidR="00452F91" w:rsidRPr="008A20DF" w14:paraId="30595463" w14:textId="77777777" w:rsidTr="00DD3F45">
        <w:trPr>
          <w:cantSplit/>
          <w:trHeight w:val="20"/>
        </w:trPr>
        <w:tc>
          <w:tcPr>
            <w:tcW w:w="397" w:type="dxa"/>
            <w:tcBorders>
              <w:top w:val="single" w:sz="4" w:space="0" w:color="auto"/>
              <w:left w:val="single" w:sz="4" w:space="0" w:color="auto"/>
              <w:bottom w:val="single" w:sz="8" w:space="0" w:color="auto"/>
              <w:right w:val="single" w:sz="4" w:space="0" w:color="auto"/>
            </w:tcBorders>
          </w:tcPr>
          <w:p w14:paraId="09AA41CF" w14:textId="77777777" w:rsidR="00452F91" w:rsidRPr="008A20DF" w:rsidRDefault="00452F91" w:rsidP="004C6642">
            <w:pPr>
              <w:pStyle w:val="Tabletext10"/>
              <w:jc w:val="both"/>
            </w:pPr>
          </w:p>
        </w:tc>
        <w:tc>
          <w:tcPr>
            <w:tcW w:w="1417" w:type="dxa"/>
            <w:tcBorders>
              <w:top w:val="single" w:sz="4" w:space="0" w:color="auto"/>
              <w:left w:val="single" w:sz="4" w:space="0" w:color="auto"/>
              <w:bottom w:val="single" w:sz="8" w:space="0" w:color="auto"/>
              <w:right w:val="single" w:sz="4" w:space="0" w:color="auto"/>
            </w:tcBorders>
            <w:shd w:val="clear" w:color="auto" w:fill="auto"/>
            <w:hideMark/>
          </w:tcPr>
          <w:p w14:paraId="6E122EBC" w14:textId="4505C6D9" w:rsidR="00452F91" w:rsidRPr="008A20DF" w:rsidRDefault="00452F91" w:rsidP="004C6642">
            <w:pPr>
              <w:pStyle w:val="Tabletext10"/>
              <w:jc w:val="both"/>
            </w:pPr>
            <w:r w:rsidRPr="008A20DF">
              <w:t>UN00002154</w:t>
            </w:r>
          </w:p>
        </w:tc>
        <w:tc>
          <w:tcPr>
            <w:tcW w:w="680" w:type="dxa"/>
            <w:tcBorders>
              <w:top w:val="single" w:sz="4" w:space="0" w:color="auto"/>
              <w:left w:val="nil"/>
              <w:bottom w:val="single" w:sz="8" w:space="0" w:color="auto"/>
              <w:right w:val="single" w:sz="4" w:space="0" w:color="auto"/>
            </w:tcBorders>
            <w:shd w:val="clear" w:color="auto" w:fill="auto"/>
            <w:hideMark/>
          </w:tcPr>
          <w:p w14:paraId="4A97D78F" w14:textId="77777777" w:rsidR="00452F91" w:rsidRPr="008A20DF" w:rsidRDefault="00452F91" w:rsidP="00062DF7">
            <w:pPr>
              <w:pStyle w:val="Tabletext10"/>
              <w:jc w:val="center"/>
              <w:rPr>
                <w:rFonts w:asciiTheme="majorHAnsi" w:hAnsiTheme="majorHAnsi"/>
                <w:b/>
                <w:bCs/>
              </w:rPr>
            </w:pPr>
            <w:r w:rsidRPr="008A20DF">
              <w:rPr>
                <w:rFonts w:asciiTheme="majorHAnsi" w:hAnsiTheme="majorHAnsi"/>
                <w:b/>
                <w:bCs/>
              </w:rPr>
              <w:t>BCC</w:t>
            </w:r>
          </w:p>
        </w:tc>
        <w:tc>
          <w:tcPr>
            <w:tcW w:w="3232" w:type="dxa"/>
            <w:tcBorders>
              <w:top w:val="single" w:sz="4" w:space="0" w:color="auto"/>
              <w:left w:val="nil"/>
              <w:bottom w:val="single" w:sz="8" w:space="0" w:color="auto"/>
              <w:right w:val="single" w:sz="4" w:space="0" w:color="auto"/>
            </w:tcBorders>
            <w:shd w:val="clear" w:color="auto" w:fill="auto"/>
            <w:hideMark/>
          </w:tcPr>
          <w:p w14:paraId="3E356D21" w14:textId="77777777" w:rsidR="00452F91" w:rsidRPr="008A20DF" w:rsidRDefault="00452F91" w:rsidP="004C6642">
            <w:pPr>
              <w:pStyle w:val="Tabletext10"/>
            </w:pPr>
            <w:r w:rsidRPr="008A20DF">
              <w:t>Accounting Entry. Journal. Identifier</w:t>
            </w:r>
          </w:p>
        </w:tc>
        <w:tc>
          <w:tcPr>
            <w:tcW w:w="3969" w:type="dxa"/>
            <w:tcBorders>
              <w:top w:val="single" w:sz="4" w:space="0" w:color="auto"/>
              <w:left w:val="nil"/>
              <w:bottom w:val="single" w:sz="8" w:space="0" w:color="auto"/>
              <w:right w:val="single" w:sz="4" w:space="0" w:color="auto"/>
            </w:tcBorders>
            <w:shd w:val="clear" w:color="auto" w:fill="auto"/>
            <w:hideMark/>
          </w:tcPr>
          <w:p w14:paraId="22A85F36" w14:textId="77777777" w:rsidR="00452F91" w:rsidRPr="008A20DF" w:rsidRDefault="00452F91" w:rsidP="0087437F">
            <w:pPr>
              <w:pStyle w:val="Tabletext10"/>
              <w:jc w:val="both"/>
              <w:rPr>
                <w:color w:val="000000"/>
              </w:rPr>
            </w:pPr>
            <w:r w:rsidRPr="008A20DF">
              <w:rPr>
                <w:color w:val="000000"/>
              </w:rPr>
              <w:t>The unique identifier of the journal for this accounting entry.</w:t>
            </w:r>
          </w:p>
        </w:tc>
      </w:tr>
      <w:tr w:rsidR="00452F91" w:rsidRPr="008A20DF" w14:paraId="11873F42" w14:textId="77777777" w:rsidTr="00DD3F45">
        <w:trPr>
          <w:cantSplit/>
          <w:trHeight w:val="20"/>
        </w:trPr>
        <w:tc>
          <w:tcPr>
            <w:tcW w:w="397" w:type="dxa"/>
            <w:tcBorders>
              <w:top w:val="single" w:sz="4" w:space="0" w:color="auto"/>
              <w:left w:val="single" w:sz="4" w:space="0" w:color="auto"/>
              <w:bottom w:val="single" w:sz="8" w:space="0" w:color="auto"/>
              <w:right w:val="single" w:sz="4" w:space="0" w:color="auto"/>
            </w:tcBorders>
          </w:tcPr>
          <w:p w14:paraId="4197C1C6" w14:textId="77777777" w:rsidR="00452F91" w:rsidRPr="008A20DF" w:rsidRDefault="00452F91" w:rsidP="004C6642">
            <w:pPr>
              <w:pStyle w:val="Tabletext10"/>
              <w:jc w:val="both"/>
            </w:pPr>
          </w:p>
        </w:tc>
        <w:tc>
          <w:tcPr>
            <w:tcW w:w="1417" w:type="dxa"/>
            <w:tcBorders>
              <w:top w:val="single" w:sz="4" w:space="0" w:color="auto"/>
              <w:left w:val="single" w:sz="4" w:space="0" w:color="auto"/>
              <w:bottom w:val="single" w:sz="8" w:space="0" w:color="auto"/>
              <w:right w:val="single" w:sz="4" w:space="0" w:color="auto"/>
            </w:tcBorders>
            <w:shd w:val="clear" w:color="auto" w:fill="auto"/>
            <w:hideMark/>
          </w:tcPr>
          <w:p w14:paraId="6E073586" w14:textId="63AB66E8" w:rsidR="00452F91" w:rsidRPr="008A20DF" w:rsidRDefault="00452F91" w:rsidP="004C6642">
            <w:pPr>
              <w:pStyle w:val="Tabletext10"/>
              <w:jc w:val="both"/>
            </w:pPr>
            <w:r w:rsidRPr="008A20DF">
              <w:t>UN00002155</w:t>
            </w:r>
          </w:p>
        </w:tc>
        <w:tc>
          <w:tcPr>
            <w:tcW w:w="680" w:type="dxa"/>
            <w:tcBorders>
              <w:top w:val="single" w:sz="4" w:space="0" w:color="auto"/>
              <w:left w:val="nil"/>
              <w:bottom w:val="single" w:sz="8" w:space="0" w:color="auto"/>
              <w:right w:val="single" w:sz="4" w:space="0" w:color="auto"/>
            </w:tcBorders>
            <w:shd w:val="clear" w:color="auto" w:fill="auto"/>
            <w:hideMark/>
          </w:tcPr>
          <w:p w14:paraId="259D5489" w14:textId="77777777" w:rsidR="00452F91" w:rsidRPr="008A20DF" w:rsidRDefault="00452F91" w:rsidP="00062DF7">
            <w:pPr>
              <w:pStyle w:val="Tabletext10"/>
              <w:jc w:val="center"/>
              <w:rPr>
                <w:rFonts w:asciiTheme="majorHAnsi" w:hAnsiTheme="majorHAnsi"/>
                <w:b/>
                <w:bCs/>
              </w:rPr>
            </w:pPr>
            <w:r w:rsidRPr="008A20DF">
              <w:rPr>
                <w:rFonts w:asciiTheme="majorHAnsi" w:hAnsiTheme="majorHAnsi"/>
                <w:b/>
                <w:bCs/>
              </w:rPr>
              <w:t>BCC</w:t>
            </w:r>
          </w:p>
        </w:tc>
        <w:tc>
          <w:tcPr>
            <w:tcW w:w="3232" w:type="dxa"/>
            <w:tcBorders>
              <w:top w:val="single" w:sz="4" w:space="0" w:color="auto"/>
              <w:left w:val="nil"/>
              <w:bottom w:val="single" w:sz="8" w:space="0" w:color="auto"/>
              <w:right w:val="single" w:sz="4" w:space="0" w:color="auto"/>
            </w:tcBorders>
            <w:shd w:val="clear" w:color="auto" w:fill="auto"/>
            <w:hideMark/>
          </w:tcPr>
          <w:p w14:paraId="1FC0D32E" w14:textId="77777777" w:rsidR="00452F91" w:rsidRPr="008A20DF" w:rsidRDefault="00452F91" w:rsidP="004C6642">
            <w:pPr>
              <w:pStyle w:val="Tabletext10"/>
            </w:pPr>
            <w:r w:rsidRPr="008A20DF">
              <w:t>Accounting Entry. Value Date. Date Time</w:t>
            </w:r>
          </w:p>
        </w:tc>
        <w:tc>
          <w:tcPr>
            <w:tcW w:w="3969" w:type="dxa"/>
            <w:tcBorders>
              <w:top w:val="single" w:sz="4" w:space="0" w:color="auto"/>
              <w:left w:val="nil"/>
              <w:bottom w:val="single" w:sz="8" w:space="0" w:color="auto"/>
              <w:right w:val="single" w:sz="4" w:space="0" w:color="auto"/>
            </w:tcBorders>
            <w:shd w:val="clear" w:color="auto" w:fill="auto"/>
            <w:hideMark/>
          </w:tcPr>
          <w:p w14:paraId="43724328" w14:textId="77777777" w:rsidR="00452F91" w:rsidRPr="008A20DF" w:rsidRDefault="00452F91" w:rsidP="0087437F">
            <w:pPr>
              <w:pStyle w:val="Tabletext10"/>
              <w:jc w:val="both"/>
              <w:rPr>
                <w:color w:val="000000"/>
              </w:rPr>
            </w:pPr>
            <w:r w:rsidRPr="008A20DF">
              <w:rPr>
                <w:color w:val="000000"/>
              </w:rPr>
              <w:t>The date, time, date time, or other date time value of the value date of this accounting entry.</w:t>
            </w:r>
          </w:p>
        </w:tc>
      </w:tr>
      <w:tr w:rsidR="00452F91" w:rsidRPr="008A20DF" w14:paraId="248DFC1F" w14:textId="77777777" w:rsidTr="00DD3F45">
        <w:trPr>
          <w:cantSplit/>
          <w:trHeight w:val="20"/>
        </w:trPr>
        <w:tc>
          <w:tcPr>
            <w:tcW w:w="397" w:type="dxa"/>
            <w:tcBorders>
              <w:top w:val="single" w:sz="4" w:space="0" w:color="auto"/>
              <w:left w:val="single" w:sz="4" w:space="0" w:color="auto"/>
              <w:bottom w:val="single" w:sz="8" w:space="0" w:color="auto"/>
              <w:right w:val="single" w:sz="4" w:space="0" w:color="auto"/>
            </w:tcBorders>
          </w:tcPr>
          <w:p w14:paraId="539C1E9D" w14:textId="77777777" w:rsidR="00452F91" w:rsidRPr="008A20DF" w:rsidRDefault="00452F91" w:rsidP="004C6642">
            <w:pPr>
              <w:pStyle w:val="Tabletext10"/>
              <w:jc w:val="both"/>
            </w:pPr>
          </w:p>
        </w:tc>
        <w:tc>
          <w:tcPr>
            <w:tcW w:w="1417" w:type="dxa"/>
            <w:tcBorders>
              <w:top w:val="single" w:sz="4" w:space="0" w:color="auto"/>
              <w:left w:val="single" w:sz="4" w:space="0" w:color="auto"/>
              <w:bottom w:val="single" w:sz="8" w:space="0" w:color="auto"/>
              <w:right w:val="single" w:sz="4" w:space="0" w:color="auto"/>
            </w:tcBorders>
            <w:shd w:val="clear" w:color="auto" w:fill="auto"/>
            <w:hideMark/>
          </w:tcPr>
          <w:p w14:paraId="0C9285C5" w14:textId="75F1AD8E" w:rsidR="00452F91" w:rsidRPr="008A20DF" w:rsidRDefault="00452F91" w:rsidP="004C6642">
            <w:pPr>
              <w:pStyle w:val="Tabletext10"/>
              <w:jc w:val="both"/>
            </w:pPr>
            <w:r w:rsidRPr="008A20DF">
              <w:t>UN00002158</w:t>
            </w:r>
          </w:p>
        </w:tc>
        <w:tc>
          <w:tcPr>
            <w:tcW w:w="680" w:type="dxa"/>
            <w:tcBorders>
              <w:top w:val="single" w:sz="4" w:space="0" w:color="auto"/>
              <w:left w:val="nil"/>
              <w:bottom w:val="single" w:sz="8" w:space="0" w:color="auto"/>
              <w:right w:val="single" w:sz="4" w:space="0" w:color="auto"/>
            </w:tcBorders>
            <w:shd w:val="clear" w:color="auto" w:fill="auto"/>
            <w:hideMark/>
          </w:tcPr>
          <w:p w14:paraId="6C229248" w14:textId="77777777" w:rsidR="00452F91" w:rsidRPr="008A20DF" w:rsidRDefault="00452F91" w:rsidP="00062DF7">
            <w:pPr>
              <w:pStyle w:val="Tabletext10"/>
              <w:jc w:val="center"/>
              <w:rPr>
                <w:rFonts w:asciiTheme="majorHAnsi" w:hAnsiTheme="majorHAnsi"/>
                <w:b/>
                <w:bCs/>
              </w:rPr>
            </w:pPr>
            <w:r w:rsidRPr="008A20DF">
              <w:rPr>
                <w:rFonts w:asciiTheme="majorHAnsi" w:hAnsiTheme="majorHAnsi"/>
                <w:b/>
                <w:bCs/>
              </w:rPr>
              <w:t>BCC</w:t>
            </w:r>
          </w:p>
        </w:tc>
        <w:tc>
          <w:tcPr>
            <w:tcW w:w="3232" w:type="dxa"/>
            <w:tcBorders>
              <w:top w:val="single" w:sz="4" w:space="0" w:color="auto"/>
              <w:left w:val="nil"/>
              <w:bottom w:val="single" w:sz="8" w:space="0" w:color="auto"/>
              <w:right w:val="single" w:sz="4" w:space="0" w:color="auto"/>
            </w:tcBorders>
            <w:shd w:val="clear" w:color="auto" w:fill="auto"/>
            <w:hideMark/>
          </w:tcPr>
          <w:p w14:paraId="0552CB72" w14:textId="77777777" w:rsidR="00452F91" w:rsidRPr="008A20DF" w:rsidRDefault="00452F91" w:rsidP="004C6642">
            <w:pPr>
              <w:pStyle w:val="Tabletext10"/>
            </w:pPr>
            <w:r w:rsidRPr="008A20DF">
              <w:t>Accounting Entry. Related Entry. Identifier</w:t>
            </w:r>
          </w:p>
        </w:tc>
        <w:tc>
          <w:tcPr>
            <w:tcW w:w="3969" w:type="dxa"/>
            <w:tcBorders>
              <w:top w:val="single" w:sz="4" w:space="0" w:color="auto"/>
              <w:left w:val="nil"/>
              <w:bottom w:val="single" w:sz="8" w:space="0" w:color="auto"/>
              <w:right w:val="single" w:sz="4" w:space="0" w:color="auto"/>
            </w:tcBorders>
            <w:shd w:val="clear" w:color="auto" w:fill="auto"/>
            <w:hideMark/>
          </w:tcPr>
          <w:p w14:paraId="54538E7C" w14:textId="77777777" w:rsidR="00452F91" w:rsidRPr="008A20DF" w:rsidRDefault="00452F91" w:rsidP="0087437F">
            <w:pPr>
              <w:pStyle w:val="Tabletext10"/>
              <w:jc w:val="both"/>
              <w:rPr>
                <w:color w:val="000000"/>
              </w:rPr>
            </w:pPr>
            <w:r w:rsidRPr="008A20DF">
              <w:rPr>
                <w:color w:val="000000"/>
              </w:rPr>
              <w:t>The unique identifier of an entry related to this accounting entry.</w:t>
            </w:r>
          </w:p>
        </w:tc>
      </w:tr>
      <w:tr w:rsidR="00452F91" w:rsidRPr="008A20DF" w14:paraId="5EFA9B1A" w14:textId="77777777" w:rsidTr="00DD3F45">
        <w:trPr>
          <w:cantSplit/>
          <w:trHeight w:val="20"/>
        </w:trPr>
        <w:tc>
          <w:tcPr>
            <w:tcW w:w="397" w:type="dxa"/>
            <w:tcBorders>
              <w:top w:val="single" w:sz="4" w:space="0" w:color="auto"/>
              <w:left w:val="single" w:sz="4" w:space="0" w:color="auto"/>
              <w:bottom w:val="single" w:sz="8" w:space="0" w:color="auto"/>
              <w:right w:val="single" w:sz="4" w:space="0" w:color="auto"/>
            </w:tcBorders>
          </w:tcPr>
          <w:p w14:paraId="2A612E64" w14:textId="77777777" w:rsidR="00452F91" w:rsidRPr="008A20DF" w:rsidRDefault="00452F91" w:rsidP="004C6642">
            <w:pPr>
              <w:pStyle w:val="Tabletext10"/>
              <w:jc w:val="both"/>
            </w:pPr>
          </w:p>
        </w:tc>
        <w:tc>
          <w:tcPr>
            <w:tcW w:w="1417" w:type="dxa"/>
            <w:tcBorders>
              <w:top w:val="single" w:sz="4" w:space="0" w:color="auto"/>
              <w:left w:val="single" w:sz="4" w:space="0" w:color="auto"/>
              <w:bottom w:val="single" w:sz="8" w:space="0" w:color="auto"/>
              <w:right w:val="single" w:sz="4" w:space="0" w:color="auto"/>
            </w:tcBorders>
            <w:shd w:val="clear" w:color="auto" w:fill="auto"/>
            <w:hideMark/>
          </w:tcPr>
          <w:p w14:paraId="760DF944" w14:textId="274F5AF5" w:rsidR="00452F91" w:rsidRPr="008A20DF" w:rsidRDefault="00452F91" w:rsidP="004C6642">
            <w:pPr>
              <w:pStyle w:val="Tabletext10"/>
              <w:jc w:val="both"/>
            </w:pPr>
            <w:r w:rsidRPr="008A20DF">
              <w:t>UN00002159</w:t>
            </w:r>
          </w:p>
        </w:tc>
        <w:tc>
          <w:tcPr>
            <w:tcW w:w="680" w:type="dxa"/>
            <w:tcBorders>
              <w:top w:val="single" w:sz="4" w:space="0" w:color="auto"/>
              <w:left w:val="nil"/>
              <w:bottom w:val="single" w:sz="8" w:space="0" w:color="auto"/>
              <w:right w:val="single" w:sz="4" w:space="0" w:color="auto"/>
            </w:tcBorders>
            <w:shd w:val="clear" w:color="auto" w:fill="auto"/>
            <w:hideMark/>
          </w:tcPr>
          <w:p w14:paraId="112094E6" w14:textId="77777777" w:rsidR="00452F91" w:rsidRPr="008A20DF" w:rsidRDefault="00452F91" w:rsidP="00062DF7">
            <w:pPr>
              <w:pStyle w:val="Tabletext10"/>
              <w:jc w:val="center"/>
              <w:rPr>
                <w:rFonts w:asciiTheme="majorHAnsi" w:hAnsiTheme="majorHAnsi"/>
                <w:b/>
                <w:bCs/>
              </w:rPr>
            </w:pPr>
            <w:r w:rsidRPr="008A20DF">
              <w:rPr>
                <w:rFonts w:asciiTheme="majorHAnsi" w:hAnsiTheme="majorHAnsi"/>
                <w:b/>
                <w:bCs/>
              </w:rPr>
              <w:t>BCC</w:t>
            </w:r>
          </w:p>
        </w:tc>
        <w:tc>
          <w:tcPr>
            <w:tcW w:w="3232" w:type="dxa"/>
            <w:tcBorders>
              <w:top w:val="single" w:sz="4" w:space="0" w:color="auto"/>
              <w:left w:val="nil"/>
              <w:bottom w:val="single" w:sz="8" w:space="0" w:color="auto"/>
              <w:right w:val="single" w:sz="4" w:space="0" w:color="auto"/>
            </w:tcBorders>
            <w:shd w:val="clear" w:color="auto" w:fill="auto"/>
            <w:hideMark/>
          </w:tcPr>
          <w:p w14:paraId="29FD0450" w14:textId="77777777" w:rsidR="00452F91" w:rsidRPr="008A20DF" w:rsidRDefault="00452F91" w:rsidP="004C6642">
            <w:pPr>
              <w:pStyle w:val="Tabletext10"/>
            </w:pPr>
            <w:r w:rsidRPr="008A20DF">
              <w:t>Accounting Entry. Category. Code</w:t>
            </w:r>
          </w:p>
        </w:tc>
        <w:tc>
          <w:tcPr>
            <w:tcW w:w="3969" w:type="dxa"/>
            <w:tcBorders>
              <w:top w:val="single" w:sz="4" w:space="0" w:color="auto"/>
              <w:left w:val="nil"/>
              <w:bottom w:val="single" w:sz="8" w:space="0" w:color="auto"/>
              <w:right w:val="single" w:sz="4" w:space="0" w:color="auto"/>
            </w:tcBorders>
            <w:shd w:val="clear" w:color="auto" w:fill="auto"/>
            <w:hideMark/>
          </w:tcPr>
          <w:p w14:paraId="6A9B32D9" w14:textId="77777777" w:rsidR="00452F91" w:rsidRPr="008A20DF" w:rsidRDefault="00452F91" w:rsidP="0087437F">
            <w:pPr>
              <w:pStyle w:val="Tabletext10"/>
              <w:jc w:val="both"/>
              <w:rPr>
                <w:color w:val="000000"/>
              </w:rPr>
            </w:pPr>
            <w:r w:rsidRPr="008A20DF">
              <w:rPr>
                <w:color w:val="000000"/>
              </w:rPr>
              <w:t>The code specifying the category of this accounting entry, such as financial accounting, budget, comparison, standard, recurring, or reordered.</w:t>
            </w:r>
          </w:p>
        </w:tc>
      </w:tr>
      <w:tr w:rsidR="00452F91" w:rsidRPr="008A20DF" w14:paraId="6AD71739" w14:textId="77777777" w:rsidTr="00DD3F45">
        <w:trPr>
          <w:cantSplit/>
          <w:trHeight w:val="20"/>
        </w:trPr>
        <w:tc>
          <w:tcPr>
            <w:tcW w:w="397" w:type="dxa"/>
            <w:tcBorders>
              <w:top w:val="single" w:sz="4" w:space="0" w:color="auto"/>
              <w:left w:val="single" w:sz="4" w:space="0" w:color="auto"/>
              <w:bottom w:val="single" w:sz="8" w:space="0" w:color="auto"/>
              <w:right w:val="single" w:sz="4" w:space="0" w:color="auto"/>
            </w:tcBorders>
          </w:tcPr>
          <w:p w14:paraId="689C9450" w14:textId="77777777" w:rsidR="00452F91" w:rsidRPr="008A20DF" w:rsidRDefault="00452F91" w:rsidP="004C6642">
            <w:pPr>
              <w:pStyle w:val="Tabletext10"/>
              <w:jc w:val="both"/>
            </w:pPr>
          </w:p>
        </w:tc>
        <w:tc>
          <w:tcPr>
            <w:tcW w:w="1417" w:type="dxa"/>
            <w:tcBorders>
              <w:top w:val="single" w:sz="4" w:space="0" w:color="auto"/>
              <w:left w:val="single" w:sz="4" w:space="0" w:color="auto"/>
              <w:bottom w:val="single" w:sz="8" w:space="0" w:color="auto"/>
              <w:right w:val="single" w:sz="4" w:space="0" w:color="auto"/>
            </w:tcBorders>
            <w:shd w:val="clear" w:color="auto" w:fill="auto"/>
            <w:hideMark/>
          </w:tcPr>
          <w:p w14:paraId="4F1D2057" w14:textId="6D3D6D72" w:rsidR="00452F91" w:rsidRPr="008A20DF" w:rsidRDefault="00452F91" w:rsidP="004C6642">
            <w:pPr>
              <w:pStyle w:val="Tabletext10"/>
              <w:jc w:val="both"/>
            </w:pPr>
            <w:r w:rsidRPr="008A20DF">
              <w:t>UN00002162</w:t>
            </w:r>
          </w:p>
        </w:tc>
        <w:tc>
          <w:tcPr>
            <w:tcW w:w="680" w:type="dxa"/>
            <w:tcBorders>
              <w:top w:val="single" w:sz="4" w:space="0" w:color="auto"/>
              <w:left w:val="nil"/>
              <w:bottom w:val="single" w:sz="8" w:space="0" w:color="auto"/>
              <w:right w:val="single" w:sz="4" w:space="0" w:color="auto"/>
            </w:tcBorders>
            <w:shd w:val="clear" w:color="auto" w:fill="auto"/>
            <w:hideMark/>
          </w:tcPr>
          <w:p w14:paraId="2B6E9907" w14:textId="77777777" w:rsidR="00452F91" w:rsidRPr="008A20DF" w:rsidRDefault="00452F91" w:rsidP="00062DF7">
            <w:pPr>
              <w:pStyle w:val="Tabletext10"/>
              <w:jc w:val="center"/>
              <w:rPr>
                <w:rFonts w:asciiTheme="majorHAnsi" w:hAnsiTheme="majorHAnsi"/>
                <w:b/>
                <w:bCs/>
              </w:rPr>
            </w:pPr>
            <w:r w:rsidRPr="008A20DF">
              <w:rPr>
                <w:rFonts w:asciiTheme="majorHAnsi" w:hAnsiTheme="majorHAnsi"/>
                <w:b/>
                <w:bCs/>
              </w:rPr>
              <w:t>BCC</w:t>
            </w:r>
          </w:p>
        </w:tc>
        <w:tc>
          <w:tcPr>
            <w:tcW w:w="3232" w:type="dxa"/>
            <w:tcBorders>
              <w:top w:val="single" w:sz="4" w:space="0" w:color="auto"/>
              <w:left w:val="nil"/>
              <w:bottom w:val="single" w:sz="8" w:space="0" w:color="auto"/>
              <w:right w:val="single" w:sz="4" w:space="0" w:color="auto"/>
            </w:tcBorders>
            <w:shd w:val="clear" w:color="auto" w:fill="auto"/>
            <w:hideMark/>
          </w:tcPr>
          <w:p w14:paraId="4CF158D7" w14:textId="77777777" w:rsidR="00452F91" w:rsidRPr="008A20DF" w:rsidRDefault="00452F91" w:rsidP="004C6642">
            <w:pPr>
              <w:pStyle w:val="Tabletext10"/>
            </w:pPr>
            <w:r w:rsidRPr="008A20DF">
              <w:t>Accounting Entry. Reversal. Date Time</w:t>
            </w:r>
          </w:p>
        </w:tc>
        <w:tc>
          <w:tcPr>
            <w:tcW w:w="3969" w:type="dxa"/>
            <w:tcBorders>
              <w:top w:val="single" w:sz="4" w:space="0" w:color="auto"/>
              <w:left w:val="nil"/>
              <w:bottom w:val="single" w:sz="8" w:space="0" w:color="auto"/>
              <w:right w:val="single" w:sz="4" w:space="0" w:color="auto"/>
            </w:tcBorders>
            <w:shd w:val="clear" w:color="auto" w:fill="auto"/>
            <w:hideMark/>
          </w:tcPr>
          <w:p w14:paraId="61EA0BE4" w14:textId="77777777" w:rsidR="00452F91" w:rsidRPr="008A20DF" w:rsidRDefault="00452F91" w:rsidP="0087437F">
            <w:pPr>
              <w:pStyle w:val="Tabletext10"/>
              <w:jc w:val="both"/>
              <w:rPr>
                <w:color w:val="000000"/>
              </w:rPr>
            </w:pPr>
            <w:r w:rsidRPr="008A20DF">
              <w:rPr>
                <w:color w:val="000000"/>
              </w:rPr>
              <w:t>The date, time, date time, or other date time value for the reversal of this accounting entry.</w:t>
            </w:r>
          </w:p>
        </w:tc>
      </w:tr>
      <w:tr w:rsidR="00452F91" w:rsidRPr="008A20DF" w14:paraId="69EA34D6" w14:textId="77777777" w:rsidTr="00EB53B2">
        <w:trPr>
          <w:cantSplit/>
          <w:trHeight w:val="20"/>
        </w:trPr>
        <w:tc>
          <w:tcPr>
            <w:tcW w:w="397" w:type="dxa"/>
            <w:tcBorders>
              <w:top w:val="single" w:sz="4" w:space="0" w:color="auto"/>
              <w:left w:val="single" w:sz="4" w:space="0" w:color="auto"/>
              <w:bottom w:val="single" w:sz="8" w:space="0" w:color="auto"/>
              <w:right w:val="single" w:sz="4" w:space="0" w:color="auto"/>
            </w:tcBorders>
            <w:shd w:val="clear" w:color="auto" w:fill="F2F2F2" w:themeFill="background1" w:themeFillShade="F2"/>
          </w:tcPr>
          <w:p w14:paraId="511B1D4E" w14:textId="77777777" w:rsidR="00452F91" w:rsidRPr="008A20DF" w:rsidRDefault="00452F91" w:rsidP="004C6642">
            <w:pPr>
              <w:pStyle w:val="Tabletext10"/>
              <w:jc w:val="both"/>
            </w:pPr>
          </w:p>
        </w:tc>
        <w:tc>
          <w:tcPr>
            <w:tcW w:w="1417" w:type="dxa"/>
            <w:tcBorders>
              <w:top w:val="single" w:sz="4" w:space="0" w:color="auto"/>
              <w:left w:val="single" w:sz="4" w:space="0" w:color="auto"/>
              <w:bottom w:val="single" w:sz="8" w:space="0" w:color="auto"/>
              <w:right w:val="single" w:sz="4" w:space="0" w:color="auto"/>
            </w:tcBorders>
            <w:shd w:val="clear" w:color="auto" w:fill="F2F2F2" w:themeFill="background1" w:themeFillShade="F2"/>
            <w:hideMark/>
          </w:tcPr>
          <w:p w14:paraId="58A2C70A" w14:textId="59F2C276" w:rsidR="00452F91" w:rsidRPr="008A20DF" w:rsidRDefault="00452F91" w:rsidP="004C6642">
            <w:pPr>
              <w:pStyle w:val="Tabletext10"/>
              <w:jc w:val="both"/>
            </w:pPr>
            <w:r w:rsidRPr="008A20DF">
              <w:t>UN00002164</w:t>
            </w:r>
          </w:p>
        </w:tc>
        <w:tc>
          <w:tcPr>
            <w:tcW w:w="680" w:type="dxa"/>
            <w:tcBorders>
              <w:top w:val="single" w:sz="4" w:space="0" w:color="auto"/>
              <w:left w:val="nil"/>
              <w:bottom w:val="single" w:sz="8" w:space="0" w:color="auto"/>
              <w:right w:val="single" w:sz="4" w:space="0" w:color="auto"/>
            </w:tcBorders>
            <w:shd w:val="clear" w:color="auto" w:fill="F2F2F2" w:themeFill="background1" w:themeFillShade="F2"/>
            <w:hideMark/>
          </w:tcPr>
          <w:p w14:paraId="77BAA2AC" w14:textId="77777777" w:rsidR="00452F91" w:rsidRPr="008A20DF" w:rsidRDefault="00452F91" w:rsidP="00062DF7">
            <w:pPr>
              <w:pStyle w:val="Tabletext10"/>
              <w:jc w:val="center"/>
              <w:rPr>
                <w:rFonts w:asciiTheme="majorHAnsi" w:hAnsiTheme="majorHAnsi"/>
                <w:b/>
                <w:bCs/>
              </w:rPr>
            </w:pPr>
            <w:r w:rsidRPr="008A20DF">
              <w:rPr>
                <w:rFonts w:asciiTheme="majorHAnsi" w:hAnsiTheme="majorHAnsi"/>
                <w:b/>
                <w:bCs/>
              </w:rPr>
              <w:t>ASCC</w:t>
            </w:r>
          </w:p>
        </w:tc>
        <w:tc>
          <w:tcPr>
            <w:tcW w:w="3232" w:type="dxa"/>
            <w:tcBorders>
              <w:top w:val="single" w:sz="4" w:space="0" w:color="auto"/>
              <w:left w:val="nil"/>
              <w:bottom w:val="single" w:sz="8" w:space="0" w:color="auto"/>
              <w:right w:val="single" w:sz="4" w:space="0" w:color="auto"/>
            </w:tcBorders>
            <w:shd w:val="clear" w:color="auto" w:fill="F2F2F2" w:themeFill="background1" w:themeFillShade="F2"/>
            <w:hideMark/>
          </w:tcPr>
          <w:p w14:paraId="4DFF8ABB" w14:textId="77777777" w:rsidR="00452F91" w:rsidRPr="008A20DF" w:rsidRDefault="00452F91" w:rsidP="004C6642">
            <w:pPr>
              <w:pStyle w:val="Tabletext10"/>
            </w:pPr>
            <w:r w:rsidRPr="008A20DF">
              <w:t>Accounting Entry. Detailed. Accounting Entry Line</w:t>
            </w:r>
          </w:p>
        </w:tc>
        <w:tc>
          <w:tcPr>
            <w:tcW w:w="3969" w:type="dxa"/>
            <w:tcBorders>
              <w:top w:val="single" w:sz="4" w:space="0" w:color="auto"/>
              <w:left w:val="nil"/>
              <w:bottom w:val="single" w:sz="8" w:space="0" w:color="auto"/>
              <w:right w:val="single" w:sz="4" w:space="0" w:color="auto"/>
            </w:tcBorders>
            <w:shd w:val="clear" w:color="auto" w:fill="F2F2F2" w:themeFill="background1" w:themeFillShade="F2"/>
            <w:hideMark/>
          </w:tcPr>
          <w:p w14:paraId="5F7A17A6" w14:textId="77777777" w:rsidR="00452F91" w:rsidRPr="008A20DF" w:rsidRDefault="00452F91" w:rsidP="0087437F">
            <w:pPr>
              <w:pStyle w:val="Tabletext10"/>
              <w:jc w:val="both"/>
              <w:rPr>
                <w:color w:val="000000"/>
              </w:rPr>
            </w:pPr>
            <w:r w:rsidRPr="008A20DF">
              <w:rPr>
                <w:color w:val="000000"/>
              </w:rPr>
              <w:t>A detailed accounting line entry for this accounting entry.</w:t>
            </w:r>
          </w:p>
        </w:tc>
      </w:tr>
      <w:tr w:rsidR="00452F91" w:rsidRPr="008A20DF" w14:paraId="37B741AF" w14:textId="77777777" w:rsidTr="00EB53B2">
        <w:trPr>
          <w:cantSplit/>
          <w:trHeight w:val="20"/>
        </w:trPr>
        <w:tc>
          <w:tcPr>
            <w:tcW w:w="397" w:type="dxa"/>
            <w:tcBorders>
              <w:top w:val="single" w:sz="4" w:space="0" w:color="auto"/>
              <w:left w:val="single" w:sz="4" w:space="0" w:color="auto"/>
              <w:bottom w:val="single" w:sz="8" w:space="0" w:color="auto"/>
              <w:right w:val="single" w:sz="4" w:space="0" w:color="auto"/>
            </w:tcBorders>
            <w:shd w:val="clear" w:color="auto" w:fill="F2F2F2" w:themeFill="background1" w:themeFillShade="F2"/>
          </w:tcPr>
          <w:p w14:paraId="6EB9252C" w14:textId="77777777" w:rsidR="00452F91" w:rsidRPr="008A20DF" w:rsidRDefault="00452F91" w:rsidP="004C6642">
            <w:pPr>
              <w:pStyle w:val="Tabletext10"/>
              <w:jc w:val="both"/>
            </w:pPr>
          </w:p>
        </w:tc>
        <w:tc>
          <w:tcPr>
            <w:tcW w:w="1417" w:type="dxa"/>
            <w:tcBorders>
              <w:top w:val="single" w:sz="4" w:space="0" w:color="auto"/>
              <w:left w:val="single" w:sz="4" w:space="0" w:color="auto"/>
              <w:bottom w:val="single" w:sz="8" w:space="0" w:color="auto"/>
              <w:right w:val="single" w:sz="4" w:space="0" w:color="auto"/>
            </w:tcBorders>
            <w:shd w:val="clear" w:color="auto" w:fill="F2F2F2" w:themeFill="background1" w:themeFillShade="F2"/>
            <w:hideMark/>
          </w:tcPr>
          <w:p w14:paraId="58F9E768" w14:textId="18401D85" w:rsidR="00452F91" w:rsidRPr="008A20DF" w:rsidRDefault="00452F91" w:rsidP="004C6642">
            <w:pPr>
              <w:pStyle w:val="Tabletext10"/>
              <w:jc w:val="both"/>
            </w:pPr>
            <w:r w:rsidRPr="008A20DF">
              <w:t>UN00007073</w:t>
            </w:r>
          </w:p>
        </w:tc>
        <w:tc>
          <w:tcPr>
            <w:tcW w:w="680" w:type="dxa"/>
            <w:tcBorders>
              <w:top w:val="single" w:sz="4" w:space="0" w:color="auto"/>
              <w:left w:val="nil"/>
              <w:bottom w:val="single" w:sz="8" w:space="0" w:color="auto"/>
              <w:right w:val="single" w:sz="4" w:space="0" w:color="auto"/>
            </w:tcBorders>
            <w:shd w:val="clear" w:color="auto" w:fill="F2F2F2" w:themeFill="background1" w:themeFillShade="F2"/>
            <w:hideMark/>
          </w:tcPr>
          <w:p w14:paraId="062F6FAE" w14:textId="77777777" w:rsidR="00452F91" w:rsidRPr="008A20DF" w:rsidRDefault="00452F91" w:rsidP="00062DF7">
            <w:pPr>
              <w:pStyle w:val="Tabletext10"/>
              <w:jc w:val="center"/>
              <w:rPr>
                <w:rFonts w:asciiTheme="majorHAnsi" w:hAnsiTheme="majorHAnsi"/>
                <w:b/>
                <w:bCs/>
              </w:rPr>
            </w:pPr>
            <w:r w:rsidRPr="008A20DF">
              <w:rPr>
                <w:rFonts w:asciiTheme="majorHAnsi" w:hAnsiTheme="majorHAnsi"/>
                <w:b/>
                <w:bCs/>
              </w:rPr>
              <w:t>ASCC</w:t>
            </w:r>
          </w:p>
        </w:tc>
        <w:tc>
          <w:tcPr>
            <w:tcW w:w="3232" w:type="dxa"/>
            <w:tcBorders>
              <w:top w:val="single" w:sz="4" w:space="0" w:color="auto"/>
              <w:left w:val="nil"/>
              <w:bottom w:val="single" w:sz="8" w:space="0" w:color="auto"/>
              <w:right w:val="single" w:sz="4" w:space="0" w:color="auto"/>
            </w:tcBorders>
            <w:shd w:val="clear" w:color="auto" w:fill="F2F2F2" w:themeFill="background1" w:themeFillShade="F2"/>
            <w:hideMark/>
          </w:tcPr>
          <w:p w14:paraId="64DC1317" w14:textId="77777777" w:rsidR="00452F91" w:rsidRPr="008A20DF" w:rsidRDefault="00452F91" w:rsidP="004C6642">
            <w:pPr>
              <w:pStyle w:val="Tabletext10"/>
            </w:pPr>
            <w:r w:rsidRPr="008A20DF">
              <w:t>Accounting Entry. Specified. Accounting Journal</w:t>
            </w:r>
          </w:p>
        </w:tc>
        <w:tc>
          <w:tcPr>
            <w:tcW w:w="3969" w:type="dxa"/>
            <w:tcBorders>
              <w:top w:val="single" w:sz="4" w:space="0" w:color="auto"/>
              <w:left w:val="nil"/>
              <w:bottom w:val="single" w:sz="8" w:space="0" w:color="auto"/>
              <w:right w:val="single" w:sz="4" w:space="0" w:color="auto"/>
            </w:tcBorders>
            <w:shd w:val="clear" w:color="auto" w:fill="F2F2F2" w:themeFill="background1" w:themeFillShade="F2"/>
            <w:hideMark/>
          </w:tcPr>
          <w:p w14:paraId="69D551FD" w14:textId="77777777" w:rsidR="00452F91" w:rsidRPr="008A20DF" w:rsidRDefault="00452F91" w:rsidP="0087437F">
            <w:pPr>
              <w:pStyle w:val="Tabletext10"/>
              <w:jc w:val="both"/>
              <w:rPr>
                <w:color w:val="000000"/>
              </w:rPr>
            </w:pPr>
            <w:r w:rsidRPr="008A20DF">
              <w:rPr>
                <w:color w:val="000000"/>
              </w:rPr>
              <w:t>A journal specified for this accounting entry.</w:t>
            </w:r>
          </w:p>
        </w:tc>
      </w:tr>
    </w:tbl>
    <w:p w14:paraId="0C5FAA33" w14:textId="77777777" w:rsidR="009542BA" w:rsidRPr="008A20DF" w:rsidRDefault="009542BA" w:rsidP="009542BA">
      <w:pPr>
        <w:spacing w:after="240"/>
      </w:pPr>
    </w:p>
    <w:p w14:paraId="4D110EEA" w14:textId="3C0AD9E4" w:rsidR="009542BA" w:rsidRPr="008A20DF" w:rsidRDefault="009542BA" w:rsidP="009542BA">
      <w:pPr>
        <w:pStyle w:val="Tabletitle"/>
      </w:pPr>
      <w:r w:rsidRPr="008A20DF">
        <w:t>Table </w:t>
      </w:r>
      <w:r w:rsidRPr="008A20DF">
        <w:fldChar w:fldCharType="begin"/>
      </w:r>
      <w:r w:rsidRPr="008A20DF">
        <w:instrText xml:space="preserve"> IF </w:instrText>
      </w:r>
      <w:r w:rsidRPr="008A20DF">
        <w:fldChar w:fldCharType="begin"/>
      </w:r>
      <w:r w:rsidRPr="008A20DF">
        <w:instrText xml:space="preserve">SEQ aaa \c </w:instrText>
      </w:r>
      <w:r w:rsidRPr="008A20DF">
        <w:fldChar w:fldCharType="separate"/>
      </w:r>
      <w:r w:rsidR="00283F06">
        <w:rPr>
          <w:noProof/>
        </w:rPr>
        <w:instrText>0</w:instrText>
      </w:r>
      <w:r w:rsidRPr="008A20DF">
        <w:fldChar w:fldCharType="end"/>
      </w:r>
      <w:r w:rsidRPr="008A20DF">
        <w:instrText xml:space="preserve"> &gt;= 1 "</w:instrText>
      </w:r>
      <w:r w:rsidRPr="008A20DF">
        <w:fldChar w:fldCharType="begin"/>
      </w:r>
      <w:r w:rsidRPr="008A20DF">
        <w:instrText xml:space="preserve">SEQ aaa \c \* ALPHABETIC </w:instrText>
      </w:r>
      <w:r w:rsidRPr="008A20DF">
        <w:fldChar w:fldCharType="separate"/>
      </w:r>
      <w:r w:rsidRPr="008A20DF">
        <w:instrText>A</w:instrText>
      </w:r>
      <w:r w:rsidRPr="008A20DF">
        <w:fldChar w:fldCharType="end"/>
      </w:r>
      <w:r w:rsidRPr="008A20DF">
        <w:instrText xml:space="preserve">." "" </w:instrText>
      </w:r>
      <w:r w:rsidRPr="008A20DF">
        <w:fldChar w:fldCharType="end"/>
      </w:r>
      <w:r w:rsidRPr="008A20DF">
        <w:fldChar w:fldCharType="begin"/>
      </w:r>
      <w:r w:rsidRPr="008A20DF">
        <w:instrText xml:space="preserve">SEQ Table </w:instrText>
      </w:r>
      <w:r w:rsidRPr="008A20DF">
        <w:fldChar w:fldCharType="separate"/>
      </w:r>
      <w:r w:rsidR="00283F06">
        <w:rPr>
          <w:noProof/>
        </w:rPr>
        <w:t>30</w:t>
      </w:r>
      <w:r w:rsidRPr="008A20DF">
        <w:fldChar w:fldCharType="end"/>
      </w:r>
      <w:r w:rsidRPr="008A20DF">
        <w:t> — Accounting Entry Line</w:t>
      </w:r>
    </w:p>
    <w:tbl>
      <w:tblPr>
        <w:tblW w:w="9781" w:type="dxa"/>
        <w:tblInd w:w="99" w:type="dxa"/>
        <w:tblLayout w:type="fixed"/>
        <w:tblCellMar>
          <w:left w:w="99" w:type="dxa"/>
          <w:right w:w="99" w:type="dxa"/>
        </w:tblCellMar>
        <w:tblLook w:val="04A0" w:firstRow="1" w:lastRow="0" w:firstColumn="1" w:lastColumn="0" w:noHBand="0" w:noVBand="1"/>
      </w:tblPr>
      <w:tblGrid>
        <w:gridCol w:w="426"/>
        <w:gridCol w:w="1417"/>
        <w:gridCol w:w="709"/>
        <w:gridCol w:w="3260"/>
        <w:gridCol w:w="3969"/>
      </w:tblGrid>
      <w:tr w:rsidR="006A0E09" w:rsidRPr="008A20DF" w14:paraId="43EDF0C2" w14:textId="77777777" w:rsidTr="006A0E09">
        <w:trPr>
          <w:cantSplit/>
          <w:trHeight w:val="20"/>
          <w:tblHeader/>
        </w:trPr>
        <w:tc>
          <w:tcPr>
            <w:tcW w:w="426" w:type="dxa"/>
            <w:tcBorders>
              <w:top w:val="single" w:sz="4" w:space="0" w:color="auto"/>
              <w:left w:val="single" w:sz="4" w:space="0" w:color="auto"/>
              <w:bottom w:val="single" w:sz="8" w:space="0" w:color="auto"/>
              <w:right w:val="single" w:sz="4" w:space="0" w:color="auto"/>
            </w:tcBorders>
            <w:shd w:val="clear" w:color="auto" w:fill="D9D9D9" w:themeFill="background1" w:themeFillShade="D9"/>
          </w:tcPr>
          <w:p w14:paraId="40E87E3F" w14:textId="77777777" w:rsidR="006A0E09" w:rsidRPr="008A20DF" w:rsidRDefault="006A0E09" w:rsidP="004C6642">
            <w:pPr>
              <w:pStyle w:val="Tabletext10"/>
              <w:jc w:val="center"/>
              <w:rPr>
                <w:b/>
                <w:bCs/>
              </w:rPr>
            </w:pPr>
          </w:p>
        </w:tc>
        <w:tc>
          <w:tcPr>
            <w:tcW w:w="1417" w:type="dxa"/>
            <w:tcBorders>
              <w:top w:val="single" w:sz="4" w:space="0" w:color="auto"/>
              <w:left w:val="single" w:sz="4" w:space="0" w:color="auto"/>
              <w:bottom w:val="single" w:sz="8" w:space="0" w:color="auto"/>
              <w:right w:val="single" w:sz="4" w:space="0" w:color="auto"/>
            </w:tcBorders>
            <w:shd w:val="clear" w:color="auto" w:fill="D9D9D9" w:themeFill="background1" w:themeFillShade="D9"/>
            <w:vAlign w:val="center"/>
            <w:hideMark/>
          </w:tcPr>
          <w:p w14:paraId="2275FD2D" w14:textId="501496C2" w:rsidR="006A0E09" w:rsidRPr="008A20DF" w:rsidRDefault="006A0E09" w:rsidP="004C6642">
            <w:pPr>
              <w:pStyle w:val="Tabletext10"/>
              <w:jc w:val="center"/>
              <w:rPr>
                <w:b/>
                <w:bCs/>
              </w:rPr>
            </w:pPr>
            <w:r w:rsidRPr="008A20DF">
              <w:rPr>
                <w:b/>
                <w:bCs/>
              </w:rPr>
              <w:t>Unique UN Assigned ID</w:t>
            </w:r>
          </w:p>
          <w:p w14:paraId="237E7CD8" w14:textId="77777777" w:rsidR="006A0E09" w:rsidRPr="008A20DF" w:rsidRDefault="006A0E09" w:rsidP="004C6642">
            <w:pPr>
              <w:pStyle w:val="Tabletext10"/>
              <w:jc w:val="center"/>
              <w:rPr>
                <w:b/>
                <w:bCs/>
              </w:rPr>
            </w:pPr>
          </w:p>
        </w:tc>
        <w:tc>
          <w:tcPr>
            <w:tcW w:w="709" w:type="dxa"/>
            <w:tcBorders>
              <w:top w:val="single" w:sz="4" w:space="0" w:color="auto"/>
              <w:left w:val="nil"/>
              <w:bottom w:val="single" w:sz="8" w:space="0" w:color="auto"/>
              <w:right w:val="single" w:sz="4" w:space="0" w:color="auto"/>
            </w:tcBorders>
            <w:shd w:val="clear" w:color="auto" w:fill="D9D9D9" w:themeFill="background1" w:themeFillShade="D9"/>
            <w:vAlign w:val="center"/>
            <w:hideMark/>
          </w:tcPr>
          <w:p w14:paraId="4688279C" w14:textId="77777777" w:rsidR="006A0E09" w:rsidRPr="008A20DF" w:rsidRDefault="006A0E09" w:rsidP="004C6642">
            <w:pPr>
              <w:pStyle w:val="Tabletext10"/>
              <w:spacing w:before="0" w:after="0"/>
              <w:jc w:val="center"/>
              <w:rPr>
                <w:rFonts w:asciiTheme="majorHAnsi" w:hAnsiTheme="majorHAnsi"/>
                <w:b/>
                <w:bCs/>
              </w:rPr>
            </w:pPr>
            <w:r w:rsidRPr="008A20DF">
              <w:rPr>
                <w:rFonts w:asciiTheme="majorHAnsi" w:hAnsiTheme="majorHAnsi"/>
                <w:b/>
                <w:bCs/>
              </w:rPr>
              <w:t>ACC/</w:t>
            </w:r>
          </w:p>
          <w:p w14:paraId="70646DE6" w14:textId="77777777" w:rsidR="006A0E09" w:rsidRPr="008A20DF" w:rsidRDefault="006A0E09" w:rsidP="004C6642">
            <w:pPr>
              <w:pStyle w:val="Tabletext10"/>
              <w:spacing w:before="0" w:after="0"/>
              <w:jc w:val="center"/>
              <w:rPr>
                <w:rFonts w:asciiTheme="majorHAnsi" w:hAnsiTheme="majorHAnsi"/>
                <w:b/>
                <w:bCs/>
              </w:rPr>
            </w:pPr>
            <w:r w:rsidRPr="008A20DF">
              <w:rPr>
                <w:rFonts w:asciiTheme="majorHAnsi" w:hAnsiTheme="majorHAnsi"/>
                <w:b/>
                <w:bCs/>
              </w:rPr>
              <w:t>BCC/</w:t>
            </w:r>
          </w:p>
          <w:p w14:paraId="57D915C7" w14:textId="77777777" w:rsidR="006A0E09" w:rsidRPr="008A20DF" w:rsidRDefault="006A0E09" w:rsidP="004C6642">
            <w:pPr>
              <w:pStyle w:val="Tabletext10"/>
              <w:spacing w:before="0" w:after="0"/>
              <w:jc w:val="center"/>
              <w:rPr>
                <w:b/>
                <w:bCs/>
              </w:rPr>
            </w:pPr>
            <w:r w:rsidRPr="008A20DF">
              <w:rPr>
                <w:rFonts w:asciiTheme="majorHAnsi" w:hAnsiTheme="majorHAnsi"/>
                <w:b/>
                <w:bCs/>
              </w:rPr>
              <w:t>ASCC</w:t>
            </w:r>
          </w:p>
        </w:tc>
        <w:tc>
          <w:tcPr>
            <w:tcW w:w="3260" w:type="dxa"/>
            <w:tcBorders>
              <w:top w:val="single" w:sz="4" w:space="0" w:color="auto"/>
              <w:left w:val="nil"/>
              <w:bottom w:val="single" w:sz="8" w:space="0" w:color="auto"/>
              <w:right w:val="single" w:sz="4" w:space="0" w:color="auto"/>
            </w:tcBorders>
            <w:shd w:val="clear" w:color="auto" w:fill="D9D9D9" w:themeFill="background1" w:themeFillShade="D9"/>
            <w:vAlign w:val="center"/>
            <w:hideMark/>
          </w:tcPr>
          <w:p w14:paraId="3E254BA2" w14:textId="77777777" w:rsidR="006A0E09" w:rsidRPr="008A20DF" w:rsidRDefault="006A0E09" w:rsidP="004C6642">
            <w:pPr>
              <w:pStyle w:val="Tabletext10"/>
              <w:jc w:val="center"/>
              <w:rPr>
                <w:b/>
                <w:bCs/>
              </w:rPr>
            </w:pPr>
            <w:r w:rsidRPr="008A20DF">
              <w:rPr>
                <w:b/>
                <w:bCs/>
              </w:rPr>
              <w:t>Dictionary Entry Name</w:t>
            </w:r>
            <w:r w:rsidRPr="008A20DF">
              <w:rPr>
                <w:b/>
                <w:bCs/>
              </w:rPr>
              <w:br/>
            </w:r>
          </w:p>
        </w:tc>
        <w:tc>
          <w:tcPr>
            <w:tcW w:w="3969" w:type="dxa"/>
            <w:tcBorders>
              <w:top w:val="single" w:sz="4" w:space="0" w:color="auto"/>
              <w:left w:val="nil"/>
              <w:bottom w:val="single" w:sz="8" w:space="0" w:color="auto"/>
              <w:right w:val="single" w:sz="4" w:space="0" w:color="auto"/>
            </w:tcBorders>
            <w:shd w:val="clear" w:color="auto" w:fill="D9D9D9" w:themeFill="background1" w:themeFillShade="D9"/>
            <w:vAlign w:val="center"/>
            <w:hideMark/>
          </w:tcPr>
          <w:p w14:paraId="37D3659C" w14:textId="77777777" w:rsidR="006A0E09" w:rsidRPr="008A20DF" w:rsidRDefault="006A0E09" w:rsidP="004C6642">
            <w:pPr>
              <w:pStyle w:val="Tabletext10"/>
              <w:jc w:val="center"/>
              <w:rPr>
                <w:b/>
                <w:bCs/>
              </w:rPr>
            </w:pPr>
            <w:r w:rsidRPr="008A20DF">
              <w:rPr>
                <w:b/>
                <w:bCs/>
              </w:rPr>
              <w:t>Definition</w:t>
            </w:r>
            <w:r w:rsidRPr="008A20DF">
              <w:rPr>
                <w:b/>
                <w:bCs/>
              </w:rPr>
              <w:br/>
            </w:r>
          </w:p>
        </w:tc>
      </w:tr>
      <w:tr w:rsidR="006A0E09" w:rsidRPr="008A20DF" w14:paraId="1B937CBC" w14:textId="77777777" w:rsidTr="006A0E09">
        <w:trPr>
          <w:cantSplit/>
          <w:trHeight w:val="20"/>
        </w:trPr>
        <w:tc>
          <w:tcPr>
            <w:tcW w:w="426" w:type="dxa"/>
            <w:tcBorders>
              <w:top w:val="single" w:sz="4" w:space="0" w:color="auto"/>
              <w:left w:val="single" w:sz="4" w:space="0" w:color="auto"/>
              <w:bottom w:val="single" w:sz="8" w:space="0" w:color="auto"/>
              <w:right w:val="single" w:sz="4" w:space="0" w:color="auto"/>
            </w:tcBorders>
            <w:shd w:val="clear" w:color="auto" w:fill="F2F2F2" w:themeFill="background1" w:themeFillShade="F2"/>
          </w:tcPr>
          <w:p w14:paraId="5F66DA63" w14:textId="77777777" w:rsidR="006A0E09" w:rsidRPr="008A20DF" w:rsidRDefault="006A0E09" w:rsidP="004C6642">
            <w:pPr>
              <w:pStyle w:val="Tabletext10"/>
              <w:jc w:val="both"/>
            </w:pPr>
          </w:p>
        </w:tc>
        <w:tc>
          <w:tcPr>
            <w:tcW w:w="1417" w:type="dxa"/>
            <w:tcBorders>
              <w:top w:val="single" w:sz="4" w:space="0" w:color="auto"/>
              <w:left w:val="single" w:sz="4" w:space="0" w:color="auto"/>
              <w:bottom w:val="single" w:sz="8" w:space="0" w:color="auto"/>
              <w:right w:val="single" w:sz="4" w:space="0" w:color="auto"/>
            </w:tcBorders>
            <w:shd w:val="clear" w:color="auto" w:fill="F2F2F2" w:themeFill="background1" w:themeFillShade="F2"/>
            <w:hideMark/>
          </w:tcPr>
          <w:p w14:paraId="1A3A0936" w14:textId="324014B3" w:rsidR="006A0E09" w:rsidRPr="008A20DF" w:rsidRDefault="006A0E09" w:rsidP="004C6642">
            <w:pPr>
              <w:pStyle w:val="Tabletext10"/>
              <w:jc w:val="both"/>
            </w:pPr>
            <w:r w:rsidRPr="008A20DF">
              <w:t>UN00002165</w:t>
            </w:r>
          </w:p>
        </w:tc>
        <w:tc>
          <w:tcPr>
            <w:tcW w:w="709" w:type="dxa"/>
            <w:tcBorders>
              <w:top w:val="single" w:sz="4" w:space="0" w:color="auto"/>
              <w:left w:val="nil"/>
              <w:bottom w:val="single" w:sz="8" w:space="0" w:color="auto"/>
              <w:right w:val="single" w:sz="4" w:space="0" w:color="auto"/>
            </w:tcBorders>
            <w:shd w:val="clear" w:color="auto" w:fill="F2F2F2" w:themeFill="background1" w:themeFillShade="F2"/>
            <w:hideMark/>
          </w:tcPr>
          <w:p w14:paraId="3F802213" w14:textId="77777777" w:rsidR="006A0E09" w:rsidRPr="008A20DF" w:rsidRDefault="006A0E09" w:rsidP="00062DF7">
            <w:pPr>
              <w:pStyle w:val="Tabletext10"/>
              <w:jc w:val="center"/>
              <w:rPr>
                <w:rFonts w:asciiTheme="majorHAnsi" w:hAnsiTheme="majorHAnsi"/>
                <w:b/>
                <w:bCs/>
              </w:rPr>
            </w:pPr>
            <w:r w:rsidRPr="008A20DF">
              <w:rPr>
                <w:rFonts w:asciiTheme="majorHAnsi" w:hAnsiTheme="majorHAnsi"/>
                <w:b/>
                <w:bCs/>
              </w:rPr>
              <w:t>ACC</w:t>
            </w:r>
          </w:p>
        </w:tc>
        <w:tc>
          <w:tcPr>
            <w:tcW w:w="3260" w:type="dxa"/>
            <w:tcBorders>
              <w:top w:val="single" w:sz="4" w:space="0" w:color="auto"/>
              <w:left w:val="nil"/>
              <w:bottom w:val="single" w:sz="8" w:space="0" w:color="auto"/>
              <w:right w:val="single" w:sz="4" w:space="0" w:color="auto"/>
            </w:tcBorders>
            <w:shd w:val="clear" w:color="auto" w:fill="F2F2F2" w:themeFill="background1" w:themeFillShade="F2"/>
            <w:hideMark/>
          </w:tcPr>
          <w:p w14:paraId="31A81B5B" w14:textId="77777777" w:rsidR="006A0E09" w:rsidRPr="008A20DF" w:rsidRDefault="006A0E09" w:rsidP="004C6642">
            <w:pPr>
              <w:pStyle w:val="Tabletext10"/>
            </w:pPr>
            <w:r w:rsidRPr="008A20DF">
              <w:t>Accounting Entry Line. Details</w:t>
            </w:r>
          </w:p>
        </w:tc>
        <w:tc>
          <w:tcPr>
            <w:tcW w:w="3969" w:type="dxa"/>
            <w:tcBorders>
              <w:top w:val="single" w:sz="4" w:space="0" w:color="auto"/>
              <w:left w:val="nil"/>
              <w:bottom w:val="single" w:sz="8" w:space="0" w:color="auto"/>
              <w:right w:val="single" w:sz="4" w:space="0" w:color="auto"/>
            </w:tcBorders>
            <w:shd w:val="clear" w:color="auto" w:fill="F2F2F2" w:themeFill="background1" w:themeFillShade="F2"/>
            <w:hideMark/>
          </w:tcPr>
          <w:p w14:paraId="192E2D7B" w14:textId="77777777" w:rsidR="006A0E09" w:rsidRPr="008A20DF" w:rsidRDefault="006A0E09" w:rsidP="004C6642">
            <w:pPr>
              <w:pStyle w:val="Tabletext10"/>
              <w:jc w:val="both"/>
            </w:pPr>
            <w:r w:rsidRPr="008A20DF">
              <w:t>A line included in an accounting entry.</w:t>
            </w:r>
          </w:p>
        </w:tc>
      </w:tr>
      <w:tr w:rsidR="006A0E09" w:rsidRPr="008A20DF" w14:paraId="429892FF" w14:textId="77777777" w:rsidTr="006A0E09">
        <w:trPr>
          <w:cantSplit/>
          <w:trHeight w:val="20"/>
        </w:trPr>
        <w:tc>
          <w:tcPr>
            <w:tcW w:w="426" w:type="dxa"/>
            <w:tcBorders>
              <w:top w:val="single" w:sz="4" w:space="0" w:color="auto"/>
              <w:left w:val="single" w:sz="4" w:space="0" w:color="auto"/>
              <w:bottom w:val="single" w:sz="8" w:space="0" w:color="auto"/>
              <w:right w:val="single" w:sz="4" w:space="0" w:color="auto"/>
            </w:tcBorders>
          </w:tcPr>
          <w:p w14:paraId="0E9979FC" w14:textId="77777777" w:rsidR="006A0E09" w:rsidRPr="008A20DF" w:rsidRDefault="006A0E09" w:rsidP="004C6642">
            <w:pPr>
              <w:pStyle w:val="Tabletext10"/>
              <w:jc w:val="both"/>
            </w:pPr>
          </w:p>
        </w:tc>
        <w:tc>
          <w:tcPr>
            <w:tcW w:w="1417" w:type="dxa"/>
            <w:tcBorders>
              <w:top w:val="single" w:sz="4" w:space="0" w:color="auto"/>
              <w:left w:val="single" w:sz="4" w:space="0" w:color="auto"/>
              <w:bottom w:val="single" w:sz="8" w:space="0" w:color="auto"/>
              <w:right w:val="single" w:sz="4" w:space="0" w:color="auto"/>
            </w:tcBorders>
            <w:shd w:val="clear" w:color="auto" w:fill="auto"/>
            <w:hideMark/>
          </w:tcPr>
          <w:p w14:paraId="042502DB" w14:textId="07D4ED1F" w:rsidR="006A0E09" w:rsidRPr="008A20DF" w:rsidRDefault="006A0E09" w:rsidP="004C6642">
            <w:pPr>
              <w:pStyle w:val="Tabletext10"/>
              <w:jc w:val="both"/>
            </w:pPr>
            <w:r w:rsidRPr="008A20DF">
              <w:t>UN00002166</w:t>
            </w:r>
          </w:p>
        </w:tc>
        <w:tc>
          <w:tcPr>
            <w:tcW w:w="709" w:type="dxa"/>
            <w:tcBorders>
              <w:top w:val="single" w:sz="4" w:space="0" w:color="auto"/>
              <w:left w:val="nil"/>
              <w:bottom w:val="single" w:sz="8" w:space="0" w:color="auto"/>
              <w:right w:val="single" w:sz="4" w:space="0" w:color="auto"/>
            </w:tcBorders>
            <w:shd w:val="clear" w:color="auto" w:fill="auto"/>
            <w:hideMark/>
          </w:tcPr>
          <w:p w14:paraId="1AEB34C6" w14:textId="77777777" w:rsidR="006A0E09" w:rsidRPr="008A20DF" w:rsidRDefault="006A0E09" w:rsidP="00062DF7">
            <w:pPr>
              <w:pStyle w:val="Tabletext10"/>
              <w:jc w:val="center"/>
              <w:rPr>
                <w:rFonts w:asciiTheme="majorHAnsi" w:hAnsiTheme="majorHAnsi"/>
                <w:b/>
                <w:bCs/>
              </w:rPr>
            </w:pPr>
            <w:r w:rsidRPr="008A20DF">
              <w:rPr>
                <w:rFonts w:asciiTheme="majorHAnsi" w:hAnsiTheme="majorHAnsi"/>
                <w:b/>
                <w:bCs/>
              </w:rPr>
              <w:t>BCC</w:t>
            </w:r>
          </w:p>
        </w:tc>
        <w:tc>
          <w:tcPr>
            <w:tcW w:w="3260" w:type="dxa"/>
            <w:tcBorders>
              <w:top w:val="single" w:sz="4" w:space="0" w:color="auto"/>
              <w:left w:val="nil"/>
              <w:bottom w:val="single" w:sz="8" w:space="0" w:color="auto"/>
              <w:right w:val="single" w:sz="4" w:space="0" w:color="auto"/>
            </w:tcBorders>
            <w:shd w:val="clear" w:color="auto" w:fill="auto"/>
            <w:hideMark/>
          </w:tcPr>
          <w:p w14:paraId="4C543FA9" w14:textId="77777777" w:rsidR="006A0E09" w:rsidRPr="008A20DF" w:rsidRDefault="006A0E09" w:rsidP="004C6642">
            <w:pPr>
              <w:pStyle w:val="Tabletext10"/>
            </w:pPr>
            <w:r w:rsidRPr="008A20DF">
              <w:t>Accounting Entry Line. Comment. Text</w:t>
            </w:r>
          </w:p>
        </w:tc>
        <w:tc>
          <w:tcPr>
            <w:tcW w:w="3969" w:type="dxa"/>
            <w:tcBorders>
              <w:top w:val="single" w:sz="4" w:space="0" w:color="auto"/>
              <w:left w:val="nil"/>
              <w:bottom w:val="single" w:sz="8" w:space="0" w:color="auto"/>
              <w:right w:val="single" w:sz="4" w:space="0" w:color="auto"/>
            </w:tcBorders>
            <w:shd w:val="clear" w:color="auto" w:fill="auto"/>
            <w:hideMark/>
          </w:tcPr>
          <w:p w14:paraId="571B04EB" w14:textId="77777777" w:rsidR="006A0E09" w:rsidRPr="008A20DF" w:rsidRDefault="006A0E09" w:rsidP="004C6642">
            <w:pPr>
              <w:pStyle w:val="Tabletext10"/>
              <w:jc w:val="both"/>
            </w:pPr>
            <w:r w:rsidRPr="008A20DF">
              <w:t>The comment, expressed as text, for this accounting entry line.</w:t>
            </w:r>
          </w:p>
        </w:tc>
      </w:tr>
      <w:tr w:rsidR="006A0E09" w:rsidRPr="008A20DF" w14:paraId="3EE0509E" w14:textId="77777777" w:rsidTr="006A0E09">
        <w:trPr>
          <w:cantSplit/>
          <w:trHeight w:val="20"/>
        </w:trPr>
        <w:tc>
          <w:tcPr>
            <w:tcW w:w="426" w:type="dxa"/>
            <w:tcBorders>
              <w:top w:val="single" w:sz="4" w:space="0" w:color="auto"/>
              <w:left w:val="single" w:sz="4" w:space="0" w:color="auto"/>
              <w:bottom w:val="single" w:sz="8" w:space="0" w:color="auto"/>
              <w:right w:val="single" w:sz="4" w:space="0" w:color="auto"/>
            </w:tcBorders>
          </w:tcPr>
          <w:p w14:paraId="048BE33F" w14:textId="77777777" w:rsidR="006A0E09" w:rsidRPr="008A20DF" w:rsidRDefault="006A0E09" w:rsidP="004C6642">
            <w:pPr>
              <w:pStyle w:val="Tabletext10"/>
              <w:jc w:val="both"/>
            </w:pPr>
          </w:p>
        </w:tc>
        <w:tc>
          <w:tcPr>
            <w:tcW w:w="1417" w:type="dxa"/>
            <w:tcBorders>
              <w:top w:val="single" w:sz="4" w:space="0" w:color="auto"/>
              <w:left w:val="single" w:sz="4" w:space="0" w:color="auto"/>
              <w:bottom w:val="single" w:sz="8" w:space="0" w:color="auto"/>
              <w:right w:val="single" w:sz="4" w:space="0" w:color="auto"/>
            </w:tcBorders>
            <w:shd w:val="clear" w:color="auto" w:fill="auto"/>
            <w:hideMark/>
          </w:tcPr>
          <w:p w14:paraId="724C227E" w14:textId="30E9631B" w:rsidR="006A0E09" w:rsidRPr="008A20DF" w:rsidRDefault="006A0E09" w:rsidP="004C6642">
            <w:pPr>
              <w:pStyle w:val="Tabletext10"/>
              <w:jc w:val="both"/>
            </w:pPr>
            <w:r w:rsidRPr="008A20DF">
              <w:t>UN00002167</w:t>
            </w:r>
          </w:p>
        </w:tc>
        <w:tc>
          <w:tcPr>
            <w:tcW w:w="709" w:type="dxa"/>
            <w:tcBorders>
              <w:top w:val="single" w:sz="4" w:space="0" w:color="auto"/>
              <w:left w:val="nil"/>
              <w:bottom w:val="single" w:sz="8" w:space="0" w:color="auto"/>
              <w:right w:val="single" w:sz="4" w:space="0" w:color="auto"/>
            </w:tcBorders>
            <w:shd w:val="clear" w:color="auto" w:fill="auto"/>
            <w:hideMark/>
          </w:tcPr>
          <w:p w14:paraId="6DD41E27" w14:textId="77777777" w:rsidR="006A0E09" w:rsidRPr="008A20DF" w:rsidRDefault="006A0E09" w:rsidP="00062DF7">
            <w:pPr>
              <w:pStyle w:val="Tabletext10"/>
              <w:jc w:val="center"/>
              <w:rPr>
                <w:rFonts w:asciiTheme="majorHAnsi" w:hAnsiTheme="majorHAnsi"/>
                <w:b/>
                <w:bCs/>
              </w:rPr>
            </w:pPr>
            <w:r w:rsidRPr="008A20DF">
              <w:rPr>
                <w:rFonts w:asciiTheme="majorHAnsi" w:hAnsiTheme="majorHAnsi"/>
                <w:b/>
                <w:bCs/>
              </w:rPr>
              <w:t>BCC</w:t>
            </w:r>
          </w:p>
        </w:tc>
        <w:tc>
          <w:tcPr>
            <w:tcW w:w="3260" w:type="dxa"/>
            <w:tcBorders>
              <w:top w:val="single" w:sz="4" w:space="0" w:color="auto"/>
              <w:left w:val="nil"/>
              <w:bottom w:val="single" w:sz="8" w:space="0" w:color="auto"/>
              <w:right w:val="single" w:sz="4" w:space="0" w:color="auto"/>
            </w:tcBorders>
            <w:shd w:val="clear" w:color="auto" w:fill="auto"/>
            <w:hideMark/>
          </w:tcPr>
          <w:p w14:paraId="7D95AB09" w14:textId="77777777" w:rsidR="006A0E09" w:rsidRPr="008A20DF" w:rsidRDefault="006A0E09" w:rsidP="004C6642">
            <w:pPr>
              <w:pStyle w:val="Tabletext10"/>
            </w:pPr>
            <w:r w:rsidRPr="008A20DF">
              <w:t>Accounting Entry Line. Category. Code</w:t>
            </w:r>
          </w:p>
        </w:tc>
        <w:tc>
          <w:tcPr>
            <w:tcW w:w="3969" w:type="dxa"/>
            <w:tcBorders>
              <w:top w:val="single" w:sz="4" w:space="0" w:color="auto"/>
              <w:left w:val="nil"/>
              <w:bottom w:val="single" w:sz="8" w:space="0" w:color="auto"/>
              <w:right w:val="single" w:sz="4" w:space="0" w:color="auto"/>
            </w:tcBorders>
            <w:shd w:val="clear" w:color="auto" w:fill="auto"/>
            <w:hideMark/>
          </w:tcPr>
          <w:p w14:paraId="71CF759F" w14:textId="77777777" w:rsidR="006A0E09" w:rsidRPr="008A20DF" w:rsidRDefault="006A0E09" w:rsidP="004C6642">
            <w:pPr>
              <w:pStyle w:val="Tabletext10"/>
              <w:jc w:val="both"/>
            </w:pPr>
            <w:r w:rsidRPr="008A20DF">
              <w:t>The code specifying the category of this accounting entry line, such as opening balance, normal, simulation, paid commercial paper not yet due from a prior period, not matched line in a prior period, or not reconciled line in a prior period.</w:t>
            </w:r>
          </w:p>
        </w:tc>
      </w:tr>
      <w:tr w:rsidR="006A0E09" w:rsidRPr="008A20DF" w14:paraId="67C7B077" w14:textId="77777777" w:rsidTr="006A0E09">
        <w:trPr>
          <w:cantSplit/>
          <w:trHeight w:val="20"/>
        </w:trPr>
        <w:tc>
          <w:tcPr>
            <w:tcW w:w="426" w:type="dxa"/>
            <w:tcBorders>
              <w:top w:val="single" w:sz="4" w:space="0" w:color="auto"/>
              <w:left w:val="single" w:sz="4" w:space="0" w:color="auto"/>
              <w:bottom w:val="single" w:sz="8" w:space="0" w:color="auto"/>
              <w:right w:val="single" w:sz="4" w:space="0" w:color="auto"/>
            </w:tcBorders>
          </w:tcPr>
          <w:p w14:paraId="6F99BF96" w14:textId="77777777" w:rsidR="006A0E09" w:rsidRPr="008A20DF" w:rsidRDefault="006A0E09" w:rsidP="004C6642">
            <w:pPr>
              <w:pStyle w:val="Tabletext10"/>
              <w:jc w:val="both"/>
            </w:pPr>
          </w:p>
        </w:tc>
        <w:tc>
          <w:tcPr>
            <w:tcW w:w="1417" w:type="dxa"/>
            <w:tcBorders>
              <w:top w:val="single" w:sz="4" w:space="0" w:color="auto"/>
              <w:left w:val="single" w:sz="4" w:space="0" w:color="auto"/>
              <w:bottom w:val="single" w:sz="8" w:space="0" w:color="auto"/>
              <w:right w:val="single" w:sz="4" w:space="0" w:color="auto"/>
            </w:tcBorders>
            <w:shd w:val="clear" w:color="auto" w:fill="auto"/>
            <w:hideMark/>
          </w:tcPr>
          <w:p w14:paraId="3E81A0FB" w14:textId="0599929A" w:rsidR="006A0E09" w:rsidRPr="008A20DF" w:rsidRDefault="006A0E09" w:rsidP="004C6642">
            <w:pPr>
              <w:pStyle w:val="Tabletext10"/>
              <w:jc w:val="both"/>
            </w:pPr>
            <w:r w:rsidRPr="008A20DF">
              <w:t>UN00002168</w:t>
            </w:r>
          </w:p>
        </w:tc>
        <w:tc>
          <w:tcPr>
            <w:tcW w:w="709" w:type="dxa"/>
            <w:tcBorders>
              <w:top w:val="single" w:sz="4" w:space="0" w:color="auto"/>
              <w:left w:val="nil"/>
              <w:bottom w:val="single" w:sz="8" w:space="0" w:color="auto"/>
              <w:right w:val="single" w:sz="4" w:space="0" w:color="auto"/>
            </w:tcBorders>
            <w:shd w:val="clear" w:color="auto" w:fill="auto"/>
            <w:hideMark/>
          </w:tcPr>
          <w:p w14:paraId="0E098006" w14:textId="77777777" w:rsidR="006A0E09" w:rsidRPr="008A20DF" w:rsidRDefault="006A0E09" w:rsidP="00062DF7">
            <w:pPr>
              <w:pStyle w:val="Tabletext10"/>
              <w:jc w:val="center"/>
              <w:rPr>
                <w:rFonts w:asciiTheme="majorHAnsi" w:hAnsiTheme="majorHAnsi"/>
                <w:b/>
                <w:bCs/>
              </w:rPr>
            </w:pPr>
            <w:r w:rsidRPr="008A20DF">
              <w:rPr>
                <w:rFonts w:asciiTheme="majorHAnsi" w:hAnsiTheme="majorHAnsi"/>
                <w:b/>
                <w:bCs/>
              </w:rPr>
              <w:t>BCC</w:t>
            </w:r>
          </w:p>
        </w:tc>
        <w:tc>
          <w:tcPr>
            <w:tcW w:w="3260" w:type="dxa"/>
            <w:tcBorders>
              <w:top w:val="single" w:sz="4" w:space="0" w:color="auto"/>
              <w:left w:val="nil"/>
              <w:bottom w:val="single" w:sz="8" w:space="0" w:color="auto"/>
              <w:right w:val="single" w:sz="4" w:space="0" w:color="auto"/>
            </w:tcBorders>
            <w:shd w:val="clear" w:color="auto" w:fill="auto"/>
            <w:hideMark/>
          </w:tcPr>
          <w:p w14:paraId="1D811A8F" w14:textId="77777777" w:rsidR="006A0E09" w:rsidRPr="008A20DF" w:rsidRDefault="006A0E09" w:rsidP="004C6642">
            <w:pPr>
              <w:pStyle w:val="Tabletext10"/>
            </w:pPr>
            <w:r w:rsidRPr="008A20DF">
              <w:t>Accounting Entry Line. Source. Code</w:t>
            </w:r>
          </w:p>
        </w:tc>
        <w:tc>
          <w:tcPr>
            <w:tcW w:w="3969" w:type="dxa"/>
            <w:tcBorders>
              <w:top w:val="single" w:sz="4" w:space="0" w:color="auto"/>
              <w:left w:val="nil"/>
              <w:bottom w:val="single" w:sz="8" w:space="0" w:color="auto"/>
              <w:right w:val="single" w:sz="4" w:space="0" w:color="auto"/>
            </w:tcBorders>
            <w:shd w:val="clear" w:color="auto" w:fill="auto"/>
            <w:hideMark/>
          </w:tcPr>
          <w:p w14:paraId="7CE49226" w14:textId="77777777" w:rsidR="006A0E09" w:rsidRPr="008A20DF" w:rsidRDefault="006A0E09" w:rsidP="004C6642">
            <w:pPr>
              <w:pStyle w:val="Tabletext10"/>
              <w:jc w:val="both"/>
            </w:pPr>
            <w:r w:rsidRPr="008A20DF">
              <w:t>The code specifying the source of this accounting entry line, such as year to date, import, or manual input.</w:t>
            </w:r>
          </w:p>
        </w:tc>
      </w:tr>
      <w:tr w:rsidR="006A0E09" w:rsidRPr="008A20DF" w14:paraId="63CF12A2" w14:textId="77777777" w:rsidTr="006A0E09">
        <w:trPr>
          <w:cantSplit/>
          <w:trHeight w:val="20"/>
        </w:trPr>
        <w:tc>
          <w:tcPr>
            <w:tcW w:w="426" w:type="dxa"/>
            <w:tcBorders>
              <w:top w:val="single" w:sz="4" w:space="0" w:color="auto"/>
              <w:left w:val="single" w:sz="4" w:space="0" w:color="auto"/>
              <w:bottom w:val="single" w:sz="8" w:space="0" w:color="auto"/>
              <w:right w:val="single" w:sz="4" w:space="0" w:color="auto"/>
            </w:tcBorders>
          </w:tcPr>
          <w:p w14:paraId="5B5444B1" w14:textId="77777777" w:rsidR="006A0E09" w:rsidRPr="008A20DF" w:rsidRDefault="006A0E09" w:rsidP="004C6642">
            <w:pPr>
              <w:pStyle w:val="Tabletext10"/>
              <w:jc w:val="both"/>
            </w:pPr>
          </w:p>
        </w:tc>
        <w:tc>
          <w:tcPr>
            <w:tcW w:w="1417" w:type="dxa"/>
            <w:tcBorders>
              <w:top w:val="single" w:sz="4" w:space="0" w:color="auto"/>
              <w:left w:val="single" w:sz="4" w:space="0" w:color="auto"/>
              <w:bottom w:val="single" w:sz="8" w:space="0" w:color="auto"/>
              <w:right w:val="single" w:sz="4" w:space="0" w:color="auto"/>
            </w:tcBorders>
            <w:shd w:val="clear" w:color="auto" w:fill="auto"/>
            <w:hideMark/>
          </w:tcPr>
          <w:p w14:paraId="72C9BE63" w14:textId="7857CCAF" w:rsidR="006A0E09" w:rsidRPr="008A20DF" w:rsidRDefault="006A0E09" w:rsidP="004C6642">
            <w:pPr>
              <w:pStyle w:val="Tabletext10"/>
              <w:jc w:val="both"/>
            </w:pPr>
            <w:r w:rsidRPr="008A20DF">
              <w:t>UN00003222</w:t>
            </w:r>
          </w:p>
        </w:tc>
        <w:tc>
          <w:tcPr>
            <w:tcW w:w="709" w:type="dxa"/>
            <w:tcBorders>
              <w:top w:val="single" w:sz="4" w:space="0" w:color="auto"/>
              <w:left w:val="nil"/>
              <w:bottom w:val="single" w:sz="8" w:space="0" w:color="auto"/>
              <w:right w:val="single" w:sz="4" w:space="0" w:color="auto"/>
            </w:tcBorders>
            <w:shd w:val="clear" w:color="auto" w:fill="auto"/>
            <w:hideMark/>
          </w:tcPr>
          <w:p w14:paraId="4099D127" w14:textId="77777777" w:rsidR="006A0E09" w:rsidRPr="008A20DF" w:rsidRDefault="006A0E09" w:rsidP="00062DF7">
            <w:pPr>
              <w:pStyle w:val="Tabletext10"/>
              <w:jc w:val="center"/>
              <w:rPr>
                <w:rFonts w:asciiTheme="majorHAnsi" w:hAnsiTheme="majorHAnsi"/>
                <w:b/>
                <w:bCs/>
              </w:rPr>
            </w:pPr>
            <w:r w:rsidRPr="008A20DF">
              <w:rPr>
                <w:rFonts w:asciiTheme="majorHAnsi" w:hAnsiTheme="majorHAnsi"/>
                <w:b/>
                <w:bCs/>
              </w:rPr>
              <w:t>BCC</w:t>
            </w:r>
          </w:p>
        </w:tc>
        <w:tc>
          <w:tcPr>
            <w:tcW w:w="3260" w:type="dxa"/>
            <w:tcBorders>
              <w:top w:val="single" w:sz="4" w:space="0" w:color="auto"/>
              <w:left w:val="nil"/>
              <w:bottom w:val="single" w:sz="8" w:space="0" w:color="auto"/>
              <w:right w:val="single" w:sz="4" w:space="0" w:color="auto"/>
            </w:tcBorders>
            <w:shd w:val="clear" w:color="auto" w:fill="auto"/>
            <w:hideMark/>
          </w:tcPr>
          <w:p w14:paraId="67F9A24D" w14:textId="77777777" w:rsidR="006A0E09" w:rsidRPr="008A20DF" w:rsidRDefault="006A0E09" w:rsidP="004C6642">
            <w:pPr>
              <w:pStyle w:val="Tabletext10"/>
            </w:pPr>
            <w:r w:rsidRPr="008A20DF">
              <w:t>Accounting Entry Line. Actual. Quantity</w:t>
            </w:r>
          </w:p>
        </w:tc>
        <w:tc>
          <w:tcPr>
            <w:tcW w:w="3969" w:type="dxa"/>
            <w:tcBorders>
              <w:top w:val="single" w:sz="4" w:space="0" w:color="auto"/>
              <w:left w:val="nil"/>
              <w:bottom w:val="single" w:sz="8" w:space="0" w:color="auto"/>
              <w:right w:val="single" w:sz="4" w:space="0" w:color="auto"/>
            </w:tcBorders>
            <w:shd w:val="clear" w:color="auto" w:fill="auto"/>
            <w:hideMark/>
          </w:tcPr>
          <w:p w14:paraId="6ED45BB5" w14:textId="77777777" w:rsidR="006A0E09" w:rsidRPr="008A20DF" w:rsidRDefault="006A0E09" w:rsidP="004C6642">
            <w:pPr>
              <w:pStyle w:val="Tabletext10"/>
              <w:jc w:val="both"/>
            </w:pPr>
            <w:r w:rsidRPr="008A20DF">
              <w:t>The actual quantity for this accounting entry line.</w:t>
            </w:r>
          </w:p>
        </w:tc>
      </w:tr>
      <w:tr w:rsidR="006A0E09" w:rsidRPr="008A20DF" w14:paraId="29CE668F" w14:textId="77777777" w:rsidTr="006A0E09">
        <w:trPr>
          <w:cantSplit/>
          <w:trHeight w:val="20"/>
        </w:trPr>
        <w:tc>
          <w:tcPr>
            <w:tcW w:w="426" w:type="dxa"/>
            <w:tcBorders>
              <w:top w:val="single" w:sz="4" w:space="0" w:color="auto"/>
              <w:left w:val="single" w:sz="4" w:space="0" w:color="auto"/>
              <w:bottom w:val="single" w:sz="8" w:space="0" w:color="auto"/>
              <w:right w:val="single" w:sz="4" w:space="0" w:color="auto"/>
            </w:tcBorders>
          </w:tcPr>
          <w:p w14:paraId="7A2561EB" w14:textId="77777777" w:rsidR="006A0E09" w:rsidRPr="008A20DF" w:rsidRDefault="006A0E09" w:rsidP="004C6642">
            <w:pPr>
              <w:pStyle w:val="Tabletext10"/>
              <w:jc w:val="both"/>
            </w:pPr>
          </w:p>
        </w:tc>
        <w:tc>
          <w:tcPr>
            <w:tcW w:w="1417" w:type="dxa"/>
            <w:tcBorders>
              <w:top w:val="single" w:sz="4" w:space="0" w:color="auto"/>
              <w:left w:val="single" w:sz="4" w:space="0" w:color="auto"/>
              <w:bottom w:val="single" w:sz="8" w:space="0" w:color="auto"/>
              <w:right w:val="single" w:sz="4" w:space="0" w:color="auto"/>
            </w:tcBorders>
            <w:shd w:val="clear" w:color="auto" w:fill="auto"/>
            <w:hideMark/>
          </w:tcPr>
          <w:p w14:paraId="1A0AAFA3" w14:textId="4ADC2287" w:rsidR="006A0E09" w:rsidRPr="008A20DF" w:rsidRDefault="006A0E09" w:rsidP="004C6642">
            <w:pPr>
              <w:pStyle w:val="Tabletext10"/>
              <w:jc w:val="both"/>
            </w:pPr>
            <w:r w:rsidRPr="008A20DF">
              <w:t>UN00005778</w:t>
            </w:r>
          </w:p>
        </w:tc>
        <w:tc>
          <w:tcPr>
            <w:tcW w:w="709" w:type="dxa"/>
            <w:tcBorders>
              <w:top w:val="single" w:sz="4" w:space="0" w:color="auto"/>
              <w:left w:val="nil"/>
              <w:bottom w:val="single" w:sz="8" w:space="0" w:color="auto"/>
              <w:right w:val="single" w:sz="4" w:space="0" w:color="auto"/>
            </w:tcBorders>
            <w:shd w:val="clear" w:color="auto" w:fill="auto"/>
            <w:hideMark/>
          </w:tcPr>
          <w:p w14:paraId="2700D170" w14:textId="77777777" w:rsidR="006A0E09" w:rsidRPr="008A20DF" w:rsidRDefault="006A0E09" w:rsidP="00062DF7">
            <w:pPr>
              <w:pStyle w:val="Tabletext10"/>
              <w:jc w:val="center"/>
              <w:rPr>
                <w:rFonts w:asciiTheme="majorHAnsi" w:hAnsiTheme="majorHAnsi"/>
                <w:b/>
                <w:bCs/>
              </w:rPr>
            </w:pPr>
            <w:r w:rsidRPr="008A20DF">
              <w:rPr>
                <w:rFonts w:asciiTheme="majorHAnsi" w:hAnsiTheme="majorHAnsi"/>
                <w:b/>
                <w:bCs/>
              </w:rPr>
              <w:t>BCC</w:t>
            </w:r>
          </w:p>
        </w:tc>
        <w:tc>
          <w:tcPr>
            <w:tcW w:w="3260" w:type="dxa"/>
            <w:tcBorders>
              <w:top w:val="single" w:sz="4" w:space="0" w:color="auto"/>
              <w:left w:val="nil"/>
              <w:bottom w:val="single" w:sz="8" w:space="0" w:color="auto"/>
              <w:right w:val="single" w:sz="4" w:space="0" w:color="auto"/>
            </w:tcBorders>
            <w:shd w:val="clear" w:color="auto" w:fill="auto"/>
            <w:hideMark/>
          </w:tcPr>
          <w:p w14:paraId="656F8BA1" w14:textId="77777777" w:rsidR="006A0E09" w:rsidRPr="008A20DF" w:rsidRDefault="006A0E09" w:rsidP="004C6642">
            <w:pPr>
              <w:pStyle w:val="Tabletext10"/>
            </w:pPr>
            <w:r w:rsidRPr="008A20DF">
              <w:t>Accounting Entry Line. Document Reference. Identifier</w:t>
            </w:r>
          </w:p>
        </w:tc>
        <w:tc>
          <w:tcPr>
            <w:tcW w:w="3969" w:type="dxa"/>
            <w:tcBorders>
              <w:top w:val="single" w:sz="4" w:space="0" w:color="auto"/>
              <w:left w:val="nil"/>
              <w:bottom w:val="single" w:sz="8" w:space="0" w:color="auto"/>
              <w:right w:val="single" w:sz="4" w:space="0" w:color="auto"/>
            </w:tcBorders>
            <w:shd w:val="clear" w:color="auto" w:fill="auto"/>
            <w:hideMark/>
          </w:tcPr>
          <w:p w14:paraId="034C8672" w14:textId="77777777" w:rsidR="006A0E09" w:rsidRPr="008A20DF" w:rsidRDefault="006A0E09" w:rsidP="004C6642">
            <w:pPr>
              <w:pStyle w:val="Tabletext10"/>
              <w:jc w:val="both"/>
            </w:pPr>
            <w:r w:rsidRPr="008A20DF">
              <w:t>A unique document reference identifier for this accounting entry line.</w:t>
            </w:r>
          </w:p>
        </w:tc>
      </w:tr>
      <w:tr w:rsidR="006A0E09" w:rsidRPr="008A20DF" w14:paraId="0DC37E83" w14:textId="77777777" w:rsidTr="00EB53B2">
        <w:trPr>
          <w:cantSplit/>
          <w:trHeight w:val="20"/>
        </w:trPr>
        <w:tc>
          <w:tcPr>
            <w:tcW w:w="426" w:type="dxa"/>
            <w:tcBorders>
              <w:top w:val="single" w:sz="4" w:space="0" w:color="auto"/>
              <w:left w:val="single" w:sz="4" w:space="0" w:color="auto"/>
              <w:bottom w:val="single" w:sz="8" w:space="0" w:color="auto"/>
              <w:right w:val="single" w:sz="4" w:space="0" w:color="auto"/>
            </w:tcBorders>
            <w:shd w:val="clear" w:color="auto" w:fill="F2F2F2" w:themeFill="background1" w:themeFillShade="F2"/>
          </w:tcPr>
          <w:p w14:paraId="7F1DE74E" w14:textId="77777777" w:rsidR="006A0E09" w:rsidRPr="008A20DF" w:rsidRDefault="006A0E09" w:rsidP="004C6642">
            <w:pPr>
              <w:pStyle w:val="Tabletext10"/>
              <w:jc w:val="both"/>
            </w:pPr>
          </w:p>
        </w:tc>
        <w:tc>
          <w:tcPr>
            <w:tcW w:w="1417" w:type="dxa"/>
            <w:tcBorders>
              <w:top w:val="single" w:sz="4" w:space="0" w:color="auto"/>
              <w:left w:val="single" w:sz="4" w:space="0" w:color="auto"/>
              <w:bottom w:val="single" w:sz="8" w:space="0" w:color="auto"/>
              <w:right w:val="single" w:sz="4" w:space="0" w:color="auto"/>
            </w:tcBorders>
            <w:shd w:val="clear" w:color="auto" w:fill="F2F2F2" w:themeFill="background1" w:themeFillShade="F2"/>
            <w:hideMark/>
          </w:tcPr>
          <w:p w14:paraId="6E4136B1" w14:textId="072A5C27" w:rsidR="006A0E09" w:rsidRPr="008A20DF" w:rsidRDefault="006A0E09" w:rsidP="004C6642">
            <w:pPr>
              <w:pStyle w:val="Tabletext10"/>
              <w:jc w:val="both"/>
            </w:pPr>
            <w:r w:rsidRPr="008A20DF">
              <w:t>UN00002171</w:t>
            </w:r>
          </w:p>
        </w:tc>
        <w:tc>
          <w:tcPr>
            <w:tcW w:w="709" w:type="dxa"/>
            <w:tcBorders>
              <w:top w:val="single" w:sz="4" w:space="0" w:color="auto"/>
              <w:left w:val="nil"/>
              <w:bottom w:val="single" w:sz="8" w:space="0" w:color="auto"/>
              <w:right w:val="single" w:sz="4" w:space="0" w:color="auto"/>
            </w:tcBorders>
            <w:shd w:val="clear" w:color="auto" w:fill="F2F2F2" w:themeFill="background1" w:themeFillShade="F2"/>
            <w:hideMark/>
          </w:tcPr>
          <w:p w14:paraId="56DC24BA" w14:textId="77777777" w:rsidR="006A0E09" w:rsidRPr="008A20DF" w:rsidRDefault="006A0E09" w:rsidP="00062DF7">
            <w:pPr>
              <w:pStyle w:val="Tabletext10"/>
              <w:jc w:val="center"/>
              <w:rPr>
                <w:rFonts w:asciiTheme="majorHAnsi" w:hAnsiTheme="majorHAnsi"/>
                <w:b/>
                <w:bCs/>
              </w:rPr>
            </w:pPr>
            <w:r w:rsidRPr="008A20DF">
              <w:rPr>
                <w:rFonts w:asciiTheme="majorHAnsi" w:hAnsiTheme="majorHAnsi"/>
                <w:b/>
                <w:bCs/>
              </w:rPr>
              <w:t>ASCC</w:t>
            </w:r>
          </w:p>
        </w:tc>
        <w:tc>
          <w:tcPr>
            <w:tcW w:w="3260" w:type="dxa"/>
            <w:tcBorders>
              <w:top w:val="single" w:sz="4" w:space="0" w:color="auto"/>
              <w:left w:val="nil"/>
              <w:bottom w:val="single" w:sz="8" w:space="0" w:color="auto"/>
              <w:right w:val="single" w:sz="4" w:space="0" w:color="auto"/>
            </w:tcBorders>
            <w:shd w:val="clear" w:color="auto" w:fill="F2F2F2" w:themeFill="background1" w:themeFillShade="F2"/>
            <w:hideMark/>
          </w:tcPr>
          <w:p w14:paraId="5679DA4C" w14:textId="77777777" w:rsidR="006A0E09" w:rsidRPr="008A20DF" w:rsidRDefault="006A0E09" w:rsidP="004C6642">
            <w:pPr>
              <w:pStyle w:val="Tabletext10"/>
            </w:pPr>
            <w:r w:rsidRPr="008A20DF">
              <w:t>Accounting Entry Line. Specified. Accounting Line Index</w:t>
            </w:r>
          </w:p>
        </w:tc>
        <w:tc>
          <w:tcPr>
            <w:tcW w:w="3969" w:type="dxa"/>
            <w:tcBorders>
              <w:top w:val="single" w:sz="4" w:space="0" w:color="auto"/>
              <w:left w:val="nil"/>
              <w:bottom w:val="single" w:sz="8" w:space="0" w:color="auto"/>
              <w:right w:val="single" w:sz="4" w:space="0" w:color="auto"/>
            </w:tcBorders>
            <w:shd w:val="clear" w:color="auto" w:fill="F2F2F2" w:themeFill="background1" w:themeFillShade="F2"/>
            <w:hideMark/>
          </w:tcPr>
          <w:p w14:paraId="1BB87093" w14:textId="77777777" w:rsidR="006A0E09" w:rsidRPr="008A20DF" w:rsidRDefault="006A0E09" w:rsidP="004C6642">
            <w:pPr>
              <w:pStyle w:val="Tabletext10"/>
              <w:jc w:val="both"/>
            </w:pPr>
            <w:r w:rsidRPr="008A20DF">
              <w:t>A specified accounting line index for this accounting entry line.</w:t>
            </w:r>
          </w:p>
        </w:tc>
      </w:tr>
      <w:tr w:rsidR="006A0E09" w:rsidRPr="008A20DF" w14:paraId="7C599CCA" w14:textId="77777777" w:rsidTr="00EB53B2">
        <w:trPr>
          <w:cantSplit/>
          <w:trHeight w:val="20"/>
        </w:trPr>
        <w:tc>
          <w:tcPr>
            <w:tcW w:w="426" w:type="dxa"/>
            <w:tcBorders>
              <w:top w:val="single" w:sz="4" w:space="0" w:color="auto"/>
              <w:left w:val="single" w:sz="4" w:space="0" w:color="auto"/>
              <w:bottom w:val="single" w:sz="8" w:space="0" w:color="auto"/>
              <w:right w:val="single" w:sz="4" w:space="0" w:color="auto"/>
            </w:tcBorders>
            <w:shd w:val="clear" w:color="auto" w:fill="F2F2F2" w:themeFill="background1" w:themeFillShade="F2"/>
          </w:tcPr>
          <w:p w14:paraId="5955A242" w14:textId="77777777" w:rsidR="006A0E09" w:rsidRPr="008A20DF" w:rsidRDefault="006A0E09" w:rsidP="004C6642">
            <w:pPr>
              <w:pStyle w:val="Tabletext10"/>
              <w:jc w:val="both"/>
            </w:pPr>
          </w:p>
        </w:tc>
        <w:tc>
          <w:tcPr>
            <w:tcW w:w="1417" w:type="dxa"/>
            <w:tcBorders>
              <w:top w:val="single" w:sz="4" w:space="0" w:color="auto"/>
              <w:left w:val="single" w:sz="4" w:space="0" w:color="auto"/>
              <w:bottom w:val="single" w:sz="8" w:space="0" w:color="auto"/>
              <w:right w:val="single" w:sz="4" w:space="0" w:color="auto"/>
            </w:tcBorders>
            <w:shd w:val="clear" w:color="auto" w:fill="F2F2F2" w:themeFill="background1" w:themeFillShade="F2"/>
            <w:hideMark/>
          </w:tcPr>
          <w:p w14:paraId="1FD92987" w14:textId="393FA2CF" w:rsidR="006A0E09" w:rsidRPr="008A20DF" w:rsidRDefault="006A0E09" w:rsidP="004C6642">
            <w:pPr>
              <w:pStyle w:val="Tabletext10"/>
              <w:jc w:val="both"/>
            </w:pPr>
            <w:r w:rsidRPr="008A20DF">
              <w:t>UN00002175</w:t>
            </w:r>
          </w:p>
        </w:tc>
        <w:tc>
          <w:tcPr>
            <w:tcW w:w="709" w:type="dxa"/>
            <w:tcBorders>
              <w:top w:val="single" w:sz="4" w:space="0" w:color="auto"/>
              <w:left w:val="nil"/>
              <w:bottom w:val="single" w:sz="8" w:space="0" w:color="auto"/>
              <w:right w:val="single" w:sz="4" w:space="0" w:color="auto"/>
            </w:tcBorders>
            <w:shd w:val="clear" w:color="auto" w:fill="F2F2F2" w:themeFill="background1" w:themeFillShade="F2"/>
            <w:hideMark/>
          </w:tcPr>
          <w:p w14:paraId="691AF3E3" w14:textId="77777777" w:rsidR="006A0E09" w:rsidRPr="008A20DF" w:rsidRDefault="006A0E09" w:rsidP="00062DF7">
            <w:pPr>
              <w:pStyle w:val="Tabletext10"/>
              <w:jc w:val="center"/>
              <w:rPr>
                <w:rFonts w:asciiTheme="majorHAnsi" w:hAnsiTheme="majorHAnsi"/>
                <w:b/>
                <w:bCs/>
              </w:rPr>
            </w:pPr>
            <w:r w:rsidRPr="008A20DF">
              <w:rPr>
                <w:rFonts w:asciiTheme="majorHAnsi" w:hAnsiTheme="majorHAnsi"/>
                <w:b/>
                <w:bCs/>
              </w:rPr>
              <w:t>ASCC</w:t>
            </w:r>
          </w:p>
        </w:tc>
        <w:tc>
          <w:tcPr>
            <w:tcW w:w="3260" w:type="dxa"/>
            <w:tcBorders>
              <w:top w:val="single" w:sz="4" w:space="0" w:color="auto"/>
              <w:left w:val="nil"/>
              <w:bottom w:val="single" w:sz="8" w:space="0" w:color="auto"/>
              <w:right w:val="single" w:sz="4" w:space="0" w:color="auto"/>
            </w:tcBorders>
            <w:shd w:val="clear" w:color="auto" w:fill="F2F2F2" w:themeFill="background1" w:themeFillShade="F2"/>
            <w:hideMark/>
          </w:tcPr>
          <w:p w14:paraId="4A0B2F1F" w14:textId="77777777" w:rsidR="006A0E09" w:rsidRPr="008A20DF" w:rsidRDefault="006A0E09" w:rsidP="004C6642">
            <w:pPr>
              <w:pStyle w:val="Tabletext10"/>
            </w:pPr>
            <w:r w:rsidRPr="008A20DF">
              <w:t>Accounting Entry Line. Related. Accounting Line Monetary Value</w:t>
            </w:r>
          </w:p>
        </w:tc>
        <w:tc>
          <w:tcPr>
            <w:tcW w:w="3969" w:type="dxa"/>
            <w:tcBorders>
              <w:top w:val="single" w:sz="4" w:space="0" w:color="auto"/>
              <w:left w:val="nil"/>
              <w:bottom w:val="single" w:sz="8" w:space="0" w:color="auto"/>
              <w:right w:val="single" w:sz="4" w:space="0" w:color="auto"/>
            </w:tcBorders>
            <w:shd w:val="clear" w:color="auto" w:fill="F2F2F2" w:themeFill="background1" w:themeFillShade="F2"/>
            <w:hideMark/>
          </w:tcPr>
          <w:p w14:paraId="2A1B8211" w14:textId="77777777" w:rsidR="006A0E09" w:rsidRPr="008A20DF" w:rsidRDefault="006A0E09" w:rsidP="004C6642">
            <w:pPr>
              <w:pStyle w:val="Tabletext10"/>
              <w:jc w:val="both"/>
            </w:pPr>
            <w:r w:rsidRPr="008A20DF">
              <w:t>An accounting line monetary value related to this accounting entry line.</w:t>
            </w:r>
          </w:p>
        </w:tc>
      </w:tr>
      <w:tr w:rsidR="006A0E09" w:rsidRPr="008A20DF" w14:paraId="6EAF1BEE" w14:textId="77777777" w:rsidTr="00EB53B2">
        <w:trPr>
          <w:cantSplit/>
          <w:trHeight w:val="20"/>
        </w:trPr>
        <w:tc>
          <w:tcPr>
            <w:tcW w:w="426" w:type="dxa"/>
            <w:tcBorders>
              <w:top w:val="single" w:sz="4" w:space="0" w:color="auto"/>
              <w:left w:val="single" w:sz="4" w:space="0" w:color="auto"/>
              <w:bottom w:val="single" w:sz="8" w:space="0" w:color="auto"/>
              <w:right w:val="single" w:sz="4" w:space="0" w:color="auto"/>
            </w:tcBorders>
            <w:shd w:val="clear" w:color="auto" w:fill="F2F2F2" w:themeFill="background1" w:themeFillShade="F2"/>
          </w:tcPr>
          <w:p w14:paraId="109778F8" w14:textId="77777777" w:rsidR="006A0E09" w:rsidRPr="008A20DF" w:rsidRDefault="006A0E09" w:rsidP="004C6642">
            <w:pPr>
              <w:pStyle w:val="Tabletext10"/>
              <w:jc w:val="both"/>
            </w:pPr>
          </w:p>
        </w:tc>
        <w:tc>
          <w:tcPr>
            <w:tcW w:w="1417" w:type="dxa"/>
            <w:tcBorders>
              <w:top w:val="single" w:sz="4" w:space="0" w:color="auto"/>
              <w:left w:val="single" w:sz="4" w:space="0" w:color="auto"/>
              <w:bottom w:val="single" w:sz="8" w:space="0" w:color="auto"/>
              <w:right w:val="single" w:sz="4" w:space="0" w:color="auto"/>
            </w:tcBorders>
            <w:shd w:val="clear" w:color="auto" w:fill="F2F2F2" w:themeFill="background1" w:themeFillShade="F2"/>
            <w:hideMark/>
          </w:tcPr>
          <w:p w14:paraId="14E0F0B0" w14:textId="453EAD9F" w:rsidR="006A0E09" w:rsidRPr="008A20DF" w:rsidRDefault="006A0E09" w:rsidP="004C6642">
            <w:pPr>
              <w:pStyle w:val="Tabletext10"/>
              <w:jc w:val="both"/>
            </w:pPr>
            <w:r w:rsidRPr="008A20DF">
              <w:t>UN00002176</w:t>
            </w:r>
          </w:p>
        </w:tc>
        <w:tc>
          <w:tcPr>
            <w:tcW w:w="709" w:type="dxa"/>
            <w:tcBorders>
              <w:top w:val="single" w:sz="4" w:space="0" w:color="auto"/>
              <w:left w:val="nil"/>
              <w:bottom w:val="single" w:sz="8" w:space="0" w:color="auto"/>
              <w:right w:val="single" w:sz="4" w:space="0" w:color="auto"/>
            </w:tcBorders>
            <w:shd w:val="clear" w:color="auto" w:fill="F2F2F2" w:themeFill="background1" w:themeFillShade="F2"/>
            <w:hideMark/>
          </w:tcPr>
          <w:p w14:paraId="147E5ACB" w14:textId="77777777" w:rsidR="006A0E09" w:rsidRPr="008A20DF" w:rsidRDefault="006A0E09" w:rsidP="00062DF7">
            <w:pPr>
              <w:pStyle w:val="Tabletext10"/>
              <w:jc w:val="center"/>
              <w:rPr>
                <w:rFonts w:asciiTheme="majorHAnsi" w:hAnsiTheme="majorHAnsi"/>
                <w:b/>
                <w:bCs/>
              </w:rPr>
            </w:pPr>
            <w:r w:rsidRPr="008A20DF">
              <w:rPr>
                <w:rFonts w:asciiTheme="majorHAnsi" w:hAnsiTheme="majorHAnsi"/>
                <w:b/>
                <w:bCs/>
              </w:rPr>
              <w:t>ASCC</w:t>
            </w:r>
          </w:p>
        </w:tc>
        <w:tc>
          <w:tcPr>
            <w:tcW w:w="3260" w:type="dxa"/>
            <w:tcBorders>
              <w:top w:val="single" w:sz="4" w:space="0" w:color="auto"/>
              <w:left w:val="nil"/>
              <w:bottom w:val="single" w:sz="8" w:space="0" w:color="auto"/>
              <w:right w:val="single" w:sz="4" w:space="0" w:color="auto"/>
            </w:tcBorders>
            <w:shd w:val="clear" w:color="auto" w:fill="F2F2F2" w:themeFill="background1" w:themeFillShade="F2"/>
            <w:hideMark/>
          </w:tcPr>
          <w:p w14:paraId="4E6DE2D4" w14:textId="77777777" w:rsidR="006A0E09" w:rsidRPr="008A20DF" w:rsidRDefault="006A0E09" w:rsidP="004C6642">
            <w:pPr>
              <w:pStyle w:val="Tabletext10"/>
            </w:pPr>
            <w:r w:rsidRPr="008A20DF">
              <w:t>Accounting Entry Line. Related. Tax</w:t>
            </w:r>
          </w:p>
        </w:tc>
        <w:tc>
          <w:tcPr>
            <w:tcW w:w="3969" w:type="dxa"/>
            <w:tcBorders>
              <w:top w:val="single" w:sz="4" w:space="0" w:color="auto"/>
              <w:left w:val="nil"/>
              <w:bottom w:val="single" w:sz="8" w:space="0" w:color="auto"/>
              <w:right w:val="single" w:sz="4" w:space="0" w:color="auto"/>
            </w:tcBorders>
            <w:shd w:val="clear" w:color="auto" w:fill="F2F2F2" w:themeFill="background1" w:themeFillShade="F2"/>
            <w:hideMark/>
          </w:tcPr>
          <w:p w14:paraId="68A3CAFC" w14:textId="77777777" w:rsidR="006A0E09" w:rsidRPr="008A20DF" w:rsidRDefault="006A0E09" w:rsidP="004C6642">
            <w:pPr>
              <w:pStyle w:val="Tabletext10"/>
              <w:jc w:val="both"/>
            </w:pPr>
            <w:r w:rsidRPr="008A20DF">
              <w:t>A tax related to this accounting entry line.</w:t>
            </w:r>
          </w:p>
        </w:tc>
      </w:tr>
    </w:tbl>
    <w:p w14:paraId="295C270C" w14:textId="349B9AF4" w:rsidR="001C7635" w:rsidRPr="008A20DF" w:rsidRDefault="001C7635" w:rsidP="001C7635"/>
    <w:p w14:paraId="65C0F6F5" w14:textId="6BF806BF" w:rsidR="009542BA" w:rsidRPr="008A20DF" w:rsidRDefault="004F653C" w:rsidP="000D7B3E">
      <w:pPr>
        <w:pStyle w:val="40"/>
      </w:pPr>
      <w:r w:rsidRPr="008A20DF">
        <w:t>Data Element</w:t>
      </w:r>
      <w:r w:rsidR="006C7622" w:rsidRPr="008A20DF">
        <w:t>s</w:t>
      </w:r>
    </w:p>
    <w:p w14:paraId="36CF0D6A" w14:textId="12336741" w:rsidR="009542BA" w:rsidRPr="008A20DF" w:rsidRDefault="009542BA" w:rsidP="009542BA">
      <w:r w:rsidRPr="008A20DF">
        <w:rPr>
          <w:rFonts w:hint="eastAsia"/>
        </w:rPr>
        <w:t>D</w:t>
      </w:r>
      <w:r w:rsidRPr="008A20DF">
        <w:t xml:space="preserve">ata elements of GL Detail are listed in </w:t>
      </w:r>
      <w:r w:rsidRPr="008A20DF">
        <w:rPr>
          <w:b/>
          <w:bCs/>
        </w:rPr>
        <w:t xml:space="preserve">Table </w:t>
      </w:r>
      <w:r w:rsidR="00283F06">
        <w:rPr>
          <w:b/>
          <w:bCs/>
        </w:rPr>
        <w:t>3</w:t>
      </w:r>
      <w:r w:rsidR="00330FB2">
        <w:rPr>
          <w:b/>
          <w:bCs/>
        </w:rPr>
        <w:t>1</w:t>
      </w:r>
      <w:r w:rsidRPr="008A20DF">
        <w:t>.</w:t>
      </w:r>
    </w:p>
    <w:p w14:paraId="40427160" w14:textId="380F7717" w:rsidR="009542BA" w:rsidRPr="008A20DF" w:rsidRDefault="009542BA" w:rsidP="009542BA">
      <w:pPr>
        <w:pStyle w:val="Tabletitle"/>
      </w:pPr>
      <w:r w:rsidRPr="008A20DF">
        <w:t>Table </w:t>
      </w:r>
      <w:r w:rsidRPr="008A20DF">
        <w:fldChar w:fldCharType="begin"/>
      </w:r>
      <w:r w:rsidRPr="008A20DF">
        <w:instrText xml:space="preserve"> IF </w:instrText>
      </w:r>
      <w:r w:rsidRPr="008A20DF">
        <w:fldChar w:fldCharType="begin"/>
      </w:r>
      <w:r w:rsidRPr="008A20DF">
        <w:instrText xml:space="preserve">SEQ aaa \c </w:instrText>
      </w:r>
      <w:r w:rsidRPr="008A20DF">
        <w:fldChar w:fldCharType="separate"/>
      </w:r>
      <w:r w:rsidR="00330FB2">
        <w:rPr>
          <w:noProof/>
        </w:rPr>
        <w:instrText>0</w:instrText>
      </w:r>
      <w:r w:rsidRPr="008A20DF">
        <w:fldChar w:fldCharType="end"/>
      </w:r>
      <w:r w:rsidRPr="008A20DF">
        <w:instrText xml:space="preserve"> &gt;= 1 "</w:instrText>
      </w:r>
      <w:r w:rsidRPr="008A20DF">
        <w:fldChar w:fldCharType="begin"/>
      </w:r>
      <w:r w:rsidRPr="008A20DF">
        <w:instrText xml:space="preserve">SEQ aaa \c \* ALPHABETIC </w:instrText>
      </w:r>
      <w:r w:rsidRPr="008A20DF">
        <w:fldChar w:fldCharType="separate"/>
      </w:r>
      <w:r w:rsidRPr="008A20DF">
        <w:instrText>A</w:instrText>
      </w:r>
      <w:r w:rsidRPr="008A20DF">
        <w:fldChar w:fldCharType="end"/>
      </w:r>
      <w:r w:rsidRPr="008A20DF">
        <w:instrText xml:space="preserve">." "" </w:instrText>
      </w:r>
      <w:r w:rsidRPr="008A20DF">
        <w:fldChar w:fldCharType="end"/>
      </w:r>
      <w:r w:rsidRPr="008A20DF">
        <w:fldChar w:fldCharType="begin"/>
      </w:r>
      <w:r w:rsidRPr="008A20DF">
        <w:instrText xml:space="preserve">SEQ Table </w:instrText>
      </w:r>
      <w:r w:rsidRPr="008A20DF">
        <w:fldChar w:fldCharType="separate"/>
      </w:r>
      <w:r w:rsidR="00283F06">
        <w:rPr>
          <w:noProof/>
        </w:rPr>
        <w:t>31</w:t>
      </w:r>
      <w:r w:rsidRPr="008A20DF">
        <w:fldChar w:fldCharType="end"/>
      </w:r>
      <w:r w:rsidRPr="008A20DF">
        <w:t xml:space="preserve"> — Data elements of GL Detail </w:t>
      </w:r>
      <w:r w:rsidRPr="008A20DF">
        <w:fldChar w:fldCharType="begin"/>
      </w:r>
      <w:r w:rsidRPr="008A20DF">
        <w:instrText xml:space="preserve"> IF </w:instrText>
      </w:r>
      <w:r w:rsidRPr="008A20DF">
        <w:fldChar w:fldCharType="begin"/>
      </w:r>
      <w:r w:rsidRPr="008A20DF">
        <w:instrText xml:space="preserve">SEQ aaa \c </w:instrText>
      </w:r>
      <w:r w:rsidRPr="008A20DF">
        <w:fldChar w:fldCharType="separate"/>
      </w:r>
      <w:r w:rsidR="008A20DF">
        <w:rPr>
          <w:noProof/>
        </w:rPr>
        <w:instrText>0</w:instrText>
      </w:r>
      <w:r w:rsidRPr="008A20DF">
        <w:fldChar w:fldCharType="end"/>
      </w:r>
      <w:r w:rsidRPr="008A20DF">
        <w:instrText xml:space="preserve"> &gt;= 1 "</w:instrText>
      </w:r>
      <w:r w:rsidRPr="008A20DF">
        <w:fldChar w:fldCharType="begin"/>
      </w:r>
      <w:r w:rsidRPr="008A20DF">
        <w:instrText xml:space="preserve">SEQ aaa \c \* ALPHABETIC </w:instrText>
      </w:r>
      <w:r w:rsidRPr="008A20DF">
        <w:fldChar w:fldCharType="separate"/>
      </w:r>
      <w:r w:rsidRPr="008A20DF">
        <w:instrText>A</w:instrText>
      </w:r>
      <w:r w:rsidRPr="008A20DF">
        <w:fldChar w:fldCharType="end"/>
      </w:r>
      <w:r w:rsidRPr="008A20DF">
        <w:instrText xml:space="preserve">." "" </w:instrText>
      </w:r>
      <w:r w:rsidRPr="008A20DF">
        <w:fldChar w:fldCharType="end"/>
      </w:r>
    </w:p>
    <w:tbl>
      <w:tblPr>
        <w:tblW w:w="5000"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9"/>
        <w:gridCol w:w="1700"/>
        <w:gridCol w:w="1134"/>
        <w:gridCol w:w="5669"/>
        <w:gridCol w:w="699"/>
      </w:tblGrid>
      <w:tr w:rsidR="009542BA" w:rsidRPr="008A20DF" w14:paraId="599A05C0" w14:textId="77777777" w:rsidTr="00B35057">
        <w:trPr>
          <w:cantSplit/>
          <w:tblHeader/>
        </w:trPr>
        <w:tc>
          <w:tcPr>
            <w:tcW w:w="286" w:type="pct"/>
            <w:shd w:val="clear" w:color="auto" w:fill="D9D9D9" w:themeFill="background1" w:themeFillShade="D9"/>
            <w:tcMar>
              <w:left w:w="0" w:type="dxa"/>
              <w:right w:w="0" w:type="dxa"/>
            </w:tcMar>
            <w:vAlign w:val="center"/>
          </w:tcPr>
          <w:p w14:paraId="50044FDC" w14:textId="77777777" w:rsidR="009542BA" w:rsidRPr="008A20DF" w:rsidRDefault="009542BA" w:rsidP="004C6642">
            <w:pPr>
              <w:pStyle w:val="Tabletext10"/>
              <w:jc w:val="center"/>
              <w:rPr>
                <w:b/>
                <w:bCs/>
              </w:rPr>
            </w:pPr>
            <w:r w:rsidRPr="008A20DF">
              <w:rPr>
                <w:b/>
                <w:bCs/>
              </w:rPr>
              <w:t>No</w:t>
            </w:r>
          </w:p>
        </w:tc>
        <w:tc>
          <w:tcPr>
            <w:tcW w:w="871" w:type="pct"/>
            <w:shd w:val="clear" w:color="auto" w:fill="D9D9D9" w:themeFill="background1" w:themeFillShade="D9"/>
            <w:vAlign w:val="center"/>
          </w:tcPr>
          <w:p w14:paraId="5078788C" w14:textId="77777777" w:rsidR="009542BA" w:rsidRPr="008A20DF" w:rsidRDefault="009542BA" w:rsidP="004C6642">
            <w:pPr>
              <w:pStyle w:val="Tabletext10"/>
              <w:jc w:val="center"/>
              <w:rPr>
                <w:b/>
                <w:bCs/>
              </w:rPr>
            </w:pPr>
            <w:r w:rsidRPr="008A20DF">
              <w:rPr>
                <w:b/>
                <w:bCs/>
              </w:rPr>
              <w:t>Data element name</w:t>
            </w:r>
          </w:p>
        </w:tc>
        <w:tc>
          <w:tcPr>
            <w:tcW w:w="581" w:type="pct"/>
            <w:shd w:val="clear" w:color="auto" w:fill="D9D9D9" w:themeFill="background1" w:themeFillShade="D9"/>
            <w:vAlign w:val="center"/>
          </w:tcPr>
          <w:p w14:paraId="38B57398" w14:textId="77777777" w:rsidR="009542BA" w:rsidRPr="008A20DF" w:rsidRDefault="009542BA" w:rsidP="004C6642">
            <w:pPr>
              <w:pStyle w:val="Tabletext10"/>
              <w:jc w:val="center"/>
              <w:rPr>
                <w:b/>
                <w:bCs/>
              </w:rPr>
            </w:pPr>
            <w:r w:rsidRPr="008A20DF">
              <w:rPr>
                <w:b/>
                <w:bCs/>
              </w:rPr>
              <w:t>Semantic data type</w:t>
            </w:r>
          </w:p>
        </w:tc>
        <w:tc>
          <w:tcPr>
            <w:tcW w:w="2904" w:type="pct"/>
            <w:shd w:val="clear" w:color="auto" w:fill="D9D9D9" w:themeFill="background1" w:themeFillShade="D9"/>
            <w:tcMar>
              <w:left w:w="0" w:type="dxa"/>
              <w:right w:w="0" w:type="dxa"/>
            </w:tcMar>
            <w:vAlign w:val="center"/>
          </w:tcPr>
          <w:p w14:paraId="242054CE" w14:textId="77777777" w:rsidR="009542BA" w:rsidRPr="008A20DF" w:rsidRDefault="009542BA" w:rsidP="004C6642">
            <w:pPr>
              <w:pStyle w:val="Tabletext10"/>
              <w:jc w:val="center"/>
              <w:rPr>
                <w:b/>
                <w:bCs/>
              </w:rPr>
            </w:pPr>
            <w:r w:rsidRPr="008A20DF">
              <w:rPr>
                <w:b/>
                <w:bCs/>
              </w:rPr>
              <w:t>Description</w:t>
            </w:r>
          </w:p>
        </w:tc>
        <w:tc>
          <w:tcPr>
            <w:tcW w:w="358" w:type="pct"/>
            <w:shd w:val="clear" w:color="auto" w:fill="D9D9D9" w:themeFill="background1" w:themeFillShade="D9"/>
            <w:tcMar>
              <w:left w:w="0" w:type="dxa"/>
              <w:right w:w="0" w:type="dxa"/>
            </w:tcMar>
            <w:vAlign w:val="center"/>
          </w:tcPr>
          <w:p w14:paraId="07621A5D" w14:textId="5215980D" w:rsidR="009542BA" w:rsidRPr="008A20DF" w:rsidRDefault="00A3371D" w:rsidP="004C6642">
            <w:pPr>
              <w:pStyle w:val="Tabletext10"/>
              <w:jc w:val="center"/>
              <w:rPr>
                <w:b/>
                <w:bCs/>
              </w:rPr>
            </w:pPr>
            <w:r>
              <w:rPr>
                <w:b/>
                <w:bCs/>
              </w:rPr>
              <w:t>Use</w:t>
            </w:r>
          </w:p>
        </w:tc>
      </w:tr>
      <w:tr w:rsidR="009542BA" w:rsidRPr="00F21602" w14:paraId="728F161C"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5000" w:type="pct"/>
            <w:gridSpan w:val="5"/>
            <w:tcBorders>
              <w:top w:val="nil"/>
              <w:left w:val="single" w:sz="4" w:space="0" w:color="auto"/>
              <w:bottom w:val="single" w:sz="4" w:space="0" w:color="auto"/>
              <w:right w:val="single" w:sz="4" w:space="0" w:color="auto"/>
            </w:tcBorders>
            <w:shd w:val="clear" w:color="auto" w:fill="F2F2F2" w:themeFill="background1" w:themeFillShade="F2"/>
          </w:tcPr>
          <w:p w14:paraId="04DB77C9" w14:textId="77777777" w:rsidR="009542BA" w:rsidRPr="00F21602" w:rsidRDefault="009542BA" w:rsidP="004C6642">
            <w:pPr>
              <w:pStyle w:val="Tabletext10"/>
              <w:rPr>
                <w:b/>
                <w:bCs/>
                <w:i/>
                <w:iCs/>
              </w:rPr>
            </w:pPr>
            <w:r w:rsidRPr="00F21602">
              <w:rPr>
                <w:b/>
                <w:bCs/>
                <w:i/>
                <w:iCs/>
              </w:rPr>
              <w:t>Unique identifier</w:t>
            </w:r>
          </w:p>
        </w:tc>
      </w:tr>
      <w:tr w:rsidR="009542BA" w:rsidRPr="008A20DF" w14:paraId="10436CE0"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6" w:type="pct"/>
            <w:tcBorders>
              <w:top w:val="nil"/>
              <w:left w:val="single" w:sz="4" w:space="0" w:color="auto"/>
              <w:bottom w:val="single" w:sz="4" w:space="0" w:color="auto"/>
              <w:right w:val="single" w:sz="4" w:space="0" w:color="auto"/>
            </w:tcBorders>
            <w:shd w:val="clear" w:color="auto" w:fill="auto"/>
          </w:tcPr>
          <w:p w14:paraId="765023EF" w14:textId="77777777" w:rsidR="009542BA" w:rsidRPr="008A20DF" w:rsidRDefault="009542BA" w:rsidP="00062DF7">
            <w:pPr>
              <w:pStyle w:val="Tabletext10"/>
              <w:jc w:val="center"/>
            </w:pPr>
            <w:r w:rsidRPr="008A20DF">
              <w:t>1</w:t>
            </w:r>
          </w:p>
        </w:tc>
        <w:tc>
          <w:tcPr>
            <w:tcW w:w="871" w:type="pct"/>
            <w:tcBorders>
              <w:top w:val="nil"/>
              <w:left w:val="nil"/>
              <w:bottom w:val="single" w:sz="4" w:space="0" w:color="auto"/>
              <w:right w:val="single" w:sz="4" w:space="0" w:color="auto"/>
            </w:tcBorders>
            <w:shd w:val="clear" w:color="auto" w:fill="auto"/>
          </w:tcPr>
          <w:p w14:paraId="7B7F7A16" w14:textId="77777777" w:rsidR="009542BA" w:rsidRPr="008A20DF" w:rsidRDefault="009542BA" w:rsidP="004C6642">
            <w:pPr>
              <w:pStyle w:val="Tabletext10"/>
            </w:pPr>
            <w:r w:rsidRPr="008A20DF">
              <w:t>GL Detail ID</w:t>
            </w:r>
          </w:p>
        </w:tc>
        <w:tc>
          <w:tcPr>
            <w:tcW w:w="581" w:type="pct"/>
            <w:tcBorders>
              <w:top w:val="single" w:sz="4" w:space="0" w:color="auto"/>
              <w:left w:val="nil"/>
              <w:bottom w:val="single" w:sz="4" w:space="0" w:color="auto"/>
              <w:right w:val="single" w:sz="4" w:space="0" w:color="auto"/>
            </w:tcBorders>
          </w:tcPr>
          <w:p w14:paraId="647B9E58" w14:textId="77777777" w:rsidR="009542BA" w:rsidRPr="008A20DF" w:rsidRDefault="009542BA" w:rsidP="00062DF7">
            <w:pPr>
              <w:pStyle w:val="Tabletext10"/>
              <w:jc w:val="center"/>
            </w:pPr>
            <w:r w:rsidRPr="008A20DF">
              <w:rPr>
                <w:rFonts w:hint="eastAsia"/>
              </w:rPr>
              <w:t>I</w:t>
            </w:r>
            <w:r w:rsidRPr="008A20DF">
              <w:t>dentifier</w:t>
            </w:r>
          </w:p>
        </w:tc>
        <w:tc>
          <w:tcPr>
            <w:tcW w:w="2904" w:type="pct"/>
            <w:tcBorders>
              <w:top w:val="single" w:sz="4" w:space="0" w:color="auto"/>
              <w:left w:val="single" w:sz="4" w:space="0" w:color="auto"/>
              <w:bottom w:val="single" w:sz="4" w:space="0" w:color="auto"/>
              <w:right w:val="single" w:sz="4" w:space="0" w:color="auto"/>
            </w:tcBorders>
          </w:tcPr>
          <w:p w14:paraId="757675A6" w14:textId="77777777" w:rsidR="009542BA" w:rsidRPr="008A20DF" w:rsidRDefault="009542BA" w:rsidP="0087437F">
            <w:pPr>
              <w:pStyle w:val="Tabletext10"/>
              <w:jc w:val="both"/>
            </w:pPr>
            <w:r w:rsidRPr="008A20DF">
              <w:t>The unique identifier for the “GL Detail”. The ID for each journal entry line item.</w:t>
            </w:r>
          </w:p>
        </w:tc>
        <w:tc>
          <w:tcPr>
            <w:tcW w:w="358" w:type="pct"/>
            <w:tcBorders>
              <w:top w:val="single" w:sz="4" w:space="0" w:color="auto"/>
              <w:left w:val="single" w:sz="4" w:space="0" w:color="auto"/>
              <w:bottom w:val="single" w:sz="4" w:space="0" w:color="auto"/>
              <w:right w:val="single" w:sz="4" w:space="0" w:color="auto"/>
            </w:tcBorders>
            <w:shd w:val="clear" w:color="auto" w:fill="auto"/>
          </w:tcPr>
          <w:p w14:paraId="5C8C5FC8" w14:textId="77777777" w:rsidR="009542BA" w:rsidRPr="008A20DF" w:rsidRDefault="009542BA" w:rsidP="00062DF7">
            <w:pPr>
              <w:pStyle w:val="Tabletext10"/>
              <w:jc w:val="center"/>
            </w:pPr>
            <w:r w:rsidRPr="008A20DF">
              <w:t>M</w:t>
            </w:r>
          </w:p>
        </w:tc>
      </w:tr>
      <w:tr w:rsidR="009542BA" w:rsidRPr="00F21602" w14:paraId="7B637E79"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5B49276" w14:textId="77777777" w:rsidR="009542BA" w:rsidRPr="00F21602" w:rsidRDefault="009542BA" w:rsidP="004C6642">
            <w:pPr>
              <w:pStyle w:val="Tabletext10"/>
              <w:rPr>
                <w:b/>
                <w:bCs/>
                <w:i/>
                <w:iCs/>
              </w:rPr>
            </w:pPr>
            <w:r w:rsidRPr="00F21602">
              <w:rPr>
                <w:b/>
                <w:bCs/>
                <w:i/>
                <w:iCs/>
              </w:rPr>
              <w:t>Period</w:t>
            </w:r>
          </w:p>
        </w:tc>
      </w:tr>
      <w:tr w:rsidR="009542BA" w:rsidRPr="008A20DF" w14:paraId="48B1B30C"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6" w:type="pct"/>
            <w:tcBorders>
              <w:top w:val="nil"/>
              <w:left w:val="single" w:sz="4" w:space="0" w:color="auto"/>
              <w:bottom w:val="single" w:sz="4" w:space="0" w:color="auto"/>
              <w:right w:val="single" w:sz="4" w:space="0" w:color="auto"/>
            </w:tcBorders>
          </w:tcPr>
          <w:p w14:paraId="32F7DE58" w14:textId="77777777" w:rsidR="009542BA" w:rsidRPr="008A20DF" w:rsidRDefault="009542BA" w:rsidP="00062DF7">
            <w:pPr>
              <w:pStyle w:val="Tabletext10"/>
              <w:jc w:val="center"/>
            </w:pPr>
            <w:r w:rsidRPr="008A20DF">
              <w:t>3</w:t>
            </w:r>
          </w:p>
        </w:tc>
        <w:tc>
          <w:tcPr>
            <w:tcW w:w="871" w:type="pct"/>
            <w:tcBorders>
              <w:top w:val="nil"/>
              <w:left w:val="nil"/>
              <w:bottom w:val="single" w:sz="4" w:space="0" w:color="auto"/>
              <w:right w:val="single" w:sz="4" w:space="0" w:color="auto"/>
            </w:tcBorders>
          </w:tcPr>
          <w:p w14:paraId="6A19AF81" w14:textId="77777777" w:rsidR="009542BA" w:rsidRPr="008A20DF" w:rsidRDefault="009542BA" w:rsidP="004C6642">
            <w:pPr>
              <w:pStyle w:val="Tabletext10"/>
            </w:pPr>
            <w:r w:rsidRPr="008A20DF">
              <w:t>Period</w:t>
            </w:r>
          </w:p>
        </w:tc>
        <w:tc>
          <w:tcPr>
            <w:tcW w:w="581" w:type="pct"/>
            <w:tcBorders>
              <w:top w:val="single" w:sz="4" w:space="0" w:color="auto"/>
              <w:left w:val="nil"/>
              <w:bottom w:val="single" w:sz="4" w:space="0" w:color="auto"/>
              <w:right w:val="single" w:sz="4" w:space="0" w:color="auto"/>
            </w:tcBorders>
          </w:tcPr>
          <w:p w14:paraId="766EEA63" w14:textId="5535C0E1" w:rsidR="009542BA" w:rsidRPr="008A20DF" w:rsidRDefault="00684F6D" w:rsidP="00062DF7">
            <w:pPr>
              <w:pStyle w:val="Tabletext10"/>
              <w:jc w:val="center"/>
            </w:pPr>
            <w:r>
              <w:rPr>
                <w:rFonts w:hint="eastAsia"/>
              </w:rPr>
              <w:t>Reference identifier</w:t>
            </w:r>
          </w:p>
        </w:tc>
        <w:tc>
          <w:tcPr>
            <w:tcW w:w="2904" w:type="pct"/>
            <w:tcBorders>
              <w:top w:val="single" w:sz="4" w:space="0" w:color="auto"/>
              <w:left w:val="single" w:sz="4" w:space="0" w:color="auto"/>
              <w:bottom w:val="single" w:sz="4" w:space="0" w:color="auto"/>
              <w:right w:val="single" w:sz="4" w:space="0" w:color="auto"/>
            </w:tcBorders>
          </w:tcPr>
          <w:p w14:paraId="1822C1D7" w14:textId="3B22A574" w:rsidR="009542BA" w:rsidRPr="008A20DF" w:rsidRDefault="009542BA" w:rsidP="0087437F">
            <w:pPr>
              <w:pStyle w:val="Tabletext10"/>
              <w:jc w:val="both"/>
            </w:pPr>
            <w:r w:rsidRPr="008A20DF">
              <w:t xml:space="preserve">This data element is the </w:t>
            </w:r>
            <w:r w:rsidR="00684F6D">
              <w:t>Reference identifier</w:t>
            </w:r>
            <w:r w:rsidRPr="008A20DF">
              <w:t xml:space="preserve"> for the “Accounting Period”.  Accounting period in which the “Effective Date” occurs.</w:t>
            </w:r>
          </w:p>
          <w:p w14:paraId="087321E9" w14:textId="77777777" w:rsidR="009542BA" w:rsidRPr="008A20DF" w:rsidRDefault="009542BA" w:rsidP="0087437F">
            <w:pPr>
              <w:pStyle w:val="Tabletext10"/>
              <w:jc w:val="both"/>
            </w:pPr>
            <w:r w:rsidRPr="008A20DF">
              <w:rPr>
                <w:rFonts w:hint="eastAsia"/>
                <w:sz w:val="18"/>
                <w:szCs w:val="18"/>
              </w:rPr>
              <w:t>A</w:t>
            </w:r>
            <w:r w:rsidRPr="008A20DF">
              <w:rPr>
                <w:sz w:val="18"/>
                <w:szCs w:val="18"/>
              </w:rPr>
              <w:t xml:space="preserve">ccounting Period consists with Fiscal Year and Accounting Period. </w:t>
            </w:r>
            <w:r w:rsidRPr="008A20DF">
              <w:t>Fiscal year shall be shown in four digits as YYYY, which is part of the extend</w:t>
            </w:r>
            <w:r w:rsidRPr="008A20DF">
              <w:softHyphen/>
              <w:t>ed format and the YYYY-MM-DD from ISO 8601-1.</w:t>
            </w:r>
          </w:p>
          <w:p w14:paraId="43E8A217" w14:textId="77777777" w:rsidR="009542BA" w:rsidRPr="008A20DF" w:rsidRDefault="009542BA" w:rsidP="0087437F">
            <w:pPr>
              <w:pStyle w:val="Tabletext10"/>
              <w:jc w:val="both"/>
              <w:rPr>
                <w:sz w:val="18"/>
                <w:szCs w:val="18"/>
              </w:rPr>
            </w:pPr>
            <w:r w:rsidRPr="008A20DF">
              <w:t>EXAMPLE Accounting Period W1–W53 for weekly periods, M1–M12 for monthly periods, Q1–Q4 for quarterly periods, from any beginning date to any ending date.</w:t>
            </w:r>
          </w:p>
        </w:tc>
        <w:tc>
          <w:tcPr>
            <w:tcW w:w="358" w:type="pct"/>
            <w:tcBorders>
              <w:top w:val="single" w:sz="4" w:space="0" w:color="auto"/>
              <w:left w:val="single" w:sz="4" w:space="0" w:color="auto"/>
              <w:bottom w:val="single" w:sz="4" w:space="0" w:color="auto"/>
              <w:right w:val="single" w:sz="4" w:space="0" w:color="auto"/>
            </w:tcBorders>
          </w:tcPr>
          <w:p w14:paraId="4E9F19E8" w14:textId="77777777" w:rsidR="009542BA" w:rsidRPr="008A20DF" w:rsidRDefault="009542BA" w:rsidP="00062DF7">
            <w:pPr>
              <w:pStyle w:val="Tabletext10"/>
              <w:jc w:val="center"/>
            </w:pPr>
            <w:r w:rsidRPr="008A20DF">
              <w:t>M</w:t>
            </w:r>
          </w:p>
        </w:tc>
      </w:tr>
      <w:tr w:rsidR="009542BA" w:rsidRPr="00F21602" w14:paraId="6B72A952"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5000" w:type="pct"/>
            <w:gridSpan w:val="5"/>
            <w:tcBorders>
              <w:top w:val="nil"/>
              <w:left w:val="single" w:sz="4" w:space="0" w:color="auto"/>
              <w:bottom w:val="single" w:sz="4" w:space="0" w:color="auto"/>
              <w:right w:val="single" w:sz="4" w:space="0" w:color="auto"/>
            </w:tcBorders>
            <w:shd w:val="clear" w:color="auto" w:fill="F2F2F2" w:themeFill="background1" w:themeFillShade="F2"/>
          </w:tcPr>
          <w:p w14:paraId="642E9E10" w14:textId="2ED4A2F5" w:rsidR="009542BA" w:rsidRPr="00F21602" w:rsidRDefault="009542BA" w:rsidP="004C6642">
            <w:pPr>
              <w:pStyle w:val="Tabletext10"/>
              <w:rPr>
                <w:b/>
                <w:bCs/>
                <w:i/>
                <w:iCs/>
              </w:rPr>
            </w:pPr>
            <w:r w:rsidRPr="00F21602">
              <w:rPr>
                <w:b/>
                <w:bCs/>
                <w:i/>
                <w:iCs/>
              </w:rPr>
              <w:t>Header</w:t>
            </w:r>
            <w:r w:rsidR="00F21602" w:rsidRPr="00F21602">
              <w:rPr>
                <w:b/>
                <w:bCs/>
                <w:i/>
                <w:iCs/>
              </w:rPr>
              <w:t xml:space="preserve"> elements</w:t>
            </w:r>
          </w:p>
        </w:tc>
      </w:tr>
      <w:tr w:rsidR="009542BA" w:rsidRPr="008A20DF" w14:paraId="32A31323"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6" w:type="pct"/>
            <w:tcBorders>
              <w:top w:val="nil"/>
              <w:left w:val="single" w:sz="4" w:space="0" w:color="auto"/>
              <w:bottom w:val="single" w:sz="4" w:space="0" w:color="auto"/>
              <w:right w:val="single" w:sz="4" w:space="0" w:color="auto"/>
            </w:tcBorders>
          </w:tcPr>
          <w:p w14:paraId="28D6A301" w14:textId="77777777" w:rsidR="009542BA" w:rsidRPr="008A20DF" w:rsidRDefault="009542BA" w:rsidP="00062DF7">
            <w:pPr>
              <w:pStyle w:val="Tabletext10"/>
              <w:jc w:val="center"/>
            </w:pPr>
            <w:r w:rsidRPr="008A20DF">
              <w:t>4</w:t>
            </w:r>
          </w:p>
        </w:tc>
        <w:tc>
          <w:tcPr>
            <w:tcW w:w="871" w:type="pct"/>
            <w:tcBorders>
              <w:top w:val="nil"/>
              <w:left w:val="nil"/>
              <w:bottom w:val="single" w:sz="4" w:space="0" w:color="auto"/>
              <w:right w:val="single" w:sz="4" w:space="0" w:color="auto"/>
            </w:tcBorders>
          </w:tcPr>
          <w:p w14:paraId="4D382CB6" w14:textId="77777777" w:rsidR="009542BA" w:rsidRPr="008A20DF" w:rsidRDefault="009542BA" w:rsidP="004C6642">
            <w:pPr>
              <w:pStyle w:val="Tabletext10"/>
            </w:pPr>
            <w:r w:rsidRPr="008A20DF">
              <w:t>Effective Date</w:t>
            </w:r>
          </w:p>
        </w:tc>
        <w:tc>
          <w:tcPr>
            <w:tcW w:w="581" w:type="pct"/>
            <w:tcBorders>
              <w:top w:val="single" w:sz="4" w:space="0" w:color="auto"/>
              <w:left w:val="nil"/>
              <w:bottom w:val="single" w:sz="4" w:space="0" w:color="auto"/>
              <w:right w:val="single" w:sz="4" w:space="0" w:color="auto"/>
            </w:tcBorders>
          </w:tcPr>
          <w:p w14:paraId="7F1829AA" w14:textId="77777777" w:rsidR="009542BA" w:rsidRPr="008A20DF" w:rsidRDefault="009542BA" w:rsidP="00062DF7">
            <w:pPr>
              <w:pStyle w:val="Tabletext10"/>
              <w:jc w:val="center"/>
            </w:pPr>
            <w:r w:rsidRPr="008A20DF">
              <w:t>Date</w:t>
            </w:r>
          </w:p>
        </w:tc>
        <w:tc>
          <w:tcPr>
            <w:tcW w:w="2904" w:type="pct"/>
            <w:tcBorders>
              <w:top w:val="single" w:sz="4" w:space="0" w:color="auto"/>
              <w:left w:val="single" w:sz="4" w:space="0" w:color="auto"/>
              <w:bottom w:val="single" w:sz="4" w:space="0" w:color="auto"/>
              <w:right w:val="single" w:sz="4" w:space="0" w:color="auto"/>
            </w:tcBorders>
          </w:tcPr>
          <w:p w14:paraId="5D036002" w14:textId="77777777" w:rsidR="009542BA" w:rsidRPr="008A20DF" w:rsidRDefault="009542BA" w:rsidP="0087437F">
            <w:pPr>
              <w:pStyle w:val="Tabletext10"/>
              <w:jc w:val="both"/>
              <w:rPr>
                <w:rFonts w:cs="Cambria"/>
                <w:color w:val="000000"/>
                <w:szCs w:val="20"/>
              </w:rPr>
            </w:pPr>
            <w:r w:rsidRPr="008A20DF">
              <w:rPr>
                <w:rFonts w:cs="Cambria"/>
                <w:color w:val="000000"/>
                <w:szCs w:val="20"/>
              </w:rPr>
              <w:t>Date of the journal entry, no matter when the entry is received or created. This sometimes refers to the accounting date or accounting effective date.</w:t>
            </w:r>
          </w:p>
          <w:p w14:paraId="6587134D" w14:textId="77777777" w:rsidR="009542BA" w:rsidRPr="008A20DF" w:rsidRDefault="009542BA" w:rsidP="0087437F">
            <w:pPr>
              <w:pStyle w:val="Tabletext10"/>
              <w:jc w:val="both"/>
              <w:rPr>
                <w:sz w:val="18"/>
                <w:szCs w:val="18"/>
              </w:rPr>
            </w:pPr>
            <w:r w:rsidRPr="008A20DF">
              <w:t>EXAMPLE If the user wants to see the financial results for the period ending March 5, 20X1, the journal entry may be created on any day during the open period and be assigned to the period ending March 5, 20X1.</w:t>
            </w:r>
          </w:p>
        </w:tc>
        <w:tc>
          <w:tcPr>
            <w:tcW w:w="358" w:type="pct"/>
            <w:tcBorders>
              <w:top w:val="single" w:sz="4" w:space="0" w:color="auto"/>
              <w:left w:val="single" w:sz="4" w:space="0" w:color="auto"/>
              <w:bottom w:val="single" w:sz="4" w:space="0" w:color="auto"/>
              <w:right w:val="single" w:sz="4" w:space="0" w:color="auto"/>
            </w:tcBorders>
          </w:tcPr>
          <w:p w14:paraId="09FC645E" w14:textId="77777777" w:rsidR="009542BA" w:rsidRPr="008A20DF" w:rsidRDefault="009542BA" w:rsidP="00062DF7">
            <w:pPr>
              <w:pStyle w:val="Tabletext10"/>
              <w:jc w:val="center"/>
            </w:pPr>
            <w:r w:rsidRPr="008A20DF">
              <w:t>M</w:t>
            </w:r>
          </w:p>
        </w:tc>
      </w:tr>
      <w:tr w:rsidR="009542BA" w:rsidRPr="008A20DF" w14:paraId="3A99D766"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6" w:type="pct"/>
            <w:tcBorders>
              <w:top w:val="nil"/>
              <w:left w:val="single" w:sz="4" w:space="0" w:color="auto"/>
              <w:bottom w:val="single" w:sz="4" w:space="0" w:color="auto"/>
              <w:right w:val="single" w:sz="4" w:space="0" w:color="auto"/>
            </w:tcBorders>
            <w:shd w:val="clear" w:color="auto" w:fill="auto"/>
          </w:tcPr>
          <w:p w14:paraId="3521E6E7" w14:textId="77777777" w:rsidR="009542BA" w:rsidRPr="008A20DF" w:rsidRDefault="009542BA" w:rsidP="00062DF7">
            <w:pPr>
              <w:pStyle w:val="Tabletext10"/>
              <w:jc w:val="center"/>
            </w:pPr>
            <w:r w:rsidRPr="008A20DF">
              <w:t>5</w:t>
            </w:r>
          </w:p>
        </w:tc>
        <w:tc>
          <w:tcPr>
            <w:tcW w:w="871" w:type="pct"/>
            <w:tcBorders>
              <w:top w:val="nil"/>
              <w:left w:val="nil"/>
              <w:bottom w:val="single" w:sz="4" w:space="0" w:color="auto"/>
              <w:right w:val="single" w:sz="4" w:space="0" w:color="auto"/>
            </w:tcBorders>
            <w:shd w:val="clear" w:color="auto" w:fill="auto"/>
          </w:tcPr>
          <w:p w14:paraId="70A406CE" w14:textId="77777777" w:rsidR="009542BA" w:rsidRPr="008A20DF" w:rsidRDefault="009542BA" w:rsidP="004C6642">
            <w:pPr>
              <w:pStyle w:val="Tabletext10"/>
            </w:pPr>
            <w:r w:rsidRPr="008A20DF">
              <w:t>Journal Number</w:t>
            </w:r>
          </w:p>
        </w:tc>
        <w:tc>
          <w:tcPr>
            <w:tcW w:w="581" w:type="pct"/>
            <w:tcBorders>
              <w:top w:val="single" w:sz="4" w:space="0" w:color="auto"/>
              <w:left w:val="nil"/>
              <w:bottom w:val="single" w:sz="4" w:space="0" w:color="auto"/>
              <w:right w:val="single" w:sz="4" w:space="0" w:color="auto"/>
            </w:tcBorders>
          </w:tcPr>
          <w:p w14:paraId="5FA5F356" w14:textId="77777777" w:rsidR="009542BA" w:rsidRPr="008A20DF" w:rsidRDefault="009542BA" w:rsidP="00062DF7">
            <w:pPr>
              <w:pStyle w:val="Tabletext10"/>
              <w:jc w:val="center"/>
            </w:pPr>
            <w:r w:rsidRPr="008A20DF">
              <w:t>Code</w:t>
            </w:r>
          </w:p>
        </w:tc>
        <w:tc>
          <w:tcPr>
            <w:tcW w:w="2904" w:type="pct"/>
            <w:tcBorders>
              <w:top w:val="single" w:sz="4" w:space="0" w:color="auto"/>
              <w:left w:val="single" w:sz="4" w:space="0" w:color="auto"/>
              <w:bottom w:val="single" w:sz="4" w:space="0" w:color="auto"/>
              <w:right w:val="single" w:sz="4" w:space="0" w:color="auto"/>
            </w:tcBorders>
          </w:tcPr>
          <w:p w14:paraId="7C7516A9" w14:textId="77777777" w:rsidR="009542BA" w:rsidRPr="008A20DF" w:rsidRDefault="009542BA" w:rsidP="0087437F">
            <w:pPr>
              <w:pStyle w:val="Tabletext10"/>
              <w:jc w:val="both"/>
              <w:rPr>
                <w:sz w:val="18"/>
                <w:szCs w:val="18"/>
              </w:rPr>
            </w:pPr>
            <w:r w:rsidRPr="008A20DF">
              <w:rPr>
                <w:rFonts w:cs="Cambria"/>
                <w:color w:val="000000"/>
                <w:szCs w:val="20"/>
              </w:rPr>
              <w:t>Number of the line within a journal entry. This number is generated either by manual input or by the system.</w:t>
            </w:r>
          </w:p>
        </w:tc>
        <w:tc>
          <w:tcPr>
            <w:tcW w:w="358" w:type="pct"/>
            <w:tcBorders>
              <w:top w:val="single" w:sz="4" w:space="0" w:color="auto"/>
              <w:left w:val="single" w:sz="4" w:space="0" w:color="auto"/>
              <w:bottom w:val="single" w:sz="4" w:space="0" w:color="auto"/>
              <w:right w:val="single" w:sz="4" w:space="0" w:color="auto"/>
            </w:tcBorders>
            <w:shd w:val="clear" w:color="auto" w:fill="auto"/>
          </w:tcPr>
          <w:p w14:paraId="32F34B3B" w14:textId="77777777" w:rsidR="009542BA" w:rsidRPr="008A20DF" w:rsidRDefault="009542BA" w:rsidP="00062DF7">
            <w:pPr>
              <w:pStyle w:val="Tabletext10"/>
              <w:jc w:val="center"/>
            </w:pPr>
            <w:r w:rsidRPr="008A20DF">
              <w:t>M</w:t>
            </w:r>
          </w:p>
        </w:tc>
      </w:tr>
      <w:tr w:rsidR="009542BA" w:rsidRPr="008A20DF" w14:paraId="75892BCC"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6" w:type="pct"/>
            <w:tcBorders>
              <w:top w:val="nil"/>
              <w:left w:val="single" w:sz="4" w:space="0" w:color="auto"/>
              <w:bottom w:val="single" w:sz="4" w:space="0" w:color="auto"/>
              <w:right w:val="single" w:sz="4" w:space="0" w:color="auto"/>
            </w:tcBorders>
          </w:tcPr>
          <w:p w14:paraId="3AE92A0A" w14:textId="77777777" w:rsidR="009542BA" w:rsidRPr="008A20DF" w:rsidRDefault="009542BA" w:rsidP="00062DF7">
            <w:pPr>
              <w:pStyle w:val="Tabletext10"/>
              <w:jc w:val="center"/>
            </w:pPr>
            <w:r w:rsidRPr="008A20DF">
              <w:t>6</w:t>
            </w:r>
          </w:p>
        </w:tc>
        <w:tc>
          <w:tcPr>
            <w:tcW w:w="871" w:type="pct"/>
            <w:tcBorders>
              <w:top w:val="nil"/>
              <w:left w:val="nil"/>
              <w:bottom w:val="single" w:sz="4" w:space="0" w:color="auto"/>
              <w:right w:val="single" w:sz="4" w:space="0" w:color="auto"/>
            </w:tcBorders>
          </w:tcPr>
          <w:p w14:paraId="1DFE8E23" w14:textId="77777777" w:rsidR="009542BA" w:rsidRPr="008A20DF" w:rsidRDefault="009542BA" w:rsidP="004C6642">
            <w:pPr>
              <w:pStyle w:val="Tabletext10"/>
            </w:pPr>
            <w:r w:rsidRPr="008A20DF">
              <w:t>Source Code</w:t>
            </w:r>
          </w:p>
        </w:tc>
        <w:tc>
          <w:tcPr>
            <w:tcW w:w="581" w:type="pct"/>
            <w:tcBorders>
              <w:top w:val="single" w:sz="4" w:space="0" w:color="auto"/>
              <w:left w:val="nil"/>
              <w:bottom w:val="single" w:sz="4" w:space="0" w:color="auto"/>
              <w:right w:val="single" w:sz="4" w:space="0" w:color="auto"/>
            </w:tcBorders>
          </w:tcPr>
          <w:p w14:paraId="499F99A6" w14:textId="10085E72" w:rsidR="009542BA" w:rsidRPr="008A20DF" w:rsidRDefault="00684F6D" w:rsidP="00062DF7">
            <w:pPr>
              <w:pStyle w:val="Tabletext10"/>
              <w:jc w:val="center"/>
            </w:pPr>
            <w:r>
              <w:t>Reference identifier</w:t>
            </w:r>
          </w:p>
        </w:tc>
        <w:tc>
          <w:tcPr>
            <w:tcW w:w="2904" w:type="pct"/>
            <w:tcBorders>
              <w:top w:val="single" w:sz="4" w:space="0" w:color="auto"/>
              <w:left w:val="single" w:sz="4" w:space="0" w:color="auto"/>
              <w:bottom w:val="single" w:sz="4" w:space="0" w:color="auto"/>
              <w:right w:val="single" w:sz="4" w:space="0" w:color="auto"/>
            </w:tcBorders>
          </w:tcPr>
          <w:p w14:paraId="0AD65358" w14:textId="44CB47F8" w:rsidR="009542BA" w:rsidRPr="008A20DF" w:rsidRDefault="009542BA" w:rsidP="0087437F">
            <w:pPr>
              <w:pStyle w:val="Tabletext10"/>
              <w:jc w:val="both"/>
            </w:pPr>
            <w:r w:rsidRPr="008A20DF">
              <w:t xml:space="preserve">The </w:t>
            </w:r>
            <w:r w:rsidR="00684F6D">
              <w:t>Reference identifier</w:t>
            </w:r>
            <w:r w:rsidRPr="008A20DF">
              <w:t xml:space="preserve"> for the “Source”. Code for source from which the journal entry originated. For example, sales journal, cash receipts journal, general journal, payroll journal, accountant manual entry, or spreadsheet.</w:t>
            </w:r>
          </w:p>
        </w:tc>
        <w:tc>
          <w:tcPr>
            <w:tcW w:w="358" w:type="pct"/>
            <w:tcBorders>
              <w:top w:val="single" w:sz="4" w:space="0" w:color="auto"/>
              <w:left w:val="single" w:sz="4" w:space="0" w:color="auto"/>
              <w:bottom w:val="single" w:sz="4" w:space="0" w:color="auto"/>
              <w:right w:val="single" w:sz="4" w:space="0" w:color="auto"/>
            </w:tcBorders>
          </w:tcPr>
          <w:p w14:paraId="5B4808DF" w14:textId="77777777" w:rsidR="009542BA" w:rsidRPr="008A20DF" w:rsidRDefault="009542BA" w:rsidP="00062DF7">
            <w:pPr>
              <w:pStyle w:val="Tabletext10"/>
              <w:jc w:val="center"/>
            </w:pPr>
            <w:r w:rsidRPr="008A20DF">
              <w:t>M</w:t>
            </w:r>
          </w:p>
        </w:tc>
      </w:tr>
      <w:tr w:rsidR="009542BA" w:rsidRPr="008A20DF" w14:paraId="64C9075F"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6" w:type="pct"/>
            <w:tcBorders>
              <w:top w:val="nil"/>
              <w:left w:val="single" w:sz="4" w:space="0" w:color="auto"/>
              <w:bottom w:val="single" w:sz="4" w:space="0" w:color="auto"/>
              <w:right w:val="single" w:sz="4" w:space="0" w:color="auto"/>
            </w:tcBorders>
          </w:tcPr>
          <w:p w14:paraId="2A623AAE" w14:textId="77777777" w:rsidR="009542BA" w:rsidRPr="008A20DF" w:rsidRDefault="009542BA" w:rsidP="00062DF7">
            <w:pPr>
              <w:pStyle w:val="Tabletext10"/>
              <w:jc w:val="center"/>
            </w:pPr>
            <w:r w:rsidRPr="008A20DF">
              <w:t>7</w:t>
            </w:r>
          </w:p>
        </w:tc>
        <w:tc>
          <w:tcPr>
            <w:tcW w:w="871" w:type="pct"/>
            <w:tcBorders>
              <w:top w:val="nil"/>
              <w:left w:val="nil"/>
              <w:bottom w:val="single" w:sz="4" w:space="0" w:color="auto"/>
              <w:right w:val="single" w:sz="4" w:space="0" w:color="auto"/>
            </w:tcBorders>
          </w:tcPr>
          <w:p w14:paraId="1571EB92" w14:textId="77777777" w:rsidR="009542BA" w:rsidRPr="008A20DF" w:rsidRDefault="009542BA" w:rsidP="004C6642">
            <w:pPr>
              <w:pStyle w:val="Tabletext10"/>
            </w:pPr>
            <w:r w:rsidRPr="008A20DF">
              <w:t>Journal Entry Type Code</w:t>
            </w:r>
          </w:p>
        </w:tc>
        <w:tc>
          <w:tcPr>
            <w:tcW w:w="581" w:type="pct"/>
            <w:tcBorders>
              <w:top w:val="single" w:sz="4" w:space="0" w:color="auto"/>
              <w:left w:val="nil"/>
              <w:bottom w:val="single" w:sz="4" w:space="0" w:color="auto"/>
              <w:right w:val="single" w:sz="4" w:space="0" w:color="auto"/>
            </w:tcBorders>
          </w:tcPr>
          <w:p w14:paraId="4E670905" w14:textId="77CB0464" w:rsidR="009542BA" w:rsidRPr="008A20DF" w:rsidRDefault="00684F6D" w:rsidP="00062DF7">
            <w:pPr>
              <w:pStyle w:val="Tabletext10"/>
              <w:jc w:val="center"/>
            </w:pPr>
            <w:r>
              <w:t>Reference identifier</w:t>
            </w:r>
          </w:p>
        </w:tc>
        <w:tc>
          <w:tcPr>
            <w:tcW w:w="2904" w:type="pct"/>
            <w:tcBorders>
              <w:top w:val="single" w:sz="4" w:space="0" w:color="auto"/>
              <w:left w:val="single" w:sz="4" w:space="0" w:color="auto"/>
              <w:bottom w:val="single" w:sz="4" w:space="0" w:color="auto"/>
              <w:right w:val="single" w:sz="4" w:space="0" w:color="auto"/>
            </w:tcBorders>
          </w:tcPr>
          <w:p w14:paraId="61D1DB82" w14:textId="07502BB1" w:rsidR="009542BA" w:rsidRPr="008A20DF" w:rsidRDefault="009542BA" w:rsidP="0087437F">
            <w:pPr>
              <w:pStyle w:val="Tabletext10"/>
              <w:jc w:val="both"/>
            </w:pPr>
            <w:r w:rsidRPr="008A20DF">
              <w:t xml:space="preserve">The </w:t>
            </w:r>
            <w:r w:rsidR="00684F6D">
              <w:t>Reference identifier</w:t>
            </w:r>
            <w:r w:rsidRPr="008A20DF">
              <w:t xml:space="preserve"> for the “Journal Entry Type”.</w:t>
            </w:r>
          </w:p>
        </w:tc>
        <w:tc>
          <w:tcPr>
            <w:tcW w:w="358" w:type="pct"/>
            <w:tcBorders>
              <w:top w:val="single" w:sz="4" w:space="0" w:color="auto"/>
              <w:left w:val="single" w:sz="4" w:space="0" w:color="auto"/>
              <w:bottom w:val="single" w:sz="4" w:space="0" w:color="auto"/>
              <w:right w:val="single" w:sz="4" w:space="0" w:color="auto"/>
            </w:tcBorders>
          </w:tcPr>
          <w:p w14:paraId="4ADEEA22" w14:textId="77777777" w:rsidR="009542BA" w:rsidRPr="008A20DF" w:rsidRDefault="009542BA" w:rsidP="00062DF7">
            <w:pPr>
              <w:pStyle w:val="Tabletext10"/>
              <w:jc w:val="center"/>
            </w:pPr>
            <w:r w:rsidRPr="008A20DF">
              <w:t>O</w:t>
            </w:r>
          </w:p>
        </w:tc>
      </w:tr>
      <w:tr w:rsidR="009542BA" w:rsidRPr="008A20DF" w14:paraId="480FD892"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6" w:type="pct"/>
            <w:tcBorders>
              <w:top w:val="nil"/>
              <w:left w:val="single" w:sz="4" w:space="0" w:color="auto"/>
              <w:bottom w:val="single" w:sz="4" w:space="0" w:color="auto"/>
              <w:right w:val="single" w:sz="4" w:space="0" w:color="auto"/>
            </w:tcBorders>
          </w:tcPr>
          <w:p w14:paraId="0F2CAC5E" w14:textId="77777777" w:rsidR="009542BA" w:rsidRPr="008A20DF" w:rsidRDefault="009542BA" w:rsidP="00062DF7">
            <w:pPr>
              <w:pStyle w:val="Tabletext10"/>
              <w:jc w:val="center"/>
            </w:pPr>
            <w:r w:rsidRPr="008A20DF">
              <w:t>8</w:t>
            </w:r>
          </w:p>
        </w:tc>
        <w:tc>
          <w:tcPr>
            <w:tcW w:w="871" w:type="pct"/>
            <w:tcBorders>
              <w:top w:val="nil"/>
              <w:left w:val="nil"/>
              <w:bottom w:val="single" w:sz="4" w:space="0" w:color="auto"/>
              <w:right w:val="single" w:sz="4" w:space="0" w:color="auto"/>
            </w:tcBorders>
          </w:tcPr>
          <w:p w14:paraId="3FDD585B" w14:textId="77777777" w:rsidR="009542BA" w:rsidRPr="008A20DF" w:rsidRDefault="009542BA" w:rsidP="004C6642">
            <w:pPr>
              <w:pStyle w:val="Tabletext10"/>
            </w:pPr>
            <w:r w:rsidRPr="008A20DF">
              <w:t>Header Description</w:t>
            </w:r>
          </w:p>
        </w:tc>
        <w:tc>
          <w:tcPr>
            <w:tcW w:w="581" w:type="pct"/>
            <w:tcBorders>
              <w:top w:val="single" w:sz="4" w:space="0" w:color="auto"/>
              <w:left w:val="nil"/>
              <w:bottom w:val="single" w:sz="4" w:space="0" w:color="auto"/>
              <w:right w:val="single" w:sz="4" w:space="0" w:color="auto"/>
            </w:tcBorders>
          </w:tcPr>
          <w:p w14:paraId="29937C78" w14:textId="77777777" w:rsidR="009542BA" w:rsidRPr="008A20DF" w:rsidRDefault="009542BA" w:rsidP="00062DF7">
            <w:pPr>
              <w:pStyle w:val="Tabletext10"/>
              <w:jc w:val="center"/>
            </w:pPr>
            <w:r w:rsidRPr="008A20DF">
              <w:t>Text</w:t>
            </w:r>
          </w:p>
        </w:tc>
        <w:tc>
          <w:tcPr>
            <w:tcW w:w="2904" w:type="pct"/>
            <w:tcBorders>
              <w:top w:val="single" w:sz="4" w:space="0" w:color="auto"/>
              <w:left w:val="single" w:sz="4" w:space="0" w:color="auto"/>
              <w:bottom w:val="single" w:sz="4" w:space="0" w:color="auto"/>
              <w:right w:val="single" w:sz="4" w:space="0" w:color="auto"/>
            </w:tcBorders>
          </w:tcPr>
          <w:p w14:paraId="1A1AC02B" w14:textId="77777777" w:rsidR="009542BA" w:rsidRPr="008A20DF" w:rsidRDefault="009542BA" w:rsidP="0087437F">
            <w:pPr>
              <w:pStyle w:val="Tabletext10"/>
              <w:jc w:val="both"/>
            </w:pPr>
            <w:r w:rsidRPr="008A20DF">
              <w:t>Description of the entire journal entry as described by the journal entry header.</w:t>
            </w:r>
          </w:p>
        </w:tc>
        <w:tc>
          <w:tcPr>
            <w:tcW w:w="358" w:type="pct"/>
            <w:tcBorders>
              <w:top w:val="single" w:sz="4" w:space="0" w:color="auto"/>
              <w:left w:val="single" w:sz="4" w:space="0" w:color="auto"/>
              <w:bottom w:val="single" w:sz="4" w:space="0" w:color="auto"/>
              <w:right w:val="single" w:sz="4" w:space="0" w:color="auto"/>
            </w:tcBorders>
          </w:tcPr>
          <w:p w14:paraId="0F4AEA6C" w14:textId="77777777" w:rsidR="009542BA" w:rsidRPr="008A20DF" w:rsidRDefault="009542BA" w:rsidP="00062DF7">
            <w:pPr>
              <w:pStyle w:val="Tabletext10"/>
              <w:jc w:val="center"/>
            </w:pPr>
            <w:r w:rsidRPr="008A20DF">
              <w:t>M</w:t>
            </w:r>
          </w:p>
        </w:tc>
      </w:tr>
      <w:tr w:rsidR="009542BA" w:rsidRPr="00F21602" w14:paraId="0F647B7D"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5000" w:type="pct"/>
            <w:gridSpan w:val="5"/>
            <w:tcBorders>
              <w:top w:val="nil"/>
              <w:left w:val="single" w:sz="4" w:space="0" w:color="auto"/>
              <w:bottom w:val="single" w:sz="4" w:space="0" w:color="auto"/>
              <w:right w:val="single" w:sz="4" w:space="0" w:color="auto"/>
            </w:tcBorders>
            <w:shd w:val="clear" w:color="auto" w:fill="F2F2F2" w:themeFill="background1" w:themeFillShade="F2"/>
          </w:tcPr>
          <w:p w14:paraId="22F440BE" w14:textId="77777777" w:rsidR="009542BA" w:rsidRPr="00F21602" w:rsidRDefault="009542BA" w:rsidP="004C6642">
            <w:pPr>
              <w:pStyle w:val="Tabletext10"/>
              <w:rPr>
                <w:b/>
                <w:bCs/>
                <w:i/>
                <w:iCs/>
              </w:rPr>
            </w:pPr>
            <w:r w:rsidRPr="00F21602">
              <w:rPr>
                <w:b/>
                <w:bCs/>
                <w:i/>
                <w:iCs/>
              </w:rPr>
              <w:lastRenderedPageBreak/>
              <w:t>GL account number</w:t>
            </w:r>
          </w:p>
        </w:tc>
      </w:tr>
      <w:tr w:rsidR="009542BA" w:rsidRPr="008A20DF" w14:paraId="4B7FBFA3"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6" w:type="pct"/>
            <w:tcBorders>
              <w:top w:val="nil"/>
              <w:left w:val="single" w:sz="4" w:space="0" w:color="auto"/>
              <w:bottom w:val="single" w:sz="4" w:space="0" w:color="auto"/>
              <w:right w:val="single" w:sz="4" w:space="0" w:color="auto"/>
            </w:tcBorders>
          </w:tcPr>
          <w:p w14:paraId="1CE2224F" w14:textId="77777777" w:rsidR="009542BA" w:rsidRPr="008A20DF" w:rsidRDefault="009542BA" w:rsidP="00062DF7">
            <w:pPr>
              <w:pStyle w:val="Tabletext10"/>
              <w:jc w:val="center"/>
            </w:pPr>
            <w:r w:rsidRPr="008A20DF">
              <w:t>9</w:t>
            </w:r>
          </w:p>
        </w:tc>
        <w:tc>
          <w:tcPr>
            <w:tcW w:w="871" w:type="pct"/>
            <w:tcBorders>
              <w:top w:val="nil"/>
              <w:left w:val="nil"/>
              <w:bottom w:val="single" w:sz="4" w:space="0" w:color="auto"/>
              <w:right w:val="single" w:sz="4" w:space="0" w:color="auto"/>
            </w:tcBorders>
          </w:tcPr>
          <w:p w14:paraId="2A4AF782" w14:textId="77777777" w:rsidR="009542BA" w:rsidRPr="008A20DF" w:rsidRDefault="009542BA" w:rsidP="004C6642">
            <w:pPr>
              <w:pStyle w:val="Tabletext10"/>
            </w:pPr>
            <w:r w:rsidRPr="008A20DF">
              <w:t>Account Number</w:t>
            </w:r>
          </w:p>
        </w:tc>
        <w:tc>
          <w:tcPr>
            <w:tcW w:w="581" w:type="pct"/>
            <w:tcBorders>
              <w:top w:val="single" w:sz="4" w:space="0" w:color="auto"/>
              <w:left w:val="nil"/>
              <w:bottom w:val="single" w:sz="4" w:space="0" w:color="auto"/>
              <w:right w:val="single" w:sz="4" w:space="0" w:color="auto"/>
            </w:tcBorders>
          </w:tcPr>
          <w:p w14:paraId="190602A8" w14:textId="4F0F6AC4" w:rsidR="009542BA" w:rsidRPr="008A20DF" w:rsidRDefault="00684F6D" w:rsidP="00062DF7">
            <w:pPr>
              <w:pStyle w:val="Tabletext10"/>
              <w:jc w:val="center"/>
            </w:pPr>
            <w:r>
              <w:t>Reference identifier</w:t>
            </w:r>
          </w:p>
        </w:tc>
        <w:tc>
          <w:tcPr>
            <w:tcW w:w="2904" w:type="pct"/>
            <w:tcBorders>
              <w:top w:val="single" w:sz="4" w:space="0" w:color="auto"/>
              <w:left w:val="single" w:sz="4" w:space="0" w:color="auto"/>
              <w:bottom w:val="single" w:sz="4" w:space="0" w:color="auto"/>
              <w:right w:val="single" w:sz="4" w:space="0" w:color="auto"/>
            </w:tcBorders>
          </w:tcPr>
          <w:p w14:paraId="16A0A500" w14:textId="467F9A74" w:rsidR="009542BA" w:rsidRPr="008A20DF" w:rsidRDefault="009542BA" w:rsidP="0087437F">
            <w:pPr>
              <w:pStyle w:val="Tabletext10"/>
              <w:jc w:val="both"/>
            </w:pPr>
            <w:r w:rsidRPr="008A20DF">
              <w:t xml:space="preserve">The </w:t>
            </w:r>
            <w:r w:rsidR="00684F6D">
              <w:t>Reference identifier</w:t>
            </w:r>
            <w:r w:rsidRPr="008A20DF">
              <w:t xml:space="preserve"> for the “Chart of Accounts” table. The GL account number.</w:t>
            </w:r>
          </w:p>
        </w:tc>
        <w:tc>
          <w:tcPr>
            <w:tcW w:w="358" w:type="pct"/>
            <w:tcBorders>
              <w:top w:val="single" w:sz="4" w:space="0" w:color="auto"/>
              <w:left w:val="single" w:sz="4" w:space="0" w:color="auto"/>
              <w:bottom w:val="single" w:sz="4" w:space="0" w:color="auto"/>
              <w:right w:val="single" w:sz="4" w:space="0" w:color="auto"/>
            </w:tcBorders>
          </w:tcPr>
          <w:p w14:paraId="2BE6ACCB" w14:textId="77777777" w:rsidR="009542BA" w:rsidRPr="008A20DF" w:rsidRDefault="009542BA" w:rsidP="00062DF7">
            <w:pPr>
              <w:pStyle w:val="Tabletext10"/>
              <w:jc w:val="center"/>
            </w:pPr>
            <w:r w:rsidRPr="008A20DF">
              <w:t>M</w:t>
            </w:r>
          </w:p>
        </w:tc>
      </w:tr>
      <w:tr w:rsidR="009542BA" w:rsidRPr="008A20DF" w14:paraId="76B59C14"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6" w:type="pct"/>
            <w:tcBorders>
              <w:top w:val="nil"/>
              <w:left w:val="single" w:sz="4" w:space="0" w:color="auto"/>
              <w:bottom w:val="single" w:sz="4" w:space="0" w:color="auto"/>
              <w:right w:val="single" w:sz="4" w:space="0" w:color="auto"/>
            </w:tcBorders>
          </w:tcPr>
          <w:p w14:paraId="7EE7AC86" w14:textId="77777777" w:rsidR="009542BA" w:rsidRPr="008A20DF" w:rsidRDefault="009542BA" w:rsidP="00062DF7">
            <w:pPr>
              <w:pStyle w:val="Tabletext10"/>
              <w:jc w:val="center"/>
            </w:pPr>
            <w:r w:rsidRPr="008A20DF">
              <w:t>10</w:t>
            </w:r>
          </w:p>
        </w:tc>
        <w:tc>
          <w:tcPr>
            <w:tcW w:w="871" w:type="pct"/>
            <w:tcBorders>
              <w:top w:val="nil"/>
              <w:left w:val="nil"/>
              <w:bottom w:val="single" w:sz="4" w:space="0" w:color="auto"/>
              <w:right w:val="single" w:sz="4" w:space="0" w:color="auto"/>
            </w:tcBorders>
          </w:tcPr>
          <w:p w14:paraId="18D2887E" w14:textId="77777777" w:rsidR="009542BA" w:rsidRPr="008A20DF" w:rsidRDefault="009542BA" w:rsidP="004C6642">
            <w:pPr>
              <w:pStyle w:val="Tabletext10"/>
            </w:pPr>
            <w:r w:rsidRPr="008A20DF">
              <w:t>Debit Credit Indicator</w:t>
            </w:r>
          </w:p>
        </w:tc>
        <w:tc>
          <w:tcPr>
            <w:tcW w:w="581" w:type="pct"/>
            <w:tcBorders>
              <w:top w:val="single" w:sz="4" w:space="0" w:color="auto"/>
              <w:left w:val="nil"/>
              <w:bottom w:val="single" w:sz="4" w:space="0" w:color="auto"/>
              <w:right w:val="single" w:sz="4" w:space="0" w:color="auto"/>
            </w:tcBorders>
          </w:tcPr>
          <w:p w14:paraId="5FCB0E55" w14:textId="77777777" w:rsidR="009542BA" w:rsidRPr="008A20DF" w:rsidRDefault="009542BA" w:rsidP="00062DF7">
            <w:pPr>
              <w:pStyle w:val="Tabletext10"/>
              <w:jc w:val="center"/>
            </w:pPr>
            <w:r w:rsidRPr="008A20DF">
              <w:t>Code</w:t>
            </w:r>
          </w:p>
        </w:tc>
        <w:tc>
          <w:tcPr>
            <w:tcW w:w="2904" w:type="pct"/>
            <w:tcBorders>
              <w:top w:val="single" w:sz="4" w:space="0" w:color="auto"/>
              <w:left w:val="single" w:sz="4" w:space="0" w:color="auto"/>
              <w:bottom w:val="single" w:sz="4" w:space="0" w:color="auto"/>
              <w:right w:val="single" w:sz="4" w:space="0" w:color="auto"/>
            </w:tcBorders>
          </w:tcPr>
          <w:p w14:paraId="0BF1B470" w14:textId="77777777" w:rsidR="009542BA" w:rsidRPr="008A20DF" w:rsidRDefault="009542BA" w:rsidP="0087437F">
            <w:pPr>
              <w:pStyle w:val="Tabletext10"/>
              <w:jc w:val="both"/>
            </w:pPr>
            <w:r w:rsidRPr="008A20DF">
              <w:t>Indicates whether the amount is a credit or a debit. “C” = credit; “D” = debit.</w:t>
            </w:r>
          </w:p>
        </w:tc>
        <w:tc>
          <w:tcPr>
            <w:tcW w:w="358" w:type="pct"/>
            <w:tcBorders>
              <w:top w:val="single" w:sz="4" w:space="0" w:color="auto"/>
              <w:left w:val="single" w:sz="4" w:space="0" w:color="auto"/>
              <w:bottom w:val="single" w:sz="4" w:space="0" w:color="auto"/>
              <w:right w:val="single" w:sz="4" w:space="0" w:color="auto"/>
            </w:tcBorders>
          </w:tcPr>
          <w:p w14:paraId="52A3F332" w14:textId="77777777" w:rsidR="009542BA" w:rsidRPr="008A20DF" w:rsidRDefault="009542BA" w:rsidP="00062DF7">
            <w:pPr>
              <w:pStyle w:val="Tabletext10"/>
              <w:jc w:val="center"/>
            </w:pPr>
            <w:r w:rsidRPr="008A20DF">
              <w:t>M</w:t>
            </w:r>
          </w:p>
        </w:tc>
      </w:tr>
      <w:tr w:rsidR="009542BA" w:rsidRPr="00F21602" w14:paraId="7AD6FFFF"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5000" w:type="pct"/>
            <w:gridSpan w:val="5"/>
            <w:tcBorders>
              <w:top w:val="nil"/>
              <w:left w:val="single" w:sz="4" w:space="0" w:color="auto"/>
              <w:bottom w:val="single" w:sz="4" w:space="0" w:color="auto"/>
              <w:right w:val="single" w:sz="4" w:space="0" w:color="auto"/>
            </w:tcBorders>
            <w:shd w:val="clear" w:color="auto" w:fill="F2F2F2" w:themeFill="background1" w:themeFillShade="F2"/>
          </w:tcPr>
          <w:p w14:paraId="3031A015" w14:textId="6395E5BC" w:rsidR="009542BA" w:rsidRPr="00F21602" w:rsidRDefault="00F21602" w:rsidP="004C6642">
            <w:pPr>
              <w:pStyle w:val="Tabletext10"/>
              <w:rPr>
                <w:b/>
                <w:bCs/>
                <w:i/>
                <w:iCs/>
              </w:rPr>
            </w:pPr>
            <w:r w:rsidRPr="00F21602">
              <w:rPr>
                <w:b/>
                <w:bCs/>
                <w:i/>
                <w:iCs/>
              </w:rPr>
              <w:t>Line-item</w:t>
            </w:r>
            <w:r>
              <w:rPr>
                <w:b/>
                <w:bCs/>
                <w:i/>
                <w:iCs/>
              </w:rPr>
              <w:t xml:space="preserve"> elements</w:t>
            </w:r>
          </w:p>
        </w:tc>
      </w:tr>
      <w:tr w:rsidR="009542BA" w:rsidRPr="008A20DF" w14:paraId="10678121"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6" w:type="pct"/>
            <w:tcBorders>
              <w:top w:val="nil"/>
              <w:left w:val="single" w:sz="4" w:space="0" w:color="auto"/>
              <w:bottom w:val="single" w:sz="4" w:space="0" w:color="auto"/>
              <w:right w:val="single" w:sz="4" w:space="0" w:color="auto"/>
            </w:tcBorders>
          </w:tcPr>
          <w:p w14:paraId="2527C696" w14:textId="77777777" w:rsidR="009542BA" w:rsidRPr="008A20DF" w:rsidRDefault="009542BA" w:rsidP="00062DF7">
            <w:pPr>
              <w:pStyle w:val="Tabletext10"/>
              <w:jc w:val="center"/>
            </w:pPr>
            <w:r w:rsidRPr="008A20DF">
              <w:t>11</w:t>
            </w:r>
          </w:p>
        </w:tc>
        <w:tc>
          <w:tcPr>
            <w:tcW w:w="871" w:type="pct"/>
            <w:tcBorders>
              <w:top w:val="nil"/>
              <w:left w:val="nil"/>
              <w:bottom w:val="single" w:sz="4" w:space="0" w:color="auto"/>
              <w:right w:val="single" w:sz="4" w:space="0" w:color="auto"/>
            </w:tcBorders>
          </w:tcPr>
          <w:p w14:paraId="01FA202B" w14:textId="77777777" w:rsidR="009542BA" w:rsidRPr="008A20DF" w:rsidRDefault="009542BA" w:rsidP="004C6642">
            <w:pPr>
              <w:pStyle w:val="Tabletext10"/>
            </w:pPr>
            <w:r w:rsidRPr="008A20DF">
              <w:t>Line Number</w:t>
            </w:r>
          </w:p>
        </w:tc>
        <w:tc>
          <w:tcPr>
            <w:tcW w:w="581" w:type="pct"/>
            <w:tcBorders>
              <w:top w:val="single" w:sz="4" w:space="0" w:color="auto"/>
              <w:left w:val="nil"/>
              <w:bottom w:val="single" w:sz="4" w:space="0" w:color="auto"/>
              <w:right w:val="single" w:sz="4" w:space="0" w:color="auto"/>
            </w:tcBorders>
          </w:tcPr>
          <w:p w14:paraId="73B0C385" w14:textId="77777777" w:rsidR="009542BA" w:rsidRPr="008A20DF" w:rsidRDefault="009542BA" w:rsidP="00062DF7">
            <w:pPr>
              <w:pStyle w:val="Tabletext10"/>
              <w:jc w:val="center"/>
            </w:pPr>
            <w:r w:rsidRPr="008A20DF">
              <w:t>Identifier</w:t>
            </w:r>
          </w:p>
        </w:tc>
        <w:tc>
          <w:tcPr>
            <w:tcW w:w="2904" w:type="pct"/>
            <w:tcBorders>
              <w:top w:val="single" w:sz="4" w:space="0" w:color="auto"/>
              <w:left w:val="single" w:sz="4" w:space="0" w:color="auto"/>
              <w:bottom w:val="single" w:sz="4" w:space="0" w:color="auto"/>
              <w:right w:val="single" w:sz="4" w:space="0" w:color="auto"/>
            </w:tcBorders>
          </w:tcPr>
          <w:p w14:paraId="5F49C478" w14:textId="77777777" w:rsidR="009542BA" w:rsidRPr="008A20DF" w:rsidRDefault="009542BA" w:rsidP="0087437F">
            <w:pPr>
              <w:pStyle w:val="Tabletext10"/>
              <w:jc w:val="both"/>
            </w:pPr>
            <w:r w:rsidRPr="008A20DF">
              <w:t>The number of each line within a journal entry.</w:t>
            </w:r>
          </w:p>
        </w:tc>
        <w:tc>
          <w:tcPr>
            <w:tcW w:w="358" w:type="pct"/>
            <w:tcBorders>
              <w:top w:val="single" w:sz="4" w:space="0" w:color="auto"/>
              <w:left w:val="single" w:sz="4" w:space="0" w:color="auto"/>
              <w:bottom w:val="single" w:sz="4" w:space="0" w:color="auto"/>
              <w:right w:val="single" w:sz="4" w:space="0" w:color="auto"/>
            </w:tcBorders>
          </w:tcPr>
          <w:p w14:paraId="2C0329CE" w14:textId="77777777" w:rsidR="009542BA" w:rsidRPr="008A20DF" w:rsidRDefault="009542BA" w:rsidP="00062DF7">
            <w:pPr>
              <w:pStyle w:val="Tabletext10"/>
              <w:jc w:val="center"/>
            </w:pPr>
            <w:r w:rsidRPr="008A20DF">
              <w:t>M</w:t>
            </w:r>
          </w:p>
        </w:tc>
      </w:tr>
      <w:tr w:rsidR="009542BA" w:rsidRPr="008A20DF" w14:paraId="0F0D034C"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6" w:type="pct"/>
            <w:tcBorders>
              <w:top w:val="nil"/>
              <w:left w:val="single" w:sz="4" w:space="0" w:color="auto"/>
              <w:bottom w:val="single" w:sz="4" w:space="0" w:color="auto"/>
              <w:right w:val="single" w:sz="4" w:space="0" w:color="auto"/>
            </w:tcBorders>
          </w:tcPr>
          <w:p w14:paraId="6DD198CA" w14:textId="77777777" w:rsidR="009542BA" w:rsidRPr="008A20DF" w:rsidRDefault="009542BA" w:rsidP="00062DF7">
            <w:pPr>
              <w:pStyle w:val="Tabletext10"/>
              <w:jc w:val="center"/>
            </w:pPr>
            <w:r w:rsidRPr="008A20DF">
              <w:t>12</w:t>
            </w:r>
          </w:p>
        </w:tc>
        <w:tc>
          <w:tcPr>
            <w:tcW w:w="871" w:type="pct"/>
            <w:tcBorders>
              <w:top w:val="nil"/>
              <w:left w:val="nil"/>
              <w:bottom w:val="single" w:sz="4" w:space="0" w:color="auto"/>
              <w:right w:val="single" w:sz="4" w:space="0" w:color="auto"/>
            </w:tcBorders>
          </w:tcPr>
          <w:p w14:paraId="1CDF7A5E" w14:textId="77777777" w:rsidR="009542BA" w:rsidRPr="008A20DF" w:rsidRDefault="009542BA" w:rsidP="004C6642">
            <w:pPr>
              <w:pStyle w:val="Tabletext10"/>
            </w:pPr>
            <w:r w:rsidRPr="008A20DF">
              <w:t>Settle</w:t>
            </w:r>
            <w:r w:rsidRPr="008A20DF">
              <w:rPr>
                <w:rFonts w:hint="eastAsia"/>
              </w:rPr>
              <w:t>ment</w:t>
            </w:r>
            <w:r w:rsidRPr="008A20DF">
              <w:t xml:space="preserve"> Method Code</w:t>
            </w:r>
          </w:p>
        </w:tc>
        <w:tc>
          <w:tcPr>
            <w:tcW w:w="581" w:type="pct"/>
            <w:tcBorders>
              <w:top w:val="single" w:sz="4" w:space="0" w:color="auto"/>
              <w:left w:val="nil"/>
              <w:bottom w:val="single" w:sz="4" w:space="0" w:color="auto"/>
              <w:right w:val="single" w:sz="4" w:space="0" w:color="auto"/>
            </w:tcBorders>
          </w:tcPr>
          <w:p w14:paraId="44661ABA" w14:textId="69418BCA" w:rsidR="009542BA" w:rsidRPr="008A20DF" w:rsidRDefault="00684F6D" w:rsidP="00062DF7">
            <w:pPr>
              <w:pStyle w:val="Tabletext10"/>
              <w:jc w:val="center"/>
            </w:pPr>
            <w:r>
              <w:t>Reference identifier</w:t>
            </w:r>
          </w:p>
        </w:tc>
        <w:tc>
          <w:tcPr>
            <w:tcW w:w="2904" w:type="pct"/>
            <w:tcBorders>
              <w:top w:val="single" w:sz="4" w:space="0" w:color="auto"/>
              <w:left w:val="single" w:sz="4" w:space="0" w:color="auto"/>
              <w:bottom w:val="single" w:sz="4" w:space="0" w:color="auto"/>
              <w:right w:val="single" w:sz="4" w:space="0" w:color="auto"/>
            </w:tcBorders>
          </w:tcPr>
          <w:p w14:paraId="1C1C1C5A" w14:textId="21543581" w:rsidR="009542BA" w:rsidRPr="008A20DF" w:rsidRDefault="009542BA" w:rsidP="0087437F">
            <w:pPr>
              <w:pStyle w:val="Tabletext10"/>
              <w:jc w:val="both"/>
            </w:pPr>
            <w:r w:rsidRPr="008A20DF">
              <w:t xml:space="preserve">The </w:t>
            </w:r>
            <w:r w:rsidR="00684F6D">
              <w:t>Reference identifier</w:t>
            </w:r>
            <w:r w:rsidRPr="008A20DF">
              <w:t xml:space="preserve"> for the "Settlement Method" used for cash receipt from customers (</w:t>
            </w:r>
            <w:proofErr w:type="gramStart"/>
            <w:r w:rsidRPr="008A20DF">
              <w:t>i.e.</w:t>
            </w:r>
            <w:proofErr w:type="gramEnd"/>
            <w:r w:rsidRPr="008A20DF">
              <w:t xml:space="preserve"> sales) and cash payment to suppliers (i.e. purchase).</w:t>
            </w:r>
          </w:p>
        </w:tc>
        <w:tc>
          <w:tcPr>
            <w:tcW w:w="358" w:type="pct"/>
            <w:tcBorders>
              <w:top w:val="single" w:sz="4" w:space="0" w:color="auto"/>
              <w:left w:val="single" w:sz="4" w:space="0" w:color="auto"/>
              <w:bottom w:val="single" w:sz="4" w:space="0" w:color="auto"/>
              <w:right w:val="single" w:sz="4" w:space="0" w:color="auto"/>
            </w:tcBorders>
          </w:tcPr>
          <w:p w14:paraId="7D7866CF" w14:textId="77777777" w:rsidR="009542BA" w:rsidRPr="008A20DF" w:rsidRDefault="009542BA" w:rsidP="00062DF7">
            <w:pPr>
              <w:pStyle w:val="Tabletext10"/>
              <w:jc w:val="center"/>
            </w:pPr>
            <w:r w:rsidRPr="008A20DF">
              <w:t>O</w:t>
            </w:r>
          </w:p>
        </w:tc>
      </w:tr>
      <w:tr w:rsidR="009542BA" w:rsidRPr="008A20DF" w14:paraId="2D2A4A61"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6" w:type="pct"/>
            <w:tcBorders>
              <w:top w:val="nil"/>
              <w:left w:val="single" w:sz="4" w:space="0" w:color="auto"/>
              <w:bottom w:val="single" w:sz="4" w:space="0" w:color="auto"/>
              <w:right w:val="single" w:sz="4" w:space="0" w:color="auto"/>
            </w:tcBorders>
          </w:tcPr>
          <w:p w14:paraId="014423E6" w14:textId="77777777" w:rsidR="009542BA" w:rsidRPr="008A20DF" w:rsidRDefault="009542BA" w:rsidP="00062DF7">
            <w:pPr>
              <w:pStyle w:val="Tabletext10"/>
              <w:jc w:val="center"/>
            </w:pPr>
            <w:r w:rsidRPr="008A20DF">
              <w:t>13</w:t>
            </w:r>
          </w:p>
        </w:tc>
        <w:tc>
          <w:tcPr>
            <w:tcW w:w="871" w:type="pct"/>
            <w:tcBorders>
              <w:top w:val="nil"/>
              <w:left w:val="nil"/>
              <w:bottom w:val="single" w:sz="4" w:space="0" w:color="auto"/>
              <w:right w:val="single" w:sz="4" w:space="0" w:color="auto"/>
            </w:tcBorders>
          </w:tcPr>
          <w:p w14:paraId="2E21E541" w14:textId="77777777" w:rsidR="009542BA" w:rsidRPr="008A20DF" w:rsidRDefault="009542BA" w:rsidP="004C6642">
            <w:pPr>
              <w:pStyle w:val="Tabletext10"/>
            </w:pPr>
            <w:r w:rsidRPr="008A20DF">
              <w:t>Cancellation Sign</w:t>
            </w:r>
          </w:p>
        </w:tc>
        <w:tc>
          <w:tcPr>
            <w:tcW w:w="581" w:type="pct"/>
            <w:tcBorders>
              <w:top w:val="single" w:sz="4" w:space="0" w:color="auto"/>
              <w:left w:val="nil"/>
              <w:bottom w:val="single" w:sz="4" w:space="0" w:color="auto"/>
              <w:right w:val="single" w:sz="4" w:space="0" w:color="auto"/>
            </w:tcBorders>
          </w:tcPr>
          <w:p w14:paraId="6564B904" w14:textId="77777777" w:rsidR="009542BA" w:rsidRPr="008A20DF" w:rsidRDefault="009542BA" w:rsidP="00062DF7">
            <w:pPr>
              <w:pStyle w:val="Tabletext10"/>
              <w:jc w:val="center"/>
            </w:pPr>
            <w:r w:rsidRPr="008A20DF">
              <w:t>Code</w:t>
            </w:r>
          </w:p>
        </w:tc>
        <w:tc>
          <w:tcPr>
            <w:tcW w:w="2904" w:type="pct"/>
            <w:tcBorders>
              <w:top w:val="single" w:sz="4" w:space="0" w:color="auto"/>
              <w:left w:val="single" w:sz="4" w:space="0" w:color="auto"/>
              <w:bottom w:val="single" w:sz="4" w:space="0" w:color="auto"/>
              <w:right w:val="single" w:sz="4" w:space="0" w:color="auto"/>
            </w:tcBorders>
          </w:tcPr>
          <w:p w14:paraId="641AC1F4" w14:textId="77777777" w:rsidR="009542BA" w:rsidRPr="008A20DF" w:rsidRDefault="009542BA" w:rsidP="0087437F">
            <w:pPr>
              <w:pStyle w:val="Tabletext10"/>
              <w:jc w:val="both"/>
            </w:pPr>
            <w:r w:rsidRPr="008A20DF">
              <w:t>The sign of cancellation of a journal entry already formed but not yet posted. TRUE ("1") = entry is cancelled, FALSE ("0") = entry is not cancelled.</w:t>
            </w:r>
          </w:p>
        </w:tc>
        <w:tc>
          <w:tcPr>
            <w:tcW w:w="358" w:type="pct"/>
            <w:tcBorders>
              <w:top w:val="single" w:sz="4" w:space="0" w:color="auto"/>
              <w:left w:val="single" w:sz="4" w:space="0" w:color="auto"/>
              <w:bottom w:val="single" w:sz="4" w:space="0" w:color="auto"/>
              <w:right w:val="single" w:sz="4" w:space="0" w:color="auto"/>
            </w:tcBorders>
          </w:tcPr>
          <w:p w14:paraId="718F9A95" w14:textId="77777777" w:rsidR="009542BA" w:rsidRPr="008A20DF" w:rsidRDefault="009542BA" w:rsidP="00062DF7">
            <w:pPr>
              <w:pStyle w:val="Tabletext10"/>
              <w:jc w:val="center"/>
            </w:pPr>
            <w:r w:rsidRPr="008A20DF">
              <w:t>O</w:t>
            </w:r>
          </w:p>
        </w:tc>
      </w:tr>
      <w:tr w:rsidR="009542BA" w:rsidRPr="008A20DF" w14:paraId="7308C1CA"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6" w:type="pct"/>
            <w:tcBorders>
              <w:top w:val="nil"/>
              <w:left w:val="single" w:sz="4" w:space="0" w:color="auto"/>
              <w:bottom w:val="single" w:sz="4" w:space="0" w:color="auto"/>
              <w:right w:val="single" w:sz="4" w:space="0" w:color="auto"/>
            </w:tcBorders>
          </w:tcPr>
          <w:p w14:paraId="4A7435A4" w14:textId="77777777" w:rsidR="009542BA" w:rsidRPr="008A20DF" w:rsidRDefault="009542BA" w:rsidP="00062DF7">
            <w:pPr>
              <w:pStyle w:val="Tabletext10"/>
              <w:jc w:val="center"/>
            </w:pPr>
            <w:r w:rsidRPr="008A20DF">
              <w:t>14</w:t>
            </w:r>
          </w:p>
        </w:tc>
        <w:tc>
          <w:tcPr>
            <w:tcW w:w="871" w:type="pct"/>
            <w:tcBorders>
              <w:top w:val="nil"/>
              <w:left w:val="nil"/>
              <w:bottom w:val="single" w:sz="4" w:space="0" w:color="auto"/>
              <w:right w:val="single" w:sz="4" w:space="0" w:color="auto"/>
            </w:tcBorders>
          </w:tcPr>
          <w:p w14:paraId="673ABC94" w14:textId="77777777" w:rsidR="009542BA" w:rsidRPr="008A20DF" w:rsidRDefault="009542BA" w:rsidP="004C6642">
            <w:pPr>
              <w:pStyle w:val="Tabletext10"/>
            </w:pPr>
            <w:r w:rsidRPr="008A20DF">
              <w:t>Line Description</w:t>
            </w:r>
          </w:p>
        </w:tc>
        <w:tc>
          <w:tcPr>
            <w:tcW w:w="581" w:type="pct"/>
            <w:tcBorders>
              <w:top w:val="single" w:sz="4" w:space="0" w:color="auto"/>
              <w:left w:val="nil"/>
              <w:bottom w:val="single" w:sz="4" w:space="0" w:color="auto"/>
              <w:right w:val="single" w:sz="4" w:space="0" w:color="auto"/>
            </w:tcBorders>
          </w:tcPr>
          <w:p w14:paraId="53615819" w14:textId="77777777" w:rsidR="009542BA" w:rsidRPr="008A20DF" w:rsidRDefault="009542BA" w:rsidP="00062DF7">
            <w:pPr>
              <w:pStyle w:val="Tabletext10"/>
              <w:jc w:val="center"/>
            </w:pPr>
            <w:r w:rsidRPr="008A20DF">
              <w:t>Text</w:t>
            </w:r>
          </w:p>
        </w:tc>
        <w:tc>
          <w:tcPr>
            <w:tcW w:w="2904" w:type="pct"/>
            <w:tcBorders>
              <w:top w:val="single" w:sz="4" w:space="0" w:color="auto"/>
              <w:left w:val="single" w:sz="4" w:space="0" w:color="auto"/>
              <w:bottom w:val="single" w:sz="4" w:space="0" w:color="auto"/>
              <w:right w:val="single" w:sz="4" w:space="0" w:color="auto"/>
            </w:tcBorders>
          </w:tcPr>
          <w:p w14:paraId="587DAB38" w14:textId="77777777" w:rsidR="009542BA" w:rsidRPr="008A20DF" w:rsidRDefault="009542BA" w:rsidP="0087437F">
            <w:pPr>
              <w:pStyle w:val="Tabletext10"/>
              <w:jc w:val="both"/>
              <w:rPr>
                <w:rFonts w:cs="Cambria"/>
                <w:color w:val="000000"/>
                <w:szCs w:val="20"/>
              </w:rPr>
            </w:pPr>
            <w:r w:rsidRPr="008A20DF">
              <w:rPr>
                <w:rFonts w:cs="Cambria"/>
                <w:color w:val="000000"/>
                <w:szCs w:val="20"/>
              </w:rPr>
              <w:t>Description of the individual line within the journal entry.</w:t>
            </w:r>
          </w:p>
        </w:tc>
        <w:tc>
          <w:tcPr>
            <w:tcW w:w="358" w:type="pct"/>
            <w:tcBorders>
              <w:top w:val="single" w:sz="4" w:space="0" w:color="auto"/>
              <w:left w:val="single" w:sz="4" w:space="0" w:color="auto"/>
              <w:bottom w:val="single" w:sz="4" w:space="0" w:color="auto"/>
              <w:right w:val="single" w:sz="4" w:space="0" w:color="auto"/>
            </w:tcBorders>
          </w:tcPr>
          <w:p w14:paraId="681E7203" w14:textId="77777777" w:rsidR="009542BA" w:rsidRPr="008A20DF" w:rsidRDefault="009542BA" w:rsidP="00062DF7">
            <w:pPr>
              <w:pStyle w:val="Tabletext10"/>
              <w:jc w:val="center"/>
            </w:pPr>
            <w:r w:rsidRPr="008A20DF">
              <w:t>M</w:t>
            </w:r>
          </w:p>
        </w:tc>
      </w:tr>
      <w:tr w:rsidR="009542BA" w:rsidRPr="00F21602" w14:paraId="2E2DDDF7"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1FF6762" w14:textId="77777777" w:rsidR="009542BA" w:rsidRPr="00F21602" w:rsidRDefault="009542BA" w:rsidP="004C6642">
            <w:pPr>
              <w:pStyle w:val="Tabletext10"/>
              <w:rPr>
                <w:b/>
                <w:bCs/>
                <w:i/>
                <w:iCs/>
              </w:rPr>
            </w:pPr>
            <w:r w:rsidRPr="00F21602">
              <w:rPr>
                <w:b/>
                <w:bCs/>
                <w:i/>
                <w:iCs/>
              </w:rPr>
              <w:t>Reversal</w:t>
            </w:r>
          </w:p>
        </w:tc>
      </w:tr>
      <w:tr w:rsidR="009542BA" w:rsidRPr="008A20DF" w14:paraId="534F8918"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6" w:type="pct"/>
            <w:tcBorders>
              <w:top w:val="nil"/>
              <w:left w:val="single" w:sz="4" w:space="0" w:color="auto"/>
              <w:bottom w:val="single" w:sz="4" w:space="0" w:color="auto"/>
              <w:right w:val="single" w:sz="4" w:space="0" w:color="auto"/>
            </w:tcBorders>
          </w:tcPr>
          <w:p w14:paraId="30A90B86" w14:textId="77777777" w:rsidR="009542BA" w:rsidRPr="008A20DF" w:rsidRDefault="009542BA" w:rsidP="00062DF7">
            <w:pPr>
              <w:pStyle w:val="Tabletext10"/>
              <w:jc w:val="center"/>
            </w:pPr>
            <w:r w:rsidRPr="008A20DF">
              <w:t>15</w:t>
            </w:r>
          </w:p>
        </w:tc>
        <w:tc>
          <w:tcPr>
            <w:tcW w:w="871" w:type="pct"/>
            <w:tcBorders>
              <w:top w:val="nil"/>
              <w:left w:val="nil"/>
              <w:bottom w:val="single" w:sz="4" w:space="0" w:color="auto"/>
              <w:right w:val="single" w:sz="4" w:space="0" w:color="auto"/>
            </w:tcBorders>
          </w:tcPr>
          <w:p w14:paraId="602BCF65" w14:textId="77777777" w:rsidR="009542BA" w:rsidRPr="008A20DF" w:rsidRDefault="009542BA" w:rsidP="004C6642">
            <w:pPr>
              <w:pStyle w:val="Tabletext10"/>
            </w:pPr>
            <w:r w:rsidRPr="008A20DF">
              <w:t>Reversal Indicator</w:t>
            </w:r>
          </w:p>
        </w:tc>
        <w:tc>
          <w:tcPr>
            <w:tcW w:w="581" w:type="pct"/>
            <w:tcBorders>
              <w:top w:val="single" w:sz="4" w:space="0" w:color="auto"/>
              <w:left w:val="nil"/>
              <w:bottom w:val="single" w:sz="4" w:space="0" w:color="auto"/>
              <w:right w:val="single" w:sz="4" w:space="0" w:color="auto"/>
            </w:tcBorders>
          </w:tcPr>
          <w:p w14:paraId="0BC04CFB" w14:textId="77777777" w:rsidR="009542BA" w:rsidRPr="008A20DF" w:rsidRDefault="009542BA" w:rsidP="00062DF7">
            <w:pPr>
              <w:pStyle w:val="Tabletext10"/>
              <w:jc w:val="center"/>
            </w:pPr>
            <w:r w:rsidRPr="008A20DF">
              <w:t>Code</w:t>
            </w:r>
          </w:p>
        </w:tc>
        <w:tc>
          <w:tcPr>
            <w:tcW w:w="2904" w:type="pct"/>
            <w:tcBorders>
              <w:top w:val="single" w:sz="4" w:space="0" w:color="auto"/>
              <w:left w:val="single" w:sz="4" w:space="0" w:color="auto"/>
              <w:bottom w:val="single" w:sz="4" w:space="0" w:color="auto"/>
              <w:right w:val="single" w:sz="4" w:space="0" w:color="auto"/>
            </w:tcBorders>
          </w:tcPr>
          <w:p w14:paraId="6B55F340" w14:textId="77777777" w:rsidR="009542BA" w:rsidRPr="008A20DF" w:rsidRDefault="009542BA" w:rsidP="0087437F">
            <w:pPr>
              <w:pStyle w:val="Tabletext10"/>
              <w:jc w:val="both"/>
            </w:pPr>
            <w:r w:rsidRPr="008A20DF">
              <w:t>Indicates whether this entry is a reversal or to be reversed. “1” = entry is a reversal, “2” = entry is being reversed, and empty (“”) = none of the above or system generated indicators.</w:t>
            </w:r>
          </w:p>
        </w:tc>
        <w:tc>
          <w:tcPr>
            <w:tcW w:w="358" w:type="pct"/>
            <w:tcBorders>
              <w:top w:val="single" w:sz="4" w:space="0" w:color="auto"/>
              <w:left w:val="single" w:sz="4" w:space="0" w:color="auto"/>
              <w:bottom w:val="single" w:sz="4" w:space="0" w:color="auto"/>
              <w:right w:val="single" w:sz="4" w:space="0" w:color="auto"/>
            </w:tcBorders>
          </w:tcPr>
          <w:p w14:paraId="5B61D5AF" w14:textId="77777777" w:rsidR="009542BA" w:rsidRPr="008A20DF" w:rsidRDefault="009542BA" w:rsidP="00062DF7">
            <w:pPr>
              <w:pStyle w:val="Tabletext10"/>
              <w:jc w:val="center"/>
            </w:pPr>
            <w:r w:rsidRPr="008A20DF">
              <w:t>M</w:t>
            </w:r>
          </w:p>
        </w:tc>
      </w:tr>
      <w:tr w:rsidR="009542BA" w:rsidRPr="008A20DF" w14:paraId="029CC84F"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6" w:type="pct"/>
            <w:tcBorders>
              <w:top w:val="nil"/>
              <w:left w:val="single" w:sz="4" w:space="0" w:color="auto"/>
              <w:bottom w:val="single" w:sz="4" w:space="0" w:color="auto"/>
              <w:right w:val="single" w:sz="4" w:space="0" w:color="auto"/>
            </w:tcBorders>
          </w:tcPr>
          <w:p w14:paraId="2D4B347D" w14:textId="77777777" w:rsidR="009542BA" w:rsidRPr="008A20DF" w:rsidRDefault="009542BA" w:rsidP="00062DF7">
            <w:pPr>
              <w:pStyle w:val="Tabletext10"/>
              <w:jc w:val="center"/>
            </w:pPr>
            <w:r w:rsidRPr="008A20DF">
              <w:t>16</w:t>
            </w:r>
          </w:p>
        </w:tc>
        <w:tc>
          <w:tcPr>
            <w:tcW w:w="871" w:type="pct"/>
            <w:tcBorders>
              <w:top w:val="nil"/>
              <w:left w:val="nil"/>
              <w:bottom w:val="single" w:sz="4" w:space="0" w:color="auto"/>
              <w:right w:val="single" w:sz="4" w:space="0" w:color="auto"/>
            </w:tcBorders>
          </w:tcPr>
          <w:p w14:paraId="39295FED" w14:textId="77777777" w:rsidR="009542BA" w:rsidRPr="008A20DF" w:rsidRDefault="009542BA" w:rsidP="004C6642">
            <w:pPr>
              <w:pStyle w:val="Tabletext10"/>
            </w:pPr>
            <w:r w:rsidRPr="008A20DF">
              <w:t>Reversal GL Detail ID</w:t>
            </w:r>
          </w:p>
        </w:tc>
        <w:tc>
          <w:tcPr>
            <w:tcW w:w="581" w:type="pct"/>
            <w:tcBorders>
              <w:top w:val="single" w:sz="4" w:space="0" w:color="auto"/>
              <w:left w:val="nil"/>
              <w:bottom w:val="single" w:sz="4" w:space="0" w:color="auto"/>
              <w:right w:val="single" w:sz="4" w:space="0" w:color="auto"/>
            </w:tcBorders>
          </w:tcPr>
          <w:p w14:paraId="0351C9A3" w14:textId="1C449113" w:rsidR="009542BA" w:rsidRPr="008A20DF" w:rsidRDefault="00684F6D" w:rsidP="00062DF7">
            <w:pPr>
              <w:pStyle w:val="Tabletext10"/>
              <w:jc w:val="center"/>
            </w:pPr>
            <w:r>
              <w:rPr>
                <w:rFonts w:hint="eastAsia"/>
              </w:rPr>
              <w:t>Reference identifier</w:t>
            </w:r>
          </w:p>
        </w:tc>
        <w:tc>
          <w:tcPr>
            <w:tcW w:w="2904" w:type="pct"/>
            <w:tcBorders>
              <w:top w:val="single" w:sz="4" w:space="0" w:color="auto"/>
              <w:left w:val="single" w:sz="4" w:space="0" w:color="auto"/>
              <w:bottom w:val="single" w:sz="4" w:space="0" w:color="auto"/>
              <w:right w:val="single" w:sz="4" w:space="0" w:color="auto"/>
            </w:tcBorders>
          </w:tcPr>
          <w:p w14:paraId="73B13114" w14:textId="42E6FC4F" w:rsidR="009542BA" w:rsidRPr="008A20DF" w:rsidRDefault="009542BA" w:rsidP="0087437F">
            <w:pPr>
              <w:pStyle w:val="Tabletext10"/>
              <w:jc w:val="both"/>
            </w:pPr>
            <w:r w:rsidRPr="008A20DF">
              <w:t xml:space="preserve">The </w:t>
            </w:r>
            <w:r w:rsidR="00684F6D">
              <w:t>Reference identifier</w:t>
            </w:r>
            <w:r w:rsidRPr="008A20DF">
              <w:t xml:space="preserve"> for the “Source”. This data element identifies the GL Detail ID of the entry being reversed. This data element shall be </w:t>
            </w:r>
            <w:r w:rsidRPr="008A20DF">
              <w:rPr>
                <w:rFonts w:hint="eastAsia"/>
              </w:rPr>
              <w:t>reported</w:t>
            </w:r>
            <w:r w:rsidRPr="008A20DF">
              <w:t xml:space="preserve"> when the Reversal Indicator = 1.</w:t>
            </w:r>
          </w:p>
        </w:tc>
        <w:tc>
          <w:tcPr>
            <w:tcW w:w="358" w:type="pct"/>
            <w:tcBorders>
              <w:top w:val="single" w:sz="4" w:space="0" w:color="auto"/>
              <w:left w:val="single" w:sz="4" w:space="0" w:color="auto"/>
              <w:bottom w:val="single" w:sz="4" w:space="0" w:color="auto"/>
              <w:right w:val="single" w:sz="4" w:space="0" w:color="auto"/>
            </w:tcBorders>
          </w:tcPr>
          <w:p w14:paraId="6FB4B551" w14:textId="77777777" w:rsidR="009542BA" w:rsidRPr="008A20DF" w:rsidRDefault="009542BA" w:rsidP="00062DF7">
            <w:pPr>
              <w:pStyle w:val="Tabletext10"/>
              <w:jc w:val="center"/>
            </w:pPr>
            <w:r w:rsidRPr="008A20DF">
              <w:t>O</w:t>
            </w:r>
          </w:p>
        </w:tc>
      </w:tr>
      <w:tr w:rsidR="009542BA" w:rsidRPr="00F21602" w14:paraId="1CF8717D"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3BD371F" w14:textId="77777777" w:rsidR="009542BA" w:rsidRPr="00F21602" w:rsidRDefault="009542BA" w:rsidP="004C6642">
            <w:pPr>
              <w:pStyle w:val="Tabletext10"/>
              <w:rPr>
                <w:b/>
                <w:bCs/>
                <w:i/>
                <w:iCs/>
              </w:rPr>
            </w:pPr>
            <w:r w:rsidRPr="00F21602">
              <w:rPr>
                <w:b/>
                <w:bCs/>
                <w:i/>
                <w:iCs/>
              </w:rPr>
              <w:t>Bill</w:t>
            </w:r>
          </w:p>
        </w:tc>
      </w:tr>
      <w:tr w:rsidR="009542BA" w:rsidRPr="008A20DF" w14:paraId="518EFBCF"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6" w:type="pct"/>
            <w:tcBorders>
              <w:top w:val="nil"/>
              <w:left w:val="single" w:sz="4" w:space="0" w:color="auto"/>
              <w:bottom w:val="single" w:sz="4" w:space="0" w:color="auto"/>
              <w:right w:val="single" w:sz="4" w:space="0" w:color="auto"/>
            </w:tcBorders>
          </w:tcPr>
          <w:p w14:paraId="02268EFF" w14:textId="77777777" w:rsidR="009542BA" w:rsidRPr="008A20DF" w:rsidRDefault="009542BA" w:rsidP="00062DF7">
            <w:pPr>
              <w:pStyle w:val="Tabletext10"/>
              <w:jc w:val="center"/>
            </w:pPr>
            <w:r w:rsidRPr="008A20DF">
              <w:t>17</w:t>
            </w:r>
          </w:p>
        </w:tc>
        <w:tc>
          <w:tcPr>
            <w:tcW w:w="871" w:type="pct"/>
            <w:tcBorders>
              <w:top w:val="nil"/>
              <w:left w:val="nil"/>
              <w:bottom w:val="single" w:sz="4" w:space="0" w:color="auto"/>
              <w:right w:val="single" w:sz="4" w:space="0" w:color="auto"/>
            </w:tcBorders>
          </w:tcPr>
          <w:p w14:paraId="1C488429" w14:textId="77777777" w:rsidR="009542BA" w:rsidRPr="008A20DF" w:rsidRDefault="009542BA" w:rsidP="004C6642">
            <w:pPr>
              <w:pStyle w:val="Tabletext10"/>
            </w:pPr>
            <w:r w:rsidRPr="008A20DF">
              <w:t>Bill Number</w:t>
            </w:r>
          </w:p>
        </w:tc>
        <w:tc>
          <w:tcPr>
            <w:tcW w:w="581" w:type="pct"/>
            <w:tcBorders>
              <w:top w:val="single" w:sz="4" w:space="0" w:color="auto"/>
              <w:left w:val="nil"/>
              <w:bottom w:val="single" w:sz="4" w:space="0" w:color="auto"/>
              <w:right w:val="single" w:sz="4" w:space="0" w:color="auto"/>
            </w:tcBorders>
          </w:tcPr>
          <w:p w14:paraId="2502E33A" w14:textId="77777777" w:rsidR="009542BA" w:rsidRPr="008A20DF" w:rsidRDefault="009542BA" w:rsidP="00062DF7">
            <w:pPr>
              <w:pStyle w:val="Tabletext10"/>
              <w:jc w:val="center"/>
            </w:pPr>
            <w:r w:rsidRPr="008A20DF">
              <w:t>Code</w:t>
            </w:r>
          </w:p>
        </w:tc>
        <w:tc>
          <w:tcPr>
            <w:tcW w:w="2904" w:type="pct"/>
            <w:tcBorders>
              <w:top w:val="single" w:sz="4" w:space="0" w:color="auto"/>
              <w:left w:val="single" w:sz="4" w:space="0" w:color="auto"/>
              <w:bottom w:val="single" w:sz="4" w:space="0" w:color="auto"/>
              <w:right w:val="single" w:sz="4" w:space="0" w:color="auto"/>
            </w:tcBorders>
          </w:tcPr>
          <w:p w14:paraId="7AD3F9BD" w14:textId="77777777" w:rsidR="009542BA" w:rsidRPr="008A20DF" w:rsidRDefault="009542BA" w:rsidP="004C6642">
            <w:pPr>
              <w:pStyle w:val="Tabletext10"/>
            </w:pPr>
            <w:r w:rsidRPr="008A20DF">
              <w:t>The number of the bill.</w:t>
            </w:r>
          </w:p>
        </w:tc>
        <w:tc>
          <w:tcPr>
            <w:tcW w:w="358" w:type="pct"/>
            <w:tcBorders>
              <w:top w:val="single" w:sz="4" w:space="0" w:color="auto"/>
              <w:left w:val="single" w:sz="4" w:space="0" w:color="auto"/>
              <w:bottom w:val="single" w:sz="4" w:space="0" w:color="auto"/>
              <w:right w:val="single" w:sz="4" w:space="0" w:color="auto"/>
            </w:tcBorders>
          </w:tcPr>
          <w:p w14:paraId="3120C76A" w14:textId="77777777" w:rsidR="009542BA" w:rsidRPr="008A20DF" w:rsidRDefault="009542BA" w:rsidP="00062DF7">
            <w:pPr>
              <w:pStyle w:val="Tabletext10"/>
              <w:jc w:val="center"/>
            </w:pPr>
            <w:r w:rsidRPr="008A20DF">
              <w:t>O</w:t>
            </w:r>
          </w:p>
        </w:tc>
      </w:tr>
      <w:tr w:rsidR="009542BA" w:rsidRPr="008A20DF" w14:paraId="7AA30FEA"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6" w:type="pct"/>
            <w:tcBorders>
              <w:top w:val="nil"/>
              <w:left w:val="single" w:sz="4" w:space="0" w:color="auto"/>
              <w:bottom w:val="single" w:sz="4" w:space="0" w:color="auto"/>
              <w:right w:val="single" w:sz="4" w:space="0" w:color="auto"/>
            </w:tcBorders>
          </w:tcPr>
          <w:p w14:paraId="755F06EB" w14:textId="77777777" w:rsidR="009542BA" w:rsidRPr="008A20DF" w:rsidRDefault="009542BA" w:rsidP="00062DF7">
            <w:pPr>
              <w:pStyle w:val="Tabletext10"/>
              <w:jc w:val="center"/>
            </w:pPr>
            <w:r w:rsidRPr="008A20DF">
              <w:t>18</w:t>
            </w:r>
          </w:p>
        </w:tc>
        <w:tc>
          <w:tcPr>
            <w:tcW w:w="871" w:type="pct"/>
            <w:tcBorders>
              <w:top w:val="nil"/>
              <w:left w:val="nil"/>
              <w:bottom w:val="single" w:sz="4" w:space="0" w:color="auto"/>
              <w:right w:val="single" w:sz="4" w:space="0" w:color="auto"/>
            </w:tcBorders>
          </w:tcPr>
          <w:p w14:paraId="59995397" w14:textId="77777777" w:rsidR="009542BA" w:rsidRPr="008A20DF" w:rsidRDefault="009542BA" w:rsidP="004C6642">
            <w:pPr>
              <w:pStyle w:val="Tabletext10"/>
            </w:pPr>
            <w:r w:rsidRPr="008A20DF">
              <w:t>Bill Type</w:t>
            </w:r>
          </w:p>
        </w:tc>
        <w:tc>
          <w:tcPr>
            <w:tcW w:w="581" w:type="pct"/>
            <w:tcBorders>
              <w:top w:val="single" w:sz="4" w:space="0" w:color="auto"/>
              <w:left w:val="nil"/>
              <w:bottom w:val="single" w:sz="4" w:space="0" w:color="auto"/>
              <w:right w:val="single" w:sz="4" w:space="0" w:color="auto"/>
            </w:tcBorders>
          </w:tcPr>
          <w:p w14:paraId="6A28A92F" w14:textId="77777777" w:rsidR="009542BA" w:rsidRPr="008A20DF" w:rsidRDefault="009542BA" w:rsidP="00062DF7">
            <w:pPr>
              <w:pStyle w:val="Tabletext10"/>
              <w:jc w:val="center"/>
            </w:pPr>
            <w:r w:rsidRPr="008A20DF">
              <w:t>Code</w:t>
            </w:r>
          </w:p>
        </w:tc>
        <w:tc>
          <w:tcPr>
            <w:tcW w:w="2904" w:type="pct"/>
            <w:tcBorders>
              <w:top w:val="single" w:sz="4" w:space="0" w:color="auto"/>
              <w:left w:val="single" w:sz="4" w:space="0" w:color="auto"/>
              <w:bottom w:val="single" w:sz="4" w:space="0" w:color="auto"/>
              <w:right w:val="single" w:sz="4" w:space="0" w:color="auto"/>
            </w:tcBorders>
          </w:tcPr>
          <w:p w14:paraId="34EF6E68" w14:textId="77777777" w:rsidR="009542BA" w:rsidRPr="008A20DF" w:rsidRDefault="009542BA" w:rsidP="004C6642">
            <w:pPr>
              <w:pStyle w:val="Tabletext10"/>
            </w:pPr>
            <w:r w:rsidRPr="008A20DF">
              <w:t xml:space="preserve">The type of the bill. </w:t>
            </w:r>
          </w:p>
          <w:p w14:paraId="606B48B2" w14:textId="77777777" w:rsidR="009542BA" w:rsidRPr="008A20DF" w:rsidRDefault="009542BA" w:rsidP="004C6642">
            <w:pPr>
              <w:pStyle w:val="Tabletext10"/>
            </w:pPr>
            <w:r w:rsidRPr="008A20DF">
              <w:t>EXAMPLE bank drafts, promissory notes, checks</w:t>
            </w:r>
          </w:p>
        </w:tc>
        <w:tc>
          <w:tcPr>
            <w:tcW w:w="358" w:type="pct"/>
            <w:tcBorders>
              <w:top w:val="single" w:sz="4" w:space="0" w:color="auto"/>
              <w:left w:val="single" w:sz="4" w:space="0" w:color="auto"/>
              <w:bottom w:val="single" w:sz="4" w:space="0" w:color="auto"/>
              <w:right w:val="single" w:sz="4" w:space="0" w:color="auto"/>
            </w:tcBorders>
          </w:tcPr>
          <w:p w14:paraId="0ED0C85B" w14:textId="77777777" w:rsidR="009542BA" w:rsidRPr="008A20DF" w:rsidRDefault="009542BA" w:rsidP="00062DF7">
            <w:pPr>
              <w:pStyle w:val="Tabletext10"/>
              <w:jc w:val="center"/>
            </w:pPr>
            <w:r w:rsidRPr="008A20DF">
              <w:t>O</w:t>
            </w:r>
          </w:p>
        </w:tc>
      </w:tr>
      <w:tr w:rsidR="009542BA" w:rsidRPr="008A20DF" w14:paraId="7256D9FA"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6" w:type="pct"/>
            <w:tcBorders>
              <w:top w:val="nil"/>
              <w:left w:val="single" w:sz="4" w:space="0" w:color="auto"/>
              <w:bottom w:val="single" w:sz="4" w:space="0" w:color="auto"/>
              <w:right w:val="single" w:sz="4" w:space="0" w:color="auto"/>
            </w:tcBorders>
          </w:tcPr>
          <w:p w14:paraId="5CA68170" w14:textId="77777777" w:rsidR="009542BA" w:rsidRPr="008A20DF" w:rsidRDefault="009542BA" w:rsidP="00062DF7">
            <w:pPr>
              <w:pStyle w:val="Tabletext10"/>
              <w:jc w:val="center"/>
            </w:pPr>
            <w:r w:rsidRPr="008A20DF">
              <w:t>19</w:t>
            </w:r>
          </w:p>
        </w:tc>
        <w:tc>
          <w:tcPr>
            <w:tcW w:w="871" w:type="pct"/>
            <w:tcBorders>
              <w:top w:val="nil"/>
              <w:left w:val="nil"/>
              <w:bottom w:val="single" w:sz="4" w:space="0" w:color="auto"/>
              <w:right w:val="single" w:sz="4" w:space="0" w:color="auto"/>
            </w:tcBorders>
          </w:tcPr>
          <w:p w14:paraId="7AC08238" w14:textId="77777777" w:rsidR="009542BA" w:rsidRPr="008A20DF" w:rsidRDefault="009542BA" w:rsidP="004C6642">
            <w:pPr>
              <w:pStyle w:val="Tabletext10"/>
            </w:pPr>
            <w:r w:rsidRPr="008A20DF">
              <w:t>Bill Date</w:t>
            </w:r>
          </w:p>
        </w:tc>
        <w:tc>
          <w:tcPr>
            <w:tcW w:w="581" w:type="pct"/>
            <w:tcBorders>
              <w:top w:val="single" w:sz="4" w:space="0" w:color="auto"/>
              <w:left w:val="nil"/>
              <w:bottom w:val="single" w:sz="4" w:space="0" w:color="auto"/>
              <w:right w:val="single" w:sz="4" w:space="0" w:color="auto"/>
            </w:tcBorders>
          </w:tcPr>
          <w:p w14:paraId="4650AB0F" w14:textId="77777777" w:rsidR="009542BA" w:rsidRPr="008A20DF" w:rsidRDefault="009542BA" w:rsidP="00062DF7">
            <w:pPr>
              <w:pStyle w:val="Tabletext10"/>
              <w:jc w:val="center"/>
            </w:pPr>
            <w:r w:rsidRPr="008A20DF">
              <w:t>Date</w:t>
            </w:r>
          </w:p>
        </w:tc>
        <w:tc>
          <w:tcPr>
            <w:tcW w:w="2904" w:type="pct"/>
            <w:tcBorders>
              <w:top w:val="single" w:sz="4" w:space="0" w:color="auto"/>
              <w:left w:val="single" w:sz="4" w:space="0" w:color="auto"/>
              <w:bottom w:val="single" w:sz="4" w:space="0" w:color="auto"/>
              <w:right w:val="single" w:sz="4" w:space="0" w:color="auto"/>
            </w:tcBorders>
          </w:tcPr>
          <w:p w14:paraId="1FBF3D16" w14:textId="77777777" w:rsidR="009542BA" w:rsidRPr="008A20DF" w:rsidRDefault="009542BA" w:rsidP="004C6642">
            <w:pPr>
              <w:pStyle w:val="Tabletext10"/>
            </w:pPr>
            <w:r w:rsidRPr="008A20DF">
              <w:t>The date of the bill.</w:t>
            </w:r>
          </w:p>
        </w:tc>
        <w:tc>
          <w:tcPr>
            <w:tcW w:w="358" w:type="pct"/>
            <w:tcBorders>
              <w:top w:val="single" w:sz="4" w:space="0" w:color="auto"/>
              <w:left w:val="single" w:sz="4" w:space="0" w:color="auto"/>
              <w:bottom w:val="single" w:sz="4" w:space="0" w:color="auto"/>
              <w:right w:val="single" w:sz="4" w:space="0" w:color="auto"/>
            </w:tcBorders>
          </w:tcPr>
          <w:p w14:paraId="06973848" w14:textId="77777777" w:rsidR="009542BA" w:rsidRPr="008A20DF" w:rsidRDefault="009542BA" w:rsidP="00062DF7">
            <w:pPr>
              <w:pStyle w:val="Tabletext10"/>
              <w:jc w:val="center"/>
            </w:pPr>
            <w:r w:rsidRPr="008A20DF">
              <w:t>O</w:t>
            </w:r>
          </w:p>
        </w:tc>
      </w:tr>
      <w:tr w:rsidR="009542BA" w:rsidRPr="00F21602" w14:paraId="418CE0BA"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8F53207" w14:textId="77777777" w:rsidR="009542BA" w:rsidRPr="00F21602" w:rsidRDefault="009542BA" w:rsidP="004C6642">
            <w:pPr>
              <w:pStyle w:val="Tabletext10"/>
              <w:rPr>
                <w:b/>
                <w:bCs/>
                <w:i/>
                <w:iCs/>
              </w:rPr>
            </w:pPr>
            <w:r w:rsidRPr="00F21602">
              <w:rPr>
                <w:b/>
                <w:bCs/>
                <w:i/>
                <w:iCs/>
              </w:rPr>
              <w:t>Measurable</w:t>
            </w:r>
          </w:p>
        </w:tc>
      </w:tr>
      <w:tr w:rsidR="009542BA" w:rsidRPr="008A20DF" w14:paraId="2A9F285A"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6" w:type="pct"/>
            <w:tcBorders>
              <w:top w:val="nil"/>
              <w:left w:val="single" w:sz="4" w:space="0" w:color="auto"/>
              <w:bottom w:val="single" w:sz="4" w:space="0" w:color="auto"/>
              <w:right w:val="single" w:sz="4" w:space="0" w:color="auto"/>
            </w:tcBorders>
          </w:tcPr>
          <w:p w14:paraId="54962386" w14:textId="77777777" w:rsidR="009542BA" w:rsidRPr="008A20DF" w:rsidRDefault="009542BA" w:rsidP="00062DF7">
            <w:pPr>
              <w:pStyle w:val="Tabletext10"/>
              <w:jc w:val="center"/>
            </w:pPr>
            <w:r w:rsidRPr="008A20DF">
              <w:t>20</w:t>
            </w:r>
          </w:p>
        </w:tc>
        <w:tc>
          <w:tcPr>
            <w:tcW w:w="871" w:type="pct"/>
            <w:tcBorders>
              <w:top w:val="nil"/>
              <w:left w:val="nil"/>
              <w:bottom w:val="single" w:sz="4" w:space="0" w:color="auto"/>
              <w:right w:val="single" w:sz="4" w:space="0" w:color="auto"/>
            </w:tcBorders>
          </w:tcPr>
          <w:p w14:paraId="1EDDB15C" w14:textId="77777777" w:rsidR="009542BA" w:rsidRPr="008A20DF" w:rsidRDefault="009542BA" w:rsidP="004C6642">
            <w:pPr>
              <w:pStyle w:val="Tabletext10"/>
            </w:pPr>
            <w:r w:rsidRPr="008A20DF">
              <w:t>Unit Price</w:t>
            </w:r>
          </w:p>
        </w:tc>
        <w:tc>
          <w:tcPr>
            <w:tcW w:w="581" w:type="pct"/>
            <w:tcBorders>
              <w:top w:val="single" w:sz="4" w:space="0" w:color="auto"/>
              <w:left w:val="nil"/>
              <w:bottom w:val="single" w:sz="4" w:space="0" w:color="auto"/>
              <w:right w:val="single" w:sz="4" w:space="0" w:color="auto"/>
            </w:tcBorders>
          </w:tcPr>
          <w:p w14:paraId="39E9DC8E" w14:textId="77777777" w:rsidR="009542BA" w:rsidRPr="008A20DF" w:rsidRDefault="009542BA" w:rsidP="00062DF7">
            <w:pPr>
              <w:pStyle w:val="Tabletext10"/>
              <w:jc w:val="center"/>
            </w:pPr>
            <w:r w:rsidRPr="008A20DF">
              <w:t>Unit Price</w:t>
            </w:r>
          </w:p>
        </w:tc>
        <w:tc>
          <w:tcPr>
            <w:tcW w:w="2904" w:type="pct"/>
            <w:tcBorders>
              <w:top w:val="single" w:sz="4" w:space="0" w:color="auto"/>
              <w:left w:val="single" w:sz="4" w:space="0" w:color="auto"/>
              <w:bottom w:val="single" w:sz="4" w:space="0" w:color="auto"/>
              <w:right w:val="single" w:sz="4" w:space="0" w:color="auto"/>
            </w:tcBorders>
          </w:tcPr>
          <w:p w14:paraId="5BBF0E06" w14:textId="77777777" w:rsidR="009542BA" w:rsidRPr="008A20DF" w:rsidRDefault="009542BA" w:rsidP="0087437F">
            <w:pPr>
              <w:pStyle w:val="Tabletext10"/>
              <w:jc w:val="both"/>
            </w:pPr>
            <w:r w:rsidRPr="008A20DF">
              <w:t>The per unit price of the inventory or PPE. This data element may be reported when the “Account Number” is for the inventory or PPE. Otherwise, leave this data element NULL This field is associated Quantity and Amount.</w:t>
            </w:r>
          </w:p>
          <w:p w14:paraId="4B89DF3C" w14:textId="77777777" w:rsidR="009542BA" w:rsidRPr="008A20DF" w:rsidRDefault="009542BA" w:rsidP="0087437F">
            <w:pPr>
              <w:pStyle w:val="Tabletext10"/>
              <w:jc w:val="both"/>
            </w:pPr>
            <w:r w:rsidRPr="008A20DF">
              <w:t>NOTE If the account is inventory or PPE, we may multiply Quantity by Unit Price to get total line Amount.</w:t>
            </w:r>
          </w:p>
        </w:tc>
        <w:tc>
          <w:tcPr>
            <w:tcW w:w="358" w:type="pct"/>
            <w:tcBorders>
              <w:top w:val="single" w:sz="4" w:space="0" w:color="auto"/>
              <w:left w:val="single" w:sz="4" w:space="0" w:color="auto"/>
              <w:bottom w:val="single" w:sz="4" w:space="0" w:color="auto"/>
              <w:right w:val="single" w:sz="4" w:space="0" w:color="auto"/>
            </w:tcBorders>
          </w:tcPr>
          <w:p w14:paraId="0345DF96" w14:textId="77777777" w:rsidR="009542BA" w:rsidRPr="008A20DF" w:rsidRDefault="009542BA" w:rsidP="00062DF7">
            <w:pPr>
              <w:pStyle w:val="Tabletext10"/>
              <w:jc w:val="center"/>
            </w:pPr>
            <w:r w:rsidRPr="008A20DF">
              <w:t>O</w:t>
            </w:r>
          </w:p>
        </w:tc>
      </w:tr>
      <w:tr w:rsidR="009542BA" w:rsidRPr="008A20DF" w14:paraId="669044FB"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6" w:type="pct"/>
            <w:tcBorders>
              <w:top w:val="nil"/>
              <w:left w:val="single" w:sz="4" w:space="0" w:color="auto"/>
              <w:bottom w:val="single" w:sz="4" w:space="0" w:color="auto"/>
              <w:right w:val="single" w:sz="4" w:space="0" w:color="auto"/>
            </w:tcBorders>
          </w:tcPr>
          <w:p w14:paraId="36DBDAA4" w14:textId="77777777" w:rsidR="009542BA" w:rsidRPr="008A20DF" w:rsidRDefault="009542BA" w:rsidP="00062DF7">
            <w:pPr>
              <w:pStyle w:val="Tabletext10"/>
              <w:jc w:val="center"/>
            </w:pPr>
            <w:r w:rsidRPr="008A20DF">
              <w:t>21</w:t>
            </w:r>
          </w:p>
        </w:tc>
        <w:tc>
          <w:tcPr>
            <w:tcW w:w="871" w:type="pct"/>
            <w:tcBorders>
              <w:top w:val="nil"/>
              <w:left w:val="nil"/>
              <w:bottom w:val="single" w:sz="4" w:space="0" w:color="auto"/>
              <w:right w:val="single" w:sz="4" w:space="0" w:color="auto"/>
            </w:tcBorders>
          </w:tcPr>
          <w:p w14:paraId="2B5F9D2C" w14:textId="77777777" w:rsidR="009542BA" w:rsidRPr="008A20DF" w:rsidRDefault="009542BA" w:rsidP="004C6642">
            <w:pPr>
              <w:pStyle w:val="Tabletext10"/>
            </w:pPr>
            <w:r w:rsidRPr="008A20DF">
              <w:t>Quantity</w:t>
            </w:r>
          </w:p>
        </w:tc>
        <w:tc>
          <w:tcPr>
            <w:tcW w:w="581" w:type="pct"/>
            <w:tcBorders>
              <w:top w:val="single" w:sz="4" w:space="0" w:color="auto"/>
              <w:left w:val="nil"/>
              <w:bottom w:val="single" w:sz="4" w:space="0" w:color="auto"/>
              <w:right w:val="single" w:sz="4" w:space="0" w:color="auto"/>
            </w:tcBorders>
          </w:tcPr>
          <w:p w14:paraId="0E1D616D" w14:textId="77777777" w:rsidR="009542BA" w:rsidRPr="008A20DF" w:rsidRDefault="009542BA" w:rsidP="00062DF7">
            <w:pPr>
              <w:pStyle w:val="Tabletext10"/>
              <w:jc w:val="center"/>
            </w:pPr>
            <w:r w:rsidRPr="008A20DF">
              <w:t>Quantity</w:t>
            </w:r>
          </w:p>
        </w:tc>
        <w:tc>
          <w:tcPr>
            <w:tcW w:w="2904" w:type="pct"/>
            <w:tcBorders>
              <w:top w:val="single" w:sz="4" w:space="0" w:color="auto"/>
              <w:left w:val="single" w:sz="4" w:space="0" w:color="auto"/>
              <w:bottom w:val="single" w:sz="4" w:space="0" w:color="auto"/>
              <w:right w:val="single" w:sz="4" w:space="0" w:color="auto"/>
            </w:tcBorders>
          </w:tcPr>
          <w:p w14:paraId="182F4E2B" w14:textId="77777777" w:rsidR="009542BA" w:rsidRPr="008A20DF" w:rsidRDefault="009542BA" w:rsidP="0087437F">
            <w:pPr>
              <w:pStyle w:val="Tabletext10"/>
              <w:jc w:val="both"/>
            </w:pPr>
            <w:r w:rsidRPr="008A20DF">
              <w:t>The quantity of items referenced in the journal entry line. This data element may be reported when the “Account Number” is for the inventory or PPE. Otherwise, leave this data element NULL.</w:t>
            </w:r>
          </w:p>
        </w:tc>
        <w:tc>
          <w:tcPr>
            <w:tcW w:w="358" w:type="pct"/>
            <w:tcBorders>
              <w:top w:val="single" w:sz="4" w:space="0" w:color="auto"/>
              <w:left w:val="single" w:sz="4" w:space="0" w:color="auto"/>
              <w:bottom w:val="single" w:sz="4" w:space="0" w:color="auto"/>
              <w:right w:val="single" w:sz="4" w:space="0" w:color="auto"/>
            </w:tcBorders>
          </w:tcPr>
          <w:p w14:paraId="69D68A9B" w14:textId="77777777" w:rsidR="009542BA" w:rsidRPr="008A20DF" w:rsidRDefault="009542BA" w:rsidP="00062DF7">
            <w:pPr>
              <w:pStyle w:val="Tabletext10"/>
              <w:jc w:val="center"/>
            </w:pPr>
            <w:r w:rsidRPr="008A20DF">
              <w:t>O</w:t>
            </w:r>
          </w:p>
        </w:tc>
      </w:tr>
      <w:tr w:rsidR="009542BA" w:rsidRPr="008A20DF" w14:paraId="77B4B068"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6" w:type="pct"/>
            <w:tcBorders>
              <w:top w:val="nil"/>
              <w:left w:val="single" w:sz="4" w:space="0" w:color="auto"/>
              <w:bottom w:val="single" w:sz="4" w:space="0" w:color="auto"/>
              <w:right w:val="single" w:sz="4" w:space="0" w:color="auto"/>
            </w:tcBorders>
          </w:tcPr>
          <w:p w14:paraId="47B347DF" w14:textId="77777777" w:rsidR="009542BA" w:rsidRPr="008A20DF" w:rsidRDefault="009542BA" w:rsidP="00062DF7">
            <w:pPr>
              <w:pStyle w:val="Tabletext10"/>
              <w:jc w:val="center"/>
            </w:pPr>
            <w:r w:rsidRPr="008A20DF">
              <w:t>22</w:t>
            </w:r>
          </w:p>
        </w:tc>
        <w:tc>
          <w:tcPr>
            <w:tcW w:w="871" w:type="pct"/>
            <w:tcBorders>
              <w:top w:val="nil"/>
              <w:left w:val="nil"/>
              <w:bottom w:val="single" w:sz="4" w:space="0" w:color="auto"/>
              <w:right w:val="single" w:sz="4" w:space="0" w:color="auto"/>
            </w:tcBorders>
          </w:tcPr>
          <w:p w14:paraId="43D90510" w14:textId="77777777" w:rsidR="009542BA" w:rsidRPr="008A20DF" w:rsidRDefault="009542BA" w:rsidP="004C6642">
            <w:pPr>
              <w:pStyle w:val="Tabletext10"/>
            </w:pPr>
            <w:r w:rsidRPr="008A20DF">
              <w:t>Unit of Measurement</w:t>
            </w:r>
          </w:p>
        </w:tc>
        <w:tc>
          <w:tcPr>
            <w:tcW w:w="581" w:type="pct"/>
            <w:tcBorders>
              <w:top w:val="single" w:sz="4" w:space="0" w:color="auto"/>
              <w:left w:val="nil"/>
              <w:bottom w:val="single" w:sz="4" w:space="0" w:color="auto"/>
              <w:right w:val="single" w:sz="4" w:space="0" w:color="auto"/>
            </w:tcBorders>
          </w:tcPr>
          <w:p w14:paraId="77A4027D" w14:textId="315C2366" w:rsidR="009542BA" w:rsidRPr="008A20DF" w:rsidRDefault="00684F6D" w:rsidP="00062DF7">
            <w:pPr>
              <w:pStyle w:val="Tabletext10"/>
              <w:jc w:val="center"/>
            </w:pPr>
            <w:r>
              <w:t>Reference identifier</w:t>
            </w:r>
          </w:p>
        </w:tc>
        <w:tc>
          <w:tcPr>
            <w:tcW w:w="2904" w:type="pct"/>
            <w:tcBorders>
              <w:top w:val="single" w:sz="4" w:space="0" w:color="auto"/>
              <w:left w:val="single" w:sz="4" w:space="0" w:color="auto"/>
              <w:bottom w:val="single" w:sz="4" w:space="0" w:color="auto"/>
              <w:right w:val="single" w:sz="4" w:space="0" w:color="auto"/>
            </w:tcBorders>
          </w:tcPr>
          <w:p w14:paraId="6A0060C8" w14:textId="05AA977B" w:rsidR="009542BA" w:rsidRPr="008A20DF" w:rsidRDefault="009542BA" w:rsidP="0087437F">
            <w:pPr>
              <w:pStyle w:val="Tabletext10"/>
              <w:jc w:val="both"/>
            </w:pPr>
            <w:r w:rsidRPr="008A20DF">
              <w:t xml:space="preserve">The </w:t>
            </w:r>
            <w:r w:rsidR="00684F6D">
              <w:t>Reference identifier</w:t>
            </w:r>
            <w:r w:rsidRPr="008A20DF">
              <w:t xml:space="preserve"> for the “Measurement Unit”. The code of the physical measurement scale. This data element shall be reported when the “Quantity” is reported</w:t>
            </w:r>
          </w:p>
        </w:tc>
        <w:tc>
          <w:tcPr>
            <w:tcW w:w="358" w:type="pct"/>
            <w:tcBorders>
              <w:top w:val="single" w:sz="4" w:space="0" w:color="auto"/>
              <w:left w:val="single" w:sz="4" w:space="0" w:color="auto"/>
              <w:bottom w:val="single" w:sz="4" w:space="0" w:color="auto"/>
              <w:right w:val="single" w:sz="4" w:space="0" w:color="auto"/>
            </w:tcBorders>
          </w:tcPr>
          <w:p w14:paraId="2B8DBDBC" w14:textId="77777777" w:rsidR="009542BA" w:rsidRPr="008A20DF" w:rsidRDefault="009542BA" w:rsidP="00062DF7">
            <w:pPr>
              <w:pStyle w:val="Tabletext10"/>
              <w:jc w:val="center"/>
            </w:pPr>
            <w:r w:rsidRPr="008A20DF">
              <w:t>C</w:t>
            </w:r>
          </w:p>
        </w:tc>
      </w:tr>
      <w:tr w:rsidR="009542BA" w:rsidRPr="00F21602" w14:paraId="64C8EE92"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E08130" w14:textId="77777777" w:rsidR="009542BA" w:rsidRPr="00F21602" w:rsidRDefault="009542BA" w:rsidP="004C6642">
            <w:pPr>
              <w:pStyle w:val="Tabletext10"/>
              <w:rPr>
                <w:b/>
                <w:bCs/>
                <w:i/>
                <w:iCs/>
              </w:rPr>
            </w:pPr>
            <w:r w:rsidRPr="00F21602">
              <w:rPr>
                <w:b/>
                <w:bCs/>
                <w:i/>
                <w:iCs/>
              </w:rPr>
              <w:t>Monetary Amount</w:t>
            </w:r>
          </w:p>
        </w:tc>
      </w:tr>
      <w:tr w:rsidR="009542BA" w:rsidRPr="008A20DF" w14:paraId="63DD7427"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6" w:type="pct"/>
            <w:tcBorders>
              <w:top w:val="nil"/>
              <w:left w:val="single" w:sz="4" w:space="0" w:color="auto"/>
              <w:bottom w:val="single" w:sz="4" w:space="0" w:color="auto"/>
              <w:right w:val="single" w:sz="4" w:space="0" w:color="auto"/>
            </w:tcBorders>
          </w:tcPr>
          <w:p w14:paraId="0B75329B" w14:textId="77777777" w:rsidR="009542BA" w:rsidRPr="008A20DF" w:rsidRDefault="009542BA" w:rsidP="00062DF7">
            <w:pPr>
              <w:pStyle w:val="Tabletext10"/>
              <w:jc w:val="center"/>
            </w:pPr>
            <w:r w:rsidRPr="008A20DF">
              <w:t>23</w:t>
            </w:r>
          </w:p>
        </w:tc>
        <w:tc>
          <w:tcPr>
            <w:tcW w:w="871" w:type="pct"/>
            <w:tcBorders>
              <w:top w:val="nil"/>
              <w:left w:val="nil"/>
              <w:bottom w:val="single" w:sz="4" w:space="0" w:color="auto"/>
              <w:right w:val="single" w:sz="4" w:space="0" w:color="auto"/>
            </w:tcBorders>
          </w:tcPr>
          <w:p w14:paraId="2A231670" w14:textId="77777777" w:rsidR="009542BA" w:rsidRPr="008A20DF" w:rsidRDefault="009542BA" w:rsidP="004C6642">
            <w:pPr>
              <w:pStyle w:val="Tabletext10"/>
            </w:pPr>
            <w:r w:rsidRPr="008A20DF">
              <w:t>Amount</w:t>
            </w:r>
          </w:p>
        </w:tc>
        <w:tc>
          <w:tcPr>
            <w:tcW w:w="581" w:type="pct"/>
            <w:tcBorders>
              <w:top w:val="single" w:sz="4" w:space="0" w:color="auto"/>
              <w:left w:val="nil"/>
              <w:bottom w:val="single" w:sz="4" w:space="0" w:color="auto"/>
              <w:right w:val="single" w:sz="4" w:space="0" w:color="auto"/>
            </w:tcBorders>
          </w:tcPr>
          <w:p w14:paraId="1F208E06" w14:textId="77777777" w:rsidR="009542BA" w:rsidRPr="008A20DF" w:rsidRDefault="009542BA" w:rsidP="00062DF7">
            <w:pPr>
              <w:pStyle w:val="Tabletext10"/>
              <w:jc w:val="center"/>
            </w:pPr>
            <w:r w:rsidRPr="008A20DF">
              <w:t>Amount</w:t>
            </w:r>
          </w:p>
        </w:tc>
        <w:tc>
          <w:tcPr>
            <w:tcW w:w="2904" w:type="pct"/>
            <w:tcBorders>
              <w:top w:val="single" w:sz="4" w:space="0" w:color="auto"/>
              <w:left w:val="single" w:sz="4" w:space="0" w:color="auto"/>
              <w:bottom w:val="single" w:sz="4" w:space="0" w:color="auto"/>
              <w:right w:val="single" w:sz="4" w:space="0" w:color="auto"/>
            </w:tcBorders>
          </w:tcPr>
          <w:p w14:paraId="3EF52CA9" w14:textId="77777777" w:rsidR="009542BA" w:rsidRPr="008A20DF" w:rsidRDefault="009542BA" w:rsidP="0087437F">
            <w:pPr>
              <w:pStyle w:val="Tabletext10"/>
              <w:jc w:val="both"/>
              <w:rPr>
                <w:sz w:val="18"/>
                <w:szCs w:val="18"/>
              </w:rPr>
            </w:pPr>
            <w:r w:rsidRPr="008A20DF">
              <w:t>The monetary amount recorded in the functional currency. No multicurrency translation shall be performed on this amount because all transactions are recorded in a single currency.</w:t>
            </w:r>
          </w:p>
        </w:tc>
        <w:tc>
          <w:tcPr>
            <w:tcW w:w="358" w:type="pct"/>
            <w:tcBorders>
              <w:top w:val="single" w:sz="4" w:space="0" w:color="auto"/>
              <w:left w:val="single" w:sz="4" w:space="0" w:color="auto"/>
              <w:bottom w:val="single" w:sz="4" w:space="0" w:color="auto"/>
              <w:right w:val="single" w:sz="4" w:space="0" w:color="auto"/>
            </w:tcBorders>
          </w:tcPr>
          <w:p w14:paraId="5EBF16E0" w14:textId="77777777" w:rsidR="009542BA" w:rsidRPr="008A20DF" w:rsidRDefault="009542BA" w:rsidP="00062DF7">
            <w:pPr>
              <w:pStyle w:val="Tabletext10"/>
              <w:jc w:val="center"/>
            </w:pPr>
            <w:r w:rsidRPr="008A20DF">
              <w:t>M</w:t>
            </w:r>
          </w:p>
        </w:tc>
      </w:tr>
      <w:tr w:rsidR="009542BA" w:rsidRPr="008A20DF" w14:paraId="015A751E"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6" w:type="pct"/>
            <w:tcBorders>
              <w:top w:val="nil"/>
              <w:left w:val="single" w:sz="4" w:space="0" w:color="auto"/>
              <w:bottom w:val="single" w:sz="4" w:space="0" w:color="auto"/>
              <w:right w:val="single" w:sz="4" w:space="0" w:color="auto"/>
            </w:tcBorders>
          </w:tcPr>
          <w:p w14:paraId="41BDE1C5" w14:textId="77777777" w:rsidR="009542BA" w:rsidRPr="008A20DF" w:rsidRDefault="009542BA" w:rsidP="00062DF7">
            <w:pPr>
              <w:pStyle w:val="Tabletext10"/>
              <w:jc w:val="center"/>
            </w:pPr>
            <w:r w:rsidRPr="008A20DF">
              <w:lastRenderedPageBreak/>
              <w:t>24</w:t>
            </w:r>
          </w:p>
        </w:tc>
        <w:tc>
          <w:tcPr>
            <w:tcW w:w="871" w:type="pct"/>
            <w:tcBorders>
              <w:top w:val="nil"/>
              <w:left w:val="nil"/>
              <w:bottom w:val="single" w:sz="4" w:space="0" w:color="auto"/>
              <w:right w:val="single" w:sz="4" w:space="0" w:color="auto"/>
            </w:tcBorders>
          </w:tcPr>
          <w:p w14:paraId="2C8B2819" w14:textId="77777777" w:rsidR="009542BA" w:rsidRPr="008A20DF" w:rsidRDefault="009542BA" w:rsidP="004C6642">
            <w:pPr>
              <w:pStyle w:val="Tabletext10"/>
            </w:pPr>
            <w:r w:rsidRPr="008A20DF">
              <w:t>Currency Code</w:t>
            </w:r>
          </w:p>
        </w:tc>
        <w:tc>
          <w:tcPr>
            <w:tcW w:w="581" w:type="pct"/>
            <w:tcBorders>
              <w:top w:val="single" w:sz="4" w:space="0" w:color="auto"/>
              <w:left w:val="nil"/>
              <w:bottom w:val="single" w:sz="4" w:space="0" w:color="auto"/>
              <w:right w:val="single" w:sz="4" w:space="0" w:color="auto"/>
            </w:tcBorders>
          </w:tcPr>
          <w:p w14:paraId="718DFF47" w14:textId="1FEE55AF" w:rsidR="009542BA" w:rsidRPr="008A20DF" w:rsidRDefault="00684F6D" w:rsidP="00062DF7">
            <w:pPr>
              <w:pStyle w:val="Tabletext10"/>
              <w:jc w:val="center"/>
            </w:pPr>
            <w:r>
              <w:rPr>
                <w:rFonts w:hint="eastAsia"/>
              </w:rPr>
              <w:t>Reference identifier</w:t>
            </w:r>
          </w:p>
        </w:tc>
        <w:tc>
          <w:tcPr>
            <w:tcW w:w="2904" w:type="pct"/>
            <w:tcBorders>
              <w:top w:val="single" w:sz="4" w:space="0" w:color="auto"/>
              <w:left w:val="single" w:sz="4" w:space="0" w:color="auto"/>
              <w:bottom w:val="single" w:sz="4" w:space="0" w:color="auto"/>
              <w:right w:val="single" w:sz="4" w:space="0" w:color="auto"/>
            </w:tcBorders>
          </w:tcPr>
          <w:p w14:paraId="6F872979" w14:textId="3353829A" w:rsidR="009542BA" w:rsidRPr="008A20DF" w:rsidRDefault="009542BA" w:rsidP="0087437F">
            <w:pPr>
              <w:pStyle w:val="Tabletext10"/>
              <w:jc w:val="both"/>
            </w:pPr>
            <w:r w:rsidRPr="008A20DF">
              <w:t xml:space="preserve">The </w:t>
            </w:r>
            <w:r w:rsidR="00684F6D">
              <w:t>Reference identifier</w:t>
            </w:r>
            <w:r w:rsidRPr="008A20DF">
              <w:t xml:space="preserve"> for the "Currency". The code of functional currency related to the monetary amount.</w:t>
            </w:r>
          </w:p>
        </w:tc>
        <w:tc>
          <w:tcPr>
            <w:tcW w:w="358" w:type="pct"/>
            <w:tcBorders>
              <w:top w:val="single" w:sz="4" w:space="0" w:color="auto"/>
              <w:left w:val="single" w:sz="4" w:space="0" w:color="auto"/>
              <w:bottom w:val="single" w:sz="4" w:space="0" w:color="auto"/>
              <w:right w:val="single" w:sz="4" w:space="0" w:color="auto"/>
            </w:tcBorders>
          </w:tcPr>
          <w:p w14:paraId="2F4EE957" w14:textId="77777777" w:rsidR="009542BA" w:rsidRPr="008A20DF" w:rsidRDefault="009542BA" w:rsidP="00062DF7">
            <w:pPr>
              <w:pStyle w:val="Tabletext10"/>
              <w:jc w:val="center"/>
            </w:pPr>
            <w:r w:rsidRPr="008A20DF">
              <w:t>M</w:t>
            </w:r>
          </w:p>
        </w:tc>
      </w:tr>
      <w:tr w:rsidR="009542BA" w:rsidRPr="008A20DF" w14:paraId="4A3771D3"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6" w:type="pct"/>
            <w:tcBorders>
              <w:top w:val="nil"/>
              <w:left w:val="single" w:sz="4" w:space="0" w:color="auto"/>
              <w:bottom w:val="single" w:sz="4" w:space="0" w:color="auto"/>
              <w:right w:val="single" w:sz="4" w:space="0" w:color="auto"/>
            </w:tcBorders>
          </w:tcPr>
          <w:p w14:paraId="064BB075" w14:textId="77777777" w:rsidR="009542BA" w:rsidRPr="008A20DF" w:rsidRDefault="009542BA" w:rsidP="00062DF7">
            <w:pPr>
              <w:pStyle w:val="Tabletext10"/>
              <w:jc w:val="center"/>
            </w:pPr>
            <w:r w:rsidRPr="008A20DF">
              <w:t>25</w:t>
            </w:r>
          </w:p>
        </w:tc>
        <w:tc>
          <w:tcPr>
            <w:tcW w:w="871" w:type="pct"/>
            <w:tcBorders>
              <w:top w:val="nil"/>
              <w:left w:val="nil"/>
              <w:bottom w:val="single" w:sz="4" w:space="0" w:color="auto"/>
              <w:right w:val="single" w:sz="4" w:space="0" w:color="auto"/>
            </w:tcBorders>
          </w:tcPr>
          <w:p w14:paraId="20BD2098" w14:textId="77777777" w:rsidR="009542BA" w:rsidRPr="008A20DF" w:rsidRDefault="009542BA" w:rsidP="004C6642">
            <w:pPr>
              <w:pStyle w:val="Tabletext10"/>
            </w:pPr>
            <w:r w:rsidRPr="008A20DF">
              <w:t>Reporting Amount</w:t>
            </w:r>
          </w:p>
        </w:tc>
        <w:tc>
          <w:tcPr>
            <w:tcW w:w="581" w:type="pct"/>
            <w:tcBorders>
              <w:top w:val="single" w:sz="4" w:space="0" w:color="auto"/>
              <w:left w:val="nil"/>
              <w:bottom w:val="single" w:sz="4" w:space="0" w:color="auto"/>
              <w:right w:val="single" w:sz="4" w:space="0" w:color="auto"/>
            </w:tcBorders>
          </w:tcPr>
          <w:p w14:paraId="12982D03" w14:textId="77777777" w:rsidR="009542BA" w:rsidRPr="008A20DF" w:rsidRDefault="009542BA" w:rsidP="00062DF7">
            <w:pPr>
              <w:pStyle w:val="Tabletext10"/>
              <w:jc w:val="center"/>
            </w:pPr>
            <w:r w:rsidRPr="008A20DF">
              <w:t>Amount</w:t>
            </w:r>
          </w:p>
        </w:tc>
        <w:tc>
          <w:tcPr>
            <w:tcW w:w="2904" w:type="pct"/>
            <w:tcBorders>
              <w:top w:val="single" w:sz="4" w:space="0" w:color="auto"/>
              <w:left w:val="single" w:sz="4" w:space="0" w:color="auto"/>
              <w:bottom w:val="single" w:sz="4" w:space="0" w:color="auto"/>
              <w:right w:val="single" w:sz="4" w:space="0" w:color="auto"/>
            </w:tcBorders>
          </w:tcPr>
          <w:p w14:paraId="730392B5" w14:textId="77777777" w:rsidR="009542BA" w:rsidRPr="008A20DF" w:rsidRDefault="009542BA" w:rsidP="0087437F">
            <w:pPr>
              <w:pStyle w:val="Tabletext10"/>
              <w:jc w:val="both"/>
              <w:rPr>
                <w:sz w:val="18"/>
                <w:szCs w:val="18"/>
              </w:rPr>
            </w:pPr>
            <w:r w:rsidRPr="008A20DF">
              <w:t>The transaction monetary amount recorded in the reporting currency. This monetary amount shall be reported if and only if reporting currency is used.</w:t>
            </w:r>
          </w:p>
        </w:tc>
        <w:tc>
          <w:tcPr>
            <w:tcW w:w="358" w:type="pct"/>
            <w:tcBorders>
              <w:top w:val="single" w:sz="4" w:space="0" w:color="auto"/>
              <w:left w:val="single" w:sz="4" w:space="0" w:color="auto"/>
              <w:bottom w:val="single" w:sz="4" w:space="0" w:color="auto"/>
              <w:right w:val="single" w:sz="4" w:space="0" w:color="auto"/>
            </w:tcBorders>
          </w:tcPr>
          <w:p w14:paraId="6B201E4D" w14:textId="77777777" w:rsidR="009542BA" w:rsidRPr="008A20DF" w:rsidRDefault="009542BA" w:rsidP="00062DF7">
            <w:pPr>
              <w:pStyle w:val="Tabletext10"/>
              <w:jc w:val="center"/>
            </w:pPr>
            <w:r w:rsidRPr="008A20DF">
              <w:t>O</w:t>
            </w:r>
          </w:p>
        </w:tc>
      </w:tr>
      <w:tr w:rsidR="009542BA" w:rsidRPr="008A20DF" w14:paraId="75F15304"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6" w:type="pct"/>
            <w:tcBorders>
              <w:top w:val="nil"/>
              <w:left w:val="single" w:sz="4" w:space="0" w:color="auto"/>
              <w:bottom w:val="single" w:sz="4" w:space="0" w:color="auto"/>
              <w:right w:val="single" w:sz="4" w:space="0" w:color="auto"/>
            </w:tcBorders>
          </w:tcPr>
          <w:p w14:paraId="4C167D40" w14:textId="77777777" w:rsidR="009542BA" w:rsidRPr="008A20DF" w:rsidRDefault="009542BA" w:rsidP="00062DF7">
            <w:pPr>
              <w:pStyle w:val="Tabletext10"/>
              <w:jc w:val="center"/>
            </w:pPr>
            <w:r w:rsidRPr="008A20DF">
              <w:t>26</w:t>
            </w:r>
          </w:p>
        </w:tc>
        <w:tc>
          <w:tcPr>
            <w:tcW w:w="871" w:type="pct"/>
            <w:tcBorders>
              <w:top w:val="nil"/>
              <w:left w:val="nil"/>
              <w:bottom w:val="single" w:sz="4" w:space="0" w:color="auto"/>
              <w:right w:val="single" w:sz="4" w:space="0" w:color="auto"/>
            </w:tcBorders>
          </w:tcPr>
          <w:p w14:paraId="15CFD2AD" w14:textId="77777777" w:rsidR="009542BA" w:rsidRPr="008A20DF" w:rsidRDefault="009542BA" w:rsidP="004C6642">
            <w:pPr>
              <w:pStyle w:val="Tabletext10"/>
            </w:pPr>
            <w:r w:rsidRPr="008A20DF">
              <w:t>Reporting Currency Code</w:t>
            </w:r>
          </w:p>
        </w:tc>
        <w:tc>
          <w:tcPr>
            <w:tcW w:w="581" w:type="pct"/>
            <w:tcBorders>
              <w:top w:val="single" w:sz="4" w:space="0" w:color="auto"/>
              <w:left w:val="nil"/>
              <w:bottom w:val="single" w:sz="4" w:space="0" w:color="auto"/>
              <w:right w:val="single" w:sz="4" w:space="0" w:color="auto"/>
            </w:tcBorders>
          </w:tcPr>
          <w:p w14:paraId="60D1E2D4" w14:textId="39790F2A" w:rsidR="009542BA" w:rsidRPr="008A20DF" w:rsidRDefault="00684F6D" w:rsidP="00062DF7">
            <w:pPr>
              <w:pStyle w:val="Tabletext10"/>
              <w:jc w:val="center"/>
            </w:pPr>
            <w:r>
              <w:rPr>
                <w:rFonts w:hint="eastAsia"/>
              </w:rPr>
              <w:t>Reference identifier</w:t>
            </w:r>
          </w:p>
        </w:tc>
        <w:tc>
          <w:tcPr>
            <w:tcW w:w="2904" w:type="pct"/>
            <w:tcBorders>
              <w:top w:val="single" w:sz="4" w:space="0" w:color="auto"/>
              <w:left w:val="single" w:sz="4" w:space="0" w:color="auto"/>
              <w:bottom w:val="single" w:sz="4" w:space="0" w:color="auto"/>
              <w:right w:val="single" w:sz="4" w:space="0" w:color="auto"/>
            </w:tcBorders>
          </w:tcPr>
          <w:p w14:paraId="6EF7D0C1" w14:textId="782759D2" w:rsidR="009542BA" w:rsidRPr="008A20DF" w:rsidRDefault="009542BA" w:rsidP="0087437F">
            <w:pPr>
              <w:pStyle w:val="Tabletext10"/>
              <w:jc w:val="both"/>
            </w:pPr>
            <w:r w:rsidRPr="008A20DF">
              <w:t xml:space="preserve">The </w:t>
            </w:r>
            <w:r w:rsidR="00684F6D">
              <w:t>Reference identifier</w:t>
            </w:r>
            <w:r w:rsidRPr="008A20DF">
              <w:t xml:space="preserve"> for the "Currency". The code of currency used for non-consolidated reporting as opposed to functional, consolidated reporting, local or actual amounts. This data element shall be reported when “Reporting Amount” is reported. Otherwise, this data element shall not be reported.</w:t>
            </w:r>
          </w:p>
        </w:tc>
        <w:tc>
          <w:tcPr>
            <w:tcW w:w="358" w:type="pct"/>
            <w:tcBorders>
              <w:top w:val="single" w:sz="4" w:space="0" w:color="auto"/>
              <w:left w:val="single" w:sz="4" w:space="0" w:color="auto"/>
              <w:bottom w:val="single" w:sz="4" w:space="0" w:color="auto"/>
              <w:right w:val="single" w:sz="4" w:space="0" w:color="auto"/>
            </w:tcBorders>
          </w:tcPr>
          <w:p w14:paraId="341071FA" w14:textId="77777777" w:rsidR="009542BA" w:rsidRPr="008A20DF" w:rsidRDefault="009542BA" w:rsidP="00062DF7">
            <w:pPr>
              <w:pStyle w:val="Tabletext10"/>
              <w:jc w:val="center"/>
            </w:pPr>
            <w:r w:rsidRPr="008A20DF">
              <w:t>C</w:t>
            </w:r>
          </w:p>
        </w:tc>
      </w:tr>
      <w:tr w:rsidR="009542BA" w:rsidRPr="008A20DF" w14:paraId="5BCBC7B0"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6" w:type="pct"/>
            <w:tcBorders>
              <w:top w:val="nil"/>
              <w:left w:val="single" w:sz="4" w:space="0" w:color="auto"/>
              <w:bottom w:val="single" w:sz="4" w:space="0" w:color="auto"/>
              <w:right w:val="single" w:sz="4" w:space="0" w:color="auto"/>
            </w:tcBorders>
          </w:tcPr>
          <w:p w14:paraId="460AC06E" w14:textId="77777777" w:rsidR="009542BA" w:rsidRPr="008A20DF" w:rsidRDefault="009542BA" w:rsidP="00062DF7">
            <w:pPr>
              <w:pStyle w:val="Tabletext10"/>
              <w:jc w:val="center"/>
            </w:pPr>
            <w:r w:rsidRPr="008A20DF">
              <w:t>27</w:t>
            </w:r>
          </w:p>
        </w:tc>
        <w:tc>
          <w:tcPr>
            <w:tcW w:w="871" w:type="pct"/>
            <w:tcBorders>
              <w:top w:val="nil"/>
              <w:left w:val="nil"/>
              <w:bottom w:val="single" w:sz="4" w:space="0" w:color="auto"/>
              <w:right w:val="single" w:sz="4" w:space="0" w:color="auto"/>
            </w:tcBorders>
          </w:tcPr>
          <w:p w14:paraId="25851F18" w14:textId="77777777" w:rsidR="009542BA" w:rsidRPr="008A20DF" w:rsidRDefault="009542BA" w:rsidP="004C6642">
            <w:pPr>
              <w:pStyle w:val="Tabletext10"/>
            </w:pPr>
            <w:r w:rsidRPr="008A20DF">
              <w:t>Local Amount</w:t>
            </w:r>
          </w:p>
        </w:tc>
        <w:tc>
          <w:tcPr>
            <w:tcW w:w="581" w:type="pct"/>
            <w:tcBorders>
              <w:top w:val="single" w:sz="4" w:space="0" w:color="auto"/>
              <w:left w:val="nil"/>
              <w:bottom w:val="single" w:sz="4" w:space="0" w:color="auto"/>
              <w:right w:val="single" w:sz="4" w:space="0" w:color="auto"/>
            </w:tcBorders>
          </w:tcPr>
          <w:p w14:paraId="7F069B1B" w14:textId="77777777" w:rsidR="009542BA" w:rsidRPr="008A20DF" w:rsidRDefault="009542BA" w:rsidP="00062DF7">
            <w:pPr>
              <w:pStyle w:val="Tabletext10"/>
              <w:jc w:val="center"/>
            </w:pPr>
            <w:r w:rsidRPr="008A20DF">
              <w:t>Amount</w:t>
            </w:r>
          </w:p>
        </w:tc>
        <w:tc>
          <w:tcPr>
            <w:tcW w:w="2904" w:type="pct"/>
            <w:tcBorders>
              <w:top w:val="single" w:sz="4" w:space="0" w:color="auto"/>
              <w:left w:val="single" w:sz="4" w:space="0" w:color="auto"/>
              <w:bottom w:val="single" w:sz="4" w:space="0" w:color="auto"/>
              <w:right w:val="single" w:sz="4" w:space="0" w:color="auto"/>
            </w:tcBorders>
          </w:tcPr>
          <w:p w14:paraId="3B794E46" w14:textId="77777777" w:rsidR="009542BA" w:rsidRPr="008A20DF" w:rsidRDefault="009542BA" w:rsidP="0087437F">
            <w:pPr>
              <w:pStyle w:val="Tabletext10"/>
              <w:jc w:val="both"/>
            </w:pPr>
            <w:r w:rsidRPr="008A20DF">
              <w:t>The monetary amount in the local country currency where the transaction originated. This monetary amount shall be reported if and only if local currency is used.</w:t>
            </w:r>
          </w:p>
        </w:tc>
        <w:tc>
          <w:tcPr>
            <w:tcW w:w="358" w:type="pct"/>
            <w:tcBorders>
              <w:top w:val="single" w:sz="4" w:space="0" w:color="auto"/>
              <w:left w:val="single" w:sz="4" w:space="0" w:color="auto"/>
              <w:bottom w:val="single" w:sz="4" w:space="0" w:color="auto"/>
              <w:right w:val="single" w:sz="4" w:space="0" w:color="auto"/>
            </w:tcBorders>
          </w:tcPr>
          <w:p w14:paraId="37BCA9D3" w14:textId="77777777" w:rsidR="009542BA" w:rsidRPr="008A20DF" w:rsidRDefault="009542BA" w:rsidP="00062DF7">
            <w:pPr>
              <w:pStyle w:val="Tabletext10"/>
              <w:jc w:val="center"/>
            </w:pPr>
            <w:r w:rsidRPr="008A20DF">
              <w:t>O</w:t>
            </w:r>
          </w:p>
        </w:tc>
      </w:tr>
      <w:tr w:rsidR="009542BA" w:rsidRPr="008A20DF" w14:paraId="58919C9A"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6" w:type="pct"/>
            <w:tcBorders>
              <w:top w:val="nil"/>
              <w:left w:val="single" w:sz="4" w:space="0" w:color="auto"/>
              <w:bottom w:val="single" w:sz="4" w:space="0" w:color="auto"/>
              <w:right w:val="single" w:sz="4" w:space="0" w:color="auto"/>
            </w:tcBorders>
          </w:tcPr>
          <w:p w14:paraId="33B88215" w14:textId="77777777" w:rsidR="009542BA" w:rsidRPr="008A20DF" w:rsidRDefault="009542BA" w:rsidP="00062DF7">
            <w:pPr>
              <w:pStyle w:val="Tabletext10"/>
              <w:jc w:val="center"/>
            </w:pPr>
            <w:r w:rsidRPr="008A20DF">
              <w:t>28</w:t>
            </w:r>
          </w:p>
        </w:tc>
        <w:tc>
          <w:tcPr>
            <w:tcW w:w="871" w:type="pct"/>
            <w:tcBorders>
              <w:top w:val="nil"/>
              <w:left w:val="nil"/>
              <w:bottom w:val="single" w:sz="4" w:space="0" w:color="auto"/>
              <w:right w:val="single" w:sz="4" w:space="0" w:color="auto"/>
            </w:tcBorders>
          </w:tcPr>
          <w:p w14:paraId="48631C9F" w14:textId="77777777" w:rsidR="009542BA" w:rsidRPr="008A20DF" w:rsidRDefault="009542BA" w:rsidP="004C6642">
            <w:pPr>
              <w:pStyle w:val="Tabletext10"/>
            </w:pPr>
            <w:r w:rsidRPr="008A20DF">
              <w:t>Local Currency Code</w:t>
            </w:r>
          </w:p>
        </w:tc>
        <w:tc>
          <w:tcPr>
            <w:tcW w:w="581" w:type="pct"/>
            <w:tcBorders>
              <w:top w:val="single" w:sz="4" w:space="0" w:color="auto"/>
              <w:left w:val="nil"/>
              <w:bottom w:val="single" w:sz="4" w:space="0" w:color="auto"/>
              <w:right w:val="single" w:sz="4" w:space="0" w:color="auto"/>
            </w:tcBorders>
          </w:tcPr>
          <w:p w14:paraId="1D4DD40F" w14:textId="5FAE2123" w:rsidR="009542BA" w:rsidRPr="008A20DF" w:rsidRDefault="00684F6D" w:rsidP="00062DF7">
            <w:pPr>
              <w:pStyle w:val="Tabletext10"/>
              <w:jc w:val="center"/>
            </w:pPr>
            <w:r>
              <w:rPr>
                <w:rFonts w:hint="eastAsia"/>
              </w:rPr>
              <w:t>Reference identifier</w:t>
            </w:r>
          </w:p>
        </w:tc>
        <w:tc>
          <w:tcPr>
            <w:tcW w:w="2904" w:type="pct"/>
            <w:tcBorders>
              <w:top w:val="single" w:sz="4" w:space="0" w:color="auto"/>
              <w:left w:val="single" w:sz="4" w:space="0" w:color="auto"/>
              <w:bottom w:val="single" w:sz="4" w:space="0" w:color="auto"/>
              <w:right w:val="single" w:sz="4" w:space="0" w:color="auto"/>
            </w:tcBorders>
          </w:tcPr>
          <w:p w14:paraId="4DCD0430" w14:textId="7178AACB" w:rsidR="009542BA" w:rsidRPr="008A20DF" w:rsidRDefault="009542BA" w:rsidP="0087437F">
            <w:pPr>
              <w:pStyle w:val="Tabletext10"/>
              <w:jc w:val="both"/>
            </w:pPr>
            <w:r w:rsidRPr="008A20DF">
              <w:t xml:space="preserve">The </w:t>
            </w:r>
            <w:r w:rsidR="00684F6D">
              <w:t>Reference identifier</w:t>
            </w:r>
            <w:r w:rsidRPr="008A20DF">
              <w:t xml:space="preserve"> for the "Currency". The code of currency used for local country reporting requirements. This data element shall be reported when “Local Amount” is reported. Otherwise, this data element shall not be reported.</w:t>
            </w:r>
          </w:p>
        </w:tc>
        <w:tc>
          <w:tcPr>
            <w:tcW w:w="358" w:type="pct"/>
            <w:tcBorders>
              <w:top w:val="single" w:sz="4" w:space="0" w:color="auto"/>
              <w:left w:val="single" w:sz="4" w:space="0" w:color="auto"/>
              <w:bottom w:val="single" w:sz="4" w:space="0" w:color="auto"/>
              <w:right w:val="single" w:sz="4" w:space="0" w:color="auto"/>
            </w:tcBorders>
          </w:tcPr>
          <w:p w14:paraId="4D267CE1" w14:textId="77777777" w:rsidR="009542BA" w:rsidRPr="008A20DF" w:rsidRDefault="009542BA" w:rsidP="00062DF7">
            <w:pPr>
              <w:pStyle w:val="Tabletext10"/>
              <w:jc w:val="center"/>
            </w:pPr>
            <w:r w:rsidRPr="008A20DF">
              <w:t>C</w:t>
            </w:r>
          </w:p>
        </w:tc>
      </w:tr>
      <w:tr w:rsidR="009542BA" w:rsidRPr="008A20DF" w14:paraId="2FEFA96F"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6" w:type="pct"/>
            <w:tcBorders>
              <w:top w:val="nil"/>
              <w:left w:val="single" w:sz="4" w:space="0" w:color="auto"/>
              <w:bottom w:val="single" w:sz="4" w:space="0" w:color="auto"/>
              <w:right w:val="single" w:sz="4" w:space="0" w:color="auto"/>
            </w:tcBorders>
          </w:tcPr>
          <w:p w14:paraId="6531AA1E" w14:textId="77777777" w:rsidR="009542BA" w:rsidRPr="008A20DF" w:rsidRDefault="009542BA" w:rsidP="00062DF7">
            <w:pPr>
              <w:pStyle w:val="Tabletext10"/>
              <w:jc w:val="center"/>
            </w:pPr>
            <w:r w:rsidRPr="008A20DF">
              <w:t>29</w:t>
            </w:r>
          </w:p>
        </w:tc>
        <w:tc>
          <w:tcPr>
            <w:tcW w:w="871" w:type="pct"/>
            <w:tcBorders>
              <w:top w:val="nil"/>
              <w:left w:val="nil"/>
              <w:bottom w:val="single" w:sz="4" w:space="0" w:color="auto"/>
              <w:right w:val="single" w:sz="4" w:space="0" w:color="auto"/>
            </w:tcBorders>
          </w:tcPr>
          <w:p w14:paraId="3D582980" w14:textId="77777777" w:rsidR="009542BA" w:rsidRPr="008A20DF" w:rsidRDefault="009542BA" w:rsidP="004C6642">
            <w:pPr>
              <w:pStyle w:val="Tabletext10"/>
            </w:pPr>
            <w:r w:rsidRPr="008A20DF">
              <w:t>Transaction Amount</w:t>
            </w:r>
          </w:p>
        </w:tc>
        <w:tc>
          <w:tcPr>
            <w:tcW w:w="581" w:type="pct"/>
            <w:tcBorders>
              <w:top w:val="single" w:sz="4" w:space="0" w:color="auto"/>
              <w:left w:val="nil"/>
              <w:bottom w:val="single" w:sz="4" w:space="0" w:color="auto"/>
              <w:right w:val="single" w:sz="4" w:space="0" w:color="auto"/>
            </w:tcBorders>
          </w:tcPr>
          <w:p w14:paraId="7A3CDCDA" w14:textId="77777777" w:rsidR="009542BA" w:rsidRPr="008A20DF" w:rsidRDefault="009542BA" w:rsidP="00062DF7">
            <w:pPr>
              <w:pStyle w:val="Tabletext10"/>
              <w:jc w:val="center"/>
            </w:pPr>
            <w:r w:rsidRPr="008A20DF">
              <w:t>Amount</w:t>
            </w:r>
          </w:p>
        </w:tc>
        <w:tc>
          <w:tcPr>
            <w:tcW w:w="2904" w:type="pct"/>
            <w:tcBorders>
              <w:top w:val="single" w:sz="4" w:space="0" w:color="auto"/>
              <w:left w:val="single" w:sz="4" w:space="0" w:color="auto"/>
              <w:bottom w:val="single" w:sz="4" w:space="0" w:color="auto"/>
              <w:right w:val="single" w:sz="4" w:space="0" w:color="auto"/>
            </w:tcBorders>
          </w:tcPr>
          <w:p w14:paraId="0BF190BC" w14:textId="77777777" w:rsidR="009542BA" w:rsidRPr="008A20DF" w:rsidRDefault="009542BA" w:rsidP="0087437F">
            <w:pPr>
              <w:pStyle w:val="Tabletext10"/>
              <w:jc w:val="both"/>
            </w:pPr>
            <w:r w:rsidRPr="008A20DF">
              <w:t>The monetary amount in the transaction currency where the transaction originated. This monetary amount shall be reported if and only if transaction currency is used.</w:t>
            </w:r>
          </w:p>
        </w:tc>
        <w:tc>
          <w:tcPr>
            <w:tcW w:w="358" w:type="pct"/>
            <w:tcBorders>
              <w:top w:val="single" w:sz="4" w:space="0" w:color="auto"/>
              <w:left w:val="single" w:sz="4" w:space="0" w:color="auto"/>
              <w:bottom w:val="single" w:sz="4" w:space="0" w:color="auto"/>
              <w:right w:val="single" w:sz="4" w:space="0" w:color="auto"/>
            </w:tcBorders>
          </w:tcPr>
          <w:p w14:paraId="4D4A2163" w14:textId="77777777" w:rsidR="009542BA" w:rsidRPr="008A20DF" w:rsidRDefault="009542BA" w:rsidP="00062DF7">
            <w:pPr>
              <w:pStyle w:val="Tabletext10"/>
              <w:jc w:val="center"/>
            </w:pPr>
            <w:r w:rsidRPr="008A20DF">
              <w:t>O</w:t>
            </w:r>
          </w:p>
        </w:tc>
      </w:tr>
      <w:tr w:rsidR="009542BA" w:rsidRPr="008A20DF" w14:paraId="5148EB4D"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6" w:type="pct"/>
            <w:tcBorders>
              <w:top w:val="nil"/>
              <w:left w:val="single" w:sz="4" w:space="0" w:color="auto"/>
              <w:bottom w:val="single" w:sz="4" w:space="0" w:color="auto"/>
              <w:right w:val="single" w:sz="4" w:space="0" w:color="auto"/>
            </w:tcBorders>
          </w:tcPr>
          <w:p w14:paraId="1843D255" w14:textId="77777777" w:rsidR="009542BA" w:rsidRPr="008A20DF" w:rsidRDefault="009542BA" w:rsidP="00062DF7">
            <w:pPr>
              <w:pStyle w:val="Tabletext10"/>
              <w:jc w:val="center"/>
            </w:pPr>
            <w:r w:rsidRPr="008A20DF">
              <w:t>30</w:t>
            </w:r>
          </w:p>
        </w:tc>
        <w:tc>
          <w:tcPr>
            <w:tcW w:w="871" w:type="pct"/>
            <w:tcBorders>
              <w:top w:val="nil"/>
              <w:left w:val="nil"/>
              <w:bottom w:val="single" w:sz="4" w:space="0" w:color="auto"/>
              <w:right w:val="single" w:sz="4" w:space="0" w:color="auto"/>
            </w:tcBorders>
          </w:tcPr>
          <w:p w14:paraId="7CE8B388" w14:textId="77777777" w:rsidR="009542BA" w:rsidRPr="008A20DF" w:rsidRDefault="009542BA" w:rsidP="004C6642">
            <w:pPr>
              <w:pStyle w:val="Tabletext10"/>
            </w:pPr>
            <w:r w:rsidRPr="008A20DF">
              <w:t>Transaction Currency Code</w:t>
            </w:r>
          </w:p>
        </w:tc>
        <w:tc>
          <w:tcPr>
            <w:tcW w:w="581" w:type="pct"/>
            <w:tcBorders>
              <w:top w:val="single" w:sz="4" w:space="0" w:color="auto"/>
              <w:left w:val="nil"/>
              <w:bottom w:val="single" w:sz="4" w:space="0" w:color="auto"/>
              <w:right w:val="single" w:sz="4" w:space="0" w:color="auto"/>
            </w:tcBorders>
          </w:tcPr>
          <w:p w14:paraId="063C7281" w14:textId="6C9791C9" w:rsidR="009542BA" w:rsidRPr="008A20DF" w:rsidRDefault="00684F6D" w:rsidP="00062DF7">
            <w:pPr>
              <w:pStyle w:val="Tabletext10"/>
              <w:jc w:val="center"/>
            </w:pPr>
            <w:r>
              <w:rPr>
                <w:rFonts w:hint="eastAsia"/>
              </w:rPr>
              <w:t>Reference identifier</w:t>
            </w:r>
          </w:p>
        </w:tc>
        <w:tc>
          <w:tcPr>
            <w:tcW w:w="2904" w:type="pct"/>
            <w:tcBorders>
              <w:top w:val="single" w:sz="4" w:space="0" w:color="auto"/>
              <w:left w:val="single" w:sz="4" w:space="0" w:color="auto"/>
              <w:bottom w:val="single" w:sz="4" w:space="0" w:color="auto"/>
              <w:right w:val="single" w:sz="4" w:space="0" w:color="auto"/>
            </w:tcBorders>
          </w:tcPr>
          <w:p w14:paraId="58016959" w14:textId="38141C48" w:rsidR="009542BA" w:rsidRPr="008A20DF" w:rsidRDefault="009542BA" w:rsidP="0087437F">
            <w:pPr>
              <w:pStyle w:val="Tabletext10"/>
              <w:jc w:val="both"/>
            </w:pPr>
            <w:r w:rsidRPr="008A20DF">
              <w:t xml:space="preserve">The </w:t>
            </w:r>
            <w:r w:rsidR="00684F6D">
              <w:t>Reference identifier</w:t>
            </w:r>
            <w:r w:rsidRPr="008A20DF">
              <w:t xml:space="preserve"> for the "Currency". The code of currency used in the transaction. This data element shall be reported when “Transaction Amount” is reported. Otherwise, this data element shall not be reported.</w:t>
            </w:r>
          </w:p>
        </w:tc>
        <w:tc>
          <w:tcPr>
            <w:tcW w:w="358" w:type="pct"/>
            <w:tcBorders>
              <w:top w:val="single" w:sz="4" w:space="0" w:color="auto"/>
              <w:left w:val="single" w:sz="4" w:space="0" w:color="auto"/>
              <w:bottom w:val="single" w:sz="4" w:space="0" w:color="auto"/>
              <w:right w:val="single" w:sz="4" w:space="0" w:color="auto"/>
            </w:tcBorders>
          </w:tcPr>
          <w:p w14:paraId="493354CC" w14:textId="77777777" w:rsidR="009542BA" w:rsidRPr="008A20DF" w:rsidRDefault="009542BA" w:rsidP="00062DF7">
            <w:pPr>
              <w:pStyle w:val="Tabletext10"/>
              <w:jc w:val="center"/>
            </w:pPr>
            <w:r w:rsidRPr="008A20DF">
              <w:rPr>
                <w:rFonts w:hint="eastAsia"/>
              </w:rPr>
              <w:t>C</w:t>
            </w:r>
          </w:p>
        </w:tc>
      </w:tr>
      <w:tr w:rsidR="009542BA" w:rsidRPr="00F21602" w14:paraId="117EB473"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77D6F7" w14:textId="77777777" w:rsidR="009542BA" w:rsidRPr="00F21602" w:rsidRDefault="009542BA" w:rsidP="004C6642">
            <w:pPr>
              <w:pStyle w:val="Tabletext10"/>
              <w:rPr>
                <w:b/>
                <w:bCs/>
                <w:i/>
                <w:iCs/>
              </w:rPr>
            </w:pPr>
            <w:r w:rsidRPr="00F21602">
              <w:rPr>
                <w:b/>
                <w:bCs/>
                <w:i/>
                <w:iCs/>
              </w:rPr>
              <w:t>User Activity</w:t>
            </w:r>
          </w:p>
        </w:tc>
      </w:tr>
      <w:tr w:rsidR="009542BA" w:rsidRPr="008A20DF" w14:paraId="4006B995"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6" w:type="pct"/>
            <w:tcBorders>
              <w:top w:val="nil"/>
              <w:left w:val="single" w:sz="4" w:space="0" w:color="auto"/>
              <w:bottom w:val="single" w:sz="4" w:space="0" w:color="auto"/>
              <w:right w:val="single" w:sz="4" w:space="0" w:color="auto"/>
            </w:tcBorders>
          </w:tcPr>
          <w:p w14:paraId="44DD56DA" w14:textId="77777777" w:rsidR="009542BA" w:rsidRPr="008A20DF" w:rsidRDefault="009542BA" w:rsidP="00062DF7">
            <w:pPr>
              <w:pStyle w:val="Tabletext10"/>
              <w:jc w:val="center"/>
            </w:pPr>
            <w:r w:rsidRPr="008A20DF">
              <w:t>31</w:t>
            </w:r>
          </w:p>
        </w:tc>
        <w:tc>
          <w:tcPr>
            <w:tcW w:w="871" w:type="pct"/>
            <w:tcBorders>
              <w:top w:val="nil"/>
              <w:left w:val="nil"/>
              <w:bottom w:val="single" w:sz="4" w:space="0" w:color="auto"/>
              <w:right w:val="single" w:sz="4" w:space="0" w:color="auto"/>
            </w:tcBorders>
          </w:tcPr>
          <w:p w14:paraId="7A59B013" w14:textId="77777777" w:rsidR="009542BA" w:rsidRPr="008A20DF" w:rsidRDefault="009542BA" w:rsidP="004C6642">
            <w:pPr>
              <w:pStyle w:val="Tabletext10"/>
            </w:pPr>
            <w:r w:rsidRPr="008A20DF">
              <w:t>Entered By</w:t>
            </w:r>
          </w:p>
        </w:tc>
        <w:tc>
          <w:tcPr>
            <w:tcW w:w="581" w:type="pct"/>
            <w:tcBorders>
              <w:top w:val="single" w:sz="4" w:space="0" w:color="auto"/>
              <w:left w:val="nil"/>
              <w:bottom w:val="single" w:sz="4" w:space="0" w:color="auto"/>
              <w:right w:val="single" w:sz="4" w:space="0" w:color="auto"/>
            </w:tcBorders>
          </w:tcPr>
          <w:p w14:paraId="5DC4C2A9" w14:textId="36607E9E" w:rsidR="009542BA" w:rsidRPr="008A20DF" w:rsidRDefault="00684F6D" w:rsidP="00062DF7">
            <w:pPr>
              <w:pStyle w:val="Tabletext10"/>
              <w:jc w:val="center"/>
            </w:pPr>
            <w:r>
              <w:rPr>
                <w:rFonts w:hint="eastAsia"/>
              </w:rPr>
              <w:t>Reference identifier</w:t>
            </w:r>
          </w:p>
        </w:tc>
        <w:tc>
          <w:tcPr>
            <w:tcW w:w="2904" w:type="pct"/>
            <w:tcBorders>
              <w:top w:val="single" w:sz="4" w:space="0" w:color="auto"/>
              <w:left w:val="single" w:sz="4" w:space="0" w:color="auto"/>
              <w:bottom w:val="single" w:sz="4" w:space="0" w:color="auto"/>
              <w:right w:val="single" w:sz="4" w:space="0" w:color="auto"/>
            </w:tcBorders>
            <w:vAlign w:val="center"/>
          </w:tcPr>
          <w:p w14:paraId="606CADAD" w14:textId="503FDC18" w:rsidR="009542BA" w:rsidRPr="008A20DF" w:rsidRDefault="009542BA" w:rsidP="0087437F">
            <w:pPr>
              <w:pStyle w:val="Tabletext10"/>
              <w:jc w:val="both"/>
            </w:pPr>
            <w:r w:rsidRPr="008A20DF">
              <w:t xml:space="preserve">The </w:t>
            </w:r>
            <w:r w:rsidR="00684F6D">
              <w:t>Reference identifier</w:t>
            </w:r>
            <w:r w:rsidRPr="008A20DF">
              <w:t xml:space="preserve"> for the "User". The user who created the record. "Entered By" is mandatory.</w:t>
            </w:r>
          </w:p>
        </w:tc>
        <w:tc>
          <w:tcPr>
            <w:tcW w:w="358" w:type="pct"/>
            <w:tcBorders>
              <w:top w:val="single" w:sz="4" w:space="0" w:color="auto"/>
              <w:left w:val="single" w:sz="4" w:space="0" w:color="auto"/>
              <w:bottom w:val="single" w:sz="4" w:space="0" w:color="auto"/>
              <w:right w:val="single" w:sz="4" w:space="0" w:color="auto"/>
            </w:tcBorders>
          </w:tcPr>
          <w:p w14:paraId="444FAF59" w14:textId="77777777" w:rsidR="009542BA" w:rsidRPr="008A20DF" w:rsidRDefault="009542BA" w:rsidP="00062DF7">
            <w:pPr>
              <w:pStyle w:val="Tabletext10"/>
              <w:jc w:val="center"/>
            </w:pPr>
            <w:r w:rsidRPr="008A20DF">
              <w:t>M</w:t>
            </w:r>
          </w:p>
        </w:tc>
      </w:tr>
      <w:tr w:rsidR="009542BA" w:rsidRPr="008A20DF" w14:paraId="568BC3C5"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6" w:type="pct"/>
            <w:tcBorders>
              <w:top w:val="nil"/>
              <w:left w:val="single" w:sz="4" w:space="0" w:color="auto"/>
              <w:bottom w:val="single" w:sz="4" w:space="0" w:color="auto"/>
              <w:right w:val="single" w:sz="4" w:space="0" w:color="auto"/>
            </w:tcBorders>
          </w:tcPr>
          <w:p w14:paraId="5D0A5135" w14:textId="77777777" w:rsidR="009542BA" w:rsidRPr="008A20DF" w:rsidRDefault="009542BA" w:rsidP="00062DF7">
            <w:pPr>
              <w:pStyle w:val="Tabletext10"/>
              <w:jc w:val="center"/>
            </w:pPr>
            <w:r w:rsidRPr="008A20DF">
              <w:t>32</w:t>
            </w:r>
          </w:p>
        </w:tc>
        <w:tc>
          <w:tcPr>
            <w:tcW w:w="871" w:type="pct"/>
            <w:tcBorders>
              <w:top w:val="nil"/>
              <w:left w:val="nil"/>
              <w:bottom w:val="single" w:sz="4" w:space="0" w:color="auto"/>
              <w:right w:val="single" w:sz="4" w:space="0" w:color="auto"/>
            </w:tcBorders>
          </w:tcPr>
          <w:p w14:paraId="6FDA546A" w14:textId="77777777" w:rsidR="009542BA" w:rsidRPr="008A20DF" w:rsidRDefault="009542BA" w:rsidP="004C6642">
            <w:pPr>
              <w:pStyle w:val="Tabletext10"/>
            </w:pPr>
            <w:r w:rsidRPr="008A20DF">
              <w:t>Entered Date</w:t>
            </w:r>
          </w:p>
        </w:tc>
        <w:tc>
          <w:tcPr>
            <w:tcW w:w="581" w:type="pct"/>
            <w:tcBorders>
              <w:top w:val="single" w:sz="4" w:space="0" w:color="auto"/>
              <w:left w:val="nil"/>
              <w:bottom w:val="single" w:sz="4" w:space="0" w:color="auto"/>
              <w:right w:val="single" w:sz="4" w:space="0" w:color="auto"/>
            </w:tcBorders>
          </w:tcPr>
          <w:p w14:paraId="25E55182" w14:textId="77777777" w:rsidR="009542BA" w:rsidRPr="008A20DF" w:rsidRDefault="009542BA" w:rsidP="00062DF7">
            <w:pPr>
              <w:pStyle w:val="Tabletext10"/>
              <w:jc w:val="center"/>
            </w:pPr>
            <w:r w:rsidRPr="008A20DF">
              <w:t>Date</w:t>
            </w:r>
          </w:p>
        </w:tc>
        <w:tc>
          <w:tcPr>
            <w:tcW w:w="2904" w:type="pct"/>
            <w:tcBorders>
              <w:top w:val="single" w:sz="4" w:space="0" w:color="auto"/>
              <w:left w:val="single" w:sz="4" w:space="0" w:color="auto"/>
              <w:bottom w:val="single" w:sz="4" w:space="0" w:color="auto"/>
              <w:right w:val="single" w:sz="4" w:space="0" w:color="auto"/>
            </w:tcBorders>
            <w:vAlign w:val="center"/>
          </w:tcPr>
          <w:p w14:paraId="6974AA63" w14:textId="77777777" w:rsidR="009542BA" w:rsidRPr="008A20DF" w:rsidRDefault="009542BA" w:rsidP="0087437F">
            <w:pPr>
              <w:pStyle w:val="Tabletext10"/>
              <w:jc w:val="both"/>
            </w:pPr>
            <w:r w:rsidRPr="008A20DF">
              <w:t>The date this record was entered into the system. "Entered Date" should be a system generated date (rather than user-entered date).  This data element may be reported when "Entered By" is reported. Otherwise, "Entered Date" shall not be reported.</w:t>
            </w:r>
          </w:p>
        </w:tc>
        <w:tc>
          <w:tcPr>
            <w:tcW w:w="358" w:type="pct"/>
            <w:tcBorders>
              <w:top w:val="single" w:sz="4" w:space="0" w:color="auto"/>
              <w:left w:val="single" w:sz="4" w:space="0" w:color="auto"/>
              <w:bottom w:val="single" w:sz="4" w:space="0" w:color="auto"/>
              <w:right w:val="single" w:sz="4" w:space="0" w:color="auto"/>
            </w:tcBorders>
          </w:tcPr>
          <w:p w14:paraId="3BB980B7" w14:textId="77777777" w:rsidR="009542BA" w:rsidRPr="008A20DF" w:rsidRDefault="009542BA" w:rsidP="00062DF7">
            <w:pPr>
              <w:pStyle w:val="Tabletext10"/>
              <w:jc w:val="center"/>
            </w:pPr>
            <w:r w:rsidRPr="008A20DF">
              <w:t>M</w:t>
            </w:r>
          </w:p>
        </w:tc>
      </w:tr>
      <w:tr w:rsidR="009542BA" w:rsidRPr="008A20DF" w14:paraId="38748101"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6" w:type="pct"/>
            <w:tcBorders>
              <w:top w:val="nil"/>
              <w:left w:val="single" w:sz="4" w:space="0" w:color="auto"/>
              <w:bottom w:val="single" w:sz="4" w:space="0" w:color="auto"/>
              <w:right w:val="single" w:sz="4" w:space="0" w:color="auto"/>
            </w:tcBorders>
          </w:tcPr>
          <w:p w14:paraId="4AE24DDC" w14:textId="77777777" w:rsidR="009542BA" w:rsidRPr="008A20DF" w:rsidRDefault="009542BA" w:rsidP="00062DF7">
            <w:pPr>
              <w:pStyle w:val="Tabletext10"/>
              <w:jc w:val="center"/>
            </w:pPr>
            <w:r w:rsidRPr="008A20DF">
              <w:t>33</w:t>
            </w:r>
          </w:p>
        </w:tc>
        <w:tc>
          <w:tcPr>
            <w:tcW w:w="871" w:type="pct"/>
            <w:tcBorders>
              <w:top w:val="nil"/>
              <w:left w:val="nil"/>
              <w:bottom w:val="single" w:sz="4" w:space="0" w:color="auto"/>
              <w:right w:val="single" w:sz="4" w:space="0" w:color="auto"/>
            </w:tcBorders>
          </w:tcPr>
          <w:p w14:paraId="66D1BCF9" w14:textId="77777777" w:rsidR="009542BA" w:rsidRPr="008A20DF" w:rsidRDefault="009542BA" w:rsidP="004C6642">
            <w:pPr>
              <w:pStyle w:val="Tabletext10"/>
            </w:pPr>
            <w:r w:rsidRPr="008A20DF">
              <w:t>Entered Time</w:t>
            </w:r>
          </w:p>
        </w:tc>
        <w:tc>
          <w:tcPr>
            <w:tcW w:w="581" w:type="pct"/>
            <w:tcBorders>
              <w:top w:val="single" w:sz="4" w:space="0" w:color="auto"/>
              <w:left w:val="nil"/>
              <w:bottom w:val="single" w:sz="4" w:space="0" w:color="auto"/>
              <w:right w:val="single" w:sz="4" w:space="0" w:color="auto"/>
            </w:tcBorders>
          </w:tcPr>
          <w:p w14:paraId="174B844F" w14:textId="77777777" w:rsidR="009542BA" w:rsidRPr="008A20DF" w:rsidRDefault="009542BA" w:rsidP="00062DF7">
            <w:pPr>
              <w:pStyle w:val="Tabletext10"/>
              <w:jc w:val="center"/>
            </w:pPr>
            <w:r w:rsidRPr="008A20DF">
              <w:t>Time</w:t>
            </w:r>
          </w:p>
        </w:tc>
        <w:tc>
          <w:tcPr>
            <w:tcW w:w="2904" w:type="pct"/>
            <w:tcBorders>
              <w:top w:val="single" w:sz="4" w:space="0" w:color="auto"/>
              <w:left w:val="single" w:sz="4" w:space="0" w:color="auto"/>
              <w:bottom w:val="single" w:sz="4" w:space="0" w:color="auto"/>
              <w:right w:val="single" w:sz="4" w:space="0" w:color="auto"/>
            </w:tcBorders>
            <w:vAlign w:val="center"/>
          </w:tcPr>
          <w:p w14:paraId="471F9B19" w14:textId="77777777" w:rsidR="009542BA" w:rsidRPr="008A20DF" w:rsidRDefault="009542BA" w:rsidP="0087437F">
            <w:pPr>
              <w:pStyle w:val="Tabletext10"/>
              <w:jc w:val="both"/>
            </w:pPr>
            <w:r w:rsidRPr="008A20DF">
              <w:t>The time this record was entered into the system. "Entered Time" can be reported when "Entered Date" is reported. Otherwise, " Entered Time" shall not be reported.</w:t>
            </w:r>
          </w:p>
        </w:tc>
        <w:tc>
          <w:tcPr>
            <w:tcW w:w="358" w:type="pct"/>
            <w:tcBorders>
              <w:top w:val="single" w:sz="4" w:space="0" w:color="auto"/>
              <w:left w:val="single" w:sz="4" w:space="0" w:color="auto"/>
              <w:bottom w:val="single" w:sz="4" w:space="0" w:color="auto"/>
              <w:right w:val="single" w:sz="4" w:space="0" w:color="auto"/>
            </w:tcBorders>
          </w:tcPr>
          <w:p w14:paraId="228DE41A" w14:textId="77777777" w:rsidR="009542BA" w:rsidRPr="008A20DF" w:rsidRDefault="009542BA" w:rsidP="00062DF7">
            <w:pPr>
              <w:pStyle w:val="Tabletext10"/>
              <w:jc w:val="center"/>
            </w:pPr>
            <w:r w:rsidRPr="008A20DF">
              <w:t>C</w:t>
            </w:r>
          </w:p>
        </w:tc>
      </w:tr>
      <w:tr w:rsidR="009542BA" w:rsidRPr="008A20DF" w14:paraId="480694B0"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6" w:type="pct"/>
            <w:tcBorders>
              <w:top w:val="nil"/>
              <w:left w:val="single" w:sz="4" w:space="0" w:color="auto"/>
              <w:bottom w:val="single" w:sz="4" w:space="0" w:color="auto"/>
              <w:right w:val="single" w:sz="4" w:space="0" w:color="auto"/>
            </w:tcBorders>
          </w:tcPr>
          <w:p w14:paraId="6885C8BF" w14:textId="77777777" w:rsidR="009542BA" w:rsidRPr="008A20DF" w:rsidRDefault="009542BA" w:rsidP="00062DF7">
            <w:pPr>
              <w:pStyle w:val="Tabletext10"/>
              <w:jc w:val="center"/>
            </w:pPr>
            <w:r w:rsidRPr="008A20DF">
              <w:t>34</w:t>
            </w:r>
          </w:p>
        </w:tc>
        <w:tc>
          <w:tcPr>
            <w:tcW w:w="871" w:type="pct"/>
            <w:tcBorders>
              <w:top w:val="nil"/>
              <w:left w:val="nil"/>
              <w:bottom w:val="single" w:sz="4" w:space="0" w:color="auto"/>
              <w:right w:val="single" w:sz="4" w:space="0" w:color="auto"/>
            </w:tcBorders>
          </w:tcPr>
          <w:p w14:paraId="6F7328DE" w14:textId="77777777" w:rsidR="009542BA" w:rsidRPr="008A20DF" w:rsidRDefault="009542BA" w:rsidP="004C6642">
            <w:pPr>
              <w:pStyle w:val="Tabletext10"/>
            </w:pPr>
            <w:r w:rsidRPr="008A20DF">
              <w:t>Approved By</w:t>
            </w:r>
          </w:p>
        </w:tc>
        <w:tc>
          <w:tcPr>
            <w:tcW w:w="581" w:type="pct"/>
            <w:tcBorders>
              <w:top w:val="single" w:sz="4" w:space="0" w:color="auto"/>
              <w:left w:val="nil"/>
              <w:bottom w:val="single" w:sz="4" w:space="0" w:color="auto"/>
              <w:right w:val="single" w:sz="4" w:space="0" w:color="auto"/>
            </w:tcBorders>
          </w:tcPr>
          <w:p w14:paraId="2FF3B28D" w14:textId="2FF5BED3" w:rsidR="009542BA" w:rsidRPr="008A20DF" w:rsidRDefault="00684F6D" w:rsidP="00062DF7">
            <w:pPr>
              <w:pStyle w:val="Tabletext10"/>
              <w:jc w:val="center"/>
            </w:pPr>
            <w:r>
              <w:rPr>
                <w:rFonts w:hint="eastAsia"/>
              </w:rPr>
              <w:t>Reference identifier</w:t>
            </w:r>
          </w:p>
        </w:tc>
        <w:tc>
          <w:tcPr>
            <w:tcW w:w="2904" w:type="pct"/>
            <w:tcBorders>
              <w:top w:val="single" w:sz="4" w:space="0" w:color="auto"/>
              <w:left w:val="single" w:sz="4" w:space="0" w:color="auto"/>
              <w:bottom w:val="single" w:sz="4" w:space="0" w:color="auto"/>
              <w:right w:val="single" w:sz="4" w:space="0" w:color="auto"/>
            </w:tcBorders>
            <w:vAlign w:val="center"/>
          </w:tcPr>
          <w:p w14:paraId="3315A643" w14:textId="69F0C939" w:rsidR="009542BA" w:rsidRPr="008A20DF" w:rsidRDefault="009542BA" w:rsidP="0087437F">
            <w:pPr>
              <w:pStyle w:val="Tabletext10"/>
              <w:jc w:val="both"/>
              <w:rPr>
                <w:sz w:val="18"/>
                <w:szCs w:val="18"/>
              </w:rPr>
            </w:pPr>
            <w:r w:rsidRPr="008A20DF">
              <w:rPr>
                <w:sz w:val="18"/>
                <w:szCs w:val="18"/>
              </w:rPr>
              <w:t xml:space="preserve">The </w:t>
            </w:r>
            <w:r w:rsidR="00684F6D">
              <w:rPr>
                <w:sz w:val="18"/>
                <w:szCs w:val="18"/>
              </w:rPr>
              <w:t>Reference identifier</w:t>
            </w:r>
            <w:r w:rsidRPr="008A20DF">
              <w:rPr>
                <w:sz w:val="18"/>
                <w:szCs w:val="18"/>
              </w:rPr>
              <w:t xml:space="preserve"> for the "User".</w:t>
            </w:r>
            <w:r w:rsidRPr="008A20DF">
              <w:t xml:space="preserve"> The user who approved the data element addition or change.</w:t>
            </w:r>
          </w:p>
        </w:tc>
        <w:tc>
          <w:tcPr>
            <w:tcW w:w="358" w:type="pct"/>
            <w:tcBorders>
              <w:top w:val="single" w:sz="4" w:space="0" w:color="auto"/>
              <w:left w:val="single" w:sz="4" w:space="0" w:color="auto"/>
              <w:bottom w:val="single" w:sz="4" w:space="0" w:color="auto"/>
              <w:right w:val="single" w:sz="4" w:space="0" w:color="auto"/>
            </w:tcBorders>
          </w:tcPr>
          <w:p w14:paraId="6098266A" w14:textId="77777777" w:rsidR="009542BA" w:rsidRPr="008A20DF" w:rsidRDefault="009542BA" w:rsidP="00062DF7">
            <w:pPr>
              <w:pStyle w:val="Tabletext10"/>
              <w:jc w:val="center"/>
            </w:pPr>
            <w:r w:rsidRPr="008A20DF">
              <w:t>O</w:t>
            </w:r>
          </w:p>
        </w:tc>
      </w:tr>
      <w:tr w:rsidR="009542BA" w:rsidRPr="008A20DF" w14:paraId="2A4B7041"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6" w:type="pct"/>
            <w:tcBorders>
              <w:top w:val="nil"/>
              <w:left w:val="single" w:sz="4" w:space="0" w:color="auto"/>
              <w:bottom w:val="single" w:sz="4" w:space="0" w:color="auto"/>
              <w:right w:val="single" w:sz="4" w:space="0" w:color="auto"/>
            </w:tcBorders>
          </w:tcPr>
          <w:p w14:paraId="3F82F828" w14:textId="77777777" w:rsidR="009542BA" w:rsidRPr="008A20DF" w:rsidRDefault="009542BA" w:rsidP="00062DF7">
            <w:pPr>
              <w:pStyle w:val="Tabletext10"/>
              <w:jc w:val="center"/>
            </w:pPr>
            <w:r w:rsidRPr="008A20DF">
              <w:t>35</w:t>
            </w:r>
          </w:p>
        </w:tc>
        <w:tc>
          <w:tcPr>
            <w:tcW w:w="871" w:type="pct"/>
            <w:tcBorders>
              <w:top w:val="nil"/>
              <w:left w:val="nil"/>
              <w:bottom w:val="single" w:sz="4" w:space="0" w:color="auto"/>
              <w:right w:val="single" w:sz="4" w:space="0" w:color="auto"/>
            </w:tcBorders>
          </w:tcPr>
          <w:p w14:paraId="1E76F6AB" w14:textId="77777777" w:rsidR="009542BA" w:rsidRPr="008A20DF" w:rsidRDefault="009542BA" w:rsidP="004C6642">
            <w:pPr>
              <w:pStyle w:val="Tabletext10"/>
            </w:pPr>
            <w:r w:rsidRPr="008A20DF">
              <w:t>Approved Date</w:t>
            </w:r>
          </w:p>
        </w:tc>
        <w:tc>
          <w:tcPr>
            <w:tcW w:w="581" w:type="pct"/>
            <w:tcBorders>
              <w:top w:val="single" w:sz="4" w:space="0" w:color="auto"/>
              <w:left w:val="nil"/>
              <w:bottom w:val="single" w:sz="4" w:space="0" w:color="auto"/>
              <w:right w:val="single" w:sz="4" w:space="0" w:color="auto"/>
            </w:tcBorders>
          </w:tcPr>
          <w:p w14:paraId="54E1B352" w14:textId="77777777" w:rsidR="009542BA" w:rsidRPr="008A20DF" w:rsidRDefault="009542BA" w:rsidP="00062DF7">
            <w:pPr>
              <w:pStyle w:val="Tabletext10"/>
              <w:jc w:val="center"/>
            </w:pPr>
            <w:r w:rsidRPr="008A20DF">
              <w:t>Date</w:t>
            </w:r>
          </w:p>
        </w:tc>
        <w:tc>
          <w:tcPr>
            <w:tcW w:w="2904" w:type="pct"/>
            <w:tcBorders>
              <w:top w:val="single" w:sz="4" w:space="0" w:color="auto"/>
              <w:left w:val="single" w:sz="4" w:space="0" w:color="auto"/>
              <w:bottom w:val="single" w:sz="4" w:space="0" w:color="auto"/>
              <w:right w:val="single" w:sz="4" w:space="0" w:color="auto"/>
            </w:tcBorders>
            <w:vAlign w:val="center"/>
          </w:tcPr>
          <w:p w14:paraId="71A92947" w14:textId="77777777" w:rsidR="009542BA" w:rsidRPr="008A20DF" w:rsidRDefault="009542BA" w:rsidP="0087437F">
            <w:pPr>
              <w:pStyle w:val="Tabletext10"/>
              <w:jc w:val="both"/>
            </w:pPr>
            <w:r w:rsidRPr="008A20DF">
              <w:t>The date when the record addition or change were approved. "Approved Date" may be reported when "Approved By" is reported. Otherwise, "Approved Date" shall not be reported.</w:t>
            </w:r>
          </w:p>
        </w:tc>
        <w:tc>
          <w:tcPr>
            <w:tcW w:w="358" w:type="pct"/>
            <w:tcBorders>
              <w:top w:val="single" w:sz="4" w:space="0" w:color="auto"/>
              <w:left w:val="single" w:sz="4" w:space="0" w:color="auto"/>
              <w:bottom w:val="single" w:sz="4" w:space="0" w:color="auto"/>
              <w:right w:val="single" w:sz="4" w:space="0" w:color="auto"/>
            </w:tcBorders>
          </w:tcPr>
          <w:p w14:paraId="01A1767E" w14:textId="77777777" w:rsidR="009542BA" w:rsidRPr="008A20DF" w:rsidRDefault="009542BA" w:rsidP="00062DF7">
            <w:pPr>
              <w:pStyle w:val="Tabletext10"/>
              <w:jc w:val="center"/>
            </w:pPr>
            <w:r w:rsidRPr="008A20DF">
              <w:t>C</w:t>
            </w:r>
          </w:p>
        </w:tc>
      </w:tr>
      <w:tr w:rsidR="009542BA" w:rsidRPr="008A20DF" w14:paraId="02253184"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6" w:type="pct"/>
            <w:tcBorders>
              <w:top w:val="nil"/>
              <w:left w:val="single" w:sz="4" w:space="0" w:color="auto"/>
              <w:bottom w:val="single" w:sz="4" w:space="0" w:color="auto"/>
              <w:right w:val="single" w:sz="4" w:space="0" w:color="auto"/>
            </w:tcBorders>
          </w:tcPr>
          <w:p w14:paraId="2B1E3519" w14:textId="77777777" w:rsidR="009542BA" w:rsidRPr="008A20DF" w:rsidRDefault="009542BA" w:rsidP="00062DF7">
            <w:pPr>
              <w:pStyle w:val="Tabletext10"/>
              <w:jc w:val="center"/>
            </w:pPr>
            <w:r w:rsidRPr="008A20DF">
              <w:t>36</w:t>
            </w:r>
          </w:p>
        </w:tc>
        <w:tc>
          <w:tcPr>
            <w:tcW w:w="871" w:type="pct"/>
            <w:tcBorders>
              <w:top w:val="nil"/>
              <w:left w:val="nil"/>
              <w:bottom w:val="single" w:sz="4" w:space="0" w:color="auto"/>
              <w:right w:val="single" w:sz="4" w:space="0" w:color="auto"/>
            </w:tcBorders>
          </w:tcPr>
          <w:p w14:paraId="40E7CA00" w14:textId="77777777" w:rsidR="009542BA" w:rsidRPr="008A20DF" w:rsidRDefault="009542BA" w:rsidP="004C6642">
            <w:pPr>
              <w:pStyle w:val="Tabletext10"/>
            </w:pPr>
            <w:r w:rsidRPr="008A20DF">
              <w:t>Posted By</w:t>
            </w:r>
          </w:p>
        </w:tc>
        <w:tc>
          <w:tcPr>
            <w:tcW w:w="581" w:type="pct"/>
            <w:tcBorders>
              <w:top w:val="single" w:sz="4" w:space="0" w:color="auto"/>
              <w:left w:val="nil"/>
              <w:bottom w:val="single" w:sz="4" w:space="0" w:color="auto"/>
              <w:right w:val="single" w:sz="4" w:space="0" w:color="auto"/>
            </w:tcBorders>
          </w:tcPr>
          <w:p w14:paraId="173D2FE4" w14:textId="77777777" w:rsidR="009542BA" w:rsidRPr="008A20DF" w:rsidRDefault="009542BA" w:rsidP="00062DF7">
            <w:pPr>
              <w:pStyle w:val="Tabletext10"/>
              <w:jc w:val="center"/>
            </w:pPr>
            <w:r w:rsidRPr="008A20DF">
              <w:t>ID</w:t>
            </w:r>
          </w:p>
        </w:tc>
        <w:tc>
          <w:tcPr>
            <w:tcW w:w="2904" w:type="pct"/>
            <w:tcBorders>
              <w:top w:val="single" w:sz="4" w:space="0" w:color="auto"/>
              <w:left w:val="single" w:sz="4" w:space="0" w:color="auto"/>
              <w:bottom w:val="single" w:sz="4" w:space="0" w:color="auto"/>
              <w:right w:val="single" w:sz="4" w:space="0" w:color="auto"/>
            </w:tcBorders>
            <w:vAlign w:val="center"/>
          </w:tcPr>
          <w:p w14:paraId="2162FD5F" w14:textId="77777777" w:rsidR="009542BA" w:rsidRPr="008A20DF" w:rsidRDefault="009542BA" w:rsidP="0087437F">
            <w:pPr>
              <w:pStyle w:val="Tabletext10"/>
              <w:jc w:val="both"/>
            </w:pPr>
            <w:r w:rsidRPr="008A20DF">
              <w:t>The time the record addition or change was approved. This data element may be reported when "Approved Date" is reported. Otherwise, this data element shall not be reported.</w:t>
            </w:r>
          </w:p>
        </w:tc>
        <w:tc>
          <w:tcPr>
            <w:tcW w:w="358" w:type="pct"/>
            <w:tcBorders>
              <w:top w:val="single" w:sz="4" w:space="0" w:color="auto"/>
              <w:left w:val="single" w:sz="4" w:space="0" w:color="auto"/>
              <w:bottom w:val="single" w:sz="4" w:space="0" w:color="auto"/>
              <w:right w:val="single" w:sz="4" w:space="0" w:color="auto"/>
            </w:tcBorders>
          </w:tcPr>
          <w:p w14:paraId="6D9EDA2F" w14:textId="77777777" w:rsidR="009542BA" w:rsidRPr="008A20DF" w:rsidRDefault="009542BA" w:rsidP="00062DF7">
            <w:pPr>
              <w:pStyle w:val="Tabletext10"/>
              <w:jc w:val="center"/>
            </w:pPr>
            <w:r w:rsidRPr="008A20DF">
              <w:t>O</w:t>
            </w:r>
          </w:p>
        </w:tc>
      </w:tr>
      <w:tr w:rsidR="009542BA" w:rsidRPr="00F21602" w14:paraId="7D1EE387"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E952EB" w14:textId="77777777" w:rsidR="009542BA" w:rsidRPr="00F21602" w:rsidRDefault="009542BA" w:rsidP="004C6642">
            <w:pPr>
              <w:pStyle w:val="Tabletext10"/>
              <w:rPr>
                <w:b/>
                <w:bCs/>
                <w:i/>
                <w:iCs/>
              </w:rPr>
            </w:pPr>
            <w:r w:rsidRPr="00F21602">
              <w:rPr>
                <w:b/>
                <w:bCs/>
                <w:i/>
                <w:iCs/>
              </w:rPr>
              <w:t>Segment</w:t>
            </w:r>
          </w:p>
        </w:tc>
      </w:tr>
      <w:tr w:rsidR="009542BA" w:rsidRPr="008A20DF" w14:paraId="11A1DDF2"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6" w:type="pct"/>
            <w:tcBorders>
              <w:top w:val="nil"/>
              <w:left w:val="single" w:sz="4" w:space="0" w:color="auto"/>
              <w:bottom w:val="single" w:sz="4" w:space="0" w:color="auto"/>
              <w:right w:val="single" w:sz="4" w:space="0" w:color="auto"/>
            </w:tcBorders>
          </w:tcPr>
          <w:p w14:paraId="250BA0F0" w14:textId="77777777" w:rsidR="009542BA" w:rsidRPr="008A20DF" w:rsidRDefault="009542BA" w:rsidP="00062DF7">
            <w:pPr>
              <w:pStyle w:val="Tabletext10"/>
              <w:jc w:val="center"/>
            </w:pPr>
            <w:r w:rsidRPr="008A20DF">
              <w:t>37</w:t>
            </w:r>
          </w:p>
        </w:tc>
        <w:tc>
          <w:tcPr>
            <w:tcW w:w="871" w:type="pct"/>
            <w:tcBorders>
              <w:top w:val="nil"/>
              <w:left w:val="nil"/>
              <w:bottom w:val="single" w:sz="4" w:space="0" w:color="auto"/>
              <w:right w:val="single" w:sz="4" w:space="0" w:color="auto"/>
            </w:tcBorders>
          </w:tcPr>
          <w:p w14:paraId="4A29EA6F" w14:textId="77777777" w:rsidR="009542BA" w:rsidRPr="008A20DF" w:rsidRDefault="009542BA" w:rsidP="004C6642">
            <w:pPr>
              <w:pStyle w:val="Tabletext10"/>
            </w:pPr>
            <w:r w:rsidRPr="008A20DF">
              <w:t>Account Segment Employee</w:t>
            </w:r>
          </w:p>
        </w:tc>
        <w:tc>
          <w:tcPr>
            <w:tcW w:w="581" w:type="pct"/>
            <w:tcBorders>
              <w:top w:val="single" w:sz="4" w:space="0" w:color="auto"/>
              <w:left w:val="nil"/>
              <w:bottom w:val="single" w:sz="4" w:space="0" w:color="auto"/>
              <w:right w:val="single" w:sz="4" w:space="0" w:color="auto"/>
            </w:tcBorders>
          </w:tcPr>
          <w:p w14:paraId="45137698" w14:textId="08BBF6CB" w:rsidR="009542BA" w:rsidRPr="008A20DF" w:rsidRDefault="00684F6D" w:rsidP="00062DF7">
            <w:pPr>
              <w:pStyle w:val="Tabletext10"/>
              <w:jc w:val="center"/>
            </w:pPr>
            <w:r>
              <w:t>Reference identifier</w:t>
            </w:r>
          </w:p>
        </w:tc>
        <w:tc>
          <w:tcPr>
            <w:tcW w:w="2904" w:type="pct"/>
            <w:tcBorders>
              <w:top w:val="single" w:sz="4" w:space="0" w:color="auto"/>
              <w:left w:val="single" w:sz="4" w:space="0" w:color="auto"/>
              <w:bottom w:val="single" w:sz="4" w:space="0" w:color="auto"/>
              <w:right w:val="single" w:sz="4" w:space="0" w:color="auto"/>
            </w:tcBorders>
          </w:tcPr>
          <w:p w14:paraId="16B98FFF" w14:textId="0860FE58" w:rsidR="009542BA" w:rsidRPr="008A20DF" w:rsidRDefault="009542BA" w:rsidP="0087437F">
            <w:pPr>
              <w:pStyle w:val="Tabletext10"/>
              <w:jc w:val="both"/>
            </w:pPr>
            <w:r w:rsidRPr="008A20DF">
              <w:t xml:space="preserve">The </w:t>
            </w:r>
            <w:r w:rsidR="00684F6D">
              <w:t>Reference identifier</w:t>
            </w:r>
            <w:r w:rsidRPr="008A20DF">
              <w:t xml:space="preserve"> for the “Employee”. This data element is a fixed account segment, recording data related to certain employee, which needs to be accounted for and will be used for auditing purpose, for example, loan to corporate officers.</w:t>
            </w:r>
          </w:p>
        </w:tc>
        <w:tc>
          <w:tcPr>
            <w:tcW w:w="358" w:type="pct"/>
            <w:tcBorders>
              <w:top w:val="single" w:sz="4" w:space="0" w:color="auto"/>
              <w:left w:val="single" w:sz="4" w:space="0" w:color="auto"/>
              <w:bottom w:val="single" w:sz="4" w:space="0" w:color="auto"/>
              <w:right w:val="single" w:sz="4" w:space="0" w:color="auto"/>
            </w:tcBorders>
          </w:tcPr>
          <w:p w14:paraId="67D5D6E4" w14:textId="77777777" w:rsidR="009542BA" w:rsidRPr="008A20DF" w:rsidRDefault="009542BA" w:rsidP="00062DF7">
            <w:pPr>
              <w:pStyle w:val="Tabletext10"/>
              <w:jc w:val="center"/>
            </w:pPr>
            <w:r w:rsidRPr="008A20DF">
              <w:t>O</w:t>
            </w:r>
          </w:p>
        </w:tc>
      </w:tr>
      <w:tr w:rsidR="009542BA" w:rsidRPr="008A20DF" w14:paraId="3B22332B"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6" w:type="pct"/>
            <w:tcBorders>
              <w:top w:val="nil"/>
              <w:left w:val="single" w:sz="4" w:space="0" w:color="auto"/>
              <w:bottom w:val="single" w:sz="4" w:space="0" w:color="auto"/>
              <w:right w:val="single" w:sz="4" w:space="0" w:color="auto"/>
            </w:tcBorders>
          </w:tcPr>
          <w:p w14:paraId="09CC3CB9" w14:textId="77777777" w:rsidR="009542BA" w:rsidRPr="008A20DF" w:rsidRDefault="009542BA" w:rsidP="00062DF7">
            <w:pPr>
              <w:pStyle w:val="Tabletext10"/>
              <w:jc w:val="center"/>
            </w:pPr>
            <w:r w:rsidRPr="008A20DF">
              <w:lastRenderedPageBreak/>
              <w:t>38</w:t>
            </w:r>
          </w:p>
        </w:tc>
        <w:tc>
          <w:tcPr>
            <w:tcW w:w="871" w:type="pct"/>
            <w:tcBorders>
              <w:top w:val="nil"/>
              <w:left w:val="nil"/>
              <w:bottom w:val="single" w:sz="4" w:space="0" w:color="auto"/>
              <w:right w:val="single" w:sz="4" w:space="0" w:color="auto"/>
            </w:tcBorders>
          </w:tcPr>
          <w:p w14:paraId="7B423455" w14:textId="77777777" w:rsidR="009542BA" w:rsidRPr="008A20DF" w:rsidRDefault="009542BA" w:rsidP="004C6642">
            <w:pPr>
              <w:pStyle w:val="Tabletext10"/>
            </w:pPr>
            <w:r w:rsidRPr="008A20DF">
              <w:t>Account Segment Project</w:t>
            </w:r>
          </w:p>
        </w:tc>
        <w:tc>
          <w:tcPr>
            <w:tcW w:w="581" w:type="pct"/>
            <w:tcBorders>
              <w:top w:val="single" w:sz="4" w:space="0" w:color="auto"/>
              <w:left w:val="nil"/>
              <w:bottom w:val="single" w:sz="4" w:space="0" w:color="auto"/>
              <w:right w:val="single" w:sz="4" w:space="0" w:color="auto"/>
            </w:tcBorders>
          </w:tcPr>
          <w:p w14:paraId="35DEAABF" w14:textId="7B49BE94" w:rsidR="009542BA" w:rsidRPr="008A20DF" w:rsidRDefault="00684F6D" w:rsidP="00062DF7">
            <w:pPr>
              <w:pStyle w:val="Tabletext10"/>
              <w:jc w:val="center"/>
            </w:pPr>
            <w:r>
              <w:t>Reference identifier</w:t>
            </w:r>
          </w:p>
        </w:tc>
        <w:tc>
          <w:tcPr>
            <w:tcW w:w="2904" w:type="pct"/>
            <w:tcBorders>
              <w:top w:val="single" w:sz="4" w:space="0" w:color="auto"/>
              <w:left w:val="single" w:sz="4" w:space="0" w:color="auto"/>
              <w:bottom w:val="single" w:sz="4" w:space="0" w:color="auto"/>
              <w:right w:val="single" w:sz="4" w:space="0" w:color="auto"/>
            </w:tcBorders>
          </w:tcPr>
          <w:p w14:paraId="3A49439E" w14:textId="2C164DFC" w:rsidR="009542BA" w:rsidRPr="008A20DF" w:rsidRDefault="009542BA" w:rsidP="0087437F">
            <w:pPr>
              <w:pStyle w:val="Tabletext10"/>
              <w:jc w:val="both"/>
            </w:pPr>
            <w:r w:rsidRPr="008A20DF">
              <w:t xml:space="preserve">The </w:t>
            </w:r>
            <w:r w:rsidR="00684F6D">
              <w:t>Reference identifier</w:t>
            </w:r>
            <w:r w:rsidRPr="008A20DF">
              <w:t xml:space="preserve"> for the “Project”. This data element is a fixed account segment, recording data related to certain project, which needs to be accounted for and will be used for auditing purpose, for example, construction projects which require a separate accounting.  </w:t>
            </w:r>
          </w:p>
        </w:tc>
        <w:tc>
          <w:tcPr>
            <w:tcW w:w="358" w:type="pct"/>
            <w:tcBorders>
              <w:top w:val="single" w:sz="4" w:space="0" w:color="auto"/>
              <w:left w:val="single" w:sz="4" w:space="0" w:color="auto"/>
              <w:bottom w:val="single" w:sz="4" w:space="0" w:color="auto"/>
              <w:right w:val="single" w:sz="4" w:space="0" w:color="auto"/>
            </w:tcBorders>
          </w:tcPr>
          <w:p w14:paraId="27B3E342" w14:textId="77777777" w:rsidR="009542BA" w:rsidRPr="008A20DF" w:rsidRDefault="009542BA" w:rsidP="00062DF7">
            <w:pPr>
              <w:pStyle w:val="Tabletext10"/>
              <w:jc w:val="center"/>
            </w:pPr>
            <w:r w:rsidRPr="008A20DF">
              <w:t>O</w:t>
            </w:r>
          </w:p>
        </w:tc>
      </w:tr>
      <w:tr w:rsidR="009542BA" w:rsidRPr="008A20DF" w14:paraId="25E07D42"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6" w:type="pct"/>
            <w:tcBorders>
              <w:top w:val="nil"/>
              <w:left w:val="single" w:sz="4" w:space="0" w:color="auto"/>
              <w:bottom w:val="single" w:sz="4" w:space="0" w:color="auto"/>
              <w:right w:val="single" w:sz="4" w:space="0" w:color="auto"/>
            </w:tcBorders>
          </w:tcPr>
          <w:p w14:paraId="2A11CA72" w14:textId="77777777" w:rsidR="009542BA" w:rsidRPr="008A20DF" w:rsidRDefault="009542BA" w:rsidP="00062DF7">
            <w:pPr>
              <w:pStyle w:val="Tabletext10"/>
              <w:jc w:val="center"/>
            </w:pPr>
            <w:r w:rsidRPr="008A20DF">
              <w:t>39</w:t>
            </w:r>
          </w:p>
        </w:tc>
        <w:tc>
          <w:tcPr>
            <w:tcW w:w="871" w:type="pct"/>
            <w:tcBorders>
              <w:top w:val="nil"/>
              <w:left w:val="nil"/>
              <w:bottom w:val="single" w:sz="4" w:space="0" w:color="auto"/>
              <w:right w:val="single" w:sz="4" w:space="0" w:color="auto"/>
            </w:tcBorders>
          </w:tcPr>
          <w:p w14:paraId="07903861" w14:textId="77777777" w:rsidR="009542BA" w:rsidRPr="008A20DF" w:rsidRDefault="009542BA" w:rsidP="004C6642">
            <w:pPr>
              <w:pStyle w:val="Tabletext10"/>
            </w:pPr>
            <w:r w:rsidRPr="008A20DF">
              <w:t>Account Segment Bank Account</w:t>
            </w:r>
          </w:p>
        </w:tc>
        <w:tc>
          <w:tcPr>
            <w:tcW w:w="581" w:type="pct"/>
            <w:tcBorders>
              <w:top w:val="single" w:sz="4" w:space="0" w:color="auto"/>
              <w:left w:val="nil"/>
              <w:bottom w:val="single" w:sz="4" w:space="0" w:color="auto"/>
              <w:right w:val="single" w:sz="4" w:space="0" w:color="auto"/>
            </w:tcBorders>
          </w:tcPr>
          <w:p w14:paraId="42CFA739" w14:textId="021D7FB5" w:rsidR="009542BA" w:rsidRPr="008A20DF" w:rsidRDefault="00684F6D" w:rsidP="00062DF7">
            <w:pPr>
              <w:pStyle w:val="Tabletext10"/>
              <w:jc w:val="center"/>
            </w:pPr>
            <w:r>
              <w:t>Reference identifier</w:t>
            </w:r>
          </w:p>
        </w:tc>
        <w:tc>
          <w:tcPr>
            <w:tcW w:w="2904" w:type="pct"/>
            <w:tcBorders>
              <w:top w:val="single" w:sz="4" w:space="0" w:color="auto"/>
              <w:left w:val="single" w:sz="4" w:space="0" w:color="auto"/>
              <w:bottom w:val="single" w:sz="4" w:space="0" w:color="auto"/>
              <w:right w:val="single" w:sz="4" w:space="0" w:color="auto"/>
            </w:tcBorders>
          </w:tcPr>
          <w:p w14:paraId="334F0236" w14:textId="1412B85E" w:rsidR="009542BA" w:rsidRPr="008A20DF" w:rsidRDefault="009542BA" w:rsidP="0087437F">
            <w:pPr>
              <w:pStyle w:val="Tabletext10"/>
              <w:jc w:val="both"/>
            </w:pPr>
            <w:r w:rsidRPr="008A20DF">
              <w:t xml:space="preserve">The </w:t>
            </w:r>
            <w:r w:rsidR="00684F6D">
              <w:t>Reference identifier</w:t>
            </w:r>
            <w:r w:rsidRPr="008A20DF">
              <w:t xml:space="preserve"> for the “Bank Account”. This data element is a fixed account segment, recording data related to bank accounts.</w:t>
            </w:r>
          </w:p>
        </w:tc>
        <w:tc>
          <w:tcPr>
            <w:tcW w:w="358" w:type="pct"/>
            <w:tcBorders>
              <w:top w:val="single" w:sz="4" w:space="0" w:color="auto"/>
              <w:left w:val="single" w:sz="4" w:space="0" w:color="auto"/>
              <w:bottom w:val="single" w:sz="4" w:space="0" w:color="auto"/>
              <w:right w:val="single" w:sz="4" w:space="0" w:color="auto"/>
            </w:tcBorders>
          </w:tcPr>
          <w:p w14:paraId="7914968C" w14:textId="77777777" w:rsidR="009542BA" w:rsidRPr="008A20DF" w:rsidRDefault="009542BA" w:rsidP="00062DF7">
            <w:pPr>
              <w:pStyle w:val="Tabletext10"/>
              <w:jc w:val="center"/>
            </w:pPr>
            <w:r w:rsidRPr="008A20DF">
              <w:t>O</w:t>
            </w:r>
          </w:p>
        </w:tc>
      </w:tr>
      <w:tr w:rsidR="009542BA" w:rsidRPr="008A20DF" w14:paraId="1B5C2671"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6" w:type="pct"/>
            <w:tcBorders>
              <w:top w:val="nil"/>
              <w:left w:val="single" w:sz="4" w:space="0" w:color="auto"/>
              <w:bottom w:val="single" w:sz="4" w:space="0" w:color="auto"/>
              <w:right w:val="single" w:sz="4" w:space="0" w:color="auto"/>
            </w:tcBorders>
          </w:tcPr>
          <w:p w14:paraId="30322551" w14:textId="77777777" w:rsidR="009542BA" w:rsidRPr="008A20DF" w:rsidRDefault="009542BA" w:rsidP="00062DF7">
            <w:pPr>
              <w:pStyle w:val="Tabletext10"/>
              <w:jc w:val="center"/>
            </w:pPr>
            <w:r w:rsidRPr="008A20DF">
              <w:t>40</w:t>
            </w:r>
          </w:p>
        </w:tc>
        <w:tc>
          <w:tcPr>
            <w:tcW w:w="871" w:type="pct"/>
            <w:tcBorders>
              <w:top w:val="nil"/>
              <w:left w:val="nil"/>
              <w:bottom w:val="single" w:sz="4" w:space="0" w:color="auto"/>
              <w:right w:val="single" w:sz="4" w:space="0" w:color="auto"/>
            </w:tcBorders>
          </w:tcPr>
          <w:p w14:paraId="0ECE7430" w14:textId="77777777" w:rsidR="009542BA" w:rsidRPr="008A20DF" w:rsidRDefault="009542BA" w:rsidP="004C6642">
            <w:pPr>
              <w:pStyle w:val="Tabletext10"/>
            </w:pPr>
            <w:r w:rsidRPr="008A20DF">
              <w:t>Account Segment X</w:t>
            </w:r>
          </w:p>
        </w:tc>
        <w:tc>
          <w:tcPr>
            <w:tcW w:w="581" w:type="pct"/>
            <w:tcBorders>
              <w:top w:val="single" w:sz="4" w:space="0" w:color="auto"/>
              <w:left w:val="nil"/>
              <w:bottom w:val="single" w:sz="4" w:space="0" w:color="auto"/>
              <w:right w:val="single" w:sz="4" w:space="0" w:color="auto"/>
            </w:tcBorders>
          </w:tcPr>
          <w:p w14:paraId="214C0E29" w14:textId="4C37522A" w:rsidR="009542BA" w:rsidRPr="008A20DF" w:rsidRDefault="00684F6D" w:rsidP="00062DF7">
            <w:pPr>
              <w:pStyle w:val="Tabletext10"/>
              <w:jc w:val="center"/>
            </w:pPr>
            <w:r>
              <w:rPr>
                <w:rFonts w:hint="eastAsia"/>
              </w:rPr>
              <w:t>Reference identifier</w:t>
            </w:r>
          </w:p>
        </w:tc>
        <w:tc>
          <w:tcPr>
            <w:tcW w:w="2904" w:type="pct"/>
            <w:tcBorders>
              <w:top w:val="single" w:sz="4" w:space="0" w:color="auto"/>
              <w:left w:val="single" w:sz="4" w:space="0" w:color="auto"/>
              <w:bottom w:val="single" w:sz="4" w:space="0" w:color="auto"/>
              <w:right w:val="single" w:sz="4" w:space="0" w:color="auto"/>
            </w:tcBorders>
          </w:tcPr>
          <w:p w14:paraId="7DC801A0" w14:textId="1954D319" w:rsidR="009542BA" w:rsidRPr="008A20DF" w:rsidRDefault="009542BA" w:rsidP="0087437F">
            <w:pPr>
              <w:pStyle w:val="Tabletext10"/>
              <w:jc w:val="both"/>
            </w:pPr>
            <w:r w:rsidRPr="008A20DF">
              <w:t xml:space="preserve">The value X is the </w:t>
            </w:r>
            <w:r w:rsidR="00684F6D">
              <w:t>Reference identifier</w:t>
            </w:r>
            <w:r w:rsidRPr="008A20DF">
              <w:t xml:space="preserve"> for the “Segment”. This data element is a reserved data element that may be used for supplementary data associated with particular account. The word X shall be replaced with Corresponding Table in the Segment. This data element is also the </w:t>
            </w:r>
            <w:r w:rsidR="00684F6D">
              <w:t>Reference identifier</w:t>
            </w:r>
            <w:r w:rsidRPr="008A20DF">
              <w:t xml:space="preserve"> for the "Business Segment" table when Corresponding Table in the Account Segment table id "Business Segment". Otherwise, the value for the </w:t>
            </w:r>
            <w:r w:rsidR="00684F6D">
              <w:t>Reference identifier</w:t>
            </w:r>
            <w:r w:rsidRPr="008A20DF">
              <w:t xml:space="preserve"> for the "Corresponding Table" table in the Segment.</w:t>
            </w:r>
          </w:p>
        </w:tc>
        <w:tc>
          <w:tcPr>
            <w:tcW w:w="358" w:type="pct"/>
            <w:tcBorders>
              <w:top w:val="single" w:sz="4" w:space="0" w:color="auto"/>
              <w:left w:val="single" w:sz="4" w:space="0" w:color="auto"/>
              <w:bottom w:val="single" w:sz="4" w:space="0" w:color="auto"/>
              <w:right w:val="single" w:sz="4" w:space="0" w:color="auto"/>
            </w:tcBorders>
          </w:tcPr>
          <w:p w14:paraId="7CF342F2" w14:textId="77777777" w:rsidR="009542BA" w:rsidRPr="008A20DF" w:rsidRDefault="009542BA" w:rsidP="00062DF7">
            <w:pPr>
              <w:pStyle w:val="Tabletext10"/>
              <w:jc w:val="center"/>
            </w:pPr>
            <w:r w:rsidRPr="008A20DF">
              <w:t>O</w:t>
            </w:r>
          </w:p>
        </w:tc>
      </w:tr>
      <w:tr w:rsidR="009542BA" w:rsidRPr="008A20DF" w14:paraId="52AC8B46"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6" w:type="pct"/>
            <w:tcBorders>
              <w:top w:val="nil"/>
              <w:left w:val="single" w:sz="4" w:space="0" w:color="auto"/>
              <w:bottom w:val="single" w:sz="4" w:space="0" w:color="auto"/>
              <w:right w:val="single" w:sz="4" w:space="0" w:color="auto"/>
            </w:tcBorders>
          </w:tcPr>
          <w:p w14:paraId="393B7F83" w14:textId="77777777" w:rsidR="009542BA" w:rsidRPr="008A20DF" w:rsidRDefault="009542BA" w:rsidP="00062DF7">
            <w:pPr>
              <w:pStyle w:val="Tabletext10"/>
              <w:jc w:val="center"/>
            </w:pPr>
            <w:r w:rsidRPr="008A20DF">
              <w:t>41</w:t>
            </w:r>
          </w:p>
        </w:tc>
        <w:tc>
          <w:tcPr>
            <w:tcW w:w="871" w:type="pct"/>
            <w:tcBorders>
              <w:top w:val="nil"/>
              <w:left w:val="nil"/>
              <w:bottom w:val="single" w:sz="4" w:space="0" w:color="auto"/>
              <w:right w:val="single" w:sz="4" w:space="0" w:color="auto"/>
            </w:tcBorders>
          </w:tcPr>
          <w:p w14:paraId="3A97A2DA" w14:textId="77777777" w:rsidR="009542BA" w:rsidRPr="008A20DF" w:rsidRDefault="009542BA" w:rsidP="004C6642">
            <w:pPr>
              <w:pStyle w:val="Tabletext10"/>
            </w:pPr>
            <w:r w:rsidRPr="008A20DF">
              <w:t>Business Segment X</w:t>
            </w:r>
          </w:p>
        </w:tc>
        <w:tc>
          <w:tcPr>
            <w:tcW w:w="581" w:type="pct"/>
            <w:tcBorders>
              <w:top w:val="single" w:sz="4" w:space="0" w:color="auto"/>
              <w:left w:val="nil"/>
              <w:bottom w:val="single" w:sz="4" w:space="0" w:color="auto"/>
              <w:right w:val="single" w:sz="4" w:space="0" w:color="auto"/>
            </w:tcBorders>
          </w:tcPr>
          <w:p w14:paraId="664F4C00" w14:textId="55C3A271" w:rsidR="009542BA" w:rsidRPr="008A20DF" w:rsidRDefault="00684F6D" w:rsidP="00062DF7">
            <w:pPr>
              <w:pStyle w:val="Tabletext10"/>
              <w:jc w:val="center"/>
            </w:pPr>
            <w:r>
              <w:rPr>
                <w:rFonts w:hint="eastAsia"/>
              </w:rPr>
              <w:t>Reference identifier</w:t>
            </w:r>
          </w:p>
        </w:tc>
        <w:tc>
          <w:tcPr>
            <w:tcW w:w="2904" w:type="pct"/>
            <w:tcBorders>
              <w:top w:val="single" w:sz="4" w:space="0" w:color="auto"/>
              <w:left w:val="single" w:sz="4" w:space="0" w:color="auto"/>
              <w:bottom w:val="single" w:sz="4" w:space="0" w:color="auto"/>
              <w:right w:val="single" w:sz="4" w:space="0" w:color="auto"/>
            </w:tcBorders>
          </w:tcPr>
          <w:p w14:paraId="0B238ECB" w14:textId="77777777" w:rsidR="009542BA" w:rsidRPr="008A20DF" w:rsidRDefault="009542BA" w:rsidP="0087437F">
            <w:pPr>
              <w:pStyle w:val="Tabletext10"/>
              <w:jc w:val="both"/>
            </w:pPr>
            <w:r w:rsidRPr="008A20DF">
              <w:t>This data element is a reserved data element that may be used for business segment structures. The word X shall be replaced with one of the "Organization Type Name" in the "Business Segment".</w:t>
            </w:r>
          </w:p>
        </w:tc>
        <w:tc>
          <w:tcPr>
            <w:tcW w:w="358" w:type="pct"/>
            <w:tcBorders>
              <w:top w:val="single" w:sz="4" w:space="0" w:color="auto"/>
              <w:left w:val="single" w:sz="4" w:space="0" w:color="auto"/>
              <w:bottom w:val="single" w:sz="4" w:space="0" w:color="auto"/>
              <w:right w:val="single" w:sz="4" w:space="0" w:color="auto"/>
            </w:tcBorders>
          </w:tcPr>
          <w:p w14:paraId="6E29BFB6" w14:textId="77777777" w:rsidR="009542BA" w:rsidRPr="008A20DF" w:rsidRDefault="009542BA" w:rsidP="00062DF7">
            <w:pPr>
              <w:pStyle w:val="Tabletext10"/>
              <w:jc w:val="center"/>
            </w:pPr>
            <w:r w:rsidRPr="008A20DF">
              <w:t>M</w:t>
            </w:r>
          </w:p>
        </w:tc>
      </w:tr>
      <w:tr w:rsidR="002C73F1" w:rsidRPr="008A20DF" w14:paraId="706DCCAC" w14:textId="77777777" w:rsidTr="00B35057">
        <w:trPr>
          <w:cantSplit/>
        </w:trPr>
        <w:tc>
          <w:tcPr>
            <w:tcW w:w="5000" w:type="pct"/>
            <w:gridSpan w:val="5"/>
            <w:tcMar>
              <w:left w:w="57" w:type="dxa"/>
              <w:right w:w="57" w:type="dxa"/>
            </w:tcMar>
          </w:tcPr>
          <w:p w14:paraId="6A4EE9D7" w14:textId="0C111524" w:rsidR="002C73F1" w:rsidRPr="008A20DF" w:rsidRDefault="005524FF" w:rsidP="006A0E09">
            <w:pPr>
              <w:pStyle w:val="Tabletext10"/>
            </w:pPr>
            <w:r w:rsidRPr="002C73F1">
              <w:rPr>
                <w:b/>
                <w:bCs/>
              </w:rPr>
              <w:t>Key</w:t>
            </w:r>
            <w:r>
              <w:rPr>
                <w:b/>
                <w:bCs/>
              </w:rPr>
              <w:t xml:space="preserve"> </w:t>
            </w:r>
            <w:r w:rsidRPr="008A20DF">
              <w:t xml:space="preserve">M: </w:t>
            </w:r>
            <w:r>
              <w:t>M</w:t>
            </w:r>
            <w:r w:rsidRPr="008A20DF">
              <w:t>andatory</w:t>
            </w:r>
            <w:r>
              <w:t>, O: O</w:t>
            </w:r>
            <w:r w:rsidRPr="008A20DF">
              <w:t>ptional</w:t>
            </w:r>
            <w:r>
              <w:t>, C: C</w:t>
            </w:r>
            <w:r w:rsidRPr="008A20DF">
              <w:t>onditional</w:t>
            </w:r>
          </w:p>
        </w:tc>
      </w:tr>
    </w:tbl>
    <w:p w14:paraId="50945656" w14:textId="77777777" w:rsidR="009542BA" w:rsidRPr="008A20DF" w:rsidRDefault="009542BA" w:rsidP="001C7635"/>
    <w:p w14:paraId="4F52D2FF" w14:textId="77777777" w:rsidR="001C7635" w:rsidRPr="008A20DF" w:rsidRDefault="001C7635" w:rsidP="001C7635"/>
    <w:p w14:paraId="37756019" w14:textId="77777777" w:rsidR="001C7635" w:rsidRPr="008A20DF" w:rsidRDefault="001C7635" w:rsidP="000D7B3E">
      <w:pPr>
        <w:pStyle w:val="30"/>
      </w:pPr>
      <w:bookmarkStart w:id="55" w:name="_Toc63160506"/>
      <w:r w:rsidRPr="008A20DF">
        <w:lastRenderedPageBreak/>
        <w:t>Order to Cash</w:t>
      </w:r>
      <w:bookmarkEnd w:id="55"/>
    </w:p>
    <w:p w14:paraId="2CF4624B" w14:textId="77777777" w:rsidR="001C7635" w:rsidRPr="008A20DF" w:rsidRDefault="001C7635" w:rsidP="000D7B3E">
      <w:pPr>
        <w:pStyle w:val="40"/>
      </w:pPr>
      <w:r w:rsidRPr="008A20DF">
        <w:t>Overview</w:t>
      </w:r>
    </w:p>
    <w:p w14:paraId="366BAE77" w14:textId="77777777" w:rsidR="001C7635" w:rsidRPr="008A20DF" w:rsidRDefault="001C7635" w:rsidP="001C7635">
      <w:pPr>
        <w:jc w:val="center"/>
      </w:pPr>
      <w:r w:rsidRPr="008A20DF">
        <w:rPr>
          <w:noProof/>
        </w:rPr>
        <w:drawing>
          <wp:inline distT="0" distB="0" distL="0" distR="0" wp14:anchorId="521A5785" wp14:editId="579C6028">
            <wp:extent cx="4386943" cy="4823802"/>
            <wp:effectExtent l="0" t="0" r="7620" b="2540"/>
            <wp:docPr id="420" name="図 3" descr="ダイアグラム, 概略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図 3" descr="ダイアグラム, 概略図&#10;&#10;自動的に生成された説明"/>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6943" cy="4823802"/>
                    </a:xfrm>
                    <a:prstGeom prst="rect">
                      <a:avLst/>
                    </a:prstGeom>
                    <a:noFill/>
                    <a:ln>
                      <a:noFill/>
                    </a:ln>
                  </pic:spPr>
                </pic:pic>
              </a:graphicData>
            </a:graphic>
          </wp:inline>
        </w:drawing>
      </w:r>
    </w:p>
    <w:p w14:paraId="5C10CF30" w14:textId="77777777" w:rsidR="001C7635" w:rsidRPr="008A20DF" w:rsidRDefault="001C7635" w:rsidP="001C7635">
      <w:pPr>
        <w:pStyle w:val="Figurefootnote"/>
        <w:rPr>
          <w:rStyle w:val="PC295-Char"/>
        </w:rPr>
      </w:pPr>
      <w:r w:rsidRPr="008A20DF">
        <w:rPr>
          <w:rStyle w:val="PC295-Char"/>
        </w:rPr>
        <w:t>Key</w:t>
      </w:r>
    </w:p>
    <w:tbl>
      <w:tblPr>
        <w:tblStyle w:val="aff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2474"/>
        <w:gridCol w:w="2473"/>
        <w:gridCol w:w="2459"/>
        <w:gridCol w:w="2459"/>
      </w:tblGrid>
      <w:tr w:rsidR="001C7635" w:rsidRPr="008A20DF" w14:paraId="7ADE8773" w14:textId="77777777" w:rsidTr="001C7635">
        <w:trPr>
          <w:trHeight w:val="2135"/>
        </w:trPr>
        <w:tc>
          <w:tcPr>
            <w:tcW w:w="2492" w:type="dxa"/>
          </w:tcPr>
          <w:p w14:paraId="0BE95AFA" w14:textId="77777777" w:rsidR="001C7635" w:rsidRPr="008A20DF" w:rsidRDefault="001C7635" w:rsidP="001C7635">
            <w:pPr>
              <w:pStyle w:val="Figurefootnote"/>
            </w:pPr>
            <w:r w:rsidRPr="008A20DF">
              <w:t>A Customer ID</w:t>
            </w:r>
          </w:p>
          <w:p w14:paraId="1253E9F0" w14:textId="77777777" w:rsidR="001C7635" w:rsidRPr="008A20DF" w:rsidRDefault="001C7635" w:rsidP="001C7635">
            <w:pPr>
              <w:pStyle w:val="Figurefootnote"/>
            </w:pPr>
            <w:r w:rsidRPr="008A20DF">
              <w:t>B Sales Contract ID</w:t>
            </w:r>
          </w:p>
          <w:p w14:paraId="384249BF" w14:textId="77777777" w:rsidR="001C7635" w:rsidRPr="008A20DF" w:rsidRDefault="001C7635" w:rsidP="001C7635">
            <w:pPr>
              <w:pStyle w:val="Figurefootnote"/>
            </w:pPr>
            <w:r w:rsidRPr="008A20DF">
              <w:t>D Sales Order ID</w:t>
            </w:r>
          </w:p>
          <w:p w14:paraId="6213E8A5" w14:textId="77777777" w:rsidR="001C7635" w:rsidRPr="008A20DF" w:rsidRDefault="001C7635" w:rsidP="001C7635">
            <w:pPr>
              <w:pStyle w:val="Figurefootnote"/>
            </w:pPr>
            <w:r w:rsidRPr="008A20DF">
              <w:t>F Shipment ID</w:t>
            </w:r>
          </w:p>
          <w:p w14:paraId="30D0EDFD" w14:textId="77777777" w:rsidR="001C7635" w:rsidRPr="008A20DF" w:rsidRDefault="001C7635" w:rsidP="001C7635">
            <w:pPr>
              <w:pStyle w:val="Figurefootnote"/>
            </w:pPr>
            <w:r w:rsidRPr="008A20DF">
              <w:t>H Invoice ID</w:t>
            </w:r>
            <w:r w:rsidRPr="008A20DF">
              <w:tab/>
            </w:r>
          </w:p>
          <w:p w14:paraId="5A46D9E7" w14:textId="77777777" w:rsidR="001C7635" w:rsidRPr="008A20DF" w:rsidRDefault="001C7635" w:rsidP="001C7635">
            <w:pPr>
              <w:pStyle w:val="Figurefootnote"/>
            </w:pPr>
            <w:r w:rsidRPr="008A20DF">
              <w:t>J AR Adjustment ID</w:t>
            </w:r>
          </w:p>
          <w:p w14:paraId="6B224855" w14:textId="77777777" w:rsidR="001C7635" w:rsidRPr="008A20DF" w:rsidRDefault="001C7635" w:rsidP="001C7635">
            <w:pPr>
              <w:pStyle w:val="Figurefootnote"/>
            </w:pPr>
            <w:r w:rsidRPr="008A20DF">
              <w:t>L Receipt ID</w:t>
            </w:r>
          </w:p>
          <w:p w14:paraId="1D3DE7C8" w14:textId="77777777" w:rsidR="001C7635" w:rsidRPr="008A20DF" w:rsidRDefault="001C7635" w:rsidP="001C7635">
            <w:pPr>
              <w:pStyle w:val="Figurefootnote"/>
              <w:rPr>
                <w:rStyle w:val="PC295-Char"/>
                <w:b w:val="0"/>
                <w:sz w:val="18"/>
                <w:szCs w:val="18"/>
              </w:rPr>
            </w:pPr>
            <w:r w:rsidRPr="008A20DF">
              <w:t>X GL Detail ID</w:t>
            </w:r>
          </w:p>
        </w:tc>
        <w:tc>
          <w:tcPr>
            <w:tcW w:w="2492" w:type="dxa"/>
          </w:tcPr>
          <w:p w14:paraId="6AF1A3B8" w14:textId="77777777" w:rsidR="001C7635" w:rsidRPr="008A20DF" w:rsidRDefault="001C7635" w:rsidP="001C7635">
            <w:pPr>
              <w:pStyle w:val="Figurefootnote"/>
            </w:pPr>
          </w:p>
          <w:p w14:paraId="5322AF4C" w14:textId="77777777" w:rsidR="001C7635" w:rsidRPr="008A20DF" w:rsidRDefault="001C7635" w:rsidP="001C7635">
            <w:pPr>
              <w:pStyle w:val="Figurefootnote"/>
            </w:pPr>
            <w:r w:rsidRPr="008A20DF">
              <w:t>C Sales Contract Line ID</w:t>
            </w:r>
          </w:p>
          <w:p w14:paraId="74ABCE59" w14:textId="77777777" w:rsidR="001C7635" w:rsidRPr="008A20DF" w:rsidRDefault="001C7635" w:rsidP="001C7635">
            <w:pPr>
              <w:pStyle w:val="Figurefootnote"/>
            </w:pPr>
            <w:r w:rsidRPr="008A20DF">
              <w:t>E Sales Order Line ID</w:t>
            </w:r>
          </w:p>
          <w:p w14:paraId="7E182111" w14:textId="77777777" w:rsidR="001C7635" w:rsidRPr="008A20DF" w:rsidRDefault="001C7635" w:rsidP="001C7635">
            <w:pPr>
              <w:pStyle w:val="Figurefootnote"/>
            </w:pPr>
            <w:r w:rsidRPr="008A20DF">
              <w:t xml:space="preserve">G Shipping Document Line ID </w:t>
            </w:r>
          </w:p>
          <w:p w14:paraId="7EB98960" w14:textId="77777777" w:rsidR="001C7635" w:rsidRPr="008A20DF" w:rsidRDefault="001C7635" w:rsidP="001C7635">
            <w:pPr>
              <w:pStyle w:val="Figurefootnote"/>
            </w:pPr>
            <w:r w:rsidRPr="008A20DF">
              <w:t>I Invoice Line ID</w:t>
            </w:r>
          </w:p>
          <w:p w14:paraId="2ED81FFD" w14:textId="77777777" w:rsidR="001C7635" w:rsidRPr="008A20DF" w:rsidRDefault="001C7635" w:rsidP="001C7635">
            <w:pPr>
              <w:pStyle w:val="Figurefootnote"/>
              <w:rPr>
                <w:rStyle w:val="PC295-Char"/>
                <w:b w:val="0"/>
                <w:sz w:val="18"/>
                <w:szCs w:val="18"/>
              </w:rPr>
            </w:pPr>
            <w:r w:rsidRPr="008A20DF">
              <w:t>K AR Adjustment Line ID</w:t>
            </w:r>
          </w:p>
        </w:tc>
        <w:tc>
          <w:tcPr>
            <w:tcW w:w="2492" w:type="dxa"/>
          </w:tcPr>
          <w:p w14:paraId="344FE6FB" w14:textId="77777777" w:rsidR="001C7635" w:rsidRPr="008A20DF" w:rsidRDefault="001C7635" w:rsidP="001C7635">
            <w:pPr>
              <w:pStyle w:val="Figurefootnote"/>
              <w:rPr>
                <w:rStyle w:val="PC295-Char"/>
                <w:b w:val="0"/>
                <w:sz w:val="18"/>
                <w:szCs w:val="18"/>
              </w:rPr>
            </w:pPr>
          </w:p>
        </w:tc>
        <w:tc>
          <w:tcPr>
            <w:tcW w:w="2492" w:type="dxa"/>
          </w:tcPr>
          <w:p w14:paraId="785CFC41" w14:textId="77777777" w:rsidR="001C7635" w:rsidRPr="008A20DF" w:rsidRDefault="001C7635" w:rsidP="001C7635">
            <w:pPr>
              <w:pStyle w:val="Figurefootnote"/>
            </w:pPr>
          </w:p>
          <w:p w14:paraId="224637FC" w14:textId="77777777" w:rsidR="001C7635" w:rsidRPr="008A20DF" w:rsidRDefault="001C7635" w:rsidP="001C7635">
            <w:pPr>
              <w:pStyle w:val="Figurefootnote"/>
              <w:rPr>
                <w:rStyle w:val="PC295-Char"/>
                <w:b w:val="0"/>
                <w:sz w:val="18"/>
                <w:szCs w:val="18"/>
              </w:rPr>
            </w:pPr>
          </w:p>
        </w:tc>
      </w:tr>
    </w:tbl>
    <w:p w14:paraId="45FF3CDD" w14:textId="4149381F" w:rsidR="001C7635" w:rsidRPr="008A20DF" w:rsidRDefault="001C7635" w:rsidP="001C7635">
      <w:pPr>
        <w:pStyle w:val="afb"/>
        <w:jc w:val="center"/>
      </w:pPr>
      <w:r w:rsidRPr="008A20DF">
        <w:t xml:space="preserve">Figure </w:t>
      </w:r>
      <w:r w:rsidRPr="008A20DF">
        <w:fldChar w:fldCharType="begin"/>
      </w:r>
      <w:r w:rsidRPr="008A20DF">
        <w:instrText xml:space="preserve"> SEQ Figure \* ARABIC </w:instrText>
      </w:r>
      <w:r w:rsidRPr="008A20DF">
        <w:fldChar w:fldCharType="separate"/>
      </w:r>
      <w:r w:rsidR="008A20DF">
        <w:rPr>
          <w:noProof/>
        </w:rPr>
        <w:t>9</w:t>
      </w:r>
      <w:r w:rsidRPr="008A20DF">
        <w:rPr>
          <w:noProof/>
        </w:rPr>
        <w:fldChar w:fldCharType="end"/>
      </w:r>
      <w:r w:rsidRPr="008A20DF">
        <w:t xml:space="preserve"> - Relation among documents from AR and sales</w:t>
      </w:r>
    </w:p>
    <w:p w14:paraId="6BCECE50" w14:textId="77777777" w:rsidR="001C7635" w:rsidRPr="008A20DF" w:rsidRDefault="001C7635" w:rsidP="001C7635">
      <w:pPr>
        <w:pStyle w:val="afb"/>
      </w:pPr>
    </w:p>
    <w:p w14:paraId="77CDBFB5" w14:textId="77777777" w:rsidR="001C7635" w:rsidRPr="008A20DF" w:rsidRDefault="001C7635" w:rsidP="000D7B3E">
      <w:pPr>
        <w:pStyle w:val="40"/>
      </w:pPr>
      <w:r w:rsidRPr="008A20DF">
        <w:rPr>
          <w:rFonts w:hint="eastAsia"/>
        </w:rPr>
        <w:t>O</w:t>
      </w:r>
      <w:r w:rsidRPr="008A20DF">
        <w:t>pen Account</w:t>
      </w:r>
    </w:p>
    <w:p w14:paraId="2B406B48" w14:textId="77777777" w:rsidR="001C7635" w:rsidRPr="008A20DF" w:rsidRDefault="001C7635" w:rsidP="001C7635"/>
    <w:p w14:paraId="61606B9E" w14:textId="77777777" w:rsidR="001C7635" w:rsidRPr="008A20DF" w:rsidRDefault="001C7635" w:rsidP="000D7B3E">
      <w:pPr>
        <w:pStyle w:val="30"/>
      </w:pPr>
      <w:r w:rsidRPr="008A20DF">
        <w:lastRenderedPageBreak/>
        <w:t xml:space="preserve"> </w:t>
      </w:r>
      <w:bookmarkStart w:id="56" w:name="_Toc63160507"/>
      <w:r w:rsidRPr="008A20DF">
        <w:t>Purchase to pay</w:t>
      </w:r>
      <w:bookmarkEnd w:id="56"/>
    </w:p>
    <w:p w14:paraId="4B0D6AA8" w14:textId="77777777" w:rsidR="001C7635" w:rsidRPr="008A20DF" w:rsidRDefault="001C7635" w:rsidP="001C7635">
      <w:pPr>
        <w:jc w:val="center"/>
      </w:pPr>
      <w:r w:rsidRPr="008A20DF">
        <w:rPr>
          <w:noProof/>
        </w:rPr>
        <w:drawing>
          <wp:inline distT="0" distB="0" distL="0" distR="0" wp14:anchorId="2521CC61" wp14:editId="1CAA63A8">
            <wp:extent cx="4358640" cy="4724400"/>
            <wp:effectExtent l="0" t="0" r="10160" b="0"/>
            <wp:docPr id="256"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図 1" descr="ダイアグラム&#10;&#10;自動的に生成された説明"/>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8640" cy="4724400"/>
                    </a:xfrm>
                    <a:prstGeom prst="rect">
                      <a:avLst/>
                    </a:prstGeom>
                    <a:noFill/>
                    <a:ln>
                      <a:noFill/>
                    </a:ln>
                  </pic:spPr>
                </pic:pic>
              </a:graphicData>
            </a:graphic>
          </wp:inline>
        </w:drawing>
      </w:r>
    </w:p>
    <w:p w14:paraId="5CC19C33" w14:textId="77777777" w:rsidR="001C7635" w:rsidRPr="008A20DF" w:rsidRDefault="001C7635" w:rsidP="001C7635">
      <w:pPr>
        <w:pStyle w:val="Figurefootnote"/>
        <w:rPr>
          <w:rStyle w:val="PC295-Char"/>
        </w:rPr>
      </w:pPr>
      <w:r w:rsidRPr="008A20DF">
        <w:rPr>
          <w:rStyle w:val="PC295-Char"/>
        </w:rPr>
        <w:t>Key</w:t>
      </w:r>
    </w:p>
    <w:tbl>
      <w:tblPr>
        <w:tblStyle w:val="aff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2466"/>
        <w:gridCol w:w="2466"/>
      </w:tblGrid>
      <w:tr w:rsidR="001C7635" w:rsidRPr="008A20DF" w14:paraId="499F0C8A" w14:textId="77777777" w:rsidTr="001C7635">
        <w:trPr>
          <w:trHeight w:val="2135"/>
        </w:trPr>
        <w:tc>
          <w:tcPr>
            <w:tcW w:w="2466" w:type="dxa"/>
          </w:tcPr>
          <w:p w14:paraId="0A924352" w14:textId="77777777" w:rsidR="001C7635" w:rsidRPr="008A20DF" w:rsidRDefault="001C7635" w:rsidP="001C7635">
            <w:pPr>
              <w:pStyle w:val="Figurefootnote"/>
            </w:pPr>
            <w:r w:rsidRPr="008A20DF">
              <w:t>AA Supplier</w:t>
            </w:r>
          </w:p>
          <w:p w14:paraId="282D5EC2" w14:textId="77777777" w:rsidR="001C7635" w:rsidRPr="008A20DF" w:rsidRDefault="001C7635" w:rsidP="001C7635">
            <w:pPr>
              <w:pStyle w:val="Figurefootnote"/>
            </w:pPr>
            <w:r w:rsidRPr="008A20DF">
              <w:t>BB Purchase Contract ID</w:t>
            </w:r>
          </w:p>
          <w:p w14:paraId="6F98F444" w14:textId="77777777" w:rsidR="001C7635" w:rsidRPr="008A20DF" w:rsidRDefault="001C7635" w:rsidP="001C7635">
            <w:pPr>
              <w:pStyle w:val="Figurefootnote"/>
            </w:pPr>
            <w:r w:rsidRPr="008A20DF">
              <w:t>DD Purchase Order ID</w:t>
            </w:r>
          </w:p>
          <w:p w14:paraId="59DFD2F5" w14:textId="77777777" w:rsidR="001C7635" w:rsidRPr="008A20DF" w:rsidRDefault="001C7635" w:rsidP="001C7635">
            <w:pPr>
              <w:pStyle w:val="Figurefootnote"/>
            </w:pPr>
            <w:r w:rsidRPr="008A20DF">
              <w:t>FF Materials Receipt ID</w:t>
            </w:r>
          </w:p>
          <w:p w14:paraId="7AACDD63" w14:textId="77777777" w:rsidR="001C7635" w:rsidRPr="008A20DF" w:rsidRDefault="001C7635" w:rsidP="001C7635">
            <w:pPr>
              <w:pStyle w:val="Figurefootnote"/>
            </w:pPr>
            <w:r w:rsidRPr="008A20DF">
              <w:t>HH Invoice ID</w:t>
            </w:r>
          </w:p>
          <w:p w14:paraId="54B61DBE" w14:textId="77777777" w:rsidR="001C7635" w:rsidRPr="008A20DF" w:rsidRDefault="001C7635" w:rsidP="001C7635">
            <w:pPr>
              <w:pStyle w:val="Figurefootnote"/>
            </w:pPr>
            <w:r w:rsidRPr="008A20DF">
              <w:t>JJ AR Adjustment ID</w:t>
            </w:r>
          </w:p>
          <w:p w14:paraId="699FE8BF" w14:textId="77777777" w:rsidR="001C7635" w:rsidRPr="008A20DF" w:rsidRDefault="001C7635" w:rsidP="001C7635">
            <w:pPr>
              <w:pStyle w:val="Figurefootnote"/>
            </w:pPr>
            <w:r w:rsidRPr="008A20DF">
              <w:t>LL Payment ID</w:t>
            </w:r>
          </w:p>
          <w:p w14:paraId="36B0E8B7" w14:textId="77777777" w:rsidR="001C7635" w:rsidRPr="008A20DF" w:rsidRDefault="001C7635" w:rsidP="001C7635">
            <w:pPr>
              <w:pStyle w:val="Figurefootnote"/>
              <w:rPr>
                <w:rStyle w:val="PC295-Char"/>
                <w:b w:val="0"/>
                <w:sz w:val="18"/>
                <w:szCs w:val="18"/>
              </w:rPr>
            </w:pPr>
            <w:r w:rsidRPr="008A20DF">
              <w:t>NN Requisition Line ID</w:t>
            </w:r>
          </w:p>
        </w:tc>
        <w:tc>
          <w:tcPr>
            <w:tcW w:w="2466" w:type="dxa"/>
          </w:tcPr>
          <w:p w14:paraId="3BDC7B97" w14:textId="77777777" w:rsidR="001C7635" w:rsidRPr="008A20DF" w:rsidRDefault="001C7635" w:rsidP="001C7635">
            <w:pPr>
              <w:pStyle w:val="Figurefootnote"/>
            </w:pPr>
          </w:p>
          <w:p w14:paraId="147E11CC" w14:textId="77777777" w:rsidR="001C7635" w:rsidRPr="008A20DF" w:rsidRDefault="001C7635" w:rsidP="001C7635">
            <w:pPr>
              <w:pStyle w:val="Figurefootnote"/>
            </w:pPr>
            <w:r w:rsidRPr="008A20DF">
              <w:t xml:space="preserve">CC Purchase Contract Line ID </w:t>
            </w:r>
          </w:p>
          <w:p w14:paraId="437D6C97" w14:textId="77777777" w:rsidR="001C7635" w:rsidRPr="008A20DF" w:rsidRDefault="001C7635" w:rsidP="001C7635">
            <w:pPr>
              <w:pStyle w:val="Figurefootnote"/>
            </w:pPr>
            <w:r w:rsidRPr="008A20DF">
              <w:t xml:space="preserve">EE Purchase Order Line ID </w:t>
            </w:r>
          </w:p>
          <w:p w14:paraId="3DBBC083" w14:textId="77777777" w:rsidR="001C7635" w:rsidRPr="008A20DF" w:rsidRDefault="001C7635" w:rsidP="001C7635">
            <w:pPr>
              <w:pStyle w:val="Figurefootnote"/>
            </w:pPr>
            <w:r w:rsidRPr="008A20DF">
              <w:t xml:space="preserve">GG Materials Receipt Line ID </w:t>
            </w:r>
          </w:p>
          <w:p w14:paraId="66D52B64" w14:textId="77777777" w:rsidR="001C7635" w:rsidRPr="008A20DF" w:rsidRDefault="001C7635" w:rsidP="001C7635">
            <w:pPr>
              <w:pStyle w:val="Figurefootnote"/>
            </w:pPr>
            <w:r w:rsidRPr="008A20DF">
              <w:t xml:space="preserve">II Invoice Line ID </w:t>
            </w:r>
          </w:p>
          <w:p w14:paraId="1AEE9850" w14:textId="77777777" w:rsidR="001C7635" w:rsidRPr="008A20DF" w:rsidRDefault="001C7635" w:rsidP="001C7635">
            <w:pPr>
              <w:pStyle w:val="Figurefootnote"/>
            </w:pPr>
            <w:r w:rsidRPr="008A20DF">
              <w:t xml:space="preserve">KK AR Adjustment Line ID </w:t>
            </w:r>
          </w:p>
          <w:p w14:paraId="4E55E7A3" w14:textId="77777777" w:rsidR="001C7635" w:rsidRPr="008A20DF" w:rsidRDefault="001C7635" w:rsidP="001C7635">
            <w:pPr>
              <w:pStyle w:val="Figurefootnote"/>
            </w:pPr>
            <w:r w:rsidRPr="008A20DF">
              <w:t>MM Requisition ID</w:t>
            </w:r>
          </w:p>
          <w:p w14:paraId="50A4495B" w14:textId="77777777" w:rsidR="001C7635" w:rsidRPr="008A20DF" w:rsidRDefault="001C7635" w:rsidP="001C7635">
            <w:pPr>
              <w:pStyle w:val="Figurefootnote"/>
              <w:rPr>
                <w:rStyle w:val="PC295-Char"/>
                <w:b w:val="0"/>
                <w:sz w:val="18"/>
                <w:szCs w:val="18"/>
              </w:rPr>
            </w:pPr>
            <w:r w:rsidRPr="008A20DF">
              <w:t>X GL Detail ID</w:t>
            </w:r>
          </w:p>
        </w:tc>
      </w:tr>
    </w:tbl>
    <w:p w14:paraId="75B0D3DC" w14:textId="5982D8FD" w:rsidR="001C7635" w:rsidRPr="008A20DF" w:rsidRDefault="001C7635" w:rsidP="001C7635">
      <w:pPr>
        <w:pStyle w:val="afb"/>
        <w:jc w:val="center"/>
      </w:pPr>
      <w:r w:rsidRPr="008A20DF">
        <w:t xml:space="preserve">Figure </w:t>
      </w:r>
      <w:r w:rsidRPr="008A20DF">
        <w:fldChar w:fldCharType="begin"/>
      </w:r>
      <w:r w:rsidRPr="008A20DF">
        <w:instrText xml:space="preserve"> SEQ Figure \* ARABIC </w:instrText>
      </w:r>
      <w:r w:rsidRPr="008A20DF">
        <w:fldChar w:fldCharType="separate"/>
      </w:r>
      <w:r w:rsidR="008A20DF">
        <w:rPr>
          <w:noProof/>
        </w:rPr>
        <w:t>10</w:t>
      </w:r>
      <w:r w:rsidRPr="008A20DF">
        <w:rPr>
          <w:noProof/>
        </w:rPr>
        <w:fldChar w:fldCharType="end"/>
      </w:r>
      <w:r w:rsidRPr="008A20DF">
        <w:t xml:space="preserve"> - Relation among documents from AP and purchase</w:t>
      </w:r>
    </w:p>
    <w:p w14:paraId="1BBC94F0" w14:textId="77777777" w:rsidR="001C7635" w:rsidRPr="008A20DF" w:rsidRDefault="001C7635" w:rsidP="001C7635"/>
    <w:p w14:paraId="451420D8" w14:textId="77777777" w:rsidR="004F653C" w:rsidRPr="008A20DF" w:rsidRDefault="004F653C" w:rsidP="000D7B3E">
      <w:pPr>
        <w:pStyle w:val="40"/>
      </w:pPr>
      <w:r w:rsidRPr="008A20DF">
        <w:t>Purchase Contract</w:t>
      </w:r>
    </w:p>
    <w:p w14:paraId="303CE353" w14:textId="77777777" w:rsidR="004F653C" w:rsidRPr="008A20DF" w:rsidRDefault="004F653C" w:rsidP="000D7B3E">
      <w:pPr>
        <w:pStyle w:val="51"/>
      </w:pPr>
      <w:r w:rsidRPr="008A20DF">
        <w:t>General</w:t>
      </w:r>
    </w:p>
    <w:p w14:paraId="2AE9AD5D" w14:textId="77777777" w:rsidR="004F653C" w:rsidRPr="008A20DF" w:rsidRDefault="004F653C" w:rsidP="004F653C">
      <w:r w:rsidRPr="008A20DF">
        <w:t>Purchase contracts placed during the period under review. In situations where companies only require purchase orders, the purchase contract(s) may not always be available.</w:t>
      </w:r>
    </w:p>
    <w:p w14:paraId="61AC83D4" w14:textId="77777777" w:rsidR="004F653C" w:rsidRPr="008A20DF" w:rsidRDefault="004F653C" w:rsidP="000D7B3E">
      <w:pPr>
        <w:pStyle w:val="51"/>
      </w:pPr>
      <w:r w:rsidRPr="008A20DF">
        <w:rPr>
          <w:rFonts w:hint="eastAsia"/>
        </w:rPr>
        <w:t>H</w:t>
      </w:r>
      <w:r w:rsidRPr="008A20DF">
        <w:t>eader</w:t>
      </w:r>
    </w:p>
    <w:p w14:paraId="324A3AF3" w14:textId="674B023E" w:rsidR="004F653C" w:rsidRPr="008A20DF" w:rsidRDefault="004F653C" w:rsidP="004F653C">
      <w:r w:rsidRPr="008A20DF">
        <w:t xml:space="preserve">Summary information of purchase contracts. Data elements of Purchase Contract Header are listed in </w:t>
      </w:r>
      <w:r w:rsidRPr="008A20DF">
        <w:rPr>
          <w:b/>
          <w:bCs/>
        </w:rPr>
        <w:t xml:space="preserve">Table </w:t>
      </w:r>
      <w:r w:rsidR="00283F06">
        <w:rPr>
          <w:b/>
          <w:bCs/>
        </w:rPr>
        <w:t>3</w:t>
      </w:r>
      <w:r w:rsidR="00330FB2">
        <w:rPr>
          <w:b/>
          <w:bCs/>
        </w:rPr>
        <w:t>2</w:t>
      </w:r>
      <w:r w:rsidRPr="008A20DF">
        <w:t>.</w:t>
      </w:r>
    </w:p>
    <w:p w14:paraId="64C45B6F" w14:textId="587372C1" w:rsidR="004F653C" w:rsidRPr="008A20DF" w:rsidRDefault="0087437F" w:rsidP="0087437F">
      <w:pPr>
        <w:pStyle w:val="Tabletitle"/>
      </w:pPr>
      <w:r w:rsidRPr="008A20DF">
        <w:lastRenderedPageBreak/>
        <w:t>Table </w:t>
      </w:r>
      <w:r w:rsidRPr="008A20DF">
        <w:fldChar w:fldCharType="begin"/>
      </w:r>
      <w:r w:rsidRPr="008A20DF">
        <w:instrText xml:space="preserve"> IF </w:instrText>
      </w:r>
      <w:r w:rsidRPr="008A20DF">
        <w:fldChar w:fldCharType="begin"/>
      </w:r>
      <w:r w:rsidRPr="008A20DF">
        <w:instrText xml:space="preserve">SEQ aaa \c </w:instrText>
      </w:r>
      <w:r w:rsidRPr="008A20DF">
        <w:fldChar w:fldCharType="separate"/>
      </w:r>
      <w:r w:rsidR="00330FB2">
        <w:rPr>
          <w:noProof/>
        </w:rPr>
        <w:instrText>0</w:instrText>
      </w:r>
      <w:r w:rsidRPr="008A20DF">
        <w:fldChar w:fldCharType="end"/>
      </w:r>
      <w:r w:rsidRPr="008A20DF">
        <w:instrText xml:space="preserve"> &gt;= 1 "</w:instrText>
      </w:r>
      <w:r w:rsidRPr="008A20DF">
        <w:fldChar w:fldCharType="begin"/>
      </w:r>
      <w:r w:rsidRPr="008A20DF">
        <w:instrText xml:space="preserve">SEQ aaa \c \* ALPHABETIC </w:instrText>
      </w:r>
      <w:r w:rsidRPr="008A20DF">
        <w:fldChar w:fldCharType="separate"/>
      </w:r>
      <w:r w:rsidRPr="008A20DF">
        <w:instrText>A</w:instrText>
      </w:r>
      <w:r w:rsidRPr="008A20DF">
        <w:fldChar w:fldCharType="end"/>
      </w:r>
      <w:r w:rsidRPr="008A20DF">
        <w:instrText xml:space="preserve">." "" </w:instrText>
      </w:r>
      <w:r w:rsidRPr="008A20DF">
        <w:fldChar w:fldCharType="end"/>
      </w:r>
      <w:r w:rsidRPr="008A20DF">
        <w:fldChar w:fldCharType="begin"/>
      </w:r>
      <w:r w:rsidRPr="008A20DF">
        <w:instrText xml:space="preserve">SEQ Table </w:instrText>
      </w:r>
      <w:r w:rsidRPr="008A20DF">
        <w:fldChar w:fldCharType="separate"/>
      </w:r>
      <w:r w:rsidR="00283F06">
        <w:rPr>
          <w:noProof/>
        </w:rPr>
        <w:t>32</w:t>
      </w:r>
      <w:r w:rsidRPr="008A20DF">
        <w:fldChar w:fldCharType="end"/>
      </w:r>
      <w:r w:rsidRPr="008A20DF">
        <w:t> — Data elements of Purchase Contract Header</w:t>
      </w:r>
    </w:p>
    <w:tbl>
      <w:tblPr>
        <w:tblW w:w="5000"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1"/>
        <w:gridCol w:w="1700"/>
        <w:gridCol w:w="1134"/>
        <w:gridCol w:w="5669"/>
        <w:gridCol w:w="697"/>
      </w:tblGrid>
      <w:tr w:rsidR="004F653C" w:rsidRPr="008A20DF" w14:paraId="5154DBE2" w14:textId="77777777" w:rsidTr="00B35057">
        <w:trPr>
          <w:cantSplit/>
          <w:tblHeader/>
        </w:trPr>
        <w:tc>
          <w:tcPr>
            <w:tcW w:w="287" w:type="pct"/>
            <w:shd w:val="clear" w:color="auto" w:fill="D9D9D9" w:themeFill="background1" w:themeFillShade="D9"/>
            <w:tcMar>
              <w:left w:w="0" w:type="dxa"/>
              <w:right w:w="0" w:type="dxa"/>
            </w:tcMar>
            <w:vAlign w:val="center"/>
          </w:tcPr>
          <w:p w14:paraId="5BF4A563" w14:textId="77777777" w:rsidR="004F653C" w:rsidRPr="008A20DF" w:rsidRDefault="004F653C" w:rsidP="004C6642">
            <w:pPr>
              <w:pStyle w:val="Tabletext10"/>
              <w:jc w:val="center"/>
              <w:rPr>
                <w:b/>
                <w:bCs/>
              </w:rPr>
            </w:pPr>
            <w:r w:rsidRPr="008A20DF">
              <w:rPr>
                <w:b/>
                <w:bCs/>
              </w:rPr>
              <w:t>No</w:t>
            </w:r>
          </w:p>
        </w:tc>
        <w:tc>
          <w:tcPr>
            <w:tcW w:w="871" w:type="pct"/>
            <w:shd w:val="clear" w:color="auto" w:fill="D9D9D9" w:themeFill="background1" w:themeFillShade="D9"/>
            <w:vAlign w:val="center"/>
          </w:tcPr>
          <w:p w14:paraId="5379AEAA" w14:textId="77777777" w:rsidR="004F653C" w:rsidRPr="008A20DF" w:rsidRDefault="004F653C" w:rsidP="004C6642">
            <w:pPr>
              <w:pStyle w:val="Tabletext10"/>
              <w:jc w:val="center"/>
              <w:rPr>
                <w:b/>
                <w:bCs/>
              </w:rPr>
            </w:pPr>
            <w:r w:rsidRPr="008A20DF">
              <w:rPr>
                <w:b/>
                <w:bCs/>
              </w:rPr>
              <w:t>Data element name</w:t>
            </w:r>
          </w:p>
        </w:tc>
        <w:tc>
          <w:tcPr>
            <w:tcW w:w="581" w:type="pct"/>
            <w:shd w:val="clear" w:color="auto" w:fill="D9D9D9" w:themeFill="background1" w:themeFillShade="D9"/>
            <w:vAlign w:val="center"/>
          </w:tcPr>
          <w:p w14:paraId="7E2E9894" w14:textId="77777777" w:rsidR="004F653C" w:rsidRPr="008A20DF" w:rsidRDefault="004F653C" w:rsidP="004C6642">
            <w:pPr>
              <w:pStyle w:val="Tabletext10"/>
              <w:jc w:val="center"/>
              <w:rPr>
                <w:b/>
                <w:bCs/>
              </w:rPr>
            </w:pPr>
            <w:r w:rsidRPr="008A20DF">
              <w:rPr>
                <w:b/>
                <w:bCs/>
              </w:rPr>
              <w:t>Semantic data type</w:t>
            </w:r>
          </w:p>
        </w:tc>
        <w:tc>
          <w:tcPr>
            <w:tcW w:w="2904" w:type="pct"/>
            <w:shd w:val="clear" w:color="auto" w:fill="D9D9D9" w:themeFill="background1" w:themeFillShade="D9"/>
            <w:tcMar>
              <w:left w:w="0" w:type="dxa"/>
              <w:right w:w="0" w:type="dxa"/>
            </w:tcMar>
            <w:vAlign w:val="center"/>
          </w:tcPr>
          <w:p w14:paraId="5CA06A63" w14:textId="77777777" w:rsidR="004F653C" w:rsidRPr="008A20DF" w:rsidRDefault="004F653C" w:rsidP="004C6642">
            <w:pPr>
              <w:pStyle w:val="Tabletext10"/>
              <w:jc w:val="center"/>
              <w:rPr>
                <w:b/>
                <w:bCs/>
              </w:rPr>
            </w:pPr>
            <w:r w:rsidRPr="008A20DF">
              <w:rPr>
                <w:b/>
                <w:bCs/>
              </w:rPr>
              <w:t>Description</w:t>
            </w:r>
          </w:p>
        </w:tc>
        <w:tc>
          <w:tcPr>
            <w:tcW w:w="357" w:type="pct"/>
            <w:shd w:val="clear" w:color="auto" w:fill="D9D9D9" w:themeFill="background1" w:themeFillShade="D9"/>
            <w:tcMar>
              <w:left w:w="0" w:type="dxa"/>
              <w:right w:w="0" w:type="dxa"/>
            </w:tcMar>
            <w:vAlign w:val="center"/>
          </w:tcPr>
          <w:p w14:paraId="111E454A" w14:textId="6D4A61BE" w:rsidR="004F653C" w:rsidRPr="008A20DF" w:rsidRDefault="00A3371D" w:rsidP="004C6642">
            <w:pPr>
              <w:pStyle w:val="Tabletext10"/>
              <w:jc w:val="center"/>
              <w:rPr>
                <w:b/>
                <w:bCs/>
              </w:rPr>
            </w:pPr>
            <w:r>
              <w:rPr>
                <w:b/>
                <w:bCs/>
              </w:rPr>
              <w:t>Use</w:t>
            </w:r>
          </w:p>
        </w:tc>
      </w:tr>
      <w:tr w:rsidR="004F653C" w:rsidRPr="008A20DF" w14:paraId="50F89958"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5000" w:type="pct"/>
            <w:gridSpan w:val="5"/>
            <w:tcBorders>
              <w:top w:val="nil"/>
              <w:left w:val="single" w:sz="4" w:space="0" w:color="auto"/>
              <w:bottom w:val="single" w:sz="4" w:space="0" w:color="auto"/>
              <w:right w:val="single" w:sz="4" w:space="0" w:color="auto"/>
            </w:tcBorders>
            <w:shd w:val="clear" w:color="auto" w:fill="F2F2F2" w:themeFill="background1" w:themeFillShade="F2"/>
          </w:tcPr>
          <w:p w14:paraId="3F844930" w14:textId="77777777" w:rsidR="004F653C" w:rsidRPr="00122D5F" w:rsidRDefault="004F653C" w:rsidP="004C6642">
            <w:pPr>
              <w:pStyle w:val="Tabletext10"/>
              <w:rPr>
                <w:b/>
                <w:bCs/>
                <w:i/>
                <w:iCs/>
              </w:rPr>
            </w:pPr>
            <w:r w:rsidRPr="00122D5F">
              <w:rPr>
                <w:b/>
                <w:bCs/>
                <w:i/>
                <w:iCs/>
              </w:rPr>
              <w:t>Unique identifier</w:t>
            </w:r>
          </w:p>
        </w:tc>
      </w:tr>
      <w:tr w:rsidR="004F653C" w:rsidRPr="008A20DF" w14:paraId="459D4246"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7" w:type="pct"/>
            <w:tcBorders>
              <w:top w:val="nil"/>
              <w:left w:val="single" w:sz="4" w:space="0" w:color="auto"/>
              <w:bottom w:val="single" w:sz="4" w:space="0" w:color="auto"/>
              <w:right w:val="single" w:sz="4" w:space="0" w:color="auto"/>
            </w:tcBorders>
            <w:shd w:val="clear" w:color="auto" w:fill="auto"/>
          </w:tcPr>
          <w:p w14:paraId="6C1F95D0" w14:textId="77777777" w:rsidR="004F653C" w:rsidRPr="008A20DF" w:rsidRDefault="004F653C" w:rsidP="00062DF7">
            <w:pPr>
              <w:pStyle w:val="Tabletext10"/>
              <w:jc w:val="center"/>
            </w:pPr>
            <w:r w:rsidRPr="008A20DF">
              <w:t>1</w:t>
            </w:r>
          </w:p>
        </w:tc>
        <w:tc>
          <w:tcPr>
            <w:tcW w:w="871" w:type="pct"/>
            <w:tcBorders>
              <w:top w:val="nil"/>
              <w:left w:val="nil"/>
              <w:bottom w:val="single" w:sz="4" w:space="0" w:color="auto"/>
              <w:right w:val="single" w:sz="4" w:space="0" w:color="auto"/>
            </w:tcBorders>
            <w:shd w:val="clear" w:color="auto" w:fill="auto"/>
          </w:tcPr>
          <w:p w14:paraId="12C34C65" w14:textId="77777777" w:rsidR="004F653C" w:rsidRPr="008A20DF" w:rsidRDefault="004F653C" w:rsidP="004C6642">
            <w:pPr>
              <w:pStyle w:val="Pa34"/>
              <w:spacing w:before="40" w:after="40"/>
              <w:rPr>
                <w:rFonts w:cs="Cambria"/>
                <w:color w:val="000000"/>
                <w:sz w:val="20"/>
                <w:szCs w:val="20"/>
              </w:rPr>
            </w:pPr>
            <w:r w:rsidRPr="008A20DF">
              <w:rPr>
                <w:rFonts w:cs="Cambria"/>
                <w:color w:val="000000"/>
                <w:sz w:val="20"/>
                <w:szCs w:val="20"/>
              </w:rPr>
              <w:t>Purchase Contract ID</w:t>
            </w:r>
          </w:p>
        </w:tc>
        <w:tc>
          <w:tcPr>
            <w:tcW w:w="581" w:type="pct"/>
            <w:tcBorders>
              <w:top w:val="single" w:sz="4" w:space="0" w:color="auto"/>
              <w:left w:val="nil"/>
              <w:bottom w:val="single" w:sz="4" w:space="0" w:color="auto"/>
              <w:right w:val="single" w:sz="4" w:space="0" w:color="auto"/>
            </w:tcBorders>
          </w:tcPr>
          <w:p w14:paraId="69566DAB" w14:textId="77777777" w:rsidR="004F653C" w:rsidRPr="008A20DF" w:rsidRDefault="004F653C" w:rsidP="00062DF7">
            <w:pPr>
              <w:pStyle w:val="Tabletext10"/>
              <w:jc w:val="center"/>
            </w:pPr>
            <w:r w:rsidRPr="008A20DF">
              <w:rPr>
                <w:rFonts w:hint="eastAsia"/>
              </w:rPr>
              <w:t>I</w:t>
            </w:r>
            <w:r w:rsidRPr="008A20DF">
              <w:t>dentifier</w:t>
            </w:r>
          </w:p>
        </w:tc>
        <w:tc>
          <w:tcPr>
            <w:tcW w:w="2904" w:type="pct"/>
            <w:tcBorders>
              <w:top w:val="single" w:sz="4" w:space="0" w:color="auto"/>
              <w:left w:val="single" w:sz="4" w:space="0" w:color="auto"/>
              <w:bottom w:val="single" w:sz="4" w:space="0" w:color="auto"/>
              <w:right w:val="single" w:sz="4" w:space="0" w:color="auto"/>
            </w:tcBorders>
          </w:tcPr>
          <w:p w14:paraId="33BA350E" w14:textId="77777777" w:rsidR="004F653C" w:rsidRPr="008A20DF" w:rsidRDefault="004F653C" w:rsidP="004C6642">
            <w:pPr>
              <w:pStyle w:val="Pa34"/>
              <w:spacing w:before="40" w:after="40"/>
              <w:jc w:val="both"/>
              <w:rPr>
                <w:rFonts w:cs="Cambria"/>
                <w:color w:val="000000"/>
                <w:sz w:val="20"/>
                <w:szCs w:val="20"/>
              </w:rPr>
            </w:pPr>
            <w:r w:rsidRPr="008A20DF">
              <w:rPr>
                <w:rFonts w:cs="Cambria"/>
                <w:color w:val="000000"/>
                <w:sz w:val="20"/>
                <w:szCs w:val="20"/>
              </w:rPr>
              <w:t>Unique identifier for the purchase contract.</w:t>
            </w:r>
          </w:p>
        </w:tc>
        <w:tc>
          <w:tcPr>
            <w:tcW w:w="357" w:type="pct"/>
            <w:tcBorders>
              <w:top w:val="single" w:sz="4" w:space="0" w:color="auto"/>
              <w:left w:val="single" w:sz="4" w:space="0" w:color="auto"/>
              <w:bottom w:val="single" w:sz="4" w:space="0" w:color="auto"/>
              <w:right w:val="single" w:sz="4" w:space="0" w:color="auto"/>
            </w:tcBorders>
            <w:shd w:val="clear" w:color="auto" w:fill="auto"/>
          </w:tcPr>
          <w:p w14:paraId="09921E33" w14:textId="77777777" w:rsidR="004F653C" w:rsidRPr="008A20DF" w:rsidRDefault="004F653C" w:rsidP="00062DF7">
            <w:pPr>
              <w:pStyle w:val="Tabletext10"/>
              <w:jc w:val="center"/>
            </w:pPr>
            <w:r w:rsidRPr="008A20DF">
              <w:t>M</w:t>
            </w:r>
          </w:p>
        </w:tc>
      </w:tr>
      <w:tr w:rsidR="004F653C" w:rsidRPr="008A20DF" w14:paraId="6A7D8C6D"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5000" w:type="pct"/>
            <w:gridSpan w:val="5"/>
            <w:tcBorders>
              <w:top w:val="nil"/>
              <w:left w:val="single" w:sz="4" w:space="0" w:color="auto"/>
              <w:bottom w:val="single" w:sz="4" w:space="0" w:color="auto"/>
              <w:right w:val="single" w:sz="4" w:space="0" w:color="auto"/>
            </w:tcBorders>
            <w:shd w:val="clear" w:color="auto" w:fill="F2F2F2" w:themeFill="background1" w:themeFillShade="F2"/>
          </w:tcPr>
          <w:p w14:paraId="3D0456AA" w14:textId="77777777" w:rsidR="004F653C" w:rsidRPr="00122D5F" w:rsidRDefault="004F653C" w:rsidP="004C6642">
            <w:pPr>
              <w:pStyle w:val="Tabletext10"/>
              <w:rPr>
                <w:b/>
                <w:bCs/>
                <w:i/>
                <w:iCs/>
              </w:rPr>
            </w:pPr>
            <w:r w:rsidRPr="00122D5F">
              <w:rPr>
                <w:b/>
                <w:bCs/>
                <w:i/>
                <w:iCs/>
              </w:rPr>
              <w:t>Party</w:t>
            </w:r>
          </w:p>
        </w:tc>
      </w:tr>
      <w:tr w:rsidR="004F653C" w:rsidRPr="008A20DF" w14:paraId="7C47C587"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7" w:type="pct"/>
            <w:tcBorders>
              <w:top w:val="nil"/>
              <w:left w:val="single" w:sz="4" w:space="0" w:color="auto"/>
              <w:bottom w:val="single" w:sz="4" w:space="0" w:color="auto"/>
              <w:right w:val="single" w:sz="4" w:space="0" w:color="auto"/>
            </w:tcBorders>
          </w:tcPr>
          <w:p w14:paraId="6D81152D" w14:textId="77777777" w:rsidR="004F653C" w:rsidRPr="008A20DF" w:rsidRDefault="004F653C" w:rsidP="00062DF7">
            <w:pPr>
              <w:pStyle w:val="Tabletext10"/>
              <w:jc w:val="center"/>
            </w:pPr>
            <w:r w:rsidRPr="008A20DF">
              <w:rPr>
                <w:rFonts w:hint="eastAsia"/>
              </w:rPr>
              <w:t>2</w:t>
            </w:r>
          </w:p>
        </w:tc>
        <w:tc>
          <w:tcPr>
            <w:tcW w:w="871" w:type="pct"/>
            <w:tcBorders>
              <w:top w:val="nil"/>
              <w:left w:val="nil"/>
              <w:bottom w:val="single" w:sz="4" w:space="0" w:color="auto"/>
              <w:right w:val="single" w:sz="4" w:space="0" w:color="auto"/>
            </w:tcBorders>
          </w:tcPr>
          <w:p w14:paraId="0C16488D" w14:textId="77777777" w:rsidR="004F653C" w:rsidRPr="008A20DF" w:rsidRDefault="004F653C" w:rsidP="004C6642">
            <w:pPr>
              <w:pStyle w:val="Pa34"/>
              <w:spacing w:before="40" w:after="40"/>
              <w:rPr>
                <w:rFonts w:cs="Cambria"/>
                <w:color w:val="000000"/>
                <w:sz w:val="20"/>
                <w:szCs w:val="20"/>
              </w:rPr>
            </w:pPr>
            <w:r w:rsidRPr="008A20DF">
              <w:rPr>
                <w:rFonts w:cs="Cambria"/>
                <w:color w:val="000000"/>
                <w:sz w:val="20"/>
                <w:szCs w:val="20"/>
              </w:rPr>
              <w:t>Supplier</w:t>
            </w:r>
          </w:p>
        </w:tc>
        <w:tc>
          <w:tcPr>
            <w:tcW w:w="581" w:type="pct"/>
            <w:tcBorders>
              <w:top w:val="single" w:sz="4" w:space="0" w:color="auto"/>
              <w:left w:val="nil"/>
              <w:bottom w:val="single" w:sz="4" w:space="0" w:color="auto"/>
              <w:right w:val="single" w:sz="4" w:space="0" w:color="auto"/>
            </w:tcBorders>
          </w:tcPr>
          <w:p w14:paraId="4DE9FD99" w14:textId="05AB0212" w:rsidR="004F653C" w:rsidRPr="008A20DF" w:rsidRDefault="00684F6D" w:rsidP="00062DF7">
            <w:pPr>
              <w:pStyle w:val="Tabletext10"/>
              <w:jc w:val="center"/>
            </w:pPr>
            <w:r>
              <w:rPr>
                <w:rFonts w:hint="eastAsia"/>
              </w:rPr>
              <w:t>Reference identifier</w:t>
            </w:r>
          </w:p>
        </w:tc>
        <w:tc>
          <w:tcPr>
            <w:tcW w:w="2904" w:type="pct"/>
            <w:tcBorders>
              <w:top w:val="single" w:sz="4" w:space="0" w:color="auto"/>
              <w:left w:val="single" w:sz="4" w:space="0" w:color="auto"/>
              <w:bottom w:val="single" w:sz="4" w:space="0" w:color="auto"/>
              <w:right w:val="single" w:sz="4" w:space="0" w:color="auto"/>
            </w:tcBorders>
          </w:tcPr>
          <w:p w14:paraId="24B2AF26" w14:textId="77777777" w:rsidR="004F653C" w:rsidRPr="008A20DF" w:rsidRDefault="004F653C" w:rsidP="004C6642">
            <w:pPr>
              <w:pStyle w:val="Tabletext10"/>
            </w:pPr>
            <w:r w:rsidRPr="008A20DF">
              <w:rPr>
                <w:sz w:val="18"/>
                <w:szCs w:val="18"/>
              </w:rPr>
              <w:t>T</w:t>
            </w:r>
            <w:r w:rsidRPr="008A20DF">
              <w:t>he supplier in the purchase contract.</w:t>
            </w:r>
          </w:p>
        </w:tc>
        <w:tc>
          <w:tcPr>
            <w:tcW w:w="357" w:type="pct"/>
            <w:tcBorders>
              <w:top w:val="single" w:sz="4" w:space="0" w:color="auto"/>
              <w:left w:val="single" w:sz="4" w:space="0" w:color="auto"/>
              <w:bottom w:val="single" w:sz="4" w:space="0" w:color="auto"/>
              <w:right w:val="single" w:sz="4" w:space="0" w:color="auto"/>
            </w:tcBorders>
          </w:tcPr>
          <w:p w14:paraId="75F6131A" w14:textId="77777777" w:rsidR="004F653C" w:rsidRPr="008A20DF" w:rsidRDefault="004F653C" w:rsidP="00062DF7">
            <w:pPr>
              <w:pStyle w:val="Tabletext10"/>
              <w:jc w:val="center"/>
            </w:pPr>
            <w:r w:rsidRPr="008A20DF">
              <w:t>M</w:t>
            </w:r>
          </w:p>
        </w:tc>
      </w:tr>
      <w:tr w:rsidR="004F653C" w:rsidRPr="00122D5F" w14:paraId="6E037DAB"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5000" w:type="pct"/>
            <w:gridSpan w:val="5"/>
            <w:tcBorders>
              <w:top w:val="nil"/>
              <w:left w:val="single" w:sz="4" w:space="0" w:color="auto"/>
              <w:bottom w:val="single" w:sz="4" w:space="0" w:color="auto"/>
              <w:right w:val="single" w:sz="4" w:space="0" w:color="auto"/>
            </w:tcBorders>
            <w:shd w:val="clear" w:color="auto" w:fill="F2F2F2" w:themeFill="background1" w:themeFillShade="F2"/>
          </w:tcPr>
          <w:p w14:paraId="6871BA43" w14:textId="77777777" w:rsidR="004F653C" w:rsidRPr="00122D5F" w:rsidRDefault="004F653C" w:rsidP="004C6642">
            <w:pPr>
              <w:pStyle w:val="Tabletext10"/>
              <w:rPr>
                <w:b/>
                <w:bCs/>
                <w:i/>
                <w:iCs/>
              </w:rPr>
            </w:pPr>
            <w:r w:rsidRPr="00122D5F">
              <w:rPr>
                <w:b/>
                <w:bCs/>
                <w:i/>
                <w:iCs/>
              </w:rPr>
              <w:t>Organization and Employee</w:t>
            </w:r>
          </w:p>
        </w:tc>
      </w:tr>
      <w:tr w:rsidR="004F653C" w:rsidRPr="008A20DF" w14:paraId="6971B0EB"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7" w:type="pct"/>
            <w:tcBorders>
              <w:top w:val="nil"/>
              <w:left w:val="single" w:sz="4" w:space="0" w:color="auto"/>
              <w:bottom w:val="single" w:sz="4" w:space="0" w:color="auto"/>
              <w:right w:val="single" w:sz="4" w:space="0" w:color="auto"/>
            </w:tcBorders>
          </w:tcPr>
          <w:p w14:paraId="16F90774" w14:textId="77777777" w:rsidR="004F653C" w:rsidRPr="008A20DF" w:rsidRDefault="004F653C" w:rsidP="00062DF7">
            <w:pPr>
              <w:pStyle w:val="Tabletext10"/>
              <w:jc w:val="center"/>
            </w:pPr>
            <w:r w:rsidRPr="008A20DF">
              <w:rPr>
                <w:rFonts w:hint="eastAsia"/>
              </w:rPr>
              <w:t>3</w:t>
            </w:r>
          </w:p>
        </w:tc>
        <w:tc>
          <w:tcPr>
            <w:tcW w:w="871" w:type="pct"/>
            <w:tcBorders>
              <w:top w:val="nil"/>
              <w:left w:val="nil"/>
              <w:bottom w:val="single" w:sz="4" w:space="0" w:color="auto"/>
              <w:right w:val="single" w:sz="4" w:space="0" w:color="auto"/>
            </w:tcBorders>
          </w:tcPr>
          <w:p w14:paraId="6A9FAA34" w14:textId="77777777" w:rsidR="004F653C" w:rsidRPr="008A20DF" w:rsidRDefault="004F653C" w:rsidP="004C6642">
            <w:pPr>
              <w:pStyle w:val="Pa34"/>
              <w:spacing w:before="40" w:after="40"/>
              <w:rPr>
                <w:rFonts w:cs="Cambria"/>
                <w:color w:val="000000"/>
                <w:sz w:val="20"/>
                <w:szCs w:val="20"/>
              </w:rPr>
            </w:pPr>
            <w:r w:rsidRPr="008A20DF">
              <w:rPr>
                <w:rFonts w:cs="Cambria"/>
                <w:color w:val="000000"/>
                <w:sz w:val="20"/>
                <w:szCs w:val="20"/>
              </w:rPr>
              <w:t>Purchase Organization</w:t>
            </w:r>
          </w:p>
        </w:tc>
        <w:tc>
          <w:tcPr>
            <w:tcW w:w="581" w:type="pct"/>
            <w:tcBorders>
              <w:top w:val="single" w:sz="4" w:space="0" w:color="auto"/>
              <w:left w:val="nil"/>
              <w:bottom w:val="single" w:sz="4" w:space="0" w:color="auto"/>
              <w:right w:val="single" w:sz="4" w:space="0" w:color="auto"/>
            </w:tcBorders>
          </w:tcPr>
          <w:p w14:paraId="0A518E85" w14:textId="6A9F0A17" w:rsidR="004F653C" w:rsidRPr="008A20DF" w:rsidRDefault="00684F6D" w:rsidP="00062DF7">
            <w:pPr>
              <w:pStyle w:val="Tabletext10"/>
              <w:jc w:val="center"/>
            </w:pPr>
            <w:r>
              <w:rPr>
                <w:rFonts w:hint="eastAsia"/>
              </w:rPr>
              <w:t>Reference identifier</w:t>
            </w:r>
          </w:p>
        </w:tc>
        <w:tc>
          <w:tcPr>
            <w:tcW w:w="2904" w:type="pct"/>
            <w:tcBorders>
              <w:top w:val="single" w:sz="4" w:space="0" w:color="auto"/>
              <w:left w:val="single" w:sz="4" w:space="0" w:color="auto"/>
              <w:bottom w:val="single" w:sz="4" w:space="0" w:color="auto"/>
              <w:right w:val="single" w:sz="4" w:space="0" w:color="auto"/>
            </w:tcBorders>
          </w:tcPr>
          <w:p w14:paraId="75D540EE" w14:textId="77777777" w:rsidR="004F653C" w:rsidRPr="008A20DF" w:rsidRDefault="004F653C" w:rsidP="0087437F">
            <w:pPr>
              <w:pStyle w:val="Tabletext10"/>
              <w:jc w:val="both"/>
            </w:pPr>
            <w:r w:rsidRPr="008A20DF">
              <w:rPr>
                <w:sz w:val="18"/>
                <w:szCs w:val="18"/>
              </w:rPr>
              <w:t xml:space="preserve">The </w:t>
            </w:r>
            <w:r w:rsidRPr="008A20DF">
              <w:t>purchase organization that signed the contract.</w:t>
            </w:r>
          </w:p>
        </w:tc>
        <w:tc>
          <w:tcPr>
            <w:tcW w:w="357" w:type="pct"/>
            <w:tcBorders>
              <w:top w:val="single" w:sz="4" w:space="0" w:color="auto"/>
              <w:left w:val="single" w:sz="4" w:space="0" w:color="auto"/>
              <w:bottom w:val="single" w:sz="4" w:space="0" w:color="auto"/>
              <w:right w:val="single" w:sz="4" w:space="0" w:color="auto"/>
            </w:tcBorders>
          </w:tcPr>
          <w:p w14:paraId="1128E8A5" w14:textId="77777777" w:rsidR="004F653C" w:rsidRPr="008A20DF" w:rsidRDefault="004F653C" w:rsidP="00062DF7">
            <w:pPr>
              <w:pStyle w:val="Tabletext10"/>
              <w:jc w:val="center"/>
            </w:pPr>
            <w:r w:rsidRPr="008A20DF">
              <w:rPr>
                <w:rFonts w:hint="eastAsia"/>
              </w:rPr>
              <w:t>M</w:t>
            </w:r>
          </w:p>
        </w:tc>
      </w:tr>
      <w:tr w:rsidR="004F653C" w:rsidRPr="008A20DF" w14:paraId="070EB1E5"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7" w:type="pct"/>
            <w:tcBorders>
              <w:top w:val="nil"/>
              <w:left w:val="single" w:sz="4" w:space="0" w:color="auto"/>
              <w:bottom w:val="single" w:sz="4" w:space="0" w:color="auto"/>
              <w:right w:val="single" w:sz="4" w:space="0" w:color="auto"/>
            </w:tcBorders>
          </w:tcPr>
          <w:p w14:paraId="499D234D" w14:textId="77777777" w:rsidR="004F653C" w:rsidRPr="008A20DF" w:rsidRDefault="004F653C" w:rsidP="00062DF7">
            <w:pPr>
              <w:pStyle w:val="Tabletext10"/>
              <w:jc w:val="center"/>
            </w:pPr>
            <w:r w:rsidRPr="008A20DF">
              <w:rPr>
                <w:rFonts w:hint="eastAsia"/>
              </w:rPr>
              <w:t>4</w:t>
            </w:r>
          </w:p>
        </w:tc>
        <w:tc>
          <w:tcPr>
            <w:tcW w:w="871" w:type="pct"/>
            <w:tcBorders>
              <w:top w:val="nil"/>
              <w:left w:val="nil"/>
              <w:bottom w:val="single" w:sz="4" w:space="0" w:color="auto"/>
              <w:right w:val="single" w:sz="4" w:space="0" w:color="auto"/>
            </w:tcBorders>
          </w:tcPr>
          <w:p w14:paraId="2C602B73" w14:textId="77777777" w:rsidR="004F653C" w:rsidRPr="008A20DF" w:rsidRDefault="004F653C" w:rsidP="004C6642">
            <w:pPr>
              <w:pStyle w:val="Pa34"/>
              <w:spacing w:before="40" w:after="40"/>
              <w:rPr>
                <w:rFonts w:cs="Cambria"/>
                <w:color w:val="000000"/>
                <w:sz w:val="20"/>
                <w:szCs w:val="20"/>
              </w:rPr>
            </w:pPr>
            <w:r w:rsidRPr="008A20DF">
              <w:rPr>
                <w:rFonts w:cs="Cambria"/>
                <w:color w:val="000000"/>
                <w:sz w:val="20"/>
                <w:szCs w:val="20"/>
              </w:rPr>
              <w:t>Purchaser</w:t>
            </w:r>
          </w:p>
        </w:tc>
        <w:tc>
          <w:tcPr>
            <w:tcW w:w="581" w:type="pct"/>
            <w:tcBorders>
              <w:top w:val="single" w:sz="4" w:space="0" w:color="auto"/>
              <w:left w:val="nil"/>
              <w:bottom w:val="single" w:sz="4" w:space="0" w:color="auto"/>
              <w:right w:val="single" w:sz="4" w:space="0" w:color="auto"/>
            </w:tcBorders>
          </w:tcPr>
          <w:p w14:paraId="006F9287" w14:textId="73467D4C" w:rsidR="004F653C" w:rsidRPr="008A20DF" w:rsidRDefault="00684F6D" w:rsidP="00062DF7">
            <w:pPr>
              <w:pStyle w:val="Tabletext10"/>
              <w:jc w:val="center"/>
            </w:pPr>
            <w:r>
              <w:rPr>
                <w:rFonts w:hint="eastAsia"/>
              </w:rPr>
              <w:t>Reference identifier</w:t>
            </w:r>
          </w:p>
        </w:tc>
        <w:tc>
          <w:tcPr>
            <w:tcW w:w="2904" w:type="pct"/>
            <w:tcBorders>
              <w:top w:val="single" w:sz="4" w:space="0" w:color="auto"/>
              <w:left w:val="single" w:sz="4" w:space="0" w:color="auto"/>
              <w:bottom w:val="single" w:sz="4" w:space="0" w:color="auto"/>
              <w:right w:val="single" w:sz="4" w:space="0" w:color="auto"/>
            </w:tcBorders>
          </w:tcPr>
          <w:p w14:paraId="5354FDEA" w14:textId="77777777" w:rsidR="004F653C" w:rsidRPr="008A20DF" w:rsidRDefault="004F653C" w:rsidP="0087437F">
            <w:pPr>
              <w:pStyle w:val="Tabletext10"/>
              <w:jc w:val="both"/>
              <w:rPr>
                <w:rFonts w:cs="Cambria"/>
                <w:color w:val="000000"/>
                <w:szCs w:val="20"/>
              </w:rPr>
            </w:pPr>
            <w:r w:rsidRPr="008A20DF">
              <w:rPr>
                <w:rFonts w:cs="Cambria"/>
                <w:color w:val="000000"/>
                <w:szCs w:val="20"/>
              </w:rPr>
              <w:t>The person who is responsible for purchase contracts.</w:t>
            </w:r>
          </w:p>
        </w:tc>
        <w:tc>
          <w:tcPr>
            <w:tcW w:w="357" w:type="pct"/>
            <w:tcBorders>
              <w:top w:val="single" w:sz="4" w:space="0" w:color="auto"/>
              <w:left w:val="single" w:sz="4" w:space="0" w:color="auto"/>
              <w:bottom w:val="single" w:sz="4" w:space="0" w:color="auto"/>
              <w:right w:val="single" w:sz="4" w:space="0" w:color="auto"/>
            </w:tcBorders>
          </w:tcPr>
          <w:p w14:paraId="7E9DCEAD" w14:textId="77777777" w:rsidR="004F653C" w:rsidRPr="008A20DF" w:rsidRDefault="004F653C" w:rsidP="00062DF7">
            <w:pPr>
              <w:pStyle w:val="Tabletext10"/>
              <w:jc w:val="center"/>
            </w:pPr>
            <w:r w:rsidRPr="008A20DF">
              <w:rPr>
                <w:rFonts w:hint="eastAsia"/>
              </w:rPr>
              <w:t>M</w:t>
            </w:r>
          </w:p>
        </w:tc>
      </w:tr>
      <w:tr w:rsidR="004F653C" w:rsidRPr="008A20DF" w14:paraId="03BC46F6"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7" w:type="pct"/>
            <w:tcBorders>
              <w:top w:val="nil"/>
              <w:left w:val="single" w:sz="4" w:space="0" w:color="auto"/>
              <w:bottom w:val="single" w:sz="4" w:space="0" w:color="auto"/>
              <w:right w:val="single" w:sz="4" w:space="0" w:color="auto"/>
            </w:tcBorders>
          </w:tcPr>
          <w:p w14:paraId="59CB5929" w14:textId="77777777" w:rsidR="004F653C" w:rsidRPr="008A20DF" w:rsidRDefault="004F653C" w:rsidP="00062DF7">
            <w:pPr>
              <w:pStyle w:val="Tabletext10"/>
              <w:jc w:val="center"/>
            </w:pPr>
            <w:r w:rsidRPr="008A20DF">
              <w:rPr>
                <w:rFonts w:hint="eastAsia"/>
              </w:rPr>
              <w:t>5</w:t>
            </w:r>
          </w:p>
        </w:tc>
        <w:tc>
          <w:tcPr>
            <w:tcW w:w="871" w:type="pct"/>
            <w:tcBorders>
              <w:top w:val="nil"/>
              <w:left w:val="nil"/>
              <w:bottom w:val="single" w:sz="4" w:space="0" w:color="auto"/>
              <w:right w:val="single" w:sz="4" w:space="0" w:color="auto"/>
            </w:tcBorders>
          </w:tcPr>
          <w:p w14:paraId="692851DC" w14:textId="77777777" w:rsidR="004F653C" w:rsidRPr="008A20DF" w:rsidRDefault="004F653C" w:rsidP="004C6642">
            <w:pPr>
              <w:pStyle w:val="Pa34"/>
              <w:spacing w:before="40" w:after="40"/>
              <w:rPr>
                <w:rFonts w:cs="Cambria"/>
                <w:color w:val="000000"/>
                <w:sz w:val="20"/>
                <w:szCs w:val="20"/>
              </w:rPr>
            </w:pPr>
            <w:r w:rsidRPr="008A20DF">
              <w:rPr>
                <w:rFonts w:cs="Cambria"/>
                <w:color w:val="000000"/>
                <w:sz w:val="20"/>
                <w:szCs w:val="20"/>
              </w:rPr>
              <w:t>Created User</w:t>
            </w:r>
          </w:p>
        </w:tc>
        <w:tc>
          <w:tcPr>
            <w:tcW w:w="581" w:type="pct"/>
            <w:tcBorders>
              <w:top w:val="single" w:sz="4" w:space="0" w:color="auto"/>
              <w:left w:val="nil"/>
              <w:bottom w:val="single" w:sz="4" w:space="0" w:color="auto"/>
              <w:right w:val="single" w:sz="4" w:space="0" w:color="auto"/>
            </w:tcBorders>
          </w:tcPr>
          <w:p w14:paraId="4AD94834" w14:textId="60C5A008" w:rsidR="004F653C" w:rsidRPr="008A20DF" w:rsidRDefault="00684F6D" w:rsidP="00062DF7">
            <w:pPr>
              <w:pStyle w:val="Tabletext10"/>
              <w:jc w:val="center"/>
            </w:pPr>
            <w:r>
              <w:rPr>
                <w:rFonts w:hint="eastAsia"/>
              </w:rPr>
              <w:t>Reference identifier</w:t>
            </w:r>
          </w:p>
        </w:tc>
        <w:tc>
          <w:tcPr>
            <w:tcW w:w="2904" w:type="pct"/>
            <w:tcBorders>
              <w:top w:val="single" w:sz="4" w:space="0" w:color="auto"/>
              <w:left w:val="single" w:sz="4" w:space="0" w:color="auto"/>
              <w:bottom w:val="single" w:sz="4" w:space="0" w:color="auto"/>
              <w:right w:val="single" w:sz="4" w:space="0" w:color="auto"/>
            </w:tcBorders>
          </w:tcPr>
          <w:p w14:paraId="0CB3C038" w14:textId="4BB1BAE1" w:rsidR="004F653C" w:rsidRPr="008A20DF" w:rsidRDefault="00684F6D" w:rsidP="0087437F">
            <w:pPr>
              <w:pStyle w:val="Tabletext10"/>
              <w:jc w:val="both"/>
              <w:rPr>
                <w:rFonts w:cs="Cambria"/>
                <w:color w:val="000000"/>
                <w:szCs w:val="20"/>
              </w:rPr>
            </w:pPr>
            <w:r>
              <w:rPr>
                <w:rFonts w:cs="Cambria" w:hint="eastAsia"/>
                <w:color w:val="000000"/>
                <w:szCs w:val="20"/>
              </w:rPr>
              <w:t>Reference identifier</w:t>
            </w:r>
            <w:r w:rsidR="004F653C" w:rsidRPr="008A20DF">
              <w:rPr>
                <w:rFonts w:cs="Cambria"/>
                <w:color w:val="000000"/>
                <w:szCs w:val="20"/>
              </w:rPr>
              <w:t xml:space="preserve"> for the person who set up the purchase contract.</w:t>
            </w:r>
          </w:p>
        </w:tc>
        <w:tc>
          <w:tcPr>
            <w:tcW w:w="357" w:type="pct"/>
            <w:tcBorders>
              <w:top w:val="single" w:sz="4" w:space="0" w:color="auto"/>
              <w:left w:val="single" w:sz="4" w:space="0" w:color="auto"/>
              <w:bottom w:val="single" w:sz="4" w:space="0" w:color="auto"/>
              <w:right w:val="single" w:sz="4" w:space="0" w:color="auto"/>
            </w:tcBorders>
          </w:tcPr>
          <w:p w14:paraId="66E1E933" w14:textId="77777777" w:rsidR="004F653C" w:rsidRPr="008A20DF" w:rsidRDefault="004F653C" w:rsidP="00062DF7">
            <w:pPr>
              <w:pStyle w:val="Tabletext10"/>
              <w:jc w:val="center"/>
            </w:pPr>
            <w:r w:rsidRPr="008A20DF">
              <w:rPr>
                <w:rFonts w:hint="eastAsia"/>
              </w:rPr>
              <w:t>M</w:t>
            </w:r>
          </w:p>
        </w:tc>
      </w:tr>
      <w:tr w:rsidR="004F653C" w:rsidRPr="008A20DF" w14:paraId="0EFEA1F2"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7" w:type="pct"/>
            <w:tcBorders>
              <w:top w:val="nil"/>
              <w:left w:val="single" w:sz="4" w:space="0" w:color="auto"/>
              <w:bottom w:val="single" w:sz="4" w:space="0" w:color="auto"/>
              <w:right w:val="single" w:sz="4" w:space="0" w:color="auto"/>
            </w:tcBorders>
          </w:tcPr>
          <w:p w14:paraId="68FB0163" w14:textId="77777777" w:rsidR="004F653C" w:rsidRPr="008A20DF" w:rsidRDefault="004F653C" w:rsidP="00062DF7">
            <w:pPr>
              <w:pStyle w:val="Tabletext10"/>
              <w:jc w:val="center"/>
            </w:pPr>
            <w:r w:rsidRPr="008A20DF">
              <w:rPr>
                <w:rFonts w:hint="eastAsia"/>
              </w:rPr>
              <w:t>6</w:t>
            </w:r>
          </w:p>
        </w:tc>
        <w:tc>
          <w:tcPr>
            <w:tcW w:w="871" w:type="pct"/>
            <w:tcBorders>
              <w:top w:val="nil"/>
              <w:left w:val="nil"/>
              <w:bottom w:val="single" w:sz="4" w:space="0" w:color="auto"/>
              <w:right w:val="single" w:sz="4" w:space="0" w:color="auto"/>
            </w:tcBorders>
          </w:tcPr>
          <w:p w14:paraId="007131BF" w14:textId="77777777" w:rsidR="004F653C" w:rsidRPr="008A20DF" w:rsidRDefault="004F653C" w:rsidP="004C6642">
            <w:pPr>
              <w:pStyle w:val="Pa34"/>
              <w:spacing w:before="40" w:after="40"/>
              <w:rPr>
                <w:rFonts w:cs="Cambria"/>
                <w:color w:val="000000"/>
                <w:sz w:val="20"/>
                <w:szCs w:val="20"/>
              </w:rPr>
            </w:pPr>
            <w:r w:rsidRPr="008A20DF">
              <w:rPr>
                <w:rFonts w:cs="Cambria"/>
                <w:color w:val="000000"/>
                <w:sz w:val="20"/>
                <w:szCs w:val="20"/>
              </w:rPr>
              <w:t>Approved User</w:t>
            </w:r>
          </w:p>
        </w:tc>
        <w:tc>
          <w:tcPr>
            <w:tcW w:w="581" w:type="pct"/>
            <w:tcBorders>
              <w:top w:val="single" w:sz="4" w:space="0" w:color="auto"/>
              <w:left w:val="nil"/>
              <w:bottom w:val="single" w:sz="4" w:space="0" w:color="auto"/>
              <w:right w:val="single" w:sz="4" w:space="0" w:color="auto"/>
            </w:tcBorders>
          </w:tcPr>
          <w:p w14:paraId="118E2CC1" w14:textId="5136E201" w:rsidR="004F653C" w:rsidRPr="008A20DF" w:rsidRDefault="00684F6D" w:rsidP="00062DF7">
            <w:pPr>
              <w:pStyle w:val="Tabletext10"/>
              <w:jc w:val="center"/>
            </w:pPr>
            <w:r>
              <w:rPr>
                <w:rFonts w:hint="eastAsia"/>
              </w:rPr>
              <w:t>Reference identifier</w:t>
            </w:r>
          </w:p>
        </w:tc>
        <w:tc>
          <w:tcPr>
            <w:tcW w:w="2904" w:type="pct"/>
            <w:tcBorders>
              <w:top w:val="single" w:sz="4" w:space="0" w:color="auto"/>
              <w:left w:val="single" w:sz="4" w:space="0" w:color="auto"/>
              <w:bottom w:val="single" w:sz="4" w:space="0" w:color="auto"/>
              <w:right w:val="single" w:sz="4" w:space="0" w:color="auto"/>
            </w:tcBorders>
          </w:tcPr>
          <w:p w14:paraId="16579CB8" w14:textId="43D60D87" w:rsidR="004F653C" w:rsidRPr="008A20DF" w:rsidRDefault="00684F6D" w:rsidP="0087437F">
            <w:pPr>
              <w:pStyle w:val="Tabletext10"/>
              <w:jc w:val="both"/>
              <w:rPr>
                <w:rFonts w:cs="Cambria"/>
                <w:color w:val="000000"/>
                <w:szCs w:val="20"/>
              </w:rPr>
            </w:pPr>
            <w:r>
              <w:rPr>
                <w:rFonts w:cs="Cambria"/>
                <w:color w:val="000000"/>
                <w:szCs w:val="20"/>
              </w:rPr>
              <w:t>Reference identifier</w:t>
            </w:r>
            <w:r w:rsidR="004F653C" w:rsidRPr="008A20DF">
              <w:rPr>
                <w:rFonts w:cs="Cambria"/>
                <w:color w:val="000000"/>
                <w:szCs w:val="20"/>
              </w:rPr>
              <w:t xml:space="preserve"> for the person who approved the purchase contract.</w:t>
            </w:r>
          </w:p>
        </w:tc>
        <w:tc>
          <w:tcPr>
            <w:tcW w:w="357" w:type="pct"/>
            <w:tcBorders>
              <w:top w:val="single" w:sz="4" w:space="0" w:color="auto"/>
              <w:left w:val="single" w:sz="4" w:space="0" w:color="auto"/>
              <w:bottom w:val="single" w:sz="4" w:space="0" w:color="auto"/>
              <w:right w:val="single" w:sz="4" w:space="0" w:color="auto"/>
            </w:tcBorders>
          </w:tcPr>
          <w:p w14:paraId="3A23EB17" w14:textId="77777777" w:rsidR="004F653C" w:rsidRPr="008A20DF" w:rsidRDefault="004F653C" w:rsidP="00062DF7">
            <w:pPr>
              <w:pStyle w:val="Tabletext10"/>
              <w:jc w:val="center"/>
            </w:pPr>
            <w:r w:rsidRPr="008A20DF">
              <w:rPr>
                <w:rFonts w:hint="eastAsia"/>
              </w:rPr>
              <w:t>O</w:t>
            </w:r>
          </w:p>
        </w:tc>
      </w:tr>
      <w:tr w:rsidR="004F653C" w:rsidRPr="008A20DF" w14:paraId="2BFC3C95"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7" w:type="pct"/>
            <w:tcBorders>
              <w:top w:val="nil"/>
              <w:left w:val="single" w:sz="4" w:space="0" w:color="auto"/>
              <w:bottom w:val="single" w:sz="4" w:space="0" w:color="auto"/>
              <w:right w:val="single" w:sz="4" w:space="0" w:color="auto"/>
            </w:tcBorders>
          </w:tcPr>
          <w:p w14:paraId="59976EC5" w14:textId="77777777" w:rsidR="004F653C" w:rsidRPr="008A20DF" w:rsidRDefault="004F653C" w:rsidP="00062DF7">
            <w:pPr>
              <w:pStyle w:val="Tabletext10"/>
              <w:jc w:val="center"/>
            </w:pPr>
            <w:r w:rsidRPr="008A20DF">
              <w:rPr>
                <w:rFonts w:hint="eastAsia"/>
              </w:rPr>
              <w:t>7</w:t>
            </w:r>
          </w:p>
        </w:tc>
        <w:tc>
          <w:tcPr>
            <w:tcW w:w="871" w:type="pct"/>
            <w:tcBorders>
              <w:top w:val="nil"/>
              <w:left w:val="nil"/>
              <w:bottom w:val="single" w:sz="4" w:space="0" w:color="auto"/>
              <w:right w:val="single" w:sz="4" w:space="0" w:color="auto"/>
            </w:tcBorders>
          </w:tcPr>
          <w:p w14:paraId="21815BB4" w14:textId="77777777" w:rsidR="004F653C" w:rsidRPr="008A20DF" w:rsidRDefault="004F653C" w:rsidP="004C6642">
            <w:pPr>
              <w:pStyle w:val="Pa34"/>
              <w:spacing w:before="40" w:after="40"/>
              <w:rPr>
                <w:rFonts w:cs="Cambria"/>
                <w:color w:val="000000"/>
                <w:sz w:val="20"/>
                <w:szCs w:val="20"/>
              </w:rPr>
            </w:pPr>
            <w:r w:rsidRPr="008A20DF">
              <w:rPr>
                <w:rFonts w:cs="Cambria"/>
                <w:color w:val="000000"/>
                <w:sz w:val="20"/>
                <w:szCs w:val="20"/>
              </w:rPr>
              <w:t>Business Segment X</w:t>
            </w:r>
          </w:p>
          <w:p w14:paraId="7AA7BD96" w14:textId="77777777" w:rsidR="004F653C" w:rsidRPr="008A20DF" w:rsidRDefault="004F653C" w:rsidP="004C6642">
            <w:pPr>
              <w:pStyle w:val="Pa34"/>
              <w:spacing w:before="40" w:after="40"/>
              <w:rPr>
                <w:rFonts w:cs="Cambria"/>
                <w:color w:val="000000"/>
                <w:sz w:val="20"/>
                <w:szCs w:val="20"/>
              </w:rPr>
            </w:pPr>
          </w:p>
        </w:tc>
        <w:tc>
          <w:tcPr>
            <w:tcW w:w="581" w:type="pct"/>
            <w:tcBorders>
              <w:top w:val="single" w:sz="4" w:space="0" w:color="auto"/>
              <w:left w:val="nil"/>
              <w:bottom w:val="single" w:sz="4" w:space="0" w:color="auto"/>
              <w:right w:val="single" w:sz="4" w:space="0" w:color="auto"/>
            </w:tcBorders>
          </w:tcPr>
          <w:p w14:paraId="10212259" w14:textId="5D91E03D" w:rsidR="004F653C" w:rsidRPr="008A20DF" w:rsidRDefault="00684F6D" w:rsidP="00062DF7">
            <w:pPr>
              <w:pStyle w:val="Tabletext10"/>
              <w:jc w:val="center"/>
            </w:pPr>
            <w:r>
              <w:rPr>
                <w:rFonts w:hint="eastAsia"/>
              </w:rPr>
              <w:t>Reference identifier</w:t>
            </w:r>
          </w:p>
        </w:tc>
        <w:tc>
          <w:tcPr>
            <w:tcW w:w="2904" w:type="pct"/>
            <w:tcBorders>
              <w:top w:val="single" w:sz="4" w:space="0" w:color="auto"/>
              <w:left w:val="single" w:sz="4" w:space="0" w:color="auto"/>
              <w:bottom w:val="single" w:sz="4" w:space="0" w:color="auto"/>
              <w:right w:val="single" w:sz="4" w:space="0" w:color="auto"/>
            </w:tcBorders>
          </w:tcPr>
          <w:p w14:paraId="622F77BD" w14:textId="77777777" w:rsidR="004F653C" w:rsidRPr="008A20DF" w:rsidRDefault="004F653C" w:rsidP="0087437F">
            <w:pPr>
              <w:pStyle w:val="Tabletext10"/>
              <w:jc w:val="both"/>
              <w:rPr>
                <w:rFonts w:cs="Cambria"/>
                <w:color w:val="000000"/>
                <w:szCs w:val="20"/>
              </w:rPr>
            </w:pPr>
            <w:r w:rsidRPr="008A20DF">
              <w:rPr>
                <w:rFonts w:cs="Cambria"/>
                <w:color w:val="000000"/>
                <w:szCs w:val="20"/>
              </w:rPr>
              <w:t>Reserved field that shall be used for business segments/structures. The "X" signifies an organizational level. Each number used to replace the "X" is associated with a unique reference level.</w:t>
            </w:r>
          </w:p>
          <w:p w14:paraId="52116B78" w14:textId="77777777" w:rsidR="004F653C" w:rsidRPr="008A20DF" w:rsidRDefault="004F653C" w:rsidP="0087437F">
            <w:pPr>
              <w:pStyle w:val="Tabletext10"/>
              <w:jc w:val="both"/>
              <w:rPr>
                <w:rFonts w:cs="Cambria"/>
                <w:color w:val="000000"/>
                <w:szCs w:val="20"/>
              </w:rPr>
            </w:pPr>
            <w:r w:rsidRPr="008A20DF">
              <w:rPr>
                <w:rFonts w:cs="Cambria"/>
                <w:color w:val="000000"/>
                <w:szCs w:val="20"/>
              </w:rPr>
              <w:t>EXAMPLE Division, department, business unit, purchasing organization, project, legal entity</w:t>
            </w:r>
          </w:p>
        </w:tc>
        <w:tc>
          <w:tcPr>
            <w:tcW w:w="357" w:type="pct"/>
            <w:tcBorders>
              <w:top w:val="single" w:sz="4" w:space="0" w:color="auto"/>
              <w:left w:val="single" w:sz="4" w:space="0" w:color="auto"/>
              <w:bottom w:val="single" w:sz="4" w:space="0" w:color="auto"/>
              <w:right w:val="single" w:sz="4" w:space="0" w:color="auto"/>
            </w:tcBorders>
          </w:tcPr>
          <w:p w14:paraId="0154C452" w14:textId="77777777" w:rsidR="004F653C" w:rsidRPr="008A20DF" w:rsidRDefault="004F653C" w:rsidP="00062DF7">
            <w:pPr>
              <w:pStyle w:val="Tabletext10"/>
              <w:jc w:val="center"/>
            </w:pPr>
            <w:r w:rsidRPr="008A20DF">
              <w:rPr>
                <w:rFonts w:hint="eastAsia"/>
              </w:rPr>
              <w:t>M</w:t>
            </w:r>
          </w:p>
        </w:tc>
      </w:tr>
      <w:tr w:rsidR="004F653C" w:rsidRPr="00122D5F" w14:paraId="307AF042"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5000" w:type="pct"/>
            <w:gridSpan w:val="5"/>
            <w:tcBorders>
              <w:top w:val="nil"/>
              <w:left w:val="single" w:sz="4" w:space="0" w:color="auto"/>
              <w:bottom w:val="single" w:sz="4" w:space="0" w:color="auto"/>
              <w:right w:val="single" w:sz="4" w:space="0" w:color="auto"/>
            </w:tcBorders>
            <w:shd w:val="clear" w:color="auto" w:fill="F2F2F2" w:themeFill="background1" w:themeFillShade="F2"/>
          </w:tcPr>
          <w:p w14:paraId="06ACDBDA" w14:textId="77777777" w:rsidR="004F653C" w:rsidRPr="00122D5F" w:rsidRDefault="004F653C" w:rsidP="004C6642">
            <w:pPr>
              <w:pStyle w:val="Tabletext10"/>
              <w:rPr>
                <w:b/>
                <w:bCs/>
                <w:i/>
                <w:iCs/>
              </w:rPr>
            </w:pPr>
            <w:r w:rsidRPr="00122D5F">
              <w:rPr>
                <w:b/>
                <w:bCs/>
                <w:i/>
                <w:iCs/>
              </w:rPr>
              <w:t>Dates</w:t>
            </w:r>
          </w:p>
        </w:tc>
      </w:tr>
      <w:tr w:rsidR="004F653C" w:rsidRPr="008A20DF" w14:paraId="064AFA0D"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7" w:type="pct"/>
            <w:tcBorders>
              <w:top w:val="nil"/>
              <w:left w:val="single" w:sz="4" w:space="0" w:color="auto"/>
              <w:bottom w:val="single" w:sz="4" w:space="0" w:color="auto"/>
              <w:right w:val="single" w:sz="4" w:space="0" w:color="auto"/>
            </w:tcBorders>
          </w:tcPr>
          <w:p w14:paraId="775FDCB1" w14:textId="77777777" w:rsidR="004F653C" w:rsidRPr="008A20DF" w:rsidRDefault="004F653C" w:rsidP="00062DF7">
            <w:pPr>
              <w:pStyle w:val="Tabletext10"/>
              <w:jc w:val="center"/>
            </w:pPr>
            <w:r w:rsidRPr="008A20DF">
              <w:rPr>
                <w:rFonts w:hint="eastAsia"/>
              </w:rPr>
              <w:t>8</w:t>
            </w:r>
          </w:p>
        </w:tc>
        <w:tc>
          <w:tcPr>
            <w:tcW w:w="871" w:type="pct"/>
            <w:tcBorders>
              <w:top w:val="nil"/>
              <w:left w:val="nil"/>
              <w:bottom w:val="single" w:sz="4" w:space="0" w:color="auto"/>
              <w:right w:val="single" w:sz="4" w:space="0" w:color="auto"/>
            </w:tcBorders>
          </w:tcPr>
          <w:p w14:paraId="33A26A26" w14:textId="77777777" w:rsidR="004F653C" w:rsidRPr="008A20DF" w:rsidRDefault="004F653C" w:rsidP="004C6642">
            <w:pPr>
              <w:pStyle w:val="Pa34"/>
              <w:spacing w:before="40" w:after="40"/>
              <w:rPr>
                <w:rFonts w:cs="Cambria"/>
                <w:color w:val="000000"/>
                <w:sz w:val="20"/>
                <w:szCs w:val="20"/>
              </w:rPr>
            </w:pPr>
            <w:r w:rsidRPr="008A20DF">
              <w:rPr>
                <w:rFonts w:cs="Cambria"/>
                <w:color w:val="000000"/>
                <w:sz w:val="20"/>
                <w:szCs w:val="20"/>
              </w:rPr>
              <w:t>Created Date</w:t>
            </w:r>
          </w:p>
        </w:tc>
        <w:tc>
          <w:tcPr>
            <w:tcW w:w="581" w:type="pct"/>
            <w:tcBorders>
              <w:top w:val="single" w:sz="4" w:space="0" w:color="auto"/>
              <w:left w:val="nil"/>
              <w:bottom w:val="single" w:sz="4" w:space="0" w:color="auto"/>
              <w:right w:val="single" w:sz="4" w:space="0" w:color="auto"/>
            </w:tcBorders>
          </w:tcPr>
          <w:p w14:paraId="78CF0EFD" w14:textId="77777777" w:rsidR="004F653C" w:rsidRPr="008A20DF" w:rsidRDefault="004F653C" w:rsidP="00062DF7">
            <w:pPr>
              <w:pStyle w:val="Tabletext10"/>
              <w:jc w:val="center"/>
            </w:pPr>
            <w:r w:rsidRPr="008A20DF">
              <w:rPr>
                <w:rFonts w:hint="eastAsia"/>
              </w:rPr>
              <w:t>D</w:t>
            </w:r>
            <w:r w:rsidRPr="008A20DF">
              <w:t>ate</w:t>
            </w:r>
          </w:p>
        </w:tc>
        <w:tc>
          <w:tcPr>
            <w:tcW w:w="2904" w:type="pct"/>
            <w:tcBorders>
              <w:top w:val="single" w:sz="4" w:space="0" w:color="auto"/>
              <w:left w:val="single" w:sz="4" w:space="0" w:color="auto"/>
              <w:bottom w:val="single" w:sz="4" w:space="0" w:color="auto"/>
              <w:right w:val="single" w:sz="4" w:space="0" w:color="auto"/>
            </w:tcBorders>
          </w:tcPr>
          <w:p w14:paraId="3A7F0249" w14:textId="77777777" w:rsidR="004F653C" w:rsidRPr="008A20DF" w:rsidRDefault="004F653C" w:rsidP="0087437F">
            <w:pPr>
              <w:pStyle w:val="Tabletext10"/>
              <w:jc w:val="both"/>
              <w:rPr>
                <w:rFonts w:cs="Cambria"/>
                <w:color w:val="000000"/>
                <w:szCs w:val="20"/>
              </w:rPr>
            </w:pPr>
            <w:r w:rsidRPr="008A20DF">
              <w:rPr>
                <w:rFonts w:cs="Cambria"/>
                <w:color w:val="000000"/>
                <w:szCs w:val="20"/>
              </w:rPr>
              <w:t>Date when the purchase contract was created in the system.</w:t>
            </w:r>
          </w:p>
          <w:p w14:paraId="35878675" w14:textId="77777777" w:rsidR="004F653C" w:rsidRPr="008A20DF" w:rsidRDefault="004F653C" w:rsidP="0087437F">
            <w:pPr>
              <w:pStyle w:val="Tabletext10"/>
              <w:jc w:val="both"/>
              <w:rPr>
                <w:rFonts w:cs="Cambria"/>
                <w:color w:val="000000"/>
                <w:szCs w:val="20"/>
              </w:rPr>
            </w:pPr>
            <w:r w:rsidRPr="008A20DF">
              <w:rPr>
                <w:rFonts w:cs="Cambria"/>
                <w:color w:val="000000"/>
                <w:szCs w:val="20"/>
              </w:rPr>
              <w:t>This should be a system-generated date (rather than a user-created date).</w:t>
            </w:r>
          </w:p>
        </w:tc>
        <w:tc>
          <w:tcPr>
            <w:tcW w:w="357" w:type="pct"/>
            <w:tcBorders>
              <w:top w:val="single" w:sz="4" w:space="0" w:color="auto"/>
              <w:left w:val="single" w:sz="4" w:space="0" w:color="auto"/>
              <w:bottom w:val="single" w:sz="4" w:space="0" w:color="auto"/>
              <w:right w:val="single" w:sz="4" w:space="0" w:color="auto"/>
            </w:tcBorders>
          </w:tcPr>
          <w:p w14:paraId="2B3E0B79" w14:textId="77777777" w:rsidR="004F653C" w:rsidRPr="008A20DF" w:rsidRDefault="004F653C" w:rsidP="00062DF7">
            <w:pPr>
              <w:pStyle w:val="Tabletext10"/>
              <w:jc w:val="center"/>
            </w:pPr>
            <w:r w:rsidRPr="008A20DF">
              <w:rPr>
                <w:rFonts w:hint="eastAsia"/>
              </w:rPr>
              <w:t>M</w:t>
            </w:r>
          </w:p>
        </w:tc>
      </w:tr>
      <w:tr w:rsidR="004F653C" w:rsidRPr="008A20DF" w14:paraId="1EA49868"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7" w:type="pct"/>
            <w:tcBorders>
              <w:top w:val="nil"/>
              <w:left w:val="single" w:sz="4" w:space="0" w:color="auto"/>
              <w:bottom w:val="single" w:sz="4" w:space="0" w:color="auto"/>
              <w:right w:val="single" w:sz="4" w:space="0" w:color="auto"/>
            </w:tcBorders>
          </w:tcPr>
          <w:p w14:paraId="05677714" w14:textId="77777777" w:rsidR="004F653C" w:rsidRPr="008A20DF" w:rsidRDefault="004F653C" w:rsidP="00062DF7">
            <w:pPr>
              <w:pStyle w:val="Tabletext10"/>
              <w:jc w:val="center"/>
            </w:pPr>
            <w:r w:rsidRPr="008A20DF">
              <w:rPr>
                <w:rFonts w:hint="eastAsia"/>
              </w:rPr>
              <w:t>9</w:t>
            </w:r>
          </w:p>
        </w:tc>
        <w:tc>
          <w:tcPr>
            <w:tcW w:w="871" w:type="pct"/>
            <w:tcBorders>
              <w:top w:val="nil"/>
              <w:left w:val="nil"/>
              <w:bottom w:val="single" w:sz="4" w:space="0" w:color="auto"/>
              <w:right w:val="single" w:sz="4" w:space="0" w:color="auto"/>
            </w:tcBorders>
          </w:tcPr>
          <w:p w14:paraId="6D4FF023" w14:textId="77777777" w:rsidR="004F653C" w:rsidRPr="008A20DF" w:rsidRDefault="004F653C" w:rsidP="004C6642">
            <w:pPr>
              <w:pStyle w:val="Pa34"/>
              <w:spacing w:before="40" w:after="40"/>
              <w:rPr>
                <w:rFonts w:cs="Cambria"/>
                <w:color w:val="000000"/>
                <w:sz w:val="20"/>
                <w:szCs w:val="20"/>
              </w:rPr>
            </w:pPr>
            <w:r w:rsidRPr="008A20DF">
              <w:rPr>
                <w:rFonts w:cs="Cambria"/>
                <w:color w:val="000000"/>
                <w:sz w:val="20"/>
                <w:szCs w:val="20"/>
              </w:rPr>
              <w:t>Contract Beginning Date</w:t>
            </w:r>
          </w:p>
        </w:tc>
        <w:tc>
          <w:tcPr>
            <w:tcW w:w="581" w:type="pct"/>
            <w:tcBorders>
              <w:top w:val="single" w:sz="4" w:space="0" w:color="auto"/>
              <w:left w:val="nil"/>
              <w:bottom w:val="single" w:sz="4" w:space="0" w:color="auto"/>
              <w:right w:val="single" w:sz="4" w:space="0" w:color="auto"/>
            </w:tcBorders>
          </w:tcPr>
          <w:p w14:paraId="2EBC5F8F" w14:textId="77777777" w:rsidR="004F653C" w:rsidRPr="008A20DF" w:rsidRDefault="004F653C" w:rsidP="00062DF7">
            <w:pPr>
              <w:pStyle w:val="Tabletext10"/>
              <w:jc w:val="center"/>
            </w:pPr>
            <w:r w:rsidRPr="008A20DF">
              <w:rPr>
                <w:rFonts w:hint="eastAsia"/>
              </w:rPr>
              <w:t>D</w:t>
            </w:r>
            <w:r w:rsidRPr="008A20DF">
              <w:t>ate</w:t>
            </w:r>
          </w:p>
        </w:tc>
        <w:tc>
          <w:tcPr>
            <w:tcW w:w="2904" w:type="pct"/>
            <w:tcBorders>
              <w:top w:val="single" w:sz="4" w:space="0" w:color="auto"/>
              <w:left w:val="single" w:sz="4" w:space="0" w:color="auto"/>
              <w:bottom w:val="single" w:sz="4" w:space="0" w:color="auto"/>
              <w:right w:val="single" w:sz="4" w:space="0" w:color="auto"/>
            </w:tcBorders>
          </w:tcPr>
          <w:p w14:paraId="0BAAB9B5" w14:textId="77777777" w:rsidR="004F653C" w:rsidRPr="008A20DF" w:rsidRDefault="004F653C" w:rsidP="0087437F">
            <w:pPr>
              <w:pStyle w:val="Tabletext10"/>
              <w:jc w:val="both"/>
              <w:rPr>
                <w:rFonts w:cs="Cambria"/>
                <w:color w:val="000000"/>
                <w:szCs w:val="20"/>
              </w:rPr>
            </w:pPr>
            <w:r w:rsidRPr="008A20DF">
              <w:rPr>
                <w:rFonts w:cs="Cambria"/>
                <w:color w:val="000000"/>
                <w:szCs w:val="20"/>
              </w:rPr>
              <w:t>Beginning date of the contract.</w:t>
            </w:r>
          </w:p>
        </w:tc>
        <w:tc>
          <w:tcPr>
            <w:tcW w:w="357" w:type="pct"/>
            <w:tcBorders>
              <w:top w:val="single" w:sz="4" w:space="0" w:color="auto"/>
              <w:left w:val="single" w:sz="4" w:space="0" w:color="auto"/>
              <w:bottom w:val="single" w:sz="4" w:space="0" w:color="auto"/>
              <w:right w:val="single" w:sz="4" w:space="0" w:color="auto"/>
            </w:tcBorders>
          </w:tcPr>
          <w:p w14:paraId="2FA3168B" w14:textId="77777777" w:rsidR="004F653C" w:rsidRPr="008A20DF" w:rsidRDefault="004F653C" w:rsidP="00062DF7">
            <w:pPr>
              <w:pStyle w:val="Tabletext10"/>
              <w:jc w:val="center"/>
            </w:pPr>
            <w:r w:rsidRPr="008A20DF">
              <w:t>M</w:t>
            </w:r>
          </w:p>
        </w:tc>
      </w:tr>
      <w:tr w:rsidR="004F653C" w:rsidRPr="008A20DF" w14:paraId="230C138F"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7" w:type="pct"/>
            <w:tcBorders>
              <w:top w:val="nil"/>
              <w:left w:val="single" w:sz="4" w:space="0" w:color="auto"/>
              <w:bottom w:val="single" w:sz="4" w:space="0" w:color="auto"/>
              <w:right w:val="single" w:sz="4" w:space="0" w:color="auto"/>
            </w:tcBorders>
          </w:tcPr>
          <w:p w14:paraId="2B779351" w14:textId="77777777" w:rsidR="004F653C" w:rsidRPr="008A20DF" w:rsidRDefault="004F653C" w:rsidP="00062DF7">
            <w:pPr>
              <w:pStyle w:val="Tabletext10"/>
              <w:jc w:val="center"/>
            </w:pPr>
            <w:r w:rsidRPr="008A20DF">
              <w:rPr>
                <w:rFonts w:hint="eastAsia"/>
              </w:rPr>
              <w:t>1</w:t>
            </w:r>
            <w:r w:rsidRPr="008A20DF">
              <w:t>0</w:t>
            </w:r>
          </w:p>
        </w:tc>
        <w:tc>
          <w:tcPr>
            <w:tcW w:w="871" w:type="pct"/>
            <w:tcBorders>
              <w:top w:val="nil"/>
              <w:left w:val="nil"/>
              <w:bottom w:val="single" w:sz="4" w:space="0" w:color="auto"/>
              <w:right w:val="single" w:sz="4" w:space="0" w:color="auto"/>
            </w:tcBorders>
          </w:tcPr>
          <w:p w14:paraId="255B537C" w14:textId="77777777" w:rsidR="004F653C" w:rsidRPr="008A20DF" w:rsidRDefault="004F653C" w:rsidP="004C6642">
            <w:pPr>
              <w:pStyle w:val="Pa34"/>
              <w:spacing w:before="40" w:after="40"/>
              <w:rPr>
                <w:rFonts w:cs="Cambria"/>
                <w:color w:val="000000"/>
                <w:sz w:val="20"/>
                <w:szCs w:val="20"/>
              </w:rPr>
            </w:pPr>
            <w:r w:rsidRPr="008A20DF">
              <w:rPr>
                <w:rFonts w:cs="Cambria"/>
                <w:color w:val="000000"/>
                <w:sz w:val="20"/>
                <w:szCs w:val="20"/>
              </w:rPr>
              <w:t>Contract Ending Date</w:t>
            </w:r>
          </w:p>
        </w:tc>
        <w:tc>
          <w:tcPr>
            <w:tcW w:w="581" w:type="pct"/>
            <w:tcBorders>
              <w:top w:val="single" w:sz="4" w:space="0" w:color="auto"/>
              <w:left w:val="nil"/>
              <w:bottom w:val="single" w:sz="4" w:space="0" w:color="auto"/>
              <w:right w:val="single" w:sz="4" w:space="0" w:color="auto"/>
            </w:tcBorders>
          </w:tcPr>
          <w:p w14:paraId="3B9E7358" w14:textId="77777777" w:rsidR="004F653C" w:rsidRPr="008A20DF" w:rsidRDefault="004F653C" w:rsidP="00062DF7">
            <w:pPr>
              <w:pStyle w:val="Tabletext10"/>
              <w:jc w:val="center"/>
            </w:pPr>
            <w:r w:rsidRPr="008A20DF">
              <w:rPr>
                <w:rFonts w:hint="eastAsia"/>
              </w:rPr>
              <w:t>D</w:t>
            </w:r>
            <w:r w:rsidRPr="008A20DF">
              <w:t>ate</w:t>
            </w:r>
          </w:p>
        </w:tc>
        <w:tc>
          <w:tcPr>
            <w:tcW w:w="2904" w:type="pct"/>
            <w:tcBorders>
              <w:top w:val="single" w:sz="4" w:space="0" w:color="auto"/>
              <w:left w:val="single" w:sz="4" w:space="0" w:color="auto"/>
              <w:bottom w:val="single" w:sz="4" w:space="0" w:color="auto"/>
              <w:right w:val="single" w:sz="4" w:space="0" w:color="auto"/>
            </w:tcBorders>
          </w:tcPr>
          <w:p w14:paraId="48BBD2C1" w14:textId="77777777" w:rsidR="004F653C" w:rsidRPr="008A20DF" w:rsidRDefault="004F653C" w:rsidP="0087437F">
            <w:pPr>
              <w:pStyle w:val="Tabletext10"/>
              <w:jc w:val="both"/>
              <w:rPr>
                <w:sz w:val="18"/>
                <w:szCs w:val="18"/>
              </w:rPr>
            </w:pPr>
            <w:r w:rsidRPr="008A20DF">
              <w:t>Ending date of the contract.</w:t>
            </w:r>
          </w:p>
        </w:tc>
        <w:tc>
          <w:tcPr>
            <w:tcW w:w="357" w:type="pct"/>
            <w:tcBorders>
              <w:top w:val="single" w:sz="4" w:space="0" w:color="auto"/>
              <w:left w:val="single" w:sz="4" w:space="0" w:color="auto"/>
              <w:bottom w:val="single" w:sz="4" w:space="0" w:color="auto"/>
              <w:right w:val="single" w:sz="4" w:space="0" w:color="auto"/>
            </w:tcBorders>
          </w:tcPr>
          <w:p w14:paraId="68912382" w14:textId="77777777" w:rsidR="004F653C" w:rsidRPr="008A20DF" w:rsidRDefault="004F653C" w:rsidP="00062DF7">
            <w:pPr>
              <w:pStyle w:val="Tabletext10"/>
              <w:jc w:val="center"/>
            </w:pPr>
            <w:r w:rsidRPr="008A20DF">
              <w:t>M</w:t>
            </w:r>
          </w:p>
        </w:tc>
      </w:tr>
      <w:tr w:rsidR="004F653C" w:rsidRPr="00122D5F" w14:paraId="2862F04A"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5000" w:type="pct"/>
            <w:gridSpan w:val="5"/>
            <w:tcBorders>
              <w:top w:val="nil"/>
              <w:left w:val="single" w:sz="4" w:space="0" w:color="auto"/>
              <w:bottom w:val="single" w:sz="4" w:space="0" w:color="auto"/>
              <w:right w:val="single" w:sz="4" w:space="0" w:color="auto"/>
            </w:tcBorders>
            <w:shd w:val="clear" w:color="auto" w:fill="F2F2F2" w:themeFill="background1" w:themeFillShade="F2"/>
          </w:tcPr>
          <w:p w14:paraId="21572CEB" w14:textId="3AD86E33" w:rsidR="004F653C" w:rsidRPr="00122D5F" w:rsidRDefault="004F653C" w:rsidP="004C6642">
            <w:pPr>
              <w:pStyle w:val="Tabletext10"/>
              <w:rPr>
                <w:b/>
                <w:bCs/>
                <w:i/>
                <w:iCs/>
              </w:rPr>
            </w:pPr>
            <w:r w:rsidRPr="00122D5F">
              <w:rPr>
                <w:b/>
                <w:bCs/>
                <w:i/>
                <w:iCs/>
              </w:rPr>
              <w:t>Header</w:t>
            </w:r>
            <w:r w:rsidR="00122D5F" w:rsidRPr="00122D5F">
              <w:rPr>
                <w:b/>
                <w:bCs/>
                <w:i/>
                <w:iCs/>
              </w:rPr>
              <w:t xml:space="preserve"> elements</w:t>
            </w:r>
          </w:p>
        </w:tc>
      </w:tr>
      <w:tr w:rsidR="004F653C" w:rsidRPr="008A20DF" w14:paraId="6B5186D7"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7" w:type="pct"/>
            <w:tcBorders>
              <w:top w:val="nil"/>
              <w:left w:val="single" w:sz="4" w:space="0" w:color="auto"/>
              <w:bottom w:val="single" w:sz="4" w:space="0" w:color="auto"/>
              <w:right w:val="single" w:sz="4" w:space="0" w:color="auto"/>
            </w:tcBorders>
          </w:tcPr>
          <w:p w14:paraId="76A91435" w14:textId="77777777" w:rsidR="004F653C" w:rsidRPr="008A20DF" w:rsidRDefault="004F653C" w:rsidP="00062DF7">
            <w:pPr>
              <w:pStyle w:val="Tabletext10"/>
              <w:jc w:val="center"/>
            </w:pPr>
            <w:r w:rsidRPr="008A20DF">
              <w:rPr>
                <w:rFonts w:hint="eastAsia"/>
              </w:rPr>
              <w:t>1</w:t>
            </w:r>
            <w:r w:rsidRPr="008A20DF">
              <w:t>1</w:t>
            </w:r>
          </w:p>
        </w:tc>
        <w:tc>
          <w:tcPr>
            <w:tcW w:w="871" w:type="pct"/>
            <w:tcBorders>
              <w:top w:val="nil"/>
              <w:left w:val="nil"/>
              <w:bottom w:val="single" w:sz="4" w:space="0" w:color="auto"/>
              <w:right w:val="single" w:sz="4" w:space="0" w:color="auto"/>
            </w:tcBorders>
          </w:tcPr>
          <w:p w14:paraId="4F79207A" w14:textId="77777777" w:rsidR="004F653C" w:rsidRPr="008A20DF" w:rsidRDefault="004F653C" w:rsidP="004C6642">
            <w:pPr>
              <w:pStyle w:val="Pa34"/>
              <w:spacing w:before="40" w:after="40"/>
              <w:rPr>
                <w:rFonts w:cs="Cambria"/>
                <w:color w:val="000000"/>
                <w:sz w:val="20"/>
                <w:szCs w:val="20"/>
              </w:rPr>
            </w:pPr>
            <w:r w:rsidRPr="008A20DF">
              <w:rPr>
                <w:rFonts w:cs="Cambria"/>
                <w:color w:val="000000"/>
                <w:sz w:val="20"/>
                <w:szCs w:val="20"/>
              </w:rPr>
              <w:t>Purchase Contract Number</w:t>
            </w:r>
          </w:p>
        </w:tc>
        <w:tc>
          <w:tcPr>
            <w:tcW w:w="581" w:type="pct"/>
            <w:tcBorders>
              <w:top w:val="single" w:sz="4" w:space="0" w:color="auto"/>
              <w:left w:val="nil"/>
              <w:bottom w:val="single" w:sz="4" w:space="0" w:color="auto"/>
              <w:right w:val="single" w:sz="4" w:space="0" w:color="auto"/>
            </w:tcBorders>
          </w:tcPr>
          <w:p w14:paraId="74DFBF76" w14:textId="77777777" w:rsidR="004F653C" w:rsidRPr="008A20DF" w:rsidRDefault="004F653C" w:rsidP="00062DF7">
            <w:pPr>
              <w:pStyle w:val="Tabletext10"/>
              <w:jc w:val="center"/>
            </w:pPr>
            <w:r w:rsidRPr="008A20DF">
              <w:rPr>
                <w:rFonts w:hint="eastAsia"/>
              </w:rPr>
              <w:t>C</w:t>
            </w:r>
            <w:r w:rsidRPr="008A20DF">
              <w:t>ode</w:t>
            </w:r>
          </w:p>
        </w:tc>
        <w:tc>
          <w:tcPr>
            <w:tcW w:w="2904" w:type="pct"/>
            <w:tcBorders>
              <w:top w:val="single" w:sz="4" w:space="0" w:color="auto"/>
              <w:left w:val="single" w:sz="4" w:space="0" w:color="auto"/>
              <w:bottom w:val="single" w:sz="4" w:space="0" w:color="auto"/>
              <w:right w:val="single" w:sz="4" w:space="0" w:color="auto"/>
            </w:tcBorders>
          </w:tcPr>
          <w:p w14:paraId="46C0F539" w14:textId="77777777" w:rsidR="004F653C" w:rsidRPr="008A20DF" w:rsidRDefault="004F653C" w:rsidP="0087437F">
            <w:pPr>
              <w:pStyle w:val="Tabletext10"/>
              <w:jc w:val="both"/>
              <w:rPr>
                <w:rFonts w:cs="Cambria"/>
                <w:color w:val="000000"/>
                <w:szCs w:val="20"/>
              </w:rPr>
            </w:pPr>
            <w:r w:rsidRPr="008A20DF">
              <w:rPr>
                <w:rFonts w:cs="Cambria"/>
                <w:color w:val="000000"/>
                <w:szCs w:val="20"/>
              </w:rPr>
              <w:t>Number of the purchase contract.</w:t>
            </w:r>
          </w:p>
        </w:tc>
        <w:tc>
          <w:tcPr>
            <w:tcW w:w="357" w:type="pct"/>
            <w:tcBorders>
              <w:top w:val="single" w:sz="4" w:space="0" w:color="auto"/>
              <w:left w:val="single" w:sz="4" w:space="0" w:color="auto"/>
              <w:bottom w:val="single" w:sz="4" w:space="0" w:color="auto"/>
              <w:right w:val="single" w:sz="4" w:space="0" w:color="auto"/>
            </w:tcBorders>
          </w:tcPr>
          <w:p w14:paraId="738C6026" w14:textId="77777777" w:rsidR="004F653C" w:rsidRPr="008A20DF" w:rsidRDefault="004F653C" w:rsidP="00062DF7">
            <w:pPr>
              <w:pStyle w:val="Tabletext10"/>
              <w:jc w:val="center"/>
            </w:pPr>
            <w:r w:rsidRPr="008A20DF">
              <w:t>M</w:t>
            </w:r>
          </w:p>
        </w:tc>
      </w:tr>
      <w:tr w:rsidR="004F653C" w:rsidRPr="008A20DF" w14:paraId="351FE33E"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7" w:type="pct"/>
            <w:tcBorders>
              <w:top w:val="nil"/>
              <w:left w:val="single" w:sz="4" w:space="0" w:color="auto"/>
              <w:bottom w:val="single" w:sz="4" w:space="0" w:color="auto"/>
              <w:right w:val="single" w:sz="4" w:space="0" w:color="auto"/>
            </w:tcBorders>
          </w:tcPr>
          <w:p w14:paraId="31AEDBD2" w14:textId="77777777" w:rsidR="004F653C" w:rsidRPr="008A20DF" w:rsidRDefault="004F653C" w:rsidP="00062DF7">
            <w:pPr>
              <w:pStyle w:val="Tabletext10"/>
              <w:jc w:val="center"/>
            </w:pPr>
            <w:r w:rsidRPr="008A20DF">
              <w:rPr>
                <w:rFonts w:hint="eastAsia"/>
              </w:rPr>
              <w:t>1</w:t>
            </w:r>
            <w:r w:rsidRPr="008A20DF">
              <w:t>2</w:t>
            </w:r>
          </w:p>
        </w:tc>
        <w:tc>
          <w:tcPr>
            <w:tcW w:w="871" w:type="pct"/>
            <w:tcBorders>
              <w:top w:val="nil"/>
              <w:left w:val="nil"/>
              <w:bottom w:val="single" w:sz="4" w:space="0" w:color="auto"/>
              <w:right w:val="single" w:sz="4" w:space="0" w:color="auto"/>
            </w:tcBorders>
          </w:tcPr>
          <w:p w14:paraId="1C33C88E" w14:textId="77777777" w:rsidR="004F653C" w:rsidRPr="008A20DF" w:rsidRDefault="004F653C" w:rsidP="004C6642">
            <w:pPr>
              <w:pStyle w:val="Pa34"/>
              <w:spacing w:before="40" w:after="40"/>
              <w:rPr>
                <w:rFonts w:cs="Cambria"/>
                <w:color w:val="000000"/>
                <w:sz w:val="20"/>
                <w:szCs w:val="20"/>
              </w:rPr>
            </w:pPr>
            <w:r w:rsidRPr="008A20DF">
              <w:rPr>
                <w:rFonts w:cs="Cambria"/>
                <w:color w:val="000000"/>
                <w:sz w:val="20"/>
                <w:szCs w:val="20"/>
              </w:rPr>
              <w:t>Contract Type Name</w:t>
            </w:r>
          </w:p>
        </w:tc>
        <w:tc>
          <w:tcPr>
            <w:tcW w:w="581" w:type="pct"/>
            <w:tcBorders>
              <w:top w:val="single" w:sz="4" w:space="0" w:color="auto"/>
              <w:left w:val="nil"/>
              <w:bottom w:val="single" w:sz="4" w:space="0" w:color="auto"/>
              <w:right w:val="single" w:sz="4" w:space="0" w:color="auto"/>
            </w:tcBorders>
          </w:tcPr>
          <w:p w14:paraId="09A1AB15" w14:textId="77777777" w:rsidR="004F653C" w:rsidRPr="008A20DF" w:rsidRDefault="004F653C" w:rsidP="00062DF7">
            <w:pPr>
              <w:pStyle w:val="Tabletext10"/>
              <w:jc w:val="center"/>
            </w:pPr>
            <w:r w:rsidRPr="008A20DF">
              <w:rPr>
                <w:rFonts w:hint="eastAsia"/>
              </w:rPr>
              <w:t>C</w:t>
            </w:r>
            <w:r w:rsidRPr="008A20DF">
              <w:t>ode</w:t>
            </w:r>
          </w:p>
        </w:tc>
        <w:tc>
          <w:tcPr>
            <w:tcW w:w="2904" w:type="pct"/>
            <w:tcBorders>
              <w:top w:val="single" w:sz="4" w:space="0" w:color="auto"/>
              <w:left w:val="single" w:sz="4" w:space="0" w:color="auto"/>
              <w:bottom w:val="single" w:sz="4" w:space="0" w:color="auto"/>
              <w:right w:val="single" w:sz="4" w:space="0" w:color="auto"/>
            </w:tcBorders>
          </w:tcPr>
          <w:p w14:paraId="1A2D00A6" w14:textId="77777777" w:rsidR="004F653C" w:rsidRPr="008A20DF" w:rsidRDefault="004F653C" w:rsidP="0087437F">
            <w:pPr>
              <w:pStyle w:val="Tabletext10"/>
              <w:jc w:val="both"/>
              <w:rPr>
                <w:rFonts w:cs="Cambria"/>
                <w:color w:val="000000"/>
                <w:szCs w:val="20"/>
              </w:rPr>
            </w:pPr>
            <w:r w:rsidRPr="008A20DF">
              <w:rPr>
                <w:rFonts w:cs="Cambria"/>
                <w:color w:val="000000"/>
                <w:szCs w:val="20"/>
              </w:rPr>
              <w:t>Name of the contract type used in purchase activities.</w:t>
            </w:r>
          </w:p>
          <w:p w14:paraId="4B7EA6BD" w14:textId="77777777" w:rsidR="004F653C" w:rsidRPr="008A20DF" w:rsidRDefault="004F653C" w:rsidP="0087437F">
            <w:pPr>
              <w:pStyle w:val="Tabletext10"/>
              <w:jc w:val="both"/>
              <w:rPr>
                <w:sz w:val="18"/>
                <w:szCs w:val="18"/>
              </w:rPr>
            </w:pPr>
            <w:r w:rsidRPr="008A20DF">
              <w:t>EXAMPLE Business agreement, quantity contract, value contract, price contract.</w:t>
            </w:r>
          </w:p>
        </w:tc>
        <w:tc>
          <w:tcPr>
            <w:tcW w:w="357" w:type="pct"/>
            <w:tcBorders>
              <w:top w:val="single" w:sz="4" w:space="0" w:color="auto"/>
              <w:left w:val="single" w:sz="4" w:space="0" w:color="auto"/>
              <w:bottom w:val="single" w:sz="4" w:space="0" w:color="auto"/>
              <w:right w:val="single" w:sz="4" w:space="0" w:color="auto"/>
            </w:tcBorders>
          </w:tcPr>
          <w:p w14:paraId="54CF709C" w14:textId="77777777" w:rsidR="004F653C" w:rsidRPr="008A20DF" w:rsidRDefault="004F653C" w:rsidP="00062DF7">
            <w:pPr>
              <w:pStyle w:val="Tabletext10"/>
              <w:jc w:val="center"/>
            </w:pPr>
            <w:r w:rsidRPr="008A20DF">
              <w:t>M</w:t>
            </w:r>
          </w:p>
        </w:tc>
      </w:tr>
      <w:tr w:rsidR="004F653C" w:rsidRPr="008A20DF" w14:paraId="37092565"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7" w:type="pct"/>
            <w:tcBorders>
              <w:top w:val="nil"/>
              <w:left w:val="single" w:sz="4" w:space="0" w:color="auto"/>
              <w:bottom w:val="single" w:sz="4" w:space="0" w:color="auto"/>
              <w:right w:val="single" w:sz="4" w:space="0" w:color="auto"/>
            </w:tcBorders>
          </w:tcPr>
          <w:p w14:paraId="235DA1CF" w14:textId="77777777" w:rsidR="004F653C" w:rsidRPr="008A20DF" w:rsidRDefault="004F653C" w:rsidP="00062DF7">
            <w:pPr>
              <w:pStyle w:val="Tabletext10"/>
              <w:jc w:val="center"/>
            </w:pPr>
            <w:r w:rsidRPr="008A20DF">
              <w:rPr>
                <w:rFonts w:hint="eastAsia"/>
              </w:rPr>
              <w:t>1</w:t>
            </w:r>
            <w:r w:rsidRPr="008A20DF">
              <w:t>3</w:t>
            </w:r>
          </w:p>
        </w:tc>
        <w:tc>
          <w:tcPr>
            <w:tcW w:w="871" w:type="pct"/>
            <w:tcBorders>
              <w:top w:val="nil"/>
              <w:left w:val="nil"/>
              <w:bottom w:val="single" w:sz="4" w:space="0" w:color="auto"/>
              <w:right w:val="single" w:sz="4" w:space="0" w:color="auto"/>
            </w:tcBorders>
          </w:tcPr>
          <w:p w14:paraId="5A154555" w14:textId="77777777" w:rsidR="004F653C" w:rsidRPr="008A20DF" w:rsidRDefault="004F653C" w:rsidP="004C6642">
            <w:pPr>
              <w:pStyle w:val="Pa34"/>
              <w:spacing w:before="40" w:after="40"/>
              <w:rPr>
                <w:rFonts w:cs="Cambria"/>
                <w:color w:val="000000"/>
                <w:sz w:val="20"/>
                <w:szCs w:val="20"/>
              </w:rPr>
            </w:pPr>
            <w:r w:rsidRPr="008A20DF">
              <w:rPr>
                <w:rFonts w:cs="Cambria"/>
                <w:color w:val="000000"/>
                <w:sz w:val="20"/>
                <w:szCs w:val="20"/>
              </w:rPr>
              <w:t>Settlement Method</w:t>
            </w:r>
          </w:p>
        </w:tc>
        <w:tc>
          <w:tcPr>
            <w:tcW w:w="581" w:type="pct"/>
            <w:tcBorders>
              <w:top w:val="single" w:sz="4" w:space="0" w:color="auto"/>
              <w:left w:val="nil"/>
              <w:bottom w:val="single" w:sz="4" w:space="0" w:color="auto"/>
              <w:right w:val="single" w:sz="4" w:space="0" w:color="auto"/>
            </w:tcBorders>
          </w:tcPr>
          <w:p w14:paraId="7D11C47D" w14:textId="77777777" w:rsidR="004F653C" w:rsidRPr="008A20DF" w:rsidRDefault="004F653C" w:rsidP="00062DF7">
            <w:pPr>
              <w:pStyle w:val="Tabletext10"/>
              <w:jc w:val="center"/>
            </w:pPr>
            <w:r w:rsidRPr="008A20DF">
              <w:rPr>
                <w:rFonts w:hint="eastAsia"/>
              </w:rPr>
              <w:t>C</w:t>
            </w:r>
            <w:r w:rsidRPr="008A20DF">
              <w:t>ode</w:t>
            </w:r>
          </w:p>
        </w:tc>
        <w:tc>
          <w:tcPr>
            <w:tcW w:w="2904" w:type="pct"/>
            <w:tcBorders>
              <w:top w:val="single" w:sz="4" w:space="0" w:color="auto"/>
              <w:left w:val="single" w:sz="4" w:space="0" w:color="auto"/>
              <w:bottom w:val="single" w:sz="4" w:space="0" w:color="auto"/>
              <w:right w:val="single" w:sz="4" w:space="0" w:color="auto"/>
            </w:tcBorders>
          </w:tcPr>
          <w:p w14:paraId="2DABDDDB" w14:textId="77777777" w:rsidR="004F653C" w:rsidRPr="008A20DF" w:rsidRDefault="004F653C" w:rsidP="0087437F">
            <w:pPr>
              <w:pStyle w:val="Tabletext10"/>
              <w:jc w:val="both"/>
              <w:rPr>
                <w:rFonts w:cs="Cambria"/>
                <w:color w:val="000000"/>
                <w:szCs w:val="20"/>
              </w:rPr>
            </w:pPr>
            <w:r w:rsidRPr="008A20DF">
              <w:rPr>
                <w:rFonts w:cs="Cambria"/>
                <w:color w:val="000000"/>
                <w:szCs w:val="20"/>
              </w:rPr>
              <w:t>Code value or indicator for the method by which the transaction debit or credit amount was settled or apportioned by the customer or the supplier.</w:t>
            </w:r>
          </w:p>
          <w:p w14:paraId="356AEA82" w14:textId="77777777" w:rsidR="004F653C" w:rsidRPr="008A20DF" w:rsidRDefault="004F653C" w:rsidP="0087437F">
            <w:pPr>
              <w:pStyle w:val="Tabletext10"/>
              <w:jc w:val="both"/>
              <w:rPr>
                <w:sz w:val="18"/>
                <w:szCs w:val="18"/>
              </w:rPr>
            </w:pPr>
            <w:r w:rsidRPr="008A20DF">
              <w:t>EXAMPLE Check, wire transfer, cash.</w:t>
            </w:r>
          </w:p>
        </w:tc>
        <w:tc>
          <w:tcPr>
            <w:tcW w:w="357" w:type="pct"/>
            <w:tcBorders>
              <w:top w:val="single" w:sz="4" w:space="0" w:color="auto"/>
              <w:left w:val="single" w:sz="4" w:space="0" w:color="auto"/>
              <w:bottom w:val="single" w:sz="4" w:space="0" w:color="auto"/>
              <w:right w:val="single" w:sz="4" w:space="0" w:color="auto"/>
            </w:tcBorders>
          </w:tcPr>
          <w:p w14:paraId="61B34FCC" w14:textId="77777777" w:rsidR="004F653C" w:rsidRPr="008A20DF" w:rsidRDefault="004F653C" w:rsidP="00062DF7">
            <w:pPr>
              <w:pStyle w:val="Tabletext10"/>
              <w:jc w:val="center"/>
            </w:pPr>
            <w:r w:rsidRPr="008A20DF">
              <w:rPr>
                <w:rFonts w:hint="eastAsia"/>
              </w:rPr>
              <w:t>O</w:t>
            </w:r>
          </w:p>
        </w:tc>
      </w:tr>
      <w:tr w:rsidR="004F653C" w:rsidRPr="008A20DF" w14:paraId="50A1A319"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7" w:type="pct"/>
            <w:tcBorders>
              <w:top w:val="nil"/>
              <w:left w:val="single" w:sz="4" w:space="0" w:color="auto"/>
              <w:bottom w:val="single" w:sz="4" w:space="0" w:color="auto"/>
              <w:right w:val="single" w:sz="4" w:space="0" w:color="auto"/>
            </w:tcBorders>
          </w:tcPr>
          <w:p w14:paraId="74EC56D3" w14:textId="77777777" w:rsidR="004F653C" w:rsidRPr="008A20DF" w:rsidRDefault="004F653C" w:rsidP="00062DF7">
            <w:pPr>
              <w:pStyle w:val="Tabletext10"/>
              <w:jc w:val="center"/>
            </w:pPr>
            <w:r w:rsidRPr="008A20DF">
              <w:rPr>
                <w:rFonts w:hint="eastAsia"/>
              </w:rPr>
              <w:t>1</w:t>
            </w:r>
            <w:r w:rsidRPr="008A20DF">
              <w:t>4</w:t>
            </w:r>
          </w:p>
        </w:tc>
        <w:tc>
          <w:tcPr>
            <w:tcW w:w="871" w:type="pct"/>
            <w:tcBorders>
              <w:top w:val="nil"/>
              <w:left w:val="nil"/>
              <w:bottom w:val="single" w:sz="4" w:space="0" w:color="auto"/>
              <w:right w:val="single" w:sz="4" w:space="0" w:color="auto"/>
            </w:tcBorders>
          </w:tcPr>
          <w:p w14:paraId="29CBD344" w14:textId="77777777" w:rsidR="004F653C" w:rsidRPr="008A20DF" w:rsidRDefault="004F653C" w:rsidP="004C6642">
            <w:pPr>
              <w:pStyle w:val="Pa34"/>
              <w:spacing w:before="40" w:after="40"/>
              <w:rPr>
                <w:rFonts w:cs="Cambria"/>
                <w:color w:val="000000"/>
                <w:sz w:val="20"/>
                <w:szCs w:val="20"/>
              </w:rPr>
            </w:pPr>
            <w:r w:rsidRPr="008A20DF">
              <w:rPr>
                <w:rFonts w:cs="Cambria"/>
                <w:color w:val="000000"/>
                <w:sz w:val="20"/>
                <w:szCs w:val="20"/>
              </w:rPr>
              <w:t>Payment Term</w:t>
            </w:r>
          </w:p>
        </w:tc>
        <w:tc>
          <w:tcPr>
            <w:tcW w:w="581" w:type="pct"/>
            <w:tcBorders>
              <w:top w:val="single" w:sz="4" w:space="0" w:color="auto"/>
              <w:left w:val="nil"/>
              <w:bottom w:val="single" w:sz="4" w:space="0" w:color="auto"/>
              <w:right w:val="single" w:sz="4" w:space="0" w:color="auto"/>
            </w:tcBorders>
          </w:tcPr>
          <w:p w14:paraId="0B749FDD" w14:textId="77777777" w:rsidR="004F653C" w:rsidRPr="008A20DF" w:rsidRDefault="004F653C" w:rsidP="00062DF7">
            <w:pPr>
              <w:pStyle w:val="Tabletext10"/>
              <w:jc w:val="center"/>
            </w:pPr>
            <w:r w:rsidRPr="008A20DF">
              <w:rPr>
                <w:rFonts w:hint="eastAsia"/>
              </w:rPr>
              <w:t>C</w:t>
            </w:r>
            <w:r w:rsidRPr="008A20DF">
              <w:t>ode</w:t>
            </w:r>
          </w:p>
        </w:tc>
        <w:tc>
          <w:tcPr>
            <w:tcW w:w="2904" w:type="pct"/>
            <w:tcBorders>
              <w:top w:val="single" w:sz="4" w:space="0" w:color="auto"/>
              <w:left w:val="single" w:sz="4" w:space="0" w:color="auto"/>
              <w:bottom w:val="single" w:sz="4" w:space="0" w:color="auto"/>
              <w:right w:val="single" w:sz="4" w:space="0" w:color="auto"/>
            </w:tcBorders>
          </w:tcPr>
          <w:p w14:paraId="142591B1" w14:textId="77777777" w:rsidR="004F653C" w:rsidRPr="008A20DF" w:rsidRDefault="004F653C" w:rsidP="0087437F">
            <w:pPr>
              <w:pStyle w:val="Tabletext10"/>
              <w:jc w:val="both"/>
              <w:rPr>
                <w:rFonts w:cs="Cambria"/>
                <w:color w:val="000000"/>
                <w:szCs w:val="20"/>
              </w:rPr>
            </w:pPr>
            <w:r w:rsidRPr="008A20DF">
              <w:rPr>
                <w:rFonts w:cs="Cambria"/>
                <w:color w:val="000000"/>
                <w:szCs w:val="20"/>
              </w:rPr>
              <w:t>Code for the payment term.</w:t>
            </w:r>
          </w:p>
          <w:p w14:paraId="0052F3D1" w14:textId="77777777" w:rsidR="004F653C" w:rsidRPr="008A20DF" w:rsidRDefault="004F653C" w:rsidP="0087437F">
            <w:pPr>
              <w:pStyle w:val="Tabletext10"/>
              <w:jc w:val="both"/>
              <w:rPr>
                <w:rFonts w:cs="Cambria"/>
                <w:color w:val="000000"/>
                <w:szCs w:val="20"/>
              </w:rPr>
            </w:pPr>
            <w:r w:rsidRPr="008A20DF">
              <w:rPr>
                <w:rFonts w:cs="Cambria"/>
                <w:color w:val="000000"/>
                <w:szCs w:val="20"/>
              </w:rPr>
              <w:t>EXAMPLE Cash on delivery, payment 30 days after delivery date.</w:t>
            </w:r>
          </w:p>
        </w:tc>
        <w:tc>
          <w:tcPr>
            <w:tcW w:w="357" w:type="pct"/>
            <w:tcBorders>
              <w:top w:val="single" w:sz="4" w:space="0" w:color="auto"/>
              <w:left w:val="single" w:sz="4" w:space="0" w:color="auto"/>
              <w:bottom w:val="single" w:sz="4" w:space="0" w:color="auto"/>
              <w:right w:val="single" w:sz="4" w:space="0" w:color="auto"/>
            </w:tcBorders>
          </w:tcPr>
          <w:p w14:paraId="09605B77" w14:textId="77777777" w:rsidR="004F653C" w:rsidRPr="008A20DF" w:rsidRDefault="004F653C" w:rsidP="00062DF7">
            <w:pPr>
              <w:pStyle w:val="Tabletext10"/>
              <w:jc w:val="center"/>
            </w:pPr>
            <w:r w:rsidRPr="008A20DF">
              <w:rPr>
                <w:rFonts w:hint="eastAsia"/>
              </w:rPr>
              <w:t>O</w:t>
            </w:r>
          </w:p>
        </w:tc>
      </w:tr>
      <w:tr w:rsidR="004F653C" w:rsidRPr="008A20DF" w14:paraId="7962154E"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7" w:type="pct"/>
            <w:tcBorders>
              <w:top w:val="nil"/>
              <w:left w:val="single" w:sz="4" w:space="0" w:color="auto"/>
              <w:bottom w:val="single" w:sz="4" w:space="0" w:color="auto"/>
              <w:right w:val="single" w:sz="4" w:space="0" w:color="auto"/>
            </w:tcBorders>
          </w:tcPr>
          <w:p w14:paraId="63FAC725" w14:textId="77777777" w:rsidR="004F653C" w:rsidRPr="008A20DF" w:rsidRDefault="004F653C" w:rsidP="00062DF7">
            <w:pPr>
              <w:pStyle w:val="Tabletext10"/>
              <w:jc w:val="center"/>
            </w:pPr>
            <w:r w:rsidRPr="008A20DF">
              <w:rPr>
                <w:rFonts w:hint="eastAsia"/>
              </w:rPr>
              <w:t>1</w:t>
            </w:r>
            <w:r w:rsidRPr="008A20DF">
              <w:t>5</w:t>
            </w:r>
          </w:p>
        </w:tc>
        <w:tc>
          <w:tcPr>
            <w:tcW w:w="871" w:type="pct"/>
            <w:tcBorders>
              <w:top w:val="nil"/>
              <w:left w:val="nil"/>
              <w:bottom w:val="single" w:sz="4" w:space="0" w:color="auto"/>
              <w:right w:val="single" w:sz="4" w:space="0" w:color="auto"/>
            </w:tcBorders>
          </w:tcPr>
          <w:p w14:paraId="26B6B587" w14:textId="77777777" w:rsidR="004F653C" w:rsidRPr="008A20DF" w:rsidRDefault="004F653C" w:rsidP="004C6642">
            <w:pPr>
              <w:pStyle w:val="Pa34"/>
              <w:spacing w:before="40" w:after="40"/>
              <w:rPr>
                <w:rFonts w:cs="Cambria"/>
                <w:color w:val="000000"/>
                <w:sz w:val="20"/>
                <w:szCs w:val="20"/>
              </w:rPr>
            </w:pPr>
            <w:r w:rsidRPr="008A20DF">
              <w:rPr>
                <w:rFonts w:cs="Cambria"/>
                <w:color w:val="000000"/>
                <w:sz w:val="20"/>
                <w:szCs w:val="20"/>
              </w:rPr>
              <w:t>Contract Transaction Currency Code</w:t>
            </w:r>
          </w:p>
        </w:tc>
        <w:tc>
          <w:tcPr>
            <w:tcW w:w="581" w:type="pct"/>
            <w:tcBorders>
              <w:top w:val="single" w:sz="4" w:space="0" w:color="auto"/>
              <w:left w:val="nil"/>
              <w:bottom w:val="single" w:sz="4" w:space="0" w:color="auto"/>
              <w:right w:val="single" w:sz="4" w:space="0" w:color="auto"/>
            </w:tcBorders>
          </w:tcPr>
          <w:p w14:paraId="4A5EC2C6" w14:textId="77777777" w:rsidR="004F653C" w:rsidRPr="008A20DF" w:rsidRDefault="004F653C" w:rsidP="00062DF7">
            <w:pPr>
              <w:pStyle w:val="Tabletext10"/>
              <w:jc w:val="center"/>
            </w:pPr>
            <w:r w:rsidRPr="008A20DF">
              <w:rPr>
                <w:rFonts w:hint="eastAsia"/>
              </w:rPr>
              <w:t>C</w:t>
            </w:r>
            <w:r w:rsidRPr="008A20DF">
              <w:t>ode</w:t>
            </w:r>
          </w:p>
        </w:tc>
        <w:tc>
          <w:tcPr>
            <w:tcW w:w="2904" w:type="pct"/>
            <w:tcBorders>
              <w:top w:val="single" w:sz="4" w:space="0" w:color="auto"/>
              <w:left w:val="single" w:sz="4" w:space="0" w:color="auto"/>
              <w:bottom w:val="single" w:sz="4" w:space="0" w:color="auto"/>
              <w:right w:val="single" w:sz="4" w:space="0" w:color="auto"/>
            </w:tcBorders>
          </w:tcPr>
          <w:p w14:paraId="306311C1" w14:textId="77777777" w:rsidR="004F653C" w:rsidRPr="008A20DF" w:rsidRDefault="004F653C" w:rsidP="0087437F">
            <w:pPr>
              <w:pStyle w:val="Tabletext10"/>
              <w:jc w:val="both"/>
              <w:rPr>
                <w:rFonts w:cs="Cambria"/>
                <w:color w:val="000000"/>
                <w:szCs w:val="20"/>
              </w:rPr>
            </w:pPr>
            <w:r w:rsidRPr="008A20DF">
              <w:rPr>
                <w:rFonts w:cs="Cambria"/>
                <w:color w:val="000000"/>
                <w:szCs w:val="20"/>
              </w:rPr>
              <w:t>Transactional currency specified in the contract (in accordance with ISO 4217).</w:t>
            </w:r>
          </w:p>
        </w:tc>
        <w:tc>
          <w:tcPr>
            <w:tcW w:w="357" w:type="pct"/>
            <w:tcBorders>
              <w:top w:val="single" w:sz="4" w:space="0" w:color="auto"/>
              <w:left w:val="single" w:sz="4" w:space="0" w:color="auto"/>
              <w:bottom w:val="single" w:sz="4" w:space="0" w:color="auto"/>
              <w:right w:val="single" w:sz="4" w:space="0" w:color="auto"/>
            </w:tcBorders>
          </w:tcPr>
          <w:p w14:paraId="63ACDB33" w14:textId="77777777" w:rsidR="004F653C" w:rsidRPr="008A20DF" w:rsidRDefault="004F653C" w:rsidP="00062DF7">
            <w:pPr>
              <w:pStyle w:val="Tabletext10"/>
              <w:jc w:val="center"/>
            </w:pPr>
          </w:p>
        </w:tc>
      </w:tr>
      <w:tr w:rsidR="004F653C" w:rsidRPr="008A20DF" w14:paraId="6931825E"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7" w:type="pct"/>
            <w:tcBorders>
              <w:top w:val="nil"/>
              <w:left w:val="single" w:sz="4" w:space="0" w:color="auto"/>
              <w:bottom w:val="single" w:sz="4" w:space="0" w:color="auto"/>
              <w:right w:val="single" w:sz="4" w:space="0" w:color="auto"/>
            </w:tcBorders>
          </w:tcPr>
          <w:p w14:paraId="42D8531D" w14:textId="77777777" w:rsidR="004F653C" w:rsidRPr="008A20DF" w:rsidRDefault="004F653C" w:rsidP="00062DF7">
            <w:pPr>
              <w:pStyle w:val="Tabletext10"/>
              <w:jc w:val="center"/>
            </w:pPr>
            <w:r w:rsidRPr="008A20DF">
              <w:rPr>
                <w:rFonts w:hint="eastAsia"/>
              </w:rPr>
              <w:lastRenderedPageBreak/>
              <w:t>1</w:t>
            </w:r>
            <w:r w:rsidRPr="008A20DF">
              <w:t>6</w:t>
            </w:r>
          </w:p>
        </w:tc>
        <w:tc>
          <w:tcPr>
            <w:tcW w:w="871" w:type="pct"/>
            <w:tcBorders>
              <w:top w:val="nil"/>
              <w:left w:val="nil"/>
              <w:bottom w:val="single" w:sz="4" w:space="0" w:color="auto"/>
              <w:right w:val="single" w:sz="4" w:space="0" w:color="auto"/>
            </w:tcBorders>
          </w:tcPr>
          <w:p w14:paraId="7FF94A16" w14:textId="77777777" w:rsidR="004F653C" w:rsidRPr="008A20DF" w:rsidRDefault="004F653C" w:rsidP="004C6642">
            <w:pPr>
              <w:pStyle w:val="Pa34"/>
              <w:spacing w:before="40" w:after="40"/>
              <w:rPr>
                <w:rFonts w:cs="Cambria"/>
                <w:color w:val="000000"/>
                <w:sz w:val="20"/>
                <w:szCs w:val="20"/>
              </w:rPr>
            </w:pPr>
            <w:r w:rsidRPr="008A20DF">
              <w:rPr>
                <w:rFonts w:cs="Cambria"/>
                <w:color w:val="000000"/>
                <w:sz w:val="20"/>
                <w:szCs w:val="20"/>
              </w:rPr>
              <w:t>Status</w:t>
            </w:r>
          </w:p>
        </w:tc>
        <w:tc>
          <w:tcPr>
            <w:tcW w:w="581" w:type="pct"/>
            <w:tcBorders>
              <w:top w:val="single" w:sz="4" w:space="0" w:color="auto"/>
              <w:left w:val="nil"/>
              <w:bottom w:val="single" w:sz="4" w:space="0" w:color="auto"/>
              <w:right w:val="single" w:sz="4" w:space="0" w:color="auto"/>
            </w:tcBorders>
          </w:tcPr>
          <w:p w14:paraId="199C23EF" w14:textId="77777777" w:rsidR="004F653C" w:rsidRPr="008A20DF" w:rsidRDefault="004F653C" w:rsidP="00062DF7">
            <w:pPr>
              <w:pStyle w:val="Tabletext10"/>
              <w:jc w:val="center"/>
            </w:pPr>
            <w:r w:rsidRPr="008A20DF">
              <w:rPr>
                <w:rFonts w:hint="eastAsia"/>
              </w:rPr>
              <w:t>C</w:t>
            </w:r>
            <w:r w:rsidRPr="008A20DF">
              <w:t>ode</w:t>
            </w:r>
          </w:p>
        </w:tc>
        <w:tc>
          <w:tcPr>
            <w:tcW w:w="2904" w:type="pct"/>
            <w:tcBorders>
              <w:top w:val="single" w:sz="4" w:space="0" w:color="auto"/>
              <w:left w:val="single" w:sz="4" w:space="0" w:color="auto"/>
              <w:bottom w:val="single" w:sz="4" w:space="0" w:color="auto"/>
              <w:right w:val="single" w:sz="4" w:space="0" w:color="auto"/>
            </w:tcBorders>
          </w:tcPr>
          <w:p w14:paraId="161B37B5" w14:textId="77777777" w:rsidR="004F653C" w:rsidRPr="008A20DF" w:rsidRDefault="004F653C" w:rsidP="0087437F">
            <w:pPr>
              <w:pStyle w:val="Tabletext10"/>
              <w:jc w:val="both"/>
              <w:rPr>
                <w:rFonts w:cs="Cambria"/>
                <w:color w:val="000000"/>
                <w:szCs w:val="20"/>
              </w:rPr>
            </w:pPr>
            <w:r w:rsidRPr="008A20DF">
              <w:rPr>
                <w:rFonts w:cs="Cambria"/>
                <w:color w:val="000000"/>
                <w:szCs w:val="20"/>
              </w:rPr>
              <w:t>Status of the purchase contract recorded at the moment. Different ERP vendors have different content for this information output.</w:t>
            </w:r>
          </w:p>
          <w:p w14:paraId="2D34D0DB" w14:textId="77777777" w:rsidR="004F653C" w:rsidRPr="008A20DF" w:rsidRDefault="004F653C" w:rsidP="0087437F">
            <w:pPr>
              <w:pStyle w:val="Tabletext10"/>
              <w:jc w:val="both"/>
              <w:rPr>
                <w:rFonts w:cs="Cambria"/>
                <w:color w:val="000000"/>
                <w:szCs w:val="20"/>
              </w:rPr>
            </w:pPr>
            <w:r w:rsidRPr="008A20DF">
              <w:rPr>
                <w:rFonts w:cs="Cambria"/>
                <w:color w:val="000000"/>
                <w:szCs w:val="20"/>
              </w:rPr>
              <w:t>EXAMPLE New, save, submit, approved, frozen.</w:t>
            </w:r>
          </w:p>
        </w:tc>
        <w:tc>
          <w:tcPr>
            <w:tcW w:w="357" w:type="pct"/>
            <w:tcBorders>
              <w:top w:val="single" w:sz="4" w:space="0" w:color="auto"/>
              <w:left w:val="single" w:sz="4" w:space="0" w:color="auto"/>
              <w:bottom w:val="single" w:sz="4" w:space="0" w:color="auto"/>
              <w:right w:val="single" w:sz="4" w:space="0" w:color="auto"/>
            </w:tcBorders>
          </w:tcPr>
          <w:p w14:paraId="5E3D1A94" w14:textId="77777777" w:rsidR="004F653C" w:rsidRPr="008A20DF" w:rsidRDefault="004F653C" w:rsidP="00062DF7">
            <w:pPr>
              <w:pStyle w:val="Tabletext10"/>
              <w:jc w:val="center"/>
            </w:pPr>
            <w:r w:rsidRPr="008A20DF">
              <w:rPr>
                <w:rFonts w:hint="eastAsia"/>
              </w:rPr>
              <w:t>M</w:t>
            </w:r>
          </w:p>
        </w:tc>
      </w:tr>
      <w:tr w:rsidR="004F653C" w:rsidRPr="008A20DF" w14:paraId="1678AA88"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87" w:type="pct"/>
            <w:tcBorders>
              <w:top w:val="nil"/>
              <w:left w:val="single" w:sz="4" w:space="0" w:color="auto"/>
              <w:bottom w:val="single" w:sz="4" w:space="0" w:color="auto"/>
              <w:right w:val="single" w:sz="4" w:space="0" w:color="auto"/>
            </w:tcBorders>
          </w:tcPr>
          <w:p w14:paraId="2B6351DA" w14:textId="77777777" w:rsidR="004F653C" w:rsidRPr="008A20DF" w:rsidRDefault="004F653C" w:rsidP="00062DF7">
            <w:pPr>
              <w:pStyle w:val="Tabletext10"/>
              <w:jc w:val="center"/>
            </w:pPr>
            <w:r w:rsidRPr="008A20DF">
              <w:rPr>
                <w:rFonts w:hint="eastAsia"/>
              </w:rPr>
              <w:t>1</w:t>
            </w:r>
            <w:r w:rsidRPr="008A20DF">
              <w:t>7</w:t>
            </w:r>
          </w:p>
        </w:tc>
        <w:tc>
          <w:tcPr>
            <w:tcW w:w="871" w:type="pct"/>
            <w:tcBorders>
              <w:top w:val="nil"/>
              <w:left w:val="nil"/>
              <w:bottom w:val="single" w:sz="4" w:space="0" w:color="auto"/>
              <w:right w:val="single" w:sz="4" w:space="0" w:color="auto"/>
            </w:tcBorders>
          </w:tcPr>
          <w:p w14:paraId="1C47DBC8" w14:textId="77777777" w:rsidR="004F653C" w:rsidRPr="008A20DF" w:rsidRDefault="004F653C" w:rsidP="004C6642">
            <w:pPr>
              <w:pStyle w:val="Pa34"/>
              <w:spacing w:before="40" w:after="40"/>
              <w:rPr>
                <w:rFonts w:cs="Cambria"/>
                <w:color w:val="000000"/>
                <w:sz w:val="20"/>
                <w:szCs w:val="20"/>
              </w:rPr>
            </w:pPr>
            <w:r w:rsidRPr="008A20DF">
              <w:rPr>
                <w:rFonts w:cs="Cambria"/>
                <w:color w:val="000000"/>
                <w:sz w:val="20"/>
                <w:szCs w:val="20"/>
              </w:rPr>
              <w:t>Remark</w:t>
            </w:r>
          </w:p>
        </w:tc>
        <w:tc>
          <w:tcPr>
            <w:tcW w:w="581" w:type="pct"/>
            <w:tcBorders>
              <w:top w:val="single" w:sz="4" w:space="0" w:color="auto"/>
              <w:left w:val="nil"/>
              <w:bottom w:val="single" w:sz="4" w:space="0" w:color="auto"/>
              <w:right w:val="single" w:sz="4" w:space="0" w:color="auto"/>
            </w:tcBorders>
          </w:tcPr>
          <w:p w14:paraId="0BC75B5B" w14:textId="77777777" w:rsidR="004F653C" w:rsidRPr="008A20DF" w:rsidRDefault="004F653C" w:rsidP="00062DF7">
            <w:pPr>
              <w:pStyle w:val="Tabletext10"/>
              <w:jc w:val="center"/>
            </w:pPr>
            <w:r w:rsidRPr="008A20DF">
              <w:rPr>
                <w:rFonts w:hint="eastAsia"/>
              </w:rPr>
              <w:t>T</w:t>
            </w:r>
            <w:r w:rsidRPr="008A20DF">
              <w:t>ext</w:t>
            </w:r>
          </w:p>
        </w:tc>
        <w:tc>
          <w:tcPr>
            <w:tcW w:w="2904" w:type="pct"/>
            <w:tcBorders>
              <w:top w:val="single" w:sz="4" w:space="0" w:color="auto"/>
              <w:left w:val="single" w:sz="4" w:space="0" w:color="auto"/>
              <w:bottom w:val="single" w:sz="4" w:space="0" w:color="auto"/>
              <w:right w:val="single" w:sz="4" w:space="0" w:color="auto"/>
            </w:tcBorders>
          </w:tcPr>
          <w:p w14:paraId="7A086169" w14:textId="77777777" w:rsidR="004F653C" w:rsidRPr="008A20DF" w:rsidRDefault="004F653C" w:rsidP="004C6642">
            <w:pPr>
              <w:pStyle w:val="Pa34"/>
              <w:spacing w:before="40" w:after="40"/>
              <w:jc w:val="both"/>
              <w:rPr>
                <w:rFonts w:cs="Cambria"/>
                <w:color w:val="000000"/>
                <w:sz w:val="20"/>
                <w:szCs w:val="20"/>
              </w:rPr>
            </w:pPr>
            <w:r w:rsidRPr="008A20DF">
              <w:rPr>
                <w:rFonts w:cs="Cambria"/>
                <w:color w:val="000000"/>
                <w:sz w:val="20"/>
                <w:szCs w:val="20"/>
              </w:rPr>
              <w:t>Free-form text description.</w:t>
            </w:r>
          </w:p>
        </w:tc>
        <w:tc>
          <w:tcPr>
            <w:tcW w:w="357" w:type="pct"/>
            <w:tcBorders>
              <w:top w:val="single" w:sz="4" w:space="0" w:color="auto"/>
              <w:left w:val="single" w:sz="4" w:space="0" w:color="auto"/>
              <w:bottom w:val="single" w:sz="4" w:space="0" w:color="auto"/>
              <w:right w:val="single" w:sz="4" w:space="0" w:color="auto"/>
            </w:tcBorders>
          </w:tcPr>
          <w:p w14:paraId="2E8DF18E" w14:textId="77777777" w:rsidR="004F653C" w:rsidRPr="008A20DF" w:rsidRDefault="004F653C" w:rsidP="00062DF7">
            <w:pPr>
              <w:pStyle w:val="Tabletext10"/>
              <w:jc w:val="center"/>
            </w:pPr>
            <w:r w:rsidRPr="008A20DF">
              <w:rPr>
                <w:rFonts w:hint="eastAsia"/>
              </w:rPr>
              <w:t>O</w:t>
            </w:r>
          </w:p>
        </w:tc>
      </w:tr>
      <w:tr w:rsidR="002C73F1" w:rsidRPr="008A20DF" w14:paraId="4324812F" w14:textId="77777777" w:rsidTr="00B35057">
        <w:trPr>
          <w:cantSplit/>
        </w:trPr>
        <w:tc>
          <w:tcPr>
            <w:tcW w:w="5000" w:type="pct"/>
            <w:gridSpan w:val="5"/>
            <w:tcMar>
              <w:left w:w="57" w:type="dxa"/>
              <w:right w:w="57" w:type="dxa"/>
            </w:tcMar>
          </w:tcPr>
          <w:p w14:paraId="71617724" w14:textId="648AC796" w:rsidR="002C73F1" w:rsidRPr="008A20DF" w:rsidRDefault="005524FF" w:rsidP="006A0E09">
            <w:pPr>
              <w:pStyle w:val="Tabletext10"/>
            </w:pPr>
            <w:r w:rsidRPr="002C73F1">
              <w:rPr>
                <w:b/>
                <w:bCs/>
              </w:rPr>
              <w:t>Key</w:t>
            </w:r>
            <w:r>
              <w:rPr>
                <w:b/>
                <w:bCs/>
              </w:rPr>
              <w:t xml:space="preserve"> </w:t>
            </w:r>
            <w:r w:rsidRPr="008A20DF">
              <w:t xml:space="preserve">M: </w:t>
            </w:r>
            <w:r>
              <w:t>M</w:t>
            </w:r>
            <w:r w:rsidRPr="008A20DF">
              <w:t>andatory</w:t>
            </w:r>
            <w:r>
              <w:t>, O: O</w:t>
            </w:r>
            <w:r w:rsidRPr="008A20DF">
              <w:t>ptional</w:t>
            </w:r>
            <w:r>
              <w:t>, C: C</w:t>
            </w:r>
            <w:r w:rsidRPr="008A20DF">
              <w:t>onditional</w:t>
            </w:r>
          </w:p>
        </w:tc>
      </w:tr>
    </w:tbl>
    <w:p w14:paraId="6A7CD17F" w14:textId="77777777" w:rsidR="004F653C" w:rsidRPr="008A20DF" w:rsidRDefault="004F653C" w:rsidP="000D7B3E">
      <w:pPr>
        <w:pStyle w:val="51"/>
      </w:pPr>
      <w:r w:rsidRPr="008A20DF">
        <w:t>Line Item</w:t>
      </w:r>
    </w:p>
    <w:p w14:paraId="517DE4C7" w14:textId="364377C0" w:rsidR="004F653C" w:rsidRPr="008A20DF" w:rsidRDefault="004F653C" w:rsidP="004F653C">
      <w:r w:rsidRPr="008A20DF">
        <w:t xml:space="preserve">Line-item details for the purchase contracts. Data elements of Purchase Contract Line Item are listed in </w:t>
      </w:r>
      <w:r w:rsidRPr="00330FB2">
        <w:rPr>
          <w:b/>
          <w:bCs/>
        </w:rPr>
        <w:t xml:space="preserve">Table </w:t>
      </w:r>
      <w:r w:rsidR="00283F06">
        <w:rPr>
          <w:b/>
          <w:bCs/>
        </w:rPr>
        <w:t>3</w:t>
      </w:r>
      <w:r w:rsidR="00330FB2" w:rsidRPr="00330FB2">
        <w:rPr>
          <w:b/>
          <w:bCs/>
        </w:rPr>
        <w:t>3</w:t>
      </w:r>
      <w:r w:rsidRPr="008A20DF">
        <w:t>.</w:t>
      </w:r>
    </w:p>
    <w:p w14:paraId="65BE98DB" w14:textId="193361A9" w:rsidR="004F653C" w:rsidRPr="008A20DF" w:rsidRDefault="00330FB2" w:rsidP="00330FB2">
      <w:pPr>
        <w:pStyle w:val="Tabletitle"/>
      </w:pPr>
      <w:r>
        <w:t>Table </w:t>
      </w:r>
      <w:r>
        <w:fldChar w:fldCharType="begin"/>
      </w:r>
      <w:r>
        <w:instrText xml:space="preserve"> IF </w:instrText>
      </w:r>
      <w:r>
        <w:fldChar w:fldCharType="begin"/>
      </w:r>
      <w:r>
        <w:instrText xml:space="preserve">SEQ aaa \c </w:instrText>
      </w:r>
      <w:r>
        <w:fldChar w:fldCharType="separate"/>
      </w:r>
      <w:r w:rsidR="00283F06">
        <w:rPr>
          <w:noProof/>
        </w:rPr>
        <w:instrText>0</w:instrText>
      </w:r>
      <w:r>
        <w:fldChar w:fldCharType="end"/>
      </w:r>
      <w:r>
        <w:instrText xml:space="preserve"> &gt;= 1 "</w:instrText>
      </w:r>
      <w:r>
        <w:fldChar w:fldCharType="begin"/>
      </w:r>
      <w:r>
        <w:instrText xml:space="preserve">SEQ aaa \c \* ALPHABETIC </w:instrText>
      </w:r>
      <w:r>
        <w:fldChar w:fldCharType="separate"/>
      </w:r>
      <w:r>
        <w:instrText>A</w:instrText>
      </w:r>
      <w:r>
        <w:fldChar w:fldCharType="end"/>
      </w:r>
      <w:r>
        <w:instrText xml:space="preserve">." "" </w:instrText>
      </w:r>
      <w:r>
        <w:fldChar w:fldCharType="end"/>
      </w:r>
      <w:r>
        <w:fldChar w:fldCharType="begin"/>
      </w:r>
      <w:r>
        <w:instrText xml:space="preserve">SEQ Table </w:instrText>
      </w:r>
      <w:r>
        <w:fldChar w:fldCharType="separate"/>
      </w:r>
      <w:r w:rsidR="00283F06">
        <w:rPr>
          <w:noProof/>
        </w:rPr>
        <w:t>33</w:t>
      </w:r>
      <w:r>
        <w:fldChar w:fldCharType="end"/>
      </w:r>
      <w:r>
        <w:t> — Data elements of Purchase Contract Line Item</w:t>
      </w:r>
    </w:p>
    <w:tbl>
      <w:tblPr>
        <w:tblW w:w="5000"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0"/>
        <w:gridCol w:w="1691"/>
        <w:gridCol w:w="1134"/>
        <w:gridCol w:w="5669"/>
        <w:gridCol w:w="697"/>
      </w:tblGrid>
      <w:tr w:rsidR="004F653C" w:rsidRPr="008A20DF" w14:paraId="35F2DE8A" w14:textId="77777777" w:rsidTr="00B35057">
        <w:trPr>
          <w:cantSplit/>
          <w:tblHeader/>
        </w:trPr>
        <w:tc>
          <w:tcPr>
            <w:tcW w:w="292" w:type="pct"/>
            <w:shd w:val="clear" w:color="auto" w:fill="D9D9D9" w:themeFill="background1" w:themeFillShade="D9"/>
            <w:tcMar>
              <w:left w:w="0" w:type="dxa"/>
              <w:right w:w="0" w:type="dxa"/>
            </w:tcMar>
            <w:vAlign w:val="center"/>
          </w:tcPr>
          <w:p w14:paraId="5BFAFF58" w14:textId="77777777" w:rsidR="004F653C" w:rsidRPr="008A20DF" w:rsidRDefault="004F653C" w:rsidP="004C6642">
            <w:pPr>
              <w:pStyle w:val="Tabletext10"/>
              <w:jc w:val="center"/>
              <w:rPr>
                <w:b/>
                <w:bCs/>
              </w:rPr>
            </w:pPr>
            <w:r w:rsidRPr="008A20DF">
              <w:rPr>
                <w:b/>
                <w:bCs/>
              </w:rPr>
              <w:t>No</w:t>
            </w:r>
          </w:p>
        </w:tc>
        <w:tc>
          <w:tcPr>
            <w:tcW w:w="866" w:type="pct"/>
            <w:shd w:val="clear" w:color="auto" w:fill="D9D9D9" w:themeFill="background1" w:themeFillShade="D9"/>
            <w:vAlign w:val="center"/>
          </w:tcPr>
          <w:p w14:paraId="4722C17D" w14:textId="77777777" w:rsidR="004F653C" w:rsidRPr="008A20DF" w:rsidRDefault="004F653C" w:rsidP="004C6642">
            <w:pPr>
              <w:pStyle w:val="Tabletext10"/>
              <w:jc w:val="center"/>
              <w:rPr>
                <w:b/>
                <w:bCs/>
              </w:rPr>
            </w:pPr>
            <w:r w:rsidRPr="008A20DF">
              <w:rPr>
                <w:b/>
                <w:bCs/>
              </w:rPr>
              <w:t>Data element name</w:t>
            </w:r>
          </w:p>
        </w:tc>
        <w:tc>
          <w:tcPr>
            <w:tcW w:w="581" w:type="pct"/>
            <w:shd w:val="clear" w:color="auto" w:fill="D9D9D9" w:themeFill="background1" w:themeFillShade="D9"/>
            <w:vAlign w:val="center"/>
          </w:tcPr>
          <w:p w14:paraId="1B65AF2E" w14:textId="77777777" w:rsidR="004F653C" w:rsidRPr="008A20DF" w:rsidRDefault="004F653C" w:rsidP="004C6642">
            <w:pPr>
              <w:pStyle w:val="Tabletext10"/>
              <w:jc w:val="center"/>
              <w:rPr>
                <w:b/>
                <w:bCs/>
              </w:rPr>
            </w:pPr>
            <w:r w:rsidRPr="008A20DF">
              <w:rPr>
                <w:b/>
                <w:bCs/>
              </w:rPr>
              <w:t>Semantic data type</w:t>
            </w:r>
          </w:p>
        </w:tc>
        <w:tc>
          <w:tcPr>
            <w:tcW w:w="2904" w:type="pct"/>
            <w:shd w:val="clear" w:color="auto" w:fill="D9D9D9" w:themeFill="background1" w:themeFillShade="D9"/>
            <w:tcMar>
              <w:left w:w="0" w:type="dxa"/>
              <w:right w:w="0" w:type="dxa"/>
            </w:tcMar>
            <w:vAlign w:val="center"/>
          </w:tcPr>
          <w:p w14:paraId="26FE383A" w14:textId="77777777" w:rsidR="004F653C" w:rsidRPr="008A20DF" w:rsidRDefault="004F653C" w:rsidP="004C6642">
            <w:pPr>
              <w:pStyle w:val="Tabletext10"/>
              <w:jc w:val="center"/>
              <w:rPr>
                <w:b/>
                <w:bCs/>
              </w:rPr>
            </w:pPr>
            <w:r w:rsidRPr="008A20DF">
              <w:rPr>
                <w:b/>
                <w:bCs/>
              </w:rPr>
              <w:t>Description</w:t>
            </w:r>
          </w:p>
        </w:tc>
        <w:tc>
          <w:tcPr>
            <w:tcW w:w="357" w:type="pct"/>
            <w:shd w:val="clear" w:color="auto" w:fill="D9D9D9" w:themeFill="background1" w:themeFillShade="D9"/>
            <w:tcMar>
              <w:left w:w="0" w:type="dxa"/>
              <w:right w:w="0" w:type="dxa"/>
            </w:tcMar>
            <w:vAlign w:val="center"/>
          </w:tcPr>
          <w:p w14:paraId="01BFCB9C" w14:textId="35DE0653" w:rsidR="004F653C" w:rsidRPr="008A20DF" w:rsidRDefault="00A3371D" w:rsidP="004C6642">
            <w:pPr>
              <w:pStyle w:val="Tabletext10"/>
              <w:jc w:val="center"/>
              <w:rPr>
                <w:b/>
                <w:bCs/>
              </w:rPr>
            </w:pPr>
            <w:r>
              <w:rPr>
                <w:b/>
                <w:bCs/>
              </w:rPr>
              <w:t>Use</w:t>
            </w:r>
          </w:p>
        </w:tc>
      </w:tr>
      <w:tr w:rsidR="004F653C" w:rsidRPr="00122D5F" w14:paraId="38885A18"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5000" w:type="pct"/>
            <w:gridSpan w:val="5"/>
            <w:tcBorders>
              <w:top w:val="nil"/>
              <w:left w:val="single" w:sz="4" w:space="0" w:color="auto"/>
              <w:bottom w:val="single" w:sz="4" w:space="0" w:color="auto"/>
              <w:right w:val="single" w:sz="4" w:space="0" w:color="auto"/>
            </w:tcBorders>
            <w:shd w:val="clear" w:color="auto" w:fill="F2F2F2" w:themeFill="background1" w:themeFillShade="F2"/>
          </w:tcPr>
          <w:p w14:paraId="415016D2" w14:textId="77777777" w:rsidR="004F653C" w:rsidRPr="00122D5F" w:rsidRDefault="004F653C" w:rsidP="004C6642">
            <w:pPr>
              <w:pStyle w:val="Tabletext10"/>
              <w:rPr>
                <w:b/>
                <w:bCs/>
                <w:i/>
                <w:iCs/>
              </w:rPr>
            </w:pPr>
            <w:r w:rsidRPr="00122D5F">
              <w:rPr>
                <w:b/>
                <w:bCs/>
                <w:i/>
                <w:iCs/>
              </w:rPr>
              <w:t>Unique identifier</w:t>
            </w:r>
          </w:p>
        </w:tc>
      </w:tr>
      <w:tr w:rsidR="004F653C" w:rsidRPr="008A20DF" w14:paraId="667DC5E2"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92" w:type="pct"/>
            <w:tcBorders>
              <w:top w:val="nil"/>
              <w:left w:val="single" w:sz="4" w:space="0" w:color="auto"/>
              <w:bottom w:val="single" w:sz="4" w:space="0" w:color="auto"/>
              <w:right w:val="single" w:sz="4" w:space="0" w:color="auto"/>
            </w:tcBorders>
          </w:tcPr>
          <w:p w14:paraId="61F52275" w14:textId="77777777" w:rsidR="004F653C" w:rsidRPr="008A20DF" w:rsidRDefault="004F653C" w:rsidP="00062DF7">
            <w:pPr>
              <w:pStyle w:val="Tabletext10"/>
              <w:jc w:val="center"/>
            </w:pPr>
            <w:r w:rsidRPr="008A20DF">
              <w:rPr>
                <w:rFonts w:hint="eastAsia"/>
              </w:rPr>
              <w:t>1</w:t>
            </w:r>
            <w:r w:rsidRPr="008A20DF">
              <w:t>8</w:t>
            </w:r>
          </w:p>
        </w:tc>
        <w:tc>
          <w:tcPr>
            <w:tcW w:w="866" w:type="pct"/>
            <w:tcBorders>
              <w:top w:val="nil"/>
              <w:left w:val="nil"/>
              <w:bottom w:val="single" w:sz="4" w:space="0" w:color="auto"/>
              <w:right w:val="single" w:sz="4" w:space="0" w:color="auto"/>
            </w:tcBorders>
          </w:tcPr>
          <w:p w14:paraId="1437D73F" w14:textId="77777777" w:rsidR="004F653C" w:rsidRPr="008A20DF" w:rsidRDefault="004F653C" w:rsidP="004C6642">
            <w:pPr>
              <w:pStyle w:val="Pa34"/>
              <w:spacing w:before="40" w:after="40"/>
              <w:rPr>
                <w:rFonts w:cs="Cambria"/>
                <w:color w:val="000000"/>
                <w:sz w:val="20"/>
                <w:szCs w:val="20"/>
              </w:rPr>
            </w:pPr>
            <w:r w:rsidRPr="008A20DF">
              <w:rPr>
                <w:rFonts w:cs="Cambria"/>
                <w:color w:val="000000"/>
                <w:sz w:val="20"/>
                <w:szCs w:val="20"/>
              </w:rPr>
              <w:t>Purchase Contract Line ID</w:t>
            </w:r>
          </w:p>
        </w:tc>
        <w:tc>
          <w:tcPr>
            <w:tcW w:w="581" w:type="pct"/>
            <w:tcBorders>
              <w:top w:val="single" w:sz="4" w:space="0" w:color="auto"/>
              <w:left w:val="nil"/>
              <w:bottom w:val="single" w:sz="4" w:space="0" w:color="auto"/>
              <w:right w:val="single" w:sz="4" w:space="0" w:color="auto"/>
            </w:tcBorders>
          </w:tcPr>
          <w:p w14:paraId="3D493F37" w14:textId="77777777" w:rsidR="004F653C" w:rsidRPr="008A20DF" w:rsidRDefault="004F653C" w:rsidP="00062DF7">
            <w:pPr>
              <w:pStyle w:val="Tabletext10"/>
              <w:jc w:val="center"/>
            </w:pPr>
            <w:r w:rsidRPr="008A20DF">
              <w:t>Identifier</w:t>
            </w:r>
          </w:p>
        </w:tc>
        <w:tc>
          <w:tcPr>
            <w:tcW w:w="2904" w:type="pct"/>
            <w:tcBorders>
              <w:top w:val="single" w:sz="4" w:space="0" w:color="auto"/>
              <w:left w:val="single" w:sz="4" w:space="0" w:color="auto"/>
              <w:bottom w:val="single" w:sz="4" w:space="0" w:color="auto"/>
              <w:right w:val="single" w:sz="4" w:space="0" w:color="auto"/>
            </w:tcBorders>
          </w:tcPr>
          <w:p w14:paraId="3E0AE4B7" w14:textId="77777777" w:rsidR="004F653C" w:rsidRPr="008A20DF" w:rsidRDefault="004F653C" w:rsidP="0087437F">
            <w:pPr>
              <w:pStyle w:val="Tabletext10"/>
              <w:jc w:val="both"/>
              <w:rPr>
                <w:rFonts w:cs="Cambria"/>
                <w:color w:val="000000"/>
                <w:szCs w:val="20"/>
              </w:rPr>
            </w:pPr>
            <w:r w:rsidRPr="008A20DF">
              <w:rPr>
                <w:rFonts w:cs="Cambria"/>
                <w:color w:val="000000"/>
                <w:szCs w:val="20"/>
              </w:rPr>
              <w:t xml:space="preserve">Unique identifier for the purchase contract line. </w:t>
            </w:r>
          </w:p>
          <w:p w14:paraId="42F5221D" w14:textId="77777777" w:rsidR="004F653C" w:rsidRPr="008A20DF" w:rsidRDefault="004F653C" w:rsidP="0087437F">
            <w:pPr>
              <w:pStyle w:val="Tabletext10"/>
              <w:jc w:val="both"/>
              <w:rPr>
                <w:rFonts w:cs="Cambria"/>
                <w:color w:val="000000"/>
                <w:szCs w:val="20"/>
              </w:rPr>
            </w:pPr>
            <w:r w:rsidRPr="008A20DF">
              <w:rPr>
                <w:rFonts w:cs="Cambria"/>
                <w:color w:val="000000"/>
                <w:szCs w:val="20"/>
              </w:rPr>
              <w:t>One purchase contract may contain more than one material and each material may be described by a line of the contract (e. g. including contract ID, date, serial number).</w:t>
            </w:r>
          </w:p>
        </w:tc>
        <w:tc>
          <w:tcPr>
            <w:tcW w:w="357" w:type="pct"/>
            <w:tcBorders>
              <w:top w:val="single" w:sz="4" w:space="0" w:color="auto"/>
              <w:left w:val="single" w:sz="4" w:space="0" w:color="auto"/>
              <w:bottom w:val="single" w:sz="4" w:space="0" w:color="auto"/>
              <w:right w:val="single" w:sz="4" w:space="0" w:color="auto"/>
            </w:tcBorders>
          </w:tcPr>
          <w:p w14:paraId="512A8003" w14:textId="77777777" w:rsidR="004F653C" w:rsidRPr="008A20DF" w:rsidRDefault="004F653C" w:rsidP="00062DF7">
            <w:pPr>
              <w:pStyle w:val="Tabletext10"/>
              <w:jc w:val="center"/>
            </w:pPr>
            <w:r w:rsidRPr="008A20DF">
              <w:t>M</w:t>
            </w:r>
          </w:p>
        </w:tc>
      </w:tr>
      <w:tr w:rsidR="004F653C" w:rsidRPr="00122D5F" w14:paraId="3C9D4805"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5000" w:type="pct"/>
            <w:gridSpan w:val="5"/>
            <w:tcBorders>
              <w:top w:val="nil"/>
              <w:left w:val="single" w:sz="4" w:space="0" w:color="auto"/>
              <w:bottom w:val="single" w:sz="4" w:space="0" w:color="auto"/>
              <w:right w:val="single" w:sz="4" w:space="0" w:color="auto"/>
            </w:tcBorders>
            <w:shd w:val="clear" w:color="auto" w:fill="F2F2F2" w:themeFill="background1" w:themeFillShade="F2"/>
          </w:tcPr>
          <w:p w14:paraId="021D644B" w14:textId="50E59C9D" w:rsidR="004F653C" w:rsidRPr="00122D5F" w:rsidRDefault="00122D5F" w:rsidP="004C6642">
            <w:pPr>
              <w:pStyle w:val="Tabletext10"/>
              <w:rPr>
                <w:b/>
                <w:bCs/>
                <w:i/>
                <w:iCs/>
              </w:rPr>
            </w:pPr>
            <w:r w:rsidRPr="00122D5F">
              <w:rPr>
                <w:b/>
                <w:bCs/>
                <w:i/>
                <w:iCs/>
              </w:rPr>
              <w:t>Line-item elements</w:t>
            </w:r>
          </w:p>
        </w:tc>
      </w:tr>
      <w:tr w:rsidR="004F653C" w:rsidRPr="008A20DF" w14:paraId="19955B64"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92" w:type="pct"/>
            <w:tcBorders>
              <w:top w:val="single" w:sz="4" w:space="0" w:color="auto"/>
              <w:left w:val="single" w:sz="4" w:space="0" w:color="auto"/>
              <w:bottom w:val="single" w:sz="4" w:space="0" w:color="auto"/>
              <w:right w:val="single" w:sz="4" w:space="0" w:color="auto"/>
            </w:tcBorders>
          </w:tcPr>
          <w:p w14:paraId="78E0B930" w14:textId="77777777" w:rsidR="004F653C" w:rsidRPr="008A20DF" w:rsidRDefault="004F653C" w:rsidP="00062DF7">
            <w:pPr>
              <w:pStyle w:val="Tabletext10"/>
              <w:jc w:val="center"/>
            </w:pPr>
            <w:r w:rsidRPr="008A20DF">
              <w:rPr>
                <w:rFonts w:hint="eastAsia"/>
              </w:rPr>
              <w:t>1</w:t>
            </w:r>
            <w:r w:rsidRPr="008A20DF">
              <w:t>9</w:t>
            </w:r>
          </w:p>
        </w:tc>
        <w:tc>
          <w:tcPr>
            <w:tcW w:w="866" w:type="pct"/>
            <w:tcBorders>
              <w:top w:val="single" w:sz="4" w:space="0" w:color="auto"/>
              <w:left w:val="nil"/>
              <w:bottom w:val="single" w:sz="4" w:space="0" w:color="auto"/>
              <w:right w:val="single" w:sz="4" w:space="0" w:color="auto"/>
            </w:tcBorders>
          </w:tcPr>
          <w:p w14:paraId="602D6151" w14:textId="77777777" w:rsidR="004F653C" w:rsidRPr="008A20DF" w:rsidRDefault="004F653C" w:rsidP="004C6642">
            <w:pPr>
              <w:pStyle w:val="Pa34"/>
              <w:spacing w:before="40" w:after="40"/>
              <w:rPr>
                <w:rFonts w:cs="Cambria"/>
                <w:color w:val="000000"/>
                <w:sz w:val="20"/>
                <w:szCs w:val="20"/>
              </w:rPr>
            </w:pPr>
            <w:r w:rsidRPr="008A20DF">
              <w:rPr>
                <w:rFonts w:cs="Cambria"/>
                <w:color w:val="000000"/>
                <w:sz w:val="20"/>
                <w:szCs w:val="20"/>
              </w:rPr>
              <w:t>Purchase Contract Line Number</w:t>
            </w:r>
          </w:p>
        </w:tc>
        <w:tc>
          <w:tcPr>
            <w:tcW w:w="581" w:type="pct"/>
            <w:tcBorders>
              <w:top w:val="single" w:sz="4" w:space="0" w:color="auto"/>
              <w:left w:val="nil"/>
              <w:bottom w:val="single" w:sz="4" w:space="0" w:color="auto"/>
              <w:right w:val="single" w:sz="4" w:space="0" w:color="auto"/>
            </w:tcBorders>
          </w:tcPr>
          <w:p w14:paraId="47FB5C6F" w14:textId="77777777" w:rsidR="004F653C" w:rsidRPr="008A20DF" w:rsidRDefault="004F653C" w:rsidP="00062DF7">
            <w:pPr>
              <w:pStyle w:val="Tabletext10"/>
              <w:jc w:val="center"/>
            </w:pPr>
            <w:r w:rsidRPr="008A20DF">
              <w:rPr>
                <w:rFonts w:hint="eastAsia"/>
              </w:rPr>
              <w:t>C</w:t>
            </w:r>
            <w:r w:rsidRPr="008A20DF">
              <w:t>ode</w:t>
            </w:r>
          </w:p>
        </w:tc>
        <w:tc>
          <w:tcPr>
            <w:tcW w:w="2904" w:type="pct"/>
            <w:tcBorders>
              <w:top w:val="single" w:sz="4" w:space="0" w:color="auto"/>
              <w:left w:val="single" w:sz="4" w:space="0" w:color="auto"/>
              <w:bottom w:val="single" w:sz="4" w:space="0" w:color="auto"/>
              <w:right w:val="single" w:sz="4" w:space="0" w:color="auto"/>
            </w:tcBorders>
          </w:tcPr>
          <w:p w14:paraId="1115D968" w14:textId="77777777" w:rsidR="004F653C" w:rsidRPr="008A20DF" w:rsidRDefault="004F653C" w:rsidP="0087437F">
            <w:pPr>
              <w:pStyle w:val="Tabletext10"/>
              <w:jc w:val="both"/>
              <w:rPr>
                <w:sz w:val="18"/>
                <w:szCs w:val="18"/>
              </w:rPr>
            </w:pPr>
            <w:r w:rsidRPr="008A20DF">
              <w:rPr>
                <w:rFonts w:cs="Cambria"/>
                <w:color w:val="000000"/>
                <w:szCs w:val="20"/>
              </w:rPr>
              <w:t>Number of a purchase contract line. This number is generated by manual input or is system-generated.</w:t>
            </w:r>
          </w:p>
        </w:tc>
        <w:tc>
          <w:tcPr>
            <w:tcW w:w="357" w:type="pct"/>
            <w:tcBorders>
              <w:top w:val="single" w:sz="4" w:space="0" w:color="auto"/>
              <w:left w:val="single" w:sz="4" w:space="0" w:color="auto"/>
              <w:bottom w:val="single" w:sz="4" w:space="0" w:color="auto"/>
              <w:right w:val="single" w:sz="4" w:space="0" w:color="auto"/>
            </w:tcBorders>
          </w:tcPr>
          <w:p w14:paraId="0E421E69" w14:textId="77777777" w:rsidR="004F653C" w:rsidRPr="008A20DF" w:rsidRDefault="004F653C" w:rsidP="00062DF7">
            <w:pPr>
              <w:pStyle w:val="Tabletext10"/>
              <w:jc w:val="center"/>
            </w:pPr>
            <w:r w:rsidRPr="008A20DF">
              <w:rPr>
                <w:rFonts w:hint="eastAsia"/>
              </w:rPr>
              <w:t>O</w:t>
            </w:r>
          </w:p>
        </w:tc>
      </w:tr>
      <w:tr w:rsidR="004F653C" w:rsidRPr="008A20DF" w14:paraId="35D260AB"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92" w:type="pct"/>
            <w:tcBorders>
              <w:top w:val="single" w:sz="4" w:space="0" w:color="auto"/>
              <w:left w:val="single" w:sz="4" w:space="0" w:color="auto"/>
              <w:bottom w:val="single" w:sz="4" w:space="0" w:color="auto"/>
              <w:right w:val="single" w:sz="4" w:space="0" w:color="auto"/>
            </w:tcBorders>
          </w:tcPr>
          <w:p w14:paraId="11DFDC7B" w14:textId="77777777" w:rsidR="004F653C" w:rsidRPr="008A20DF" w:rsidRDefault="004F653C" w:rsidP="00062DF7">
            <w:pPr>
              <w:pStyle w:val="Tabletext10"/>
              <w:jc w:val="center"/>
            </w:pPr>
            <w:r w:rsidRPr="008A20DF">
              <w:rPr>
                <w:rFonts w:hint="eastAsia"/>
              </w:rPr>
              <w:t>2</w:t>
            </w:r>
            <w:r w:rsidRPr="008A20DF">
              <w:t>0</w:t>
            </w:r>
          </w:p>
        </w:tc>
        <w:tc>
          <w:tcPr>
            <w:tcW w:w="866" w:type="pct"/>
            <w:tcBorders>
              <w:top w:val="single" w:sz="4" w:space="0" w:color="auto"/>
              <w:left w:val="nil"/>
              <w:bottom w:val="single" w:sz="4" w:space="0" w:color="auto"/>
              <w:right w:val="single" w:sz="4" w:space="0" w:color="auto"/>
            </w:tcBorders>
          </w:tcPr>
          <w:p w14:paraId="541A034B" w14:textId="77777777" w:rsidR="004F653C" w:rsidRPr="008A20DF" w:rsidRDefault="004F653C" w:rsidP="004C6642">
            <w:pPr>
              <w:pStyle w:val="Pa34"/>
              <w:spacing w:before="40" w:after="40"/>
              <w:rPr>
                <w:rFonts w:cs="Cambria"/>
                <w:color w:val="000000"/>
                <w:sz w:val="20"/>
                <w:szCs w:val="20"/>
              </w:rPr>
            </w:pPr>
            <w:r w:rsidRPr="008A20DF">
              <w:rPr>
                <w:rFonts w:cs="Cambria"/>
                <w:color w:val="000000"/>
                <w:sz w:val="20"/>
                <w:szCs w:val="20"/>
              </w:rPr>
              <w:t>Tax Exclude Amount</w:t>
            </w:r>
          </w:p>
        </w:tc>
        <w:tc>
          <w:tcPr>
            <w:tcW w:w="581" w:type="pct"/>
            <w:tcBorders>
              <w:top w:val="single" w:sz="4" w:space="0" w:color="auto"/>
              <w:left w:val="nil"/>
              <w:bottom w:val="single" w:sz="4" w:space="0" w:color="auto"/>
              <w:right w:val="single" w:sz="4" w:space="0" w:color="auto"/>
            </w:tcBorders>
          </w:tcPr>
          <w:p w14:paraId="04FD3F53" w14:textId="77777777" w:rsidR="004F653C" w:rsidRPr="008A20DF" w:rsidRDefault="004F653C" w:rsidP="00062DF7">
            <w:pPr>
              <w:pStyle w:val="Tabletext10"/>
              <w:jc w:val="center"/>
            </w:pPr>
            <w:r w:rsidRPr="008A20DF">
              <w:rPr>
                <w:rFonts w:hint="eastAsia"/>
              </w:rPr>
              <w:t>A</w:t>
            </w:r>
            <w:r w:rsidRPr="008A20DF">
              <w:t>mount</w:t>
            </w:r>
          </w:p>
        </w:tc>
        <w:tc>
          <w:tcPr>
            <w:tcW w:w="2904" w:type="pct"/>
            <w:tcBorders>
              <w:top w:val="single" w:sz="4" w:space="0" w:color="auto"/>
              <w:left w:val="single" w:sz="4" w:space="0" w:color="auto"/>
              <w:bottom w:val="single" w:sz="4" w:space="0" w:color="auto"/>
              <w:right w:val="single" w:sz="4" w:space="0" w:color="auto"/>
            </w:tcBorders>
          </w:tcPr>
          <w:p w14:paraId="0272F5EC" w14:textId="77777777" w:rsidR="004F653C" w:rsidRPr="008A20DF" w:rsidRDefault="004F653C" w:rsidP="0087437F">
            <w:pPr>
              <w:pStyle w:val="Tabletext10"/>
              <w:jc w:val="both"/>
              <w:rPr>
                <w:rFonts w:cs="Cambria"/>
                <w:color w:val="000000"/>
                <w:szCs w:val="20"/>
              </w:rPr>
            </w:pPr>
            <w:r w:rsidRPr="008A20DF">
              <w:rPr>
                <w:rFonts w:cs="Cambria"/>
                <w:color w:val="000000"/>
                <w:szCs w:val="20"/>
              </w:rPr>
              <w:t>Amount (excluding tax) in the transaction currency.</w:t>
            </w:r>
          </w:p>
        </w:tc>
        <w:tc>
          <w:tcPr>
            <w:tcW w:w="357" w:type="pct"/>
            <w:tcBorders>
              <w:top w:val="single" w:sz="4" w:space="0" w:color="auto"/>
              <w:left w:val="single" w:sz="4" w:space="0" w:color="auto"/>
              <w:bottom w:val="single" w:sz="4" w:space="0" w:color="auto"/>
              <w:right w:val="single" w:sz="4" w:space="0" w:color="auto"/>
            </w:tcBorders>
          </w:tcPr>
          <w:p w14:paraId="0F511D01" w14:textId="422DE4F4" w:rsidR="004F653C" w:rsidRPr="008A20DF" w:rsidRDefault="00B35057" w:rsidP="00062DF7">
            <w:pPr>
              <w:pStyle w:val="Tabletext10"/>
              <w:jc w:val="center"/>
            </w:pPr>
            <w:r w:rsidRPr="008A20DF">
              <w:rPr>
                <w:rFonts w:hint="eastAsia"/>
              </w:rPr>
              <w:t>O</w:t>
            </w:r>
          </w:p>
        </w:tc>
      </w:tr>
      <w:tr w:rsidR="004F653C" w:rsidRPr="008A20DF" w14:paraId="6CA8D70A"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92" w:type="pct"/>
            <w:tcBorders>
              <w:top w:val="single" w:sz="4" w:space="0" w:color="auto"/>
              <w:left w:val="single" w:sz="4" w:space="0" w:color="auto"/>
              <w:bottom w:val="single" w:sz="4" w:space="0" w:color="auto"/>
              <w:right w:val="single" w:sz="4" w:space="0" w:color="auto"/>
            </w:tcBorders>
          </w:tcPr>
          <w:p w14:paraId="62D35E87" w14:textId="77777777" w:rsidR="004F653C" w:rsidRPr="008A20DF" w:rsidRDefault="004F653C" w:rsidP="00062DF7">
            <w:pPr>
              <w:pStyle w:val="Tabletext10"/>
              <w:jc w:val="center"/>
            </w:pPr>
            <w:r w:rsidRPr="008A20DF">
              <w:rPr>
                <w:rFonts w:hint="eastAsia"/>
              </w:rPr>
              <w:t>2</w:t>
            </w:r>
            <w:r w:rsidRPr="008A20DF">
              <w:t>1</w:t>
            </w:r>
          </w:p>
        </w:tc>
        <w:tc>
          <w:tcPr>
            <w:tcW w:w="866" w:type="pct"/>
            <w:tcBorders>
              <w:top w:val="single" w:sz="4" w:space="0" w:color="auto"/>
              <w:left w:val="nil"/>
              <w:bottom w:val="single" w:sz="4" w:space="0" w:color="auto"/>
              <w:right w:val="single" w:sz="4" w:space="0" w:color="auto"/>
            </w:tcBorders>
          </w:tcPr>
          <w:p w14:paraId="61DE5C26" w14:textId="77777777" w:rsidR="004F653C" w:rsidRPr="008A20DF" w:rsidRDefault="004F653C" w:rsidP="004C6642">
            <w:pPr>
              <w:pStyle w:val="Pa34"/>
              <w:spacing w:before="40" w:after="40"/>
              <w:rPr>
                <w:rFonts w:cs="Cambria"/>
                <w:color w:val="000000"/>
                <w:sz w:val="20"/>
                <w:szCs w:val="20"/>
              </w:rPr>
            </w:pPr>
            <w:r w:rsidRPr="008A20DF">
              <w:rPr>
                <w:rFonts w:cs="Cambria"/>
                <w:color w:val="000000"/>
                <w:sz w:val="20"/>
                <w:szCs w:val="20"/>
              </w:rPr>
              <w:t>Tax Include Amount</w:t>
            </w:r>
          </w:p>
        </w:tc>
        <w:tc>
          <w:tcPr>
            <w:tcW w:w="581" w:type="pct"/>
            <w:tcBorders>
              <w:top w:val="single" w:sz="4" w:space="0" w:color="auto"/>
              <w:left w:val="nil"/>
              <w:bottom w:val="single" w:sz="4" w:space="0" w:color="auto"/>
              <w:right w:val="single" w:sz="4" w:space="0" w:color="auto"/>
            </w:tcBorders>
          </w:tcPr>
          <w:p w14:paraId="2A82085B" w14:textId="77777777" w:rsidR="004F653C" w:rsidRPr="008A20DF" w:rsidRDefault="004F653C" w:rsidP="00062DF7">
            <w:pPr>
              <w:pStyle w:val="Tabletext10"/>
              <w:jc w:val="center"/>
            </w:pPr>
            <w:r w:rsidRPr="008A20DF">
              <w:rPr>
                <w:rFonts w:hint="eastAsia"/>
              </w:rPr>
              <w:t>A</w:t>
            </w:r>
            <w:r w:rsidRPr="008A20DF">
              <w:t>mount</w:t>
            </w:r>
          </w:p>
        </w:tc>
        <w:tc>
          <w:tcPr>
            <w:tcW w:w="2904" w:type="pct"/>
            <w:tcBorders>
              <w:top w:val="single" w:sz="4" w:space="0" w:color="auto"/>
              <w:left w:val="single" w:sz="4" w:space="0" w:color="auto"/>
              <w:bottom w:val="single" w:sz="4" w:space="0" w:color="auto"/>
              <w:right w:val="single" w:sz="4" w:space="0" w:color="auto"/>
            </w:tcBorders>
          </w:tcPr>
          <w:p w14:paraId="598749C6" w14:textId="77777777" w:rsidR="004F653C" w:rsidRPr="008A20DF" w:rsidRDefault="004F653C" w:rsidP="0087437F">
            <w:pPr>
              <w:pStyle w:val="Tabletext10"/>
              <w:jc w:val="both"/>
              <w:rPr>
                <w:rFonts w:cs="Cambria"/>
                <w:color w:val="000000"/>
                <w:szCs w:val="20"/>
              </w:rPr>
            </w:pPr>
            <w:r w:rsidRPr="008A20DF">
              <w:rPr>
                <w:rFonts w:cs="Cambria"/>
                <w:color w:val="000000"/>
                <w:szCs w:val="20"/>
              </w:rPr>
              <w:t>Amount (including tax) in the transaction currency.</w:t>
            </w:r>
          </w:p>
        </w:tc>
        <w:tc>
          <w:tcPr>
            <w:tcW w:w="357" w:type="pct"/>
            <w:tcBorders>
              <w:top w:val="single" w:sz="4" w:space="0" w:color="auto"/>
              <w:left w:val="single" w:sz="4" w:space="0" w:color="auto"/>
              <w:bottom w:val="single" w:sz="4" w:space="0" w:color="auto"/>
              <w:right w:val="single" w:sz="4" w:space="0" w:color="auto"/>
            </w:tcBorders>
          </w:tcPr>
          <w:p w14:paraId="36260C0B" w14:textId="75B54525" w:rsidR="004F653C" w:rsidRPr="008A20DF" w:rsidRDefault="00B35057" w:rsidP="00062DF7">
            <w:pPr>
              <w:pStyle w:val="Tabletext10"/>
              <w:jc w:val="center"/>
            </w:pPr>
            <w:r w:rsidRPr="008A20DF">
              <w:rPr>
                <w:rFonts w:hint="eastAsia"/>
              </w:rPr>
              <w:t>O</w:t>
            </w:r>
          </w:p>
        </w:tc>
      </w:tr>
      <w:tr w:rsidR="004F653C" w:rsidRPr="008A20DF" w14:paraId="5DDE25C7"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92" w:type="pct"/>
            <w:tcBorders>
              <w:top w:val="single" w:sz="4" w:space="0" w:color="auto"/>
              <w:left w:val="single" w:sz="4" w:space="0" w:color="auto"/>
              <w:bottom w:val="single" w:sz="4" w:space="0" w:color="auto"/>
              <w:right w:val="single" w:sz="4" w:space="0" w:color="auto"/>
            </w:tcBorders>
          </w:tcPr>
          <w:p w14:paraId="244E7AB1" w14:textId="77777777" w:rsidR="004F653C" w:rsidRPr="008A20DF" w:rsidRDefault="004F653C" w:rsidP="00062DF7">
            <w:pPr>
              <w:pStyle w:val="Tabletext10"/>
              <w:jc w:val="center"/>
            </w:pPr>
            <w:r w:rsidRPr="008A20DF">
              <w:rPr>
                <w:rFonts w:hint="eastAsia"/>
              </w:rPr>
              <w:t>2</w:t>
            </w:r>
            <w:r w:rsidRPr="008A20DF">
              <w:t>2</w:t>
            </w:r>
          </w:p>
        </w:tc>
        <w:tc>
          <w:tcPr>
            <w:tcW w:w="866" w:type="pct"/>
            <w:tcBorders>
              <w:top w:val="single" w:sz="4" w:space="0" w:color="auto"/>
              <w:left w:val="nil"/>
              <w:bottom w:val="single" w:sz="4" w:space="0" w:color="auto"/>
              <w:right w:val="single" w:sz="4" w:space="0" w:color="auto"/>
            </w:tcBorders>
          </w:tcPr>
          <w:p w14:paraId="71C5AD0B" w14:textId="77777777" w:rsidR="004F653C" w:rsidRPr="008A20DF" w:rsidRDefault="004F653C" w:rsidP="004C6642">
            <w:pPr>
              <w:pStyle w:val="Pa34"/>
              <w:spacing w:before="40" w:after="40"/>
              <w:rPr>
                <w:rFonts w:cs="Cambria"/>
                <w:color w:val="000000"/>
                <w:sz w:val="20"/>
                <w:szCs w:val="20"/>
              </w:rPr>
            </w:pPr>
            <w:r w:rsidRPr="008A20DF">
              <w:rPr>
                <w:rFonts w:cs="Cambria"/>
                <w:color w:val="000000"/>
                <w:sz w:val="20"/>
                <w:szCs w:val="20"/>
              </w:rPr>
              <w:t>Status</w:t>
            </w:r>
          </w:p>
        </w:tc>
        <w:tc>
          <w:tcPr>
            <w:tcW w:w="581" w:type="pct"/>
            <w:tcBorders>
              <w:top w:val="single" w:sz="4" w:space="0" w:color="auto"/>
              <w:left w:val="nil"/>
              <w:bottom w:val="single" w:sz="4" w:space="0" w:color="auto"/>
              <w:right w:val="single" w:sz="4" w:space="0" w:color="auto"/>
            </w:tcBorders>
          </w:tcPr>
          <w:p w14:paraId="478C698B" w14:textId="77777777" w:rsidR="004F653C" w:rsidRPr="008A20DF" w:rsidRDefault="004F653C" w:rsidP="00062DF7">
            <w:pPr>
              <w:pStyle w:val="Tabletext10"/>
              <w:jc w:val="center"/>
            </w:pPr>
            <w:r w:rsidRPr="008A20DF">
              <w:t>Code</w:t>
            </w:r>
          </w:p>
        </w:tc>
        <w:tc>
          <w:tcPr>
            <w:tcW w:w="2904" w:type="pct"/>
            <w:tcBorders>
              <w:top w:val="single" w:sz="4" w:space="0" w:color="auto"/>
              <w:left w:val="single" w:sz="4" w:space="0" w:color="auto"/>
              <w:bottom w:val="single" w:sz="4" w:space="0" w:color="auto"/>
              <w:right w:val="single" w:sz="4" w:space="0" w:color="auto"/>
            </w:tcBorders>
          </w:tcPr>
          <w:p w14:paraId="70B9DEB9" w14:textId="77777777" w:rsidR="004F653C" w:rsidRPr="008A20DF" w:rsidRDefault="004F653C" w:rsidP="0087437F">
            <w:pPr>
              <w:pStyle w:val="Tabletext10"/>
              <w:jc w:val="both"/>
              <w:rPr>
                <w:rFonts w:cs="Cambria"/>
                <w:color w:val="000000"/>
                <w:szCs w:val="20"/>
              </w:rPr>
            </w:pPr>
            <w:r w:rsidRPr="008A20DF">
              <w:rPr>
                <w:rFonts w:cs="Cambria"/>
                <w:color w:val="000000"/>
                <w:szCs w:val="20"/>
              </w:rPr>
              <w:t>Status of the contract line.</w:t>
            </w:r>
          </w:p>
          <w:p w14:paraId="25A24842" w14:textId="77777777" w:rsidR="004F653C" w:rsidRPr="008A20DF" w:rsidRDefault="004F653C" w:rsidP="0087437F">
            <w:pPr>
              <w:pStyle w:val="Tabletext10"/>
              <w:jc w:val="both"/>
              <w:rPr>
                <w:rFonts w:cs="Cambria"/>
                <w:color w:val="000000"/>
                <w:szCs w:val="20"/>
              </w:rPr>
            </w:pPr>
            <w:r w:rsidRPr="008A20DF">
              <w:rPr>
                <w:rFonts w:cs="Cambria"/>
                <w:color w:val="000000"/>
                <w:szCs w:val="20"/>
              </w:rPr>
              <w:t>This describes changes in the execution of the contract line item. Different states will affect the execution and control of the business.</w:t>
            </w:r>
          </w:p>
          <w:p w14:paraId="5DBAD8ED" w14:textId="77777777" w:rsidR="004F653C" w:rsidRPr="008A20DF" w:rsidRDefault="004F653C" w:rsidP="0087437F">
            <w:pPr>
              <w:pStyle w:val="Tabletext10"/>
              <w:jc w:val="both"/>
              <w:rPr>
                <w:rFonts w:cs="Cambria"/>
                <w:color w:val="000000"/>
                <w:szCs w:val="20"/>
              </w:rPr>
            </w:pPr>
            <w:r w:rsidRPr="008A20DF">
              <w:rPr>
                <w:rFonts w:cs="Cambria"/>
                <w:color w:val="000000"/>
                <w:szCs w:val="20"/>
              </w:rPr>
              <w:t>EXAMPLE Termination, frozen, closed.</w:t>
            </w:r>
          </w:p>
        </w:tc>
        <w:tc>
          <w:tcPr>
            <w:tcW w:w="357" w:type="pct"/>
            <w:tcBorders>
              <w:top w:val="single" w:sz="4" w:space="0" w:color="auto"/>
              <w:left w:val="single" w:sz="4" w:space="0" w:color="auto"/>
              <w:bottom w:val="single" w:sz="4" w:space="0" w:color="auto"/>
              <w:right w:val="single" w:sz="4" w:space="0" w:color="auto"/>
            </w:tcBorders>
          </w:tcPr>
          <w:p w14:paraId="6420EAD7" w14:textId="462A9AD8" w:rsidR="004F653C" w:rsidRPr="008A20DF" w:rsidRDefault="00B35057" w:rsidP="00062DF7">
            <w:pPr>
              <w:pStyle w:val="Tabletext10"/>
              <w:jc w:val="center"/>
            </w:pPr>
            <w:r w:rsidRPr="008A20DF">
              <w:rPr>
                <w:rFonts w:hint="eastAsia"/>
              </w:rPr>
              <w:t>O</w:t>
            </w:r>
          </w:p>
        </w:tc>
      </w:tr>
      <w:tr w:rsidR="004F653C" w:rsidRPr="00122D5F" w14:paraId="1EF051DD"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5000" w:type="pct"/>
            <w:gridSpan w:val="5"/>
            <w:tcBorders>
              <w:top w:val="nil"/>
              <w:left w:val="single" w:sz="4" w:space="0" w:color="auto"/>
              <w:bottom w:val="single" w:sz="4" w:space="0" w:color="auto"/>
              <w:right w:val="single" w:sz="4" w:space="0" w:color="auto"/>
            </w:tcBorders>
            <w:shd w:val="clear" w:color="auto" w:fill="F2F2F2" w:themeFill="background1" w:themeFillShade="F2"/>
          </w:tcPr>
          <w:p w14:paraId="2E5C1DCF" w14:textId="77777777" w:rsidR="004F653C" w:rsidRPr="00122D5F" w:rsidRDefault="004F653C" w:rsidP="004C6642">
            <w:pPr>
              <w:pStyle w:val="Tabletext10"/>
              <w:rPr>
                <w:b/>
                <w:bCs/>
                <w:i/>
                <w:iCs/>
              </w:rPr>
            </w:pPr>
            <w:r w:rsidRPr="00122D5F">
              <w:rPr>
                <w:b/>
                <w:bCs/>
                <w:i/>
                <w:iCs/>
              </w:rPr>
              <w:t>Organization</w:t>
            </w:r>
          </w:p>
        </w:tc>
      </w:tr>
      <w:tr w:rsidR="004F653C" w:rsidRPr="008A20DF" w14:paraId="68A3DAFC"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92" w:type="pct"/>
            <w:tcBorders>
              <w:top w:val="single" w:sz="4" w:space="0" w:color="auto"/>
              <w:left w:val="single" w:sz="4" w:space="0" w:color="auto"/>
              <w:bottom w:val="single" w:sz="4" w:space="0" w:color="auto"/>
              <w:right w:val="single" w:sz="4" w:space="0" w:color="auto"/>
            </w:tcBorders>
          </w:tcPr>
          <w:p w14:paraId="04813F97" w14:textId="77777777" w:rsidR="004F653C" w:rsidRPr="008A20DF" w:rsidRDefault="004F653C" w:rsidP="00B35057">
            <w:pPr>
              <w:pStyle w:val="Tabletext10"/>
              <w:jc w:val="center"/>
            </w:pPr>
            <w:r w:rsidRPr="008A20DF">
              <w:rPr>
                <w:rFonts w:hint="eastAsia"/>
              </w:rPr>
              <w:t>2</w:t>
            </w:r>
            <w:r w:rsidRPr="008A20DF">
              <w:t>3</w:t>
            </w:r>
          </w:p>
        </w:tc>
        <w:tc>
          <w:tcPr>
            <w:tcW w:w="866" w:type="pct"/>
            <w:tcBorders>
              <w:top w:val="single" w:sz="4" w:space="0" w:color="auto"/>
              <w:left w:val="nil"/>
              <w:bottom w:val="single" w:sz="4" w:space="0" w:color="auto"/>
              <w:right w:val="single" w:sz="4" w:space="0" w:color="auto"/>
            </w:tcBorders>
          </w:tcPr>
          <w:p w14:paraId="6D712F16" w14:textId="77777777" w:rsidR="004F653C" w:rsidRPr="008A20DF" w:rsidRDefault="004F653C" w:rsidP="004C6642">
            <w:pPr>
              <w:pStyle w:val="Pa34"/>
              <w:spacing w:before="40" w:after="40"/>
              <w:rPr>
                <w:rFonts w:cs="Cambria"/>
                <w:color w:val="000000"/>
                <w:sz w:val="20"/>
                <w:szCs w:val="20"/>
              </w:rPr>
            </w:pPr>
            <w:r w:rsidRPr="008A20DF">
              <w:rPr>
                <w:rFonts w:cs="Cambria"/>
                <w:color w:val="000000"/>
                <w:sz w:val="20"/>
                <w:szCs w:val="20"/>
              </w:rPr>
              <w:t>Settlement Organization</w:t>
            </w:r>
          </w:p>
        </w:tc>
        <w:tc>
          <w:tcPr>
            <w:tcW w:w="581" w:type="pct"/>
            <w:tcBorders>
              <w:top w:val="single" w:sz="4" w:space="0" w:color="auto"/>
              <w:left w:val="nil"/>
              <w:bottom w:val="single" w:sz="4" w:space="0" w:color="auto"/>
              <w:right w:val="single" w:sz="4" w:space="0" w:color="auto"/>
            </w:tcBorders>
          </w:tcPr>
          <w:p w14:paraId="2A2857C7" w14:textId="7F117E65" w:rsidR="004F653C" w:rsidRPr="008A20DF" w:rsidRDefault="00684F6D" w:rsidP="00B35057">
            <w:pPr>
              <w:pStyle w:val="Tabletext10"/>
              <w:jc w:val="center"/>
            </w:pPr>
            <w:r>
              <w:rPr>
                <w:rFonts w:hint="eastAsia"/>
              </w:rPr>
              <w:t>Reference identifier</w:t>
            </w:r>
          </w:p>
        </w:tc>
        <w:tc>
          <w:tcPr>
            <w:tcW w:w="2904" w:type="pct"/>
            <w:tcBorders>
              <w:top w:val="single" w:sz="4" w:space="0" w:color="auto"/>
              <w:left w:val="single" w:sz="4" w:space="0" w:color="auto"/>
              <w:bottom w:val="single" w:sz="4" w:space="0" w:color="auto"/>
              <w:right w:val="single" w:sz="4" w:space="0" w:color="auto"/>
            </w:tcBorders>
          </w:tcPr>
          <w:p w14:paraId="68BC3FA3" w14:textId="77777777" w:rsidR="004F653C" w:rsidRPr="008A20DF" w:rsidRDefault="004F653C" w:rsidP="0087437F">
            <w:pPr>
              <w:pStyle w:val="Tabletext10"/>
              <w:jc w:val="both"/>
              <w:rPr>
                <w:rFonts w:cs="Cambria"/>
                <w:color w:val="000000"/>
                <w:szCs w:val="20"/>
              </w:rPr>
            </w:pPr>
            <w:r w:rsidRPr="008A20DF">
              <w:rPr>
                <w:rFonts w:cs="Cambria"/>
                <w:color w:val="000000"/>
                <w:szCs w:val="20"/>
              </w:rPr>
              <w:t>Unique code of the settlement organization (organization of the payment can be different from the receiving organization).</w:t>
            </w:r>
          </w:p>
          <w:p w14:paraId="18E241F5" w14:textId="77777777" w:rsidR="004F653C" w:rsidRPr="008A20DF" w:rsidRDefault="004F653C" w:rsidP="0087437F">
            <w:pPr>
              <w:pStyle w:val="Tabletext10"/>
              <w:jc w:val="both"/>
              <w:rPr>
                <w:sz w:val="18"/>
                <w:szCs w:val="18"/>
              </w:rPr>
            </w:pPr>
            <w:r w:rsidRPr="008A20DF">
              <w:t>May be the purchase organization or the receipt organization.</w:t>
            </w:r>
          </w:p>
        </w:tc>
        <w:tc>
          <w:tcPr>
            <w:tcW w:w="357" w:type="pct"/>
            <w:tcBorders>
              <w:top w:val="single" w:sz="4" w:space="0" w:color="auto"/>
              <w:left w:val="single" w:sz="4" w:space="0" w:color="auto"/>
              <w:bottom w:val="single" w:sz="4" w:space="0" w:color="auto"/>
              <w:right w:val="single" w:sz="4" w:space="0" w:color="auto"/>
            </w:tcBorders>
          </w:tcPr>
          <w:p w14:paraId="3B092381" w14:textId="77777777" w:rsidR="004F653C" w:rsidRPr="008A20DF" w:rsidRDefault="004F653C" w:rsidP="00B35057">
            <w:pPr>
              <w:pStyle w:val="Tabletext10"/>
              <w:jc w:val="center"/>
            </w:pPr>
            <w:r w:rsidRPr="008A20DF">
              <w:rPr>
                <w:rFonts w:hint="eastAsia"/>
              </w:rPr>
              <w:t>O</w:t>
            </w:r>
          </w:p>
        </w:tc>
      </w:tr>
      <w:tr w:rsidR="004F653C" w:rsidRPr="008A20DF" w14:paraId="1AFC0125"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92" w:type="pct"/>
            <w:tcBorders>
              <w:top w:val="single" w:sz="4" w:space="0" w:color="auto"/>
              <w:left w:val="single" w:sz="4" w:space="0" w:color="auto"/>
              <w:bottom w:val="single" w:sz="4" w:space="0" w:color="auto"/>
              <w:right w:val="single" w:sz="4" w:space="0" w:color="auto"/>
            </w:tcBorders>
          </w:tcPr>
          <w:p w14:paraId="7114EE8E" w14:textId="77777777" w:rsidR="004F653C" w:rsidRPr="008A20DF" w:rsidRDefault="004F653C" w:rsidP="00B35057">
            <w:pPr>
              <w:pStyle w:val="Tabletext10"/>
              <w:jc w:val="center"/>
            </w:pPr>
            <w:r w:rsidRPr="008A20DF">
              <w:rPr>
                <w:rFonts w:hint="eastAsia"/>
              </w:rPr>
              <w:t>2</w:t>
            </w:r>
            <w:r w:rsidRPr="008A20DF">
              <w:t>4</w:t>
            </w:r>
          </w:p>
        </w:tc>
        <w:tc>
          <w:tcPr>
            <w:tcW w:w="866" w:type="pct"/>
            <w:tcBorders>
              <w:top w:val="single" w:sz="4" w:space="0" w:color="auto"/>
              <w:left w:val="nil"/>
              <w:bottom w:val="single" w:sz="4" w:space="0" w:color="auto"/>
              <w:right w:val="single" w:sz="4" w:space="0" w:color="auto"/>
            </w:tcBorders>
          </w:tcPr>
          <w:p w14:paraId="4B10A4D6" w14:textId="77777777" w:rsidR="004F653C" w:rsidRPr="008A20DF" w:rsidRDefault="004F653C" w:rsidP="004C6642">
            <w:pPr>
              <w:pStyle w:val="Pa34"/>
              <w:spacing w:before="40" w:after="40"/>
              <w:rPr>
                <w:rFonts w:cs="Cambria"/>
                <w:color w:val="000000"/>
                <w:sz w:val="20"/>
                <w:szCs w:val="20"/>
              </w:rPr>
            </w:pPr>
            <w:r w:rsidRPr="008A20DF">
              <w:rPr>
                <w:rFonts w:cs="Cambria"/>
                <w:color w:val="000000"/>
                <w:sz w:val="20"/>
                <w:szCs w:val="20"/>
              </w:rPr>
              <w:t>Receipt Organization</w:t>
            </w:r>
          </w:p>
        </w:tc>
        <w:tc>
          <w:tcPr>
            <w:tcW w:w="581" w:type="pct"/>
            <w:tcBorders>
              <w:top w:val="single" w:sz="4" w:space="0" w:color="auto"/>
              <w:left w:val="nil"/>
              <w:bottom w:val="single" w:sz="4" w:space="0" w:color="auto"/>
              <w:right w:val="single" w:sz="4" w:space="0" w:color="auto"/>
            </w:tcBorders>
          </w:tcPr>
          <w:p w14:paraId="58908B45" w14:textId="4FC2C721" w:rsidR="004F653C" w:rsidRPr="008A20DF" w:rsidRDefault="00684F6D" w:rsidP="00B35057">
            <w:pPr>
              <w:pStyle w:val="Tabletext10"/>
              <w:jc w:val="center"/>
            </w:pPr>
            <w:r>
              <w:rPr>
                <w:rFonts w:hint="eastAsia"/>
              </w:rPr>
              <w:t>Reference identifier</w:t>
            </w:r>
          </w:p>
        </w:tc>
        <w:tc>
          <w:tcPr>
            <w:tcW w:w="2904" w:type="pct"/>
            <w:tcBorders>
              <w:top w:val="single" w:sz="4" w:space="0" w:color="auto"/>
              <w:left w:val="single" w:sz="4" w:space="0" w:color="auto"/>
              <w:bottom w:val="single" w:sz="4" w:space="0" w:color="auto"/>
              <w:right w:val="single" w:sz="4" w:space="0" w:color="auto"/>
            </w:tcBorders>
          </w:tcPr>
          <w:p w14:paraId="3C3BB4A0" w14:textId="77777777" w:rsidR="004F653C" w:rsidRPr="008A20DF" w:rsidRDefault="004F653C" w:rsidP="0087437F">
            <w:pPr>
              <w:pStyle w:val="Tabletext10"/>
              <w:jc w:val="both"/>
              <w:rPr>
                <w:sz w:val="18"/>
                <w:szCs w:val="18"/>
              </w:rPr>
            </w:pPr>
            <w:r w:rsidRPr="008A20DF">
              <w:rPr>
                <w:rFonts w:cs="Cambria"/>
                <w:color w:val="000000"/>
                <w:szCs w:val="20"/>
              </w:rPr>
              <w:t>Unique code of the receiving materials organization (the receiving organization can be different from the settlement organization). The organization receiving materials may be a warehouse or an administration organization.</w:t>
            </w:r>
          </w:p>
        </w:tc>
        <w:tc>
          <w:tcPr>
            <w:tcW w:w="357" w:type="pct"/>
            <w:tcBorders>
              <w:top w:val="single" w:sz="4" w:space="0" w:color="auto"/>
              <w:left w:val="single" w:sz="4" w:space="0" w:color="auto"/>
              <w:bottom w:val="single" w:sz="4" w:space="0" w:color="auto"/>
              <w:right w:val="single" w:sz="4" w:space="0" w:color="auto"/>
            </w:tcBorders>
          </w:tcPr>
          <w:p w14:paraId="598D40CE" w14:textId="77777777" w:rsidR="004F653C" w:rsidRPr="008A20DF" w:rsidRDefault="004F653C" w:rsidP="00B35057">
            <w:pPr>
              <w:pStyle w:val="Tabletext10"/>
              <w:jc w:val="center"/>
            </w:pPr>
            <w:r w:rsidRPr="008A20DF">
              <w:rPr>
                <w:rFonts w:hint="eastAsia"/>
              </w:rPr>
              <w:t>M</w:t>
            </w:r>
          </w:p>
        </w:tc>
      </w:tr>
      <w:tr w:rsidR="004F653C" w:rsidRPr="008A20DF" w14:paraId="7FC44AE8"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92" w:type="pct"/>
            <w:tcBorders>
              <w:top w:val="single" w:sz="4" w:space="0" w:color="auto"/>
              <w:left w:val="single" w:sz="4" w:space="0" w:color="auto"/>
              <w:bottom w:val="single" w:sz="4" w:space="0" w:color="auto"/>
              <w:right w:val="single" w:sz="4" w:space="0" w:color="auto"/>
            </w:tcBorders>
          </w:tcPr>
          <w:p w14:paraId="50C4A7E8" w14:textId="77777777" w:rsidR="004F653C" w:rsidRPr="008A20DF" w:rsidRDefault="004F653C" w:rsidP="00B35057">
            <w:pPr>
              <w:pStyle w:val="Tabletext10"/>
              <w:jc w:val="center"/>
            </w:pPr>
            <w:r w:rsidRPr="008A20DF">
              <w:rPr>
                <w:rFonts w:hint="eastAsia"/>
              </w:rPr>
              <w:t>2</w:t>
            </w:r>
            <w:r w:rsidRPr="008A20DF">
              <w:t>5</w:t>
            </w:r>
          </w:p>
        </w:tc>
        <w:tc>
          <w:tcPr>
            <w:tcW w:w="866" w:type="pct"/>
            <w:tcBorders>
              <w:top w:val="single" w:sz="4" w:space="0" w:color="auto"/>
              <w:left w:val="nil"/>
              <w:bottom w:val="single" w:sz="4" w:space="0" w:color="auto"/>
              <w:right w:val="single" w:sz="4" w:space="0" w:color="auto"/>
            </w:tcBorders>
          </w:tcPr>
          <w:p w14:paraId="236A435A" w14:textId="77777777" w:rsidR="004F653C" w:rsidRPr="008A20DF" w:rsidRDefault="004F653C" w:rsidP="004C6642">
            <w:pPr>
              <w:pStyle w:val="Pa34"/>
              <w:spacing w:before="40" w:after="40"/>
              <w:rPr>
                <w:rFonts w:cs="Cambria"/>
                <w:color w:val="000000"/>
                <w:sz w:val="20"/>
                <w:szCs w:val="20"/>
              </w:rPr>
            </w:pPr>
            <w:r w:rsidRPr="008A20DF">
              <w:rPr>
                <w:rFonts w:cs="Cambria"/>
                <w:color w:val="000000"/>
                <w:sz w:val="20"/>
                <w:szCs w:val="20"/>
              </w:rPr>
              <w:t>Business Segment X</w:t>
            </w:r>
          </w:p>
        </w:tc>
        <w:tc>
          <w:tcPr>
            <w:tcW w:w="581" w:type="pct"/>
            <w:tcBorders>
              <w:top w:val="single" w:sz="4" w:space="0" w:color="auto"/>
              <w:left w:val="nil"/>
              <w:bottom w:val="single" w:sz="4" w:space="0" w:color="auto"/>
              <w:right w:val="single" w:sz="4" w:space="0" w:color="auto"/>
            </w:tcBorders>
          </w:tcPr>
          <w:p w14:paraId="3EA6A5E4" w14:textId="7DFFCDC2" w:rsidR="004F653C" w:rsidRPr="008A20DF" w:rsidRDefault="00684F6D" w:rsidP="00B35057">
            <w:pPr>
              <w:pStyle w:val="Tabletext10"/>
              <w:jc w:val="center"/>
            </w:pPr>
            <w:r>
              <w:rPr>
                <w:rFonts w:hint="eastAsia"/>
              </w:rPr>
              <w:t>Reference identifier</w:t>
            </w:r>
          </w:p>
        </w:tc>
        <w:tc>
          <w:tcPr>
            <w:tcW w:w="2904" w:type="pct"/>
            <w:tcBorders>
              <w:top w:val="single" w:sz="4" w:space="0" w:color="auto"/>
              <w:left w:val="single" w:sz="4" w:space="0" w:color="auto"/>
              <w:bottom w:val="single" w:sz="4" w:space="0" w:color="auto"/>
              <w:right w:val="single" w:sz="4" w:space="0" w:color="auto"/>
            </w:tcBorders>
          </w:tcPr>
          <w:p w14:paraId="1A36FFA3" w14:textId="77777777" w:rsidR="004F653C" w:rsidRPr="008A20DF" w:rsidRDefault="004F653C" w:rsidP="0087437F">
            <w:pPr>
              <w:pStyle w:val="Tabletext10"/>
              <w:jc w:val="both"/>
              <w:rPr>
                <w:rFonts w:cs="Cambria"/>
                <w:color w:val="000000"/>
                <w:szCs w:val="20"/>
              </w:rPr>
            </w:pPr>
            <w:r w:rsidRPr="008A20DF">
              <w:rPr>
                <w:rFonts w:cs="Cambria"/>
                <w:color w:val="000000"/>
                <w:szCs w:val="20"/>
              </w:rPr>
              <w:t>Reserved field that shall be used for business segments/structures. The "X" signifies an organizational level. Each number used to replace the "X" is associated with a unique reference level.</w:t>
            </w:r>
          </w:p>
          <w:p w14:paraId="4AF9C198" w14:textId="77777777" w:rsidR="004F653C" w:rsidRPr="008A20DF" w:rsidRDefault="004F653C" w:rsidP="0087437F">
            <w:pPr>
              <w:pStyle w:val="Tabletext10"/>
              <w:jc w:val="both"/>
              <w:rPr>
                <w:rFonts w:cs="Cambria"/>
                <w:color w:val="000000"/>
                <w:szCs w:val="20"/>
              </w:rPr>
            </w:pPr>
            <w:r w:rsidRPr="008A20DF">
              <w:rPr>
                <w:rFonts w:cs="Cambria"/>
                <w:color w:val="000000"/>
                <w:szCs w:val="20"/>
              </w:rPr>
              <w:t>EXAMPLE Division, department, business unit, purchasing organization, project, legal entity.</w:t>
            </w:r>
          </w:p>
        </w:tc>
        <w:tc>
          <w:tcPr>
            <w:tcW w:w="357" w:type="pct"/>
            <w:tcBorders>
              <w:top w:val="single" w:sz="4" w:space="0" w:color="auto"/>
              <w:left w:val="single" w:sz="4" w:space="0" w:color="auto"/>
              <w:bottom w:val="single" w:sz="4" w:space="0" w:color="auto"/>
              <w:right w:val="single" w:sz="4" w:space="0" w:color="auto"/>
            </w:tcBorders>
          </w:tcPr>
          <w:p w14:paraId="6A84B297" w14:textId="77777777" w:rsidR="004F653C" w:rsidRPr="008A20DF" w:rsidRDefault="004F653C" w:rsidP="00B35057">
            <w:pPr>
              <w:pStyle w:val="Tabletext10"/>
              <w:jc w:val="center"/>
            </w:pPr>
            <w:r w:rsidRPr="008A20DF">
              <w:rPr>
                <w:rFonts w:hint="eastAsia"/>
              </w:rPr>
              <w:t>M</w:t>
            </w:r>
          </w:p>
        </w:tc>
      </w:tr>
      <w:tr w:rsidR="004F653C" w:rsidRPr="00122D5F" w14:paraId="0101BAE0"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5000" w:type="pct"/>
            <w:gridSpan w:val="5"/>
            <w:tcBorders>
              <w:top w:val="nil"/>
              <w:left w:val="single" w:sz="4" w:space="0" w:color="auto"/>
              <w:bottom w:val="single" w:sz="4" w:space="0" w:color="auto"/>
              <w:right w:val="single" w:sz="4" w:space="0" w:color="auto"/>
            </w:tcBorders>
            <w:shd w:val="clear" w:color="auto" w:fill="F2F2F2" w:themeFill="background1" w:themeFillShade="F2"/>
          </w:tcPr>
          <w:p w14:paraId="287A9062" w14:textId="77777777" w:rsidR="004F653C" w:rsidRPr="00122D5F" w:rsidRDefault="004F653C" w:rsidP="004C6642">
            <w:pPr>
              <w:pStyle w:val="Tabletext10"/>
              <w:rPr>
                <w:b/>
                <w:bCs/>
                <w:i/>
                <w:iCs/>
              </w:rPr>
            </w:pPr>
            <w:r w:rsidRPr="00122D5F">
              <w:rPr>
                <w:b/>
                <w:bCs/>
                <w:i/>
                <w:iCs/>
              </w:rPr>
              <w:t>Date</w:t>
            </w:r>
          </w:p>
        </w:tc>
      </w:tr>
      <w:tr w:rsidR="004F653C" w:rsidRPr="008A20DF" w14:paraId="27D60182"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92" w:type="pct"/>
            <w:tcBorders>
              <w:top w:val="single" w:sz="4" w:space="0" w:color="auto"/>
              <w:left w:val="single" w:sz="4" w:space="0" w:color="auto"/>
              <w:bottom w:val="single" w:sz="4" w:space="0" w:color="auto"/>
              <w:right w:val="single" w:sz="4" w:space="0" w:color="auto"/>
            </w:tcBorders>
          </w:tcPr>
          <w:p w14:paraId="3A6ACA7D" w14:textId="77777777" w:rsidR="004F653C" w:rsidRPr="008A20DF" w:rsidRDefault="004F653C" w:rsidP="00B35057">
            <w:pPr>
              <w:pStyle w:val="Tabletext10"/>
              <w:jc w:val="center"/>
            </w:pPr>
            <w:r w:rsidRPr="008A20DF">
              <w:rPr>
                <w:rFonts w:hint="eastAsia"/>
              </w:rPr>
              <w:lastRenderedPageBreak/>
              <w:t>2</w:t>
            </w:r>
            <w:r w:rsidRPr="008A20DF">
              <w:t>6</w:t>
            </w:r>
          </w:p>
        </w:tc>
        <w:tc>
          <w:tcPr>
            <w:tcW w:w="866" w:type="pct"/>
            <w:tcBorders>
              <w:top w:val="single" w:sz="4" w:space="0" w:color="auto"/>
              <w:left w:val="nil"/>
              <w:bottom w:val="single" w:sz="4" w:space="0" w:color="auto"/>
              <w:right w:val="single" w:sz="4" w:space="0" w:color="auto"/>
            </w:tcBorders>
          </w:tcPr>
          <w:p w14:paraId="2DE6F035" w14:textId="77777777" w:rsidR="004F653C" w:rsidRPr="008A20DF" w:rsidRDefault="004F653C" w:rsidP="004C6642">
            <w:pPr>
              <w:pStyle w:val="Pa34"/>
              <w:spacing w:before="40" w:after="40"/>
              <w:rPr>
                <w:rFonts w:cs="Cambria"/>
                <w:color w:val="000000"/>
                <w:sz w:val="20"/>
                <w:szCs w:val="20"/>
              </w:rPr>
            </w:pPr>
            <w:r w:rsidRPr="008A20DF">
              <w:rPr>
                <w:rFonts w:cs="Cambria"/>
                <w:color w:val="000000"/>
                <w:sz w:val="20"/>
                <w:szCs w:val="20"/>
              </w:rPr>
              <w:t>Due Date</w:t>
            </w:r>
          </w:p>
        </w:tc>
        <w:tc>
          <w:tcPr>
            <w:tcW w:w="581" w:type="pct"/>
            <w:tcBorders>
              <w:top w:val="single" w:sz="4" w:space="0" w:color="auto"/>
              <w:left w:val="nil"/>
              <w:bottom w:val="single" w:sz="4" w:space="0" w:color="auto"/>
              <w:right w:val="single" w:sz="4" w:space="0" w:color="auto"/>
            </w:tcBorders>
          </w:tcPr>
          <w:p w14:paraId="0F99FB8C" w14:textId="77777777" w:rsidR="004F653C" w:rsidRPr="008A20DF" w:rsidRDefault="004F653C" w:rsidP="00B35057">
            <w:pPr>
              <w:pStyle w:val="Tabletext10"/>
              <w:jc w:val="center"/>
            </w:pPr>
            <w:r w:rsidRPr="008A20DF">
              <w:t>Date</w:t>
            </w:r>
          </w:p>
        </w:tc>
        <w:tc>
          <w:tcPr>
            <w:tcW w:w="2904" w:type="pct"/>
            <w:tcBorders>
              <w:top w:val="single" w:sz="4" w:space="0" w:color="auto"/>
              <w:left w:val="single" w:sz="4" w:space="0" w:color="auto"/>
              <w:bottom w:val="single" w:sz="4" w:space="0" w:color="auto"/>
              <w:right w:val="single" w:sz="4" w:space="0" w:color="auto"/>
            </w:tcBorders>
          </w:tcPr>
          <w:p w14:paraId="2153D89E" w14:textId="77777777" w:rsidR="004F653C" w:rsidRPr="008A20DF" w:rsidRDefault="004F653C" w:rsidP="0087437F">
            <w:pPr>
              <w:pStyle w:val="Tabletext10"/>
              <w:jc w:val="both"/>
              <w:rPr>
                <w:rFonts w:cs="Cambria"/>
                <w:color w:val="000000"/>
                <w:szCs w:val="20"/>
              </w:rPr>
            </w:pPr>
            <w:r w:rsidRPr="008A20DF">
              <w:rPr>
                <w:rFonts w:cs="Cambria"/>
                <w:color w:val="000000"/>
                <w:szCs w:val="20"/>
              </w:rPr>
              <w:t>Last requested delivery of the purchased materials in the purchasing contract.</w:t>
            </w:r>
          </w:p>
          <w:p w14:paraId="28A9E610" w14:textId="77777777" w:rsidR="004F653C" w:rsidRPr="008A20DF" w:rsidRDefault="004F653C" w:rsidP="0087437F">
            <w:pPr>
              <w:pStyle w:val="Tabletext10"/>
              <w:jc w:val="both"/>
            </w:pPr>
            <w:r w:rsidRPr="008A20DF">
              <w:t>Completion of the delivery shall not be later than that date.</w:t>
            </w:r>
          </w:p>
        </w:tc>
        <w:tc>
          <w:tcPr>
            <w:tcW w:w="357" w:type="pct"/>
            <w:tcBorders>
              <w:top w:val="single" w:sz="4" w:space="0" w:color="auto"/>
              <w:left w:val="single" w:sz="4" w:space="0" w:color="auto"/>
              <w:bottom w:val="single" w:sz="4" w:space="0" w:color="auto"/>
              <w:right w:val="single" w:sz="4" w:space="0" w:color="auto"/>
            </w:tcBorders>
          </w:tcPr>
          <w:p w14:paraId="18EBC44A" w14:textId="77777777" w:rsidR="004F653C" w:rsidRPr="008A20DF" w:rsidRDefault="004F653C" w:rsidP="00B35057">
            <w:pPr>
              <w:pStyle w:val="Tabletext10"/>
              <w:jc w:val="center"/>
            </w:pPr>
            <w:r w:rsidRPr="008A20DF">
              <w:rPr>
                <w:rFonts w:hint="eastAsia"/>
              </w:rPr>
              <w:t>M</w:t>
            </w:r>
          </w:p>
        </w:tc>
      </w:tr>
      <w:tr w:rsidR="004F653C" w:rsidRPr="00122D5F" w14:paraId="43D48E84"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5000" w:type="pct"/>
            <w:gridSpan w:val="5"/>
            <w:tcBorders>
              <w:top w:val="nil"/>
              <w:left w:val="single" w:sz="4" w:space="0" w:color="auto"/>
              <w:bottom w:val="single" w:sz="4" w:space="0" w:color="auto"/>
              <w:right w:val="single" w:sz="4" w:space="0" w:color="auto"/>
            </w:tcBorders>
            <w:shd w:val="clear" w:color="auto" w:fill="F2F2F2" w:themeFill="background1" w:themeFillShade="F2"/>
          </w:tcPr>
          <w:p w14:paraId="58049BA9" w14:textId="77777777" w:rsidR="004F653C" w:rsidRPr="00122D5F" w:rsidRDefault="004F653C" w:rsidP="004C6642">
            <w:pPr>
              <w:pStyle w:val="Tabletext10"/>
              <w:rPr>
                <w:b/>
                <w:bCs/>
                <w:i/>
                <w:iCs/>
              </w:rPr>
            </w:pPr>
            <w:r w:rsidRPr="00122D5F">
              <w:rPr>
                <w:rFonts w:hint="eastAsia"/>
                <w:b/>
                <w:bCs/>
                <w:i/>
                <w:iCs/>
              </w:rPr>
              <w:t>M</w:t>
            </w:r>
            <w:r w:rsidRPr="00122D5F">
              <w:rPr>
                <w:b/>
                <w:bCs/>
                <w:i/>
                <w:iCs/>
              </w:rPr>
              <w:t>easurable</w:t>
            </w:r>
          </w:p>
        </w:tc>
      </w:tr>
      <w:tr w:rsidR="004F653C" w:rsidRPr="008A20DF" w14:paraId="1B770FCC"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92" w:type="pct"/>
            <w:tcBorders>
              <w:top w:val="single" w:sz="4" w:space="0" w:color="auto"/>
              <w:left w:val="single" w:sz="4" w:space="0" w:color="auto"/>
              <w:bottom w:val="single" w:sz="4" w:space="0" w:color="auto"/>
              <w:right w:val="single" w:sz="4" w:space="0" w:color="auto"/>
            </w:tcBorders>
          </w:tcPr>
          <w:p w14:paraId="4C6C3BEA" w14:textId="77777777" w:rsidR="004F653C" w:rsidRPr="008A20DF" w:rsidRDefault="004F653C" w:rsidP="00B35057">
            <w:pPr>
              <w:pStyle w:val="Tabletext10"/>
              <w:jc w:val="center"/>
            </w:pPr>
            <w:r w:rsidRPr="008A20DF">
              <w:rPr>
                <w:rFonts w:hint="eastAsia"/>
              </w:rPr>
              <w:t>2</w:t>
            </w:r>
            <w:r w:rsidRPr="008A20DF">
              <w:t>7</w:t>
            </w:r>
          </w:p>
        </w:tc>
        <w:tc>
          <w:tcPr>
            <w:tcW w:w="866" w:type="pct"/>
            <w:tcBorders>
              <w:top w:val="single" w:sz="4" w:space="0" w:color="auto"/>
              <w:left w:val="nil"/>
              <w:bottom w:val="single" w:sz="4" w:space="0" w:color="auto"/>
              <w:right w:val="single" w:sz="4" w:space="0" w:color="auto"/>
            </w:tcBorders>
          </w:tcPr>
          <w:p w14:paraId="6F43514D" w14:textId="77777777" w:rsidR="004F653C" w:rsidRPr="008A20DF" w:rsidRDefault="004F653C" w:rsidP="004C6642">
            <w:pPr>
              <w:pStyle w:val="Pa34"/>
              <w:spacing w:before="40" w:after="40"/>
              <w:rPr>
                <w:rFonts w:cs="Cambria"/>
                <w:color w:val="000000"/>
                <w:sz w:val="20"/>
                <w:szCs w:val="20"/>
              </w:rPr>
            </w:pPr>
            <w:r w:rsidRPr="008A20DF">
              <w:rPr>
                <w:rFonts w:cs="Cambria"/>
                <w:color w:val="000000"/>
                <w:sz w:val="20"/>
                <w:szCs w:val="20"/>
              </w:rPr>
              <w:t>Product ID</w:t>
            </w:r>
          </w:p>
        </w:tc>
        <w:tc>
          <w:tcPr>
            <w:tcW w:w="581" w:type="pct"/>
            <w:tcBorders>
              <w:top w:val="single" w:sz="4" w:space="0" w:color="auto"/>
              <w:left w:val="nil"/>
              <w:bottom w:val="single" w:sz="4" w:space="0" w:color="auto"/>
              <w:right w:val="single" w:sz="4" w:space="0" w:color="auto"/>
            </w:tcBorders>
          </w:tcPr>
          <w:p w14:paraId="0492FA40" w14:textId="71527AB7" w:rsidR="004F653C" w:rsidRPr="008A20DF" w:rsidRDefault="00684F6D" w:rsidP="00B35057">
            <w:pPr>
              <w:pStyle w:val="Tabletext10"/>
              <w:jc w:val="center"/>
            </w:pPr>
            <w:r>
              <w:rPr>
                <w:rFonts w:hint="eastAsia"/>
              </w:rPr>
              <w:t>Reference identifier</w:t>
            </w:r>
          </w:p>
        </w:tc>
        <w:tc>
          <w:tcPr>
            <w:tcW w:w="2904" w:type="pct"/>
            <w:tcBorders>
              <w:top w:val="single" w:sz="4" w:space="0" w:color="auto"/>
              <w:left w:val="single" w:sz="4" w:space="0" w:color="auto"/>
              <w:bottom w:val="single" w:sz="4" w:space="0" w:color="auto"/>
              <w:right w:val="single" w:sz="4" w:space="0" w:color="auto"/>
            </w:tcBorders>
          </w:tcPr>
          <w:p w14:paraId="159725B8" w14:textId="5D222C5A" w:rsidR="004F653C" w:rsidRPr="008A20DF" w:rsidRDefault="00684F6D" w:rsidP="0087437F">
            <w:pPr>
              <w:pStyle w:val="Tabletext10"/>
              <w:jc w:val="both"/>
            </w:pPr>
            <w:r>
              <w:rPr>
                <w:rFonts w:hint="eastAsia"/>
                <w:sz w:val="18"/>
                <w:szCs w:val="18"/>
              </w:rPr>
              <w:t>Reference identifier</w:t>
            </w:r>
            <w:r w:rsidR="004F653C" w:rsidRPr="008A20DF">
              <w:t xml:space="preserve"> for the product.</w:t>
            </w:r>
          </w:p>
        </w:tc>
        <w:tc>
          <w:tcPr>
            <w:tcW w:w="357" w:type="pct"/>
            <w:tcBorders>
              <w:top w:val="single" w:sz="4" w:space="0" w:color="auto"/>
              <w:left w:val="single" w:sz="4" w:space="0" w:color="auto"/>
              <w:bottom w:val="single" w:sz="4" w:space="0" w:color="auto"/>
              <w:right w:val="single" w:sz="4" w:space="0" w:color="auto"/>
            </w:tcBorders>
          </w:tcPr>
          <w:p w14:paraId="628ECDB9" w14:textId="77777777" w:rsidR="004F653C" w:rsidRPr="008A20DF" w:rsidRDefault="004F653C" w:rsidP="00B35057">
            <w:pPr>
              <w:pStyle w:val="Tabletext10"/>
              <w:jc w:val="center"/>
            </w:pPr>
            <w:r w:rsidRPr="008A20DF">
              <w:rPr>
                <w:rFonts w:hint="eastAsia"/>
              </w:rPr>
              <w:t>M</w:t>
            </w:r>
          </w:p>
        </w:tc>
      </w:tr>
      <w:tr w:rsidR="004F653C" w:rsidRPr="008A20DF" w14:paraId="70867D23"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92" w:type="pct"/>
            <w:tcBorders>
              <w:top w:val="single" w:sz="4" w:space="0" w:color="auto"/>
              <w:left w:val="single" w:sz="4" w:space="0" w:color="auto"/>
              <w:bottom w:val="single" w:sz="4" w:space="0" w:color="auto"/>
              <w:right w:val="single" w:sz="4" w:space="0" w:color="auto"/>
            </w:tcBorders>
          </w:tcPr>
          <w:p w14:paraId="41A5B391" w14:textId="77777777" w:rsidR="004F653C" w:rsidRPr="008A20DF" w:rsidRDefault="004F653C" w:rsidP="00B35057">
            <w:pPr>
              <w:pStyle w:val="Tabletext10"/>
              <w:jc w:val="center"/>
            </w:pPr>
            <w:r w:rsidRPr="008A20DF">
              <w:rPr>
                <w:rFonts w:hint="eastAsia"/>
              </w:rPr>
              <w:t>2</w:t>
            </w:r>
            <w:r w:rsidRPr="008A20DF">
              <w:t>8</w:t>
            </w:r>
          </w:p>
        </w:tc>
        <w:tc>
          <w:tcPr>
            <w:tcW w:w="866" w:type="pct"/>
            <w:tcBorders>
              <w:top w:val="single" w:sz="4" w:space="0" w:color="auto"/>
              <w:left w:val="nil"/>
              <w:bottom w:val="single" w:sz="4" w:space="0" w:color="auto"/>
              <w:right w:val="single" w:sz="4" w:space="0" w:color="auto"/>
            </w:tcBorders>
          </w:tcPr>
          <w:p w14:paraId="0CE68CD5" w14:textId="77777777" w:rsidR="004F653C" w:rsidRPr="008A20DF" w:rsidRDefault="004F653C" w:rsidP="004C6642">
            <w:pPr>
              <w:pStyle w:val="Pa34"/>
              <w:spacing w:before="40" w:after="40"/>
              <w:rPr>
                <w:rFonts w:cs="Cambria"/>
                <w:color w:val="000000"/>
                <w:sz w:val="20"/>
                <w:szCs w:val="20"/>
              </w:rPr>
            </w:pPr>
            <w:r w:rsidRPr="008A20DF">
              <w:rPr>
                <w:rFonts w:cs="Cambria"/>
                <w:color w:val="000000"/>
                <w:sz w:val="20"/>
                <w:szCs w:val="20"/>
              </w:rPr>
              <w:t>Contract Quantity</w:t>
            </w:r>
          </w:p>
        </w:tc>
        <w:tc>
          <w:tcPr>
            <w:tcW w:w="581" w:type="pct"/>
            <w:tcBorders>
              <w:top w:val="single" w:sz="4" w:space="0" w:color="auto"/>
              <w:left w:val="nil"/>
              <w:bottom w:val="single" w:sz="4" w:space="0" w:color="auto"/>
              <w:right w:val="single" w:sz="4" w:space="0" w:color="auto"/>
            </w:tcBorders>
          </w:tcPr>
          <w:p w14:paraId="03B581FA" w14:textId="77777777" w:rsidR="004F653C" w:rsidRPr="008A20DF" w:rsidRDefault="004F653C" w:rsidP="00B35057">
            <w:pPr>
              <w:pStyle w:val="Tabletext10"/>
              <w:jc w:val="center"/>
              <w:rPr>
                <w:sz w:val="18"/>
                <w:szCs w:val="18"/>
              </w:rPr>
            </w:pPr>
            <w:r w:rsidRPr="008A20DF">
              <w:t>Quantity</w:t>
            </w:r>
          </w:p>
        </w:tc>
        <w:tc>
          <w:tcPr>
            <w:tcW w:w="2904" w:type="pct"/>
            <w:tcBorders>
              <w:top w:val="single" w:sz="4" w:space="0" w:color="auto"/>
              <w:left w:val="single" w:sz="4" w:space="0" w:color="auto"/>
              <w:bottom w:val="single" w:sz="4" w:space="0" w:color="auto"/>
              <w:right w:val="single" w:sz="4" w:space="0" w:color="auto"/>
            </w:tcBorders>
          </w:tcPr>
          <w:p w14:paraId="654808F1" w14:textId="77777777" w:rsidR="004F653C" w:rsidRPr="008A20DF" w:rsidRDefault="004F653C" w:rsidP="0087437F">
            <w:pPr>
              <w:pStyle w:val="Tabletext10"/>
              <w:jc w:val="both"/>
              <w:rPr>
                <w:rFonts w:cs="Cambria"/>
                <w:color w:val="000000"/>
                <w:szCs w:val="20"/>
              </w:rPr>
            </w:pPr>
            <w:r w:rsidRPr="008A20DF">
              <w:rPr>
                <w:rFonts w:cs="Cambria"/>
                <w:color w:val="000000"/>
                <w:szCs w:val="20"/>
              </w:rPr>
              <w:t>Quantity of the purchased materials in the contract.</w:t>
            </w:r>
          </w:p>
        </w:tc>
        <w:tc>
          <w:tcPr>
            <w:tcW w:w="357" w:type="pct"/>
            <w:tcBorders>
              <w:top w:val="single" w:sz="4" w:space="0" w:color="auto"/>
              <w:left w:val="single" w:sz="4" w:space="0" w:color="auto"/>
              <w:bottom w:val="single" w:sz="4" w:space="0" w:color="auto"/>
              <w:right w:val="single" w:sz="4" w:space="0" w:color="auto"/>
            </w:tcBorders>
          </w:tcPr>
          <w:p w14:paraId="178BFD70" w14:textId="77777777" w:rsidR="004F653C" w:rsidRPr="008A20DF" w:rsidRDefault="004F653C" w:rsidP="00B35057">
            <w:pPr>
              <w:pStyle w:val="Tabletext10"/>
              <w:jc w:val="center"/>
            </w:pPr>
            <w:r w:rsidRPr="008A20DF">
              <w:rPr>
                <w:rFonts w:hint="eastAsia"/>
              </w:rPr>
              <w:t>M</w:t>
            </w:r>
          </w:p>
        </w:tc>
      </w:tr>
      <w:tr w:rsidR="004F653C" w:rsidRPr="008A20DF" w14:paraId="4C75452E"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92" w:type="pct"/>
            <w:tcBorders>
              <w:top w:val="single" w:sz="4" w:space="0" w:color="auto"/>
              <w:left w:val="single" w:sz="4" w:space="0" w:color="auto"/>
              <w:bottom w:val="single" w:sz="4" w:space="0" w:color="auto"/>
              <w:right w:val="single" w:sz="4" w:space="0" w:color="auto"/>
            </w:tcBorders>
          </w:tcPr>
          <w:p w14:paraId="727BA48B" w14:textId="77777777" w:rsidR="004F653C" w:rsidRPr="008A20DF" w:rsidRDefault="004F653C" w:rsidP="00B35057">
            <w:pPr>
              <w:pStyle w:val="Tabletext10"/>
              <w:jc w:val="center"/>
            </w:pPr>
            <w:r w:rsidRPr="008A20DF">
              <w:rPr>
                <w:rFonts w:hint="eastAsia"/>
              </w:rPr>
              <w:t>2</w:t>
            </w:r>
            <w:r w:rsidRPr="008A20DF">
              <w:t>9</w:t>
            </w:r>
          </w:p>
        </w:tc>
        <w:tc>
          <w:tcPr>
            <w:tcW w:w="866" w:type="pct"/>
            <w:tcBorders>
              <w:top w:val="single" w:sz="4" w:space="0" w:color="auto"/>
              <w:left w:val="nil"/>
              <w:bottom w:val="single" w:sz="4" w:space="0" w:color="auto"/>
              <w:right w:val="single" w:sz="4" w:space="0" w:color="auto"/>
            </w:tcBorders>
          </w:tcPr>
          <w:p w14:paraId="0C645A04" w14:textId="77777777" w:rsidR="004F653C" w:rsidRPr="008A20DF" w:rsidRDefault="004F653C" w:rsidP="004C6642">
            <w:pPr>
              <w:pStyle w:val="Pa34"/>
              <w:spacing w:before="40" w:after="40"/>
              <w:rPr>
                <w:rFonts w:cs="Cambria"/>
                <w:color w:val="000000"/>
                <w:sz w:val="20"/>
                <w:szCs w:val="20"/>
              </w:rPr>
            </w:pPr>
            <w:r w:rsidRPr="008A20DF">
              <w:rPr>
                <w:rFonts w:cs="Cambria"/>
                <w:color w:val="000000"/>
                <w:sz w:val="20"/>
                <w:szCs w:val="20"/>
              </w:rPr>
              <w:t>Purchase UOM</w:t>
            </w:r>
          </w:p>
        </w:tc>
        <w:tc>
          <w:tcPr>
            <w:tcW w:w="581" w:type="pct"/>
            <w:tcBorders>
              <w:top w:val="single" w:sz="4" w:space="0" w:color="auto"/>
              <w:left w:val="nil"/>
              <w:bottom w:val="single" w:sz="4" w:space="0" w:color="auto"/>
              <w:right w:val="single" w:sz="4" w:space="0" w:color="auto"/>
            </w:tcBorders>
          </w:tcPr>
          <w:p w14:paraId="00DE0620" w14:textId="77777777" w:rsidR="004F653C" w:rsidRPr="008A20DF" w:rsidRDefault="004F653C" w:rsidP="00B35057">
            <w:pPr>
              <w:pStyle w:val="Tabletext10"/>
              <w:jc w:val="center"/>
            </w:pPr>
            <w:r w:rsidRPr="008A20DF">
              <w:rPr>
                <w:rFonts w:hint="eastAsia"/>
              </w:rPr>
              <w:t>C</w:t>
            </w:r>
            <w:r w:rsidRPr="008A20DF">
              <w:t>ode</w:t>
            </w:r>
          </w:p>
        </w:tc>
        <w:tc>
          <w:tcPr>
            <w:tcW w:w="2904" w:type="pct"/>
            <w:tcBorders>
              <w:top w:val="single" w:sz="4" w:space="0" w:color="auto"/>
              <w:left w:val="single" w:sz="4" w:space="0" w:color="auto"/>
              <w:bottom w:val="single" w:sz="4" w:space="0" w:color="auto"/>
              <w:right w:val="single" w:sz="4" w:space="0" w:color="auto"/>
            </w:tcBorders>
          </w:tcPr>
          <w:p w14:paraId="609DB5B7" w14:textId="77777777" w:rsidR="004F653C" w:rsidRPr="008A20DF" w:rsidRDefault="004F653C" w:rsidP="0087437F">
            <w:pPr>
              <w:pStyle w:val="Tabletext10"/>
              <w:jc w:val="both"/>
              <w:rPr>
                <w:rFonts w:cs="Cambria"/>
                <w:color w:val="000000"/>
                <w:szCs w:val="20"/>
              </w:rPr>
            </w:pPr>
            <w:r w:rsidRPr="008A20DF">
              <w:rPr>
                <w:rFonts w:cs="Cambria"/>
                <w:color w:val="000000"/>
                <w:szCs w:val="20"/>
              </w:rPr>
              <w:t>Code for the measurement unit for purchasing materials.</w:t>
            </w:r>
          </w:p>
        </w:tc>
        <w:tc>
          <w:tcPr>
            <w:tcW w:w="357" w:type="pct"/>
            <w:tcBorders>
              <w:top w:val="single" w:sz="4" w:space="0" w:color="auto"/>
              <w:left w:val="single" w:sz="4" w:space="0" w:color="auto"/>
              <w:bottom w:val="single" w:sz="4" w:space="0" w:color="auto"/>
              <w:right w:val="single" w:sz="4" w:space="0" w:color="auto"/>
            </w:tcBorders>
          </w:tcPr>
          <w:p w14:paraId="1D512140" w14:textId="77777777" w:rsidR="004F653C" w:rsidRPr="008A20DF" w:rsidRDefault="004F653C" w:rsidP="00B35057">
            <w:pPr>
              <w:pStyle w:val="Tabletext10"/>
              <w:jc w:val="center"/>
            </w:pPr>
            <w:r w:rsidRPr="008A20DF">
              <w:rPr>
                <w:rFonts w:hint="eastAsia"/>
              </w:rPr>
              <w:t>M</w:t>
            </w:r>
          </w:p>
        </w:tc>
      </w:tr>
      <w:tr w:rsidR="004F653C" w:rsidRPr="008A20DF" w14:paraId="6CFB77F0"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92" w:type="pct"/>
            <w:tcBorders>
              <w:top w:val="single" w:sz="4" w:space="0" w:color="auto"/>
              <w:left w:val="single" w:sz="4" w:space="0" w:color="auto"/>
              <w:bottom w:val="single" w:sz="4" w:space="0" w:color="auto"/>
              <w:right w:val="single" w:sz="4" w:space="0" w:color="auto"/>
            </w:tcBorders>
          </w:tcPr>
          <w:p w14:paraId="49EBC0A4" w14:textId="77777777" w:rsidR="004F653C" w:rsidRPr="008A20DF" w:rsidRDefault="004F653C" w:rsidP="00B35057">
            <w:pPr>
              <w:pStyle w:val="Tabletext10"/>
              <w:jc w:val="center"/>
            </w:pPr>
            <w:r w:rsidRPr="008A20DF">
              <w:rPr>
                <w:rFonts w:hint="eastAsia"/>
              </w:rPr>
              <w:t>3</w:t>
            </w:r>
            <w:r w:rsidRPr="008A20DF">
              <w:t>0</w:t>
            </w:r>
          </w:p>
        </w:tc>
        <w:tc>
          <w:tcPr>
            <w:tcW w:w="866" w:type="pct"/>
            <w:tcBorders>
              <w:top w:val="single" w:sz="4" w:space="0" w:color="auto"/>
              <w:left w:val="nil"/>
              <w:bottom w:val="single" w:sz="4" w:space="0" w:color="auto"/>
              <w:right w:val="single" w:sz="4" w:space="0" w:color="auto"/>
            </w:tcBorders>
          </w:tcPr>
          <w:p w14:paraId="744A1FA1" w14:textId="77777777" w:rsidR="004F653C" w:rsidRPr="008A20DF" w:rsidRDefault="004F653C" w:rsidP="004C6642">
            <w:pPr>
              <w:pStyle w:val="Pa34"/>
              <w:spacing w:before="40" w:after="40"/>
              <w:rPr>
                <w:rFonts w:cs="Cambria"/>
                <w:color w:val="000000"/>
                <w:sz w:val="20"/>
                <w:szCs w:val="20"/>
              </w:rPr>
            </w:pPr>
            <w:r w:rsidRPr="008A20DF">
              <w:rPr>
                <w:rFonts w:cs="Cambria"/>
                <w:color w:val="000000"/>
                <w:sz w:val="20"/>
                <w:szCs w:val="20"/>
              </w:rPr>
              <w:t>Tax Exclude Unit Price</w:t>
            </w:r>
          </w:p>
        </w:tc>
        <w:tc>
          <w:tcPr>
            <w:tcW w:w="581" w:type="pct"/>
            <w:tcBorders>
              <w:top w:val="single" w:sz="4" w:space="0" w:color="auto"/>
              <w:left w:val="nil"/>
              <w:bottom w:val="single" w:sz="4" w:space="0" w:color="auto"/>
              <w:right w:val="single" w:sz="4" w:space="0" w:color="auto"/>
            </w:tcBorders>
          </w:tcPr>
          <w:p w14:paraId="5AAC4B56" w14:textId="77777777" w:rsidR="004F653C" w:rsidRPr="008A20DF" w:rsidRDefault="004F653C" w:rsidP="00B35057">
            <w:pPr>
              <w:pStyle w:val="Tabletext10"/>
              <w:jc w:val="center"/>
            </w:pPr>
            <w:r w:rsidRPr="008A20DF">
              <w:rPr>
                <w:rFonts w:hint="eastAsia"/>
              </w:rPr>
              <w:t>U</w:t>
            </w:r>
            <w:r w:rsidRPr="008A20DF">
              <w:t>nit Price Amount</w:t>
            </w:r>
          </w:p>
        </w:tc>
        <w:tc>
          <w:tcPr>
            <w:tcW w:w="2904" w:type="pct"/>
            <w:tcBorders>
              <w:top w:val="single" w:sz="4" w:space="0" w:color="auto"/>
              <w:left w:val="single" w:sz="4" w:space="0" w:color="auto"/>
              <w:bottom w:val="single" w:sz="4" w:space="0" w:color="auto"/>
              <w:right w:val="single" w:sz="4" w:space="0" w:color="auto"/>
            </w:tcBorders>
          </w:tcPr>
          <w:p w14:paraId="1ED31928" w14:textId="77777777" w:rsidR="004F653C" w:rsidRPr="008A20DF" w:rsidRDefault="004F653C" w:rsidP="0087437F">
            <w:pPr>
              <w:pStyle w:val="Tabletext10"/>
              <w:jc w:val="both"/>
              <w:rPr>
                <w:rFonts w:cs="Cambria"/>
                <w:color w:val="000000"/>
                <w:szCs w:val="20"/>
              </w:rPr>
            </w:pPr>
            <w:r w:rsidRPr="008A20DF">
              <w:rPr>
                <w:rFonts w:cs="Cambria"/>
                <w:color w:val="000000"/>
                <w:szCs w:val="20"/>
              </w:rPr>
              <w:t>Unit price (excluding tax) in the transaction currency.</w:t>
            </w:r>
          </w:p>
        </w:tc>
        <w:tc>
          <w:tcPr>
            <w:tcW w:w="357" w:type="pct"/>
            <w:tcBorders>
              <w:top w:val="single" w:sz="4" w:space="0" w:color="auto"/>
              <w:left w:val="single" w:sz="4" w:space="0" w:color="auto"/>
              <w:bottom w:val="single" w:sz="4" w:space="0" w:color="auto"/>
              <w:right w:val="single" w:sz="4" w:space="0" w:color="auto"/>
            </w:tcBorders>
          </w:tcPr>
          <w:p w14:paraId="2378D120" w14:textId="77777777" w:rsidR="004F653C" w:rsidRPr="008A20DF" w:rsidRDefault="004F653C" w:rsidP="00B35057">
            <w:pPr>
              <w:pStyle w:val="Tabletext10"/>
              <w:jc w:val="center"/>
            </w:pPr>
            <w:r w:rsidRPr="008A20DF">
              <w:rPr>
                <w:rFonts w:hint="eastAsia"/>
              </w:rPr>
              <w:t>M</w:t>
            </w:r>
          </w:p>
        </w:tc>
      </w:tr>
      <w:tr w:rsidR="004F653C" w:rsidRPr="008A20DF" w14:paraId="70864F30"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92" w:type="pct"/>
            <w:tcBorders>
              <w:top w:val="single" w:sz="4" w:space="0" w:color="auto"/>
              <w:left w:val="single" w:sz="4" w:space="0" w:color="auto"/>
              <w:bottom w:val="single" w:sz="4" w:space="0" w:color="auto"/>
              <w:right w:val="single" w:sz="4" w:space="0" w:color="auto"/>
            </w:tcBorders>
          </w:tcPr>
          <w:p w14:paraId="06351EB0" w14:textId="77777777" w:rsidR="004F653C" w:rsidRPr="008A20DF" w:rsidRDefault="004F653C" w:rsidP="00B35057">
            <w:pPr>
              <w:pStyle w:val="Tabletext10"/>
              <w:jc w:val="center"/>
            </w:pPr>
            <w:r w:rsidRPr="008A20DF">
              <w:rPr>
                <w:rFonts w:hint="eastAsia"/>
              </w:rPr>
              <w:t>3</w:t>
            </w:r>
            <w:r w:rsidRPr="008A20DF">
              <w:t>1</w:t>
            </w:r>
          </w:p>
        </w:tc>
        <w:tc>
          <w:tcPr>
            <w:tcW w:w="866" w:type="pct"/>
            <w:tcBorders>
              <w:top w:val="single" w:sz="4" w:space="0" w:color="auto"/>
              <w:left w:val="nil"/>
              <w:bottom w:val="single" w:sz="4" w:space="0" w:color="auto"/>
              <w:right w:val="single" w:sz="4" w:space="0" w:color="auto"/>
            </w:tcBorders>
          </w:tcPr>
          <w:p w14:paraId="3EE6FA03" w14:textId="77777777" w:rsidR="004F653C" w:rsidRPr="008A20DF" w:rsidRDefault="004F653C" w:rsidP="004C6642">
            <w:pPr>
              <w:pStyle w:val="Pa34"/>
              <w:spacing w:before="40" w:after="40"/>
              <w:rPr>
                <w:rFonts w:cs="Cambria"/>
                <w:color w:val="000000"/>
                <w:sz w:val="20"/>
                <w:szCs w:val="20"/>
              </w:rPr>
            </w:pPr>
            <w:r w:rsidRPr="008A20DF">
              <w:rPr>
                <w:rFonts w:cs="Cambria"/>
                <w:color w:val="000000"/>
                <w:sz w:val="20"/>
                <w:szCs w:val="20"/>
              </w:rPr>
              <w:t>Tax Include Unit Price</w:t>
            </w:r>
          </w:p>
        </w:tc>
        <w:tc>
          <w:tcPr>
            <w:tcW w:w="581" w:type="pct"/>
            <w:tcBorders>
              <w:top w:val="single" w:sz="4" w:space="0" w:color="auto"/>
              <w:left w:val="nil"/>
              <w:bottom w:val="single" w:sz="4" w:space="0" w:color="auto"/>
              <w:right w:val="single" w:sz="4" w:space="0" w:color="auto"/>
            </w:tcBorders>
          </w:tcPr>
          <w:p w14:paraId="3E122825" w14:textId="77777777" w:rsidR="004F653C" w:rsidRPr="008A20DF" w:rsidRDefault="004F653C" w:rsidP="00B35057">
            <w:pPr>
              <w:pStyle w:val="Tabletext10"/>
              <w:jc w:val="center"/>
            </w:pPr>
            <w:r w:rsidRPr="008A20DF">
              <w:rPr>
                <w:rFonts w:hint="eastAsia"/>
              </w:rPr>
              <w:t>U</w:t>
            </w:r>
            <w:r w:rsidRPr="008A20DF">
              <w:t>nit Price Amount</w:t>
            </w:r>
          </w:p>
        </w:tc>
        <w:tc>
          <w:tcPr>
            <w:tcW w:w="2904" w:type="pct"/>
            <w:tcBorders>
              <w:top w:val="single" w:sz="4" w:space="0" w:color="auto"/>
              <w:left w:val="single" w:sz="4" w:space="0" w:color="auto"/>
              <w:bottom w:val="single" w:sz="4" w:space="0" w:color="auto"/>
              <w:right w:val="single" w:sz="4" w:space="0" w:color="auto"/>
            </w:tcBorders>
          </w:tcPr>
          <w:p w14:paraId="599AF239" w14:textId="77777777" w:rsidR="004F653C" w:rsidRPr="008A20DF" w:rsidRDefault="004F653C" w:rsidP="0087437F">
            <w:pPr>
              <w:pStyle w:val="Tabletext10"/>
              <w:jc w:val="both"/>
              <w:rPr>
                <w:rFonts w:cs="Cambria"/>
                <w:color w:val="000000"/>
                <w:szCs w:val="20"/>
              </w:rPr>
            </w:pPr>
            <w:r w:rsidRPr="008A20DF">
              <w:rPr>
                <w:rFonts w:cs="Cambria"/>
                <w:color w:val="000000"/>
                <w:szCs w:val="20"/>
              </w:rPr>
              <w:t>Unit price (including tax) in the transaction currency.</w:t>
            </w:r>
          </w:p>
        </w:tc>
        <w:tc>
          <w:tcPr>
            <w:tcW w:w="357" w:type="pct"/>
            <w:tcBorders>
              <w:top w:val="single" w:sz="4" w:space="0" w:color="auto"/>
              <w:left w:val="single" w:sz="4" w:space="0" w:color="auto"/>
              <w:bottom w:val="single" w:sz="4" w:space="0" w:color="auto"/>
              <w:right w:val="single" w:sz="4" w:space="0" w:color="auto"/>
            </w:tcBorders>
          </w:tcPr>
          <w:p w14:paraId="284B6C4B" w14:textId="77777777" w:rsidR="004F653C" w:rsidRPr="008A20DF" w:rsidRDefault="004F653C" w:rsidP="00B35057">
            <w:pPr>
              <w:pStyle w:val="Tabletext10"/>
              <w:jc w:val="center"/>
            </w:pPr>
            <w:r w:rsidRPr="008A20DF">
              <w:rPr>
                <w:rFonts w:hint="eastAsia"/>
              </w:rPr>
              <w:t>M</w:t>
            </w:r>
          </w:p>
        </w:tc>
      </w:tr>
      <w:tr w:rsidR="004F653C" w:rsidRPr="00122D5F" w14:paraId="5FBF84FB"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5000" w:type="pct"/>
            <w:gridSpan w:val="5"/>
            <w:tcBorders>
              <w:top w:val="nil"/>
              <w:left w:val="single" w:sz="4" w:space="0" w:color="auto"/>
              <w:bottom w:val="single" w:sz="4" w:space="0" w:color="auto"/>
              <w:right w:val="single" w:sz="4" w:space="0" w:color="auto"/>
            </w:tcBorders>
            <w:shd w:val="clear" w:color="auto" w:fill="F2F2F2" w:themeFill="background1" w:themeFillShade="F2"/>
          </w:tcPr>
          <w:p w14:paraId="6B98CB63" w14:textId="77777777" w:rsidR="004F653C" w:rsidRPr="00122D5F" w:rsidRDefault="004F653C" w:rsidP="004C6642">
            <w:pPr>
              <w:pStyle w:val="Tabletext10"/>
              <w:rPr>
                <w:b/>
                <w:bCs/>
                <w:i/>
                <w:iCs/>
              </w:rPr>
            </w:pPr>
            <w:r w:rsidRPr="00122D5F">
              <w:rPr>
                <w:b/>
                <w:bCs/>
                <w:i/>
                <w:iCs/>
              </w:rPr>
              <w:t>Tax (Repetition)</w:t>
            </w:r>
          </w:p>
        </w:tc>
      </w:tr>
      <w:tr w:rsidR="004F653C" w:rsidRPr="008A20DF" w14:paraId="60F6AAFD"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92" w:type="pct"/>
            <w:tcBorders>
              <w:top w:val="single" w:sz="4" w:space="0" w:color="auto"/>
              <w:left w:val="single" w:sz="4" w:space="0" w:color="auto"/>
              <w:bottom w:val="single" w:sz="4" w:space="0" w:color="auto"/>
              <w:right w:val="single" w:sz="4" w:space="0" w:color="auto"/>
            </w:tcBorders>
          </w:tcPr>
          <w:p w14:paraId="515D804D" w14:textId="77777777" w:rsidR="004F653C" w:rsidRPr="008A20DF" w:rsidRDefault="004F653C" w:rsidP="00B35057">
            <w:pPr>
              <w:pStyle w:val="Tabletext10"/>
              <w:jc w:val="center"/>
            </w:pPr>
            <w:r w:rsidRPr="008A20DF">
              <w:rPr>
                <w:rFonts w:hint="eastAsia"/>
              </w:rPr>
              <w:t>3</w:t>
            </w:r>
            <w:r w:rsidRPr="008A20DF">
              <w:t>2</w:t>
            </w:r>
          </w:p>
        </w:tc>
        <w:tc>
          <w:tcPr>
            <w:tcW w:w="866" w:type="pct"/>
            <w:tcBorders>
              <w:top w:val="single" w:sz="4" w:space="0" w:color="auto"/>
              <w:left w:val="nil"/>
              <w:bottom w:val="single" w:sz="4" w:space="0" w:color="auto"/>
              <w:right w:val="single" w:sz="4" w:space="0" w:color="auto"/>
            </w:tcBorders>
          </w:tcPr>
          <w:p w14:paraId="0B0FF220" w14:textId="77777777" w:rsidR="004F653C" w:rsidRPr="008A20DF" w:rsidRDefault="004F653C" w:rsidP="004C6642">
            <w:pPr>
              <w:pStyle w:val="Pa34"/>
              <w:spacing w:before="40" w:after="40"/>
              <w:rPr>
                <w:rFonts w:cs="Cambria"/>
                <w:color w:val="000000"/>
                <w:sz w:val="20"/>
                <w:szCs w:val="20"/>
              </w:rPr>
            </w:pPr>
            <w:r w:rsidRPr="008A20DF">
              <w:rPr>
                <w:rFonts w:cs="Cambria"/>
                <w:color w:val="000000"/>
                <w:sz w:val="20"/>
                <w:szCs w:val="20"/>
              </w:rPr>
              <w:t>Tax Type</w:t>
            </w:r>
          </w:p>
        </w:tc>
        <w:tc>
          <w:tcPr>
            <w:tcW w:w="581" w:type="pct"/>
            <w:tcBorders>
              <w:top w:val="single" w:sz="4" w:space="0" w:color="auto"/>
              <w:left w:val="nil"/>
              <w:bottom w:val="single" w:sz="4" w:space="0" w:color="auto"/>
              <w:right w:val="single" w:sz="4" w:space="0" w:color="auto"/>
            </w:tcBorders>
          </w:tcPr>
          <w:p w14:paraId="7DC87B88" w14:textId="77777777" w:rsidR="004F653C" w:rsidRPr="008A20DF" w:rsidRDefault="004F653C" w:rsidP="00B35057">
            <w:pPr>
              <w:pStyle w:val="Tabletext10"/>
              <w:jc w:val="center"/>
            </w:pPr>
            <w:r w:rsidRPr="008A20DF">
              <w:rPr>
                <w:rFonts w:hint="eastAsia"/>
              </w:rPr>
              <w:t>C</w:t>
            </w:r>
            <w:r w:rsidRPr="008A20DF">
              <w:t>ode</w:t>
            </w:r>
          </w:p>
        </w:tc>
        <w:tc>
          <w:tcPr>
            <w:tcW w:w="2904" w:type="pct"/>
            <w:tcBorders>
              <w:top w:val="single" w:sz="4" w:space="0" w:color="auto"/>
              <w:left w:val="single" w:sz="4" w:space="0" w:color="auto"/>
              <w:bottom w:val="single" w:sz="4" w:space="0" w:color="auto"/>
              <w:right w:val="single" w:sz="4" w:space="0" w:color="auto"/>
            </w:tcBorders>
          </w:tcPr>
          <w:p w14:paraId="0F37FC4E" w14:textId="77777777" w:rsidR="004F653C" w:rsidRPr="008A20DF" w:rsidRDefault="004F653C" w:rsidP="004C6642">
            <w:pPr>
              <w:pStyle w:val="Pa34"/>
              <w:spacing w:before="40" w:after="40"/>
              <w:jc w:val="both"/>
              <w:rPr>
                <w:rFonts w:cs="Cambria"/>
                <w:color w:val="000000"/>
                <w:sz w:val="20"/>
                <w:szCs w:val="20"/>
              </w:rPr>
            </w:pPr>
            <w:r w:rsidRPr="008A20DF">
              <w:rPr>
                <w:rFonts w:cs="Cambria"/>
                <w:color w:val="000000"/>
                <w:sz w:val="20"/>
                <w:szCs w:val="20"/>
              </w:rPr>
              <w:t>Code for the Tax type.</w:t>
            </w:r>
          </w:p>
        </w:tc>
        <w:tc>
          <w:tcPr>
            <w:tcW w:w="357" w:type="pct"/>
            <w:tcBorders>
              <w:top w:val="single" w:sz="4" w:space="0" w:color="auto"/>
              <w:left w:val="single" w:sz="4" w:space="0" w:color="auto"/>
              <w:bottom w:val="single" w:sz="4" w:space="0" w:color="auto"/>
              <w:right w:val="single" w:sz="4" w:space="0" w:color="auto"/>
            </w:tcBorders>
          </w:tcPr>
          <w:p w14:paraId="71D70563" w14:textId="77777777" w:rsidR="004F653C" w:rsidRPr="008A20DF" w:rsidRDefault="004F653C" w:rsidP="00B35057">
            <w:pPr>
              <w:pStyle w:val="Tabletext10"/>
              <w:jc w:val="center"/>
            </w:pPr>
            <w:r w:rsidRPr="008A20DF">
              <w:rPr>
                <w:rFonts w:hint="eastAsia"/>
              </w:rPr>
              <w:t>O</w:t>
            </w:r>
          </w:p>
        </w:tc>
      </w:tr>
      <w:tr w:rsidR="004F653C" w:rsidRPr="008A20DF" w14:paraId="459AB98A"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92" w:type="pct"/>
            <w:tcBorders>
              <w:top w:val="single" w:sz="4" w:space="0" w:color="auto"/>
              <w:left w:val="single" w:sz="4" w:space="0" w:color="auto"/>
              <w:bottom w:val="single" w:sz="4" w:space="0" w:color="auto"/>
              <w:right w:val="single" w:sz="4" w:space="0" w:color="auto"/>
            </w:tcBorders>
          </w:tcPr>
          <w:p w14:paraId="720A87D8" w14:textId="77777777" w:rsidR="004F653C" w:rsidRPr="008A20DF" w:rsidRDefault="004F653C" w:rsidP="00B35057">
            <w:pPr>
              <w:pStyle w:val="Tabletext10"/>
              <w:jc w:val="center"/>
            </w:pPr>
            <w:r w:rsidRPr="008A20DF">
              <w:rPr>
                <w:rFonts w:hint="eastAsia"/>
              </w:rPr>
              <w:t>3</w:t>
            </w:r>
            <w:r w:rsidRPr="008A20DF">
              <w:t>3</w:t>
            </w:r>
          </w:p>
        </w:tc>
        <w:tc>
          <w:tcPr>
            <w:tcW w:w="866" w:type="pct"/>
            <w:tcBorders>
              <w:top w:val="single" w:sz="4" w:space="0" w:color="auto"/>
              <w:left w:val="nil"/>
              <w:bottom w:val="single" w:sz="4" w:space="0" w:color="auto"/>
              <w:right w:val="single" w:sz="4" w:space="0" w:color="auto"/>
            </w:tcBorders>
          </w:tcPr>
          <w:p w14:paraId="190A64CE" w14:textId="77777777" w:rsidR="004F653C" w:rsidRPr="008A20DF" w:rsidRDefault="004F653C" w:rsidP="004C6642">
            <w:pPr>
              <w:pStyle w:val="Pa34"/>
              <w:spacing w:before="40" w:after="40"/>
              <w:rPr>
                <w:rFonts w:cs="Cambria"/>
                <w:color w:val="000000"/>
                <w:sz w:val="20"/>
                <w:szCs w:val="20"/>
              </w:rPr>
            </w:pPr>
            <w:r w:rsidRPr="008A20DF">
              <w:rPr>
                <w:rFonts w:cs="Cambria"/>
                <w:color w:val="000000"/>
                <w:sz w:val="20"/>
                <w:szCs w:val="20"/>
              </w:rPr>
              <w:t>Tax Transaction Amount</w:t>
            </w:r>
          </w:p>
        </w:tc>
        <w:tc>
          <w:tcPr>
            <w:tcW w:w="581" w:type="pct"/>
            <w:tcBorders>
              <w:top w:val="single" w:sz="4" w:space="0" w:color="auto"/>
              <w:left w:val="nil"/>
              <w:bottom w:val="single" w:sz="4" w:space="0" w:color="auto"/>
              <w:right w:val="single" w:sz="4" w:space="0" w:color="auto"/>
            </w:tcBorders>
          </w:tcPr>
          <w:p w14:paraId="3EC9E5B6" w14:textId="77777777" w:rsidR="004F653C" w:rsidRPr="008A20DF" w:rsidRDefault="004F653C" w:rsidP="00B35057">
            <w:pPr>
              <w:pStyle w:val="Tabletext10"/>
              <w:jc w:val="center"/>
            </w:pPr>
            <w:r w:rsidRPr="008A20DF">
              <w:rPr>
                <w:rFonts w:hint="eastAsia"/>
              </w:rPr>
              <w:t>A</w:t>
            </w:r>
            <w:r w:rsidRPr="008A20DF">
              <w:t>mount</w:t>
            </w:r>
          </w:p>
        </w:tc>
        <w:tc>
          <w:tcPr>
            <w:tcW w:w="2904" w:type="pct"/>
            <w:tcBorders>
              <w:top w:val="single" w:sz="4" w:space="0" w:color="auto"/>
              <w:left w:val="single" w:sz="4" w:space="0" w:color="auto"/>
              <w:bottom w:val="single" w:sz="4" w:space="0" w:color="auto"/>
              <w:right w:val="single" w:sz="4" w:space="0" w:color="auto"/>
            </w:tcBorders>
          </w:tcPr>
          <w:p w14:paraId="627E5DC4" w14:textId="77777777" w:rsidR="004F653C" w:rsidRPr="008A20DF" w:rsidRDefault="004F653C" w:rsidP="004C6642">
            <w:pPr>
              <w:pStyle w:val="Pa34"/>
              <w:spacing w:before="40" w:after="40"/>
              <w:jc w:val="both"/>
              <w:rPr>
                <w:rFonts w:cs="Cambria"/>
                <w:color w:val="000000"/>
                <w:sz w:val="20"/>
                <w:szCs w:val="20"/>
              </w:rPr>
            </w:pPr>
            <w:r w:rsidRPr="008A20DF">
              <w:rPr>
                <w:rFonts w:cs="Cambria"/>
                <w:color w:val="000000"/>
                <w:sz w:val="20"/>
                <w:szCs w:val="20"/>
              </w:rPr>
              <w:t>Amount of Tax included in the transaction.</w:t>
            </w:r>
          </w:p>
        </w:tc>
        <w:tc>
          <w:tcPr>
            <w:tcW w:w="357" w:type="pct"/>
            <w:tcBorders>
              <w:top w:val="single" w:sz="4" w:space="0" w:color="auto"/>
              <w:left w:val="single" w:sz="4" w:space="0" w:color="auto"/>
              <w:bottom w:val="single" w:sz="4" w:space="0" w:color="auto"/>
              <w:right w:val="single" w:sz="4" w:space="0" w:color="auto"/>
            </w:tcBorders>
          </w:tcPr>
          <w:p w14:paraId="24E02290" w14:textId="77777777" w:rsidR="004F653C" w:rsidRPr="008A20DF" w:rsidRDefault="004F653C" w:rsidP="00B35057">
            <w:pPr>
              <w:pStyle w:val="Tabletext10"/>
              <w:jc w:val="center"/>
            </w:pPr>
            <w:r w:rsidRPr="008A20DF">
              <w:rPr>
                <w:rFonts w:hint="eastAsia"/>
              </w:rPr>
              <w:t>O</w:t>
            </w:r>
          </w:p>
        </w:tc>
      </w:tr>
      <w:tr w:rsidR="002C73F1" w:rsidRPr="008A20DF" w14:paraId="679584D2" w14:textId="77777777" w:rsidTr="00B35057">
        <w:trPr>
          <w:cantSplit/>
        </w:trPr>
        <w:tc>
          <w:tcPr>
            <w:tcW w:w="5000" w:type="pct"/>
            <w:gridSpan w:val="5"/>
            <w:tcMar>
              <w:left w:w="57" w:type="dxa"/>
              <w:right w:w="57" w:type="dxa"/>
            </w:tcMar>
          </w:tcPr>
          <w:p w14:paraId="5A96D5D0" w14:textId="19477801" w:rsidR="002C73F1" w:rsidRPr="008A20DF" w:rsidRDefault="005524FF" w:rsidP="006A0E09">
            <w:pPr>
              <w:pStyle w:val="Tabletext10"/>
            </w:pPr>
            <w:r w:rsidRPr="002C73F1">
              <w:rPr>
                <w:b/>
                <w:bCs/>
              </w:rPr>
              <w:t>Key</w:t>
            </w:r>
            <w:r>
              <w:rPr>
                <w:b/>
                <w:bCs/>
              </w:rPr>
              <w:t xml:space="preserve"> </w:t>
            </w:r>
            <w:r w:rsidRPr="008A20DF">
              <w:t xml:space="preserve">M: </w:t>
            </w:r>
            <w:r>
              <w:t>M</w:t>
            </w:r>
            <w:r w:rsidRPr="008A20DF">
              <w:t>andatory</w:t>
            </w:r>
            <w:r>
              <w:t>, O: O</w:t>
            </w:r>
            <w:r w:rsidRPr="008A20DF">
              <w:t>ptional</w:t>
            </w:r>
            <w:r>
              <w:t>, C: C</w:t>
            </w:r>
            <w:r w:rsidRPr="008A20DF">
              <w:t>onditional</w:t>
            </w:r>
          </w:p>
        </w:tc>
      </w:tr>
    </w:tbl>
    <w:p w14:paraId="2CAA71F6" w14:textId="77777777" w:rsidR="001C7635" w:rsidRPr="008A20DF" w:rsidRDefault="001C7635" w:rsidP="001C7635"/>
    <w:p w14:paraId="21E2BBBE" w14:textId="77777777" w:rsidR="001C7635" w:rsidRPr="008A20DF" w:rsidRDefault="001C7635" w:rsidP="000D7B3E">
      <w:pPr>
        <w:pStyle w:val="20"/>
      </w:pPr>
      <w:bookmarkStart w:id="57" w:name="_Toc63160508"/>
      <w:r w:rsidRPr="008A20DF">
        <w:t>Business rules to-be validated</w:t>
      </w:r>
      <w:bookmarkEnd w:id="57"/>
    </w:p>
    <w:p w14:paraId="1249258B" w14:textId="77777777" w:rsidR="001C7635" w:rsidRPr="008A20DF" w:rsidRDefault="001C7635" w:rsidP="001C7635"/>
    <w:p w14:paraId="1B31FDD8" w14:textId="77777777" w:rsidR="001C7635" w:rsidRPr="008A20DF" w:rsidRDefault="001C7635" w:rsidP="000D7B3E">
      <w:pPr>
        <w:pStyle w:val="1"/>
      </w:pPr>
      <w:bookmarkStart w:id="58" w:name="_Toc63160509"/>
      <w:bookmarkEnd w:id="47"/>
      <w:r w:rsidRPr="008A20DF">
        <w:t>Syntax binding for XBRL</w:t>
      </w:r>
      <w:bookmarkEnd w:id="58"/>
    </w:p>
    <w:p w14:paraId="67E411B8" w14:textId="77777777" w:rsidR="001C7635" w:rsidRPr="008A20DF" w:rsidRDefault="001C7635" w:rsidP="000D7B3E">
      <w:pPr>
        <w:pStyle w:val="26pt"/>
      </w:pPr>
      <w:bookmarkStart w:id="59" w:name="_Toc63160510"/>
      <w:r w:rsidRPr="008A20DF">
        <w:t>General</w:t>
      </w:r>
      <w:bookmarkEnd w:id="59"/>
    </w:p>
    <w:p w14:paraId="3388C046" w14:textId="77777777" w:rsidR="001C7635" w:rsidRPr="008A20DF" w:rsidRDefault="001C7635" w:rsidP="001C7635"/>
    <w:p w14:paraId="2044FDA5" w14:textId="153C9524" w:rsidR="001C7635" w:rsidRPr="008A20DF" w:rsidRDefault="001C7635" w:rsidP="000D7B3E">
      <w:pPr>
        <w:pStyle w:val="26pt"/>
      </w:pPr>
      <w:bookmarkStart w:id="60" w:name="_Toc63160511"/>
      <w:r w:rsidRPr="008A20DF">
        <w:rPr>
          <w:rFonts w:hint="eastAsia"/>
        </w:rPr>
        <w:t>Core audit data binding for XBRL taxonomy</w:t>
      </w:r>
      <w:bookmarkEnd w:id="60"/>
    </w:p>
    <w:p w14:paraId="574F7BEF" w14:textId="77777777" w:rsidR="006C7622" w:rsidRPr="008A20DF" w:rsidRDefault="006C7622" w:rsidP="000D7B3E">
      <w:pPr>
        <w:pStyle w:val="30"/>
      </w:pPr>
      <w:bookmarkStart w:id="61" w:name="_Toc63160512"/>
      <w:r w:rsidRPr="008A20DF">
        <w:t>Common data element group</w:t>
      </w:r>
      <w:bookmarkEnd w:id="61"/>
    </w:p>
    <w:p w14:paraId="1F526F2C" w14:textId="77777777" w:rsidR="006C7622" w:rsidRPr="008A20DF" w:rsidRDefault="006C7622" w:rsidP="000D7B3E">
      <w:pPr>
        <w:pStyle w:val="40"/>
      </w:pPr>
      <w:r w:rsidRPr="008A20DF">
        <w:t>Address</w:t>
      </w:r>
    </w:p>
    <w:p w14:paraId="387F9B50" w14:textId="76E98450" w:rsidR="006C7622" w:rsidRPr="008A20DF" w:rsidRDefault="006C7622" w:rsidP="006C7622">
      <w:r w:rsidRPr="008A20DF">
        <w:t xml:space="preserve">Syntax binding of Address is listed in </w:t>
      </w:r>
      <w:r w:rsidRPr="00330FB2">
        <w:rPr>
          <w:b/>
          <w:bCs/>
        </w:rPr>
        <w:t xml:space="preserve">Table </w:t>
      </w:r>
      <w:r w:rsidR="00283F06">
        <w:rPr>
          <w:b/>
          <w:bCs/>
        </w:rPr>
        <w:t>3</w:t>
      </w:r>
      <w:r w:rsidR="00330FB2" w:rsidRPr="00330FB2">
        <w:rPr>
          <w:b/>
          <w:bCs/>
        </w:rPr>
        <w:t>4</w:t>
      </w:r>
      <w:r w:rsidRPr="008A20DF">
        <w:t>.</w:t>
      </w:r>
    </w:p>
    <w:p w14:paraId="12762BF9" w14:textId="188DF3A8" w:rsidR="006C7622" w:rsidRPr="008A20DF" w:rsidRDefault="00330FB2" w:rsidP="00330FB2">
      <w:pPr>
        <w:pStyle w:val="Tabletitle"/>
      </w:pPr>
      <w:r>
        <w:t>Table </w:t>
      </w:r>
      <w:r>
        <w:fldChar w:fldCharType="begin"/>
      </w:r>
      <w:r>
        <w:instrText xml:space="preserve"> IF </w:instrText>
      </w:r>
      <w:r>
        <w:fldChar w:fldCharType="begin"/>
      </w:r>
      <w:r>
        <w:instrText xml:space="preserve">SEQ aaa \c </w:instrText>
      </w:r>
      <w:r>
        <w:fldChar w:fldCharType="separate"/>
      </w:r>
      <w:r w:rsidR="00283F06">
        <w:rPr>
          <w:noProof/>
        </w:rPr>
        <w:instrText>0</w:instrText>
      </w:r>
      <w:r>
        <w:fldChar w:fldCharType="end"/>
      </w:r>
      <w:r>
        <w:instrText xml:space="preserve"> &gt;= 1 "</w:instrText>
      </w:r>
      <w:r>
        <w:fldChar w:fldCharType="begin"/>
      </w:r>
      <w:r>
        <w:instrText xml:space="preserve">SEQ aaa \c \* ALPHABETIC </w:instrText>
      </w:r>
      <w:r>
        <w:fldChar w:fldCharType="separate"/>
      </w:r>
      <w:r>
        <w:instrText>A</w:instrText>
      </w:r>
      <w:r>
        <w:fldChar w:fldCharType="end"/>
      </w:r>
      <w:r>
        <w:instrText xml:space="preserve">." "" </w:instrText>
      </w:r>
      <w:r>
        <w:fldChar w:fldCharType="end"/>
      </w:r>
      <w:r>
        <w:fldChar w:fldCharType="begin"/>
      </w:r>
      <w:r>
        <w:instrText xml:space="preserve">SEQ Table </w:instrText>
      </w:r>
      <w:r>
        <w:fldChar w:fldCharType="separate"/>
      </w:r>
      <w:r w:rsidR="00283F06">
        <w:rPr>
          <w:noProof/>
        </w:rPr>
        <w:t>34</w:t>
      </w:r>
      <w:r>
        <w:fldChar w:fldCharType="end"/>
      </w:r>
      <w:r>
        <w:t> — Syntax binding of Address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5"/>
        <w:gridCol w:w="2534"/>
        <w:gridCol w:w="6792"/>
      </w:tblGrid>
      <w:tr w:rsidR="006C7622" w:rsidRPr="008A20DF" w14:paraId="2D4D562E" w14:textId="77777777" w:rsidTr="00B35057">
        <w:trPr>
          <w:cantSplit/>
          <w:tblHeader/>
        </w:trPr>
        <w:tc>
          <w:tcPr>
            <w:tcW w:w="223" w:type="pct"/>
            <w:shd w:val="clear" w:color="auto" w:fill="D9D9D9" w:themeFill="background1" w:themeFillShade="D9"/>
            <w:tcMar>
              <w:left w:w="0" w:type="dxa"/>
              <w:right w:w="0" w:type="dxa"/>
            </w:tcMar>
          </w:tcPr>
          <w:p w14:paraId="5A81B61D" w14:textId="77777777" w:rsidR="006C7622" w:rsidRPr="008A20DF" w:rsidRDefault="006C7622" w:rsidP="004C6642">
            <w:pPr>
              <w:pStyle w:val="Tabletext10"/>
              <w:jc w:val="center"/>
              <w:rPr>
                <w:b/>
                <w:bCs/>
              </w:rPr>
            </w:pPr>
            <w:r w:rsidRPr="008A20DF">
              <w:rPr>
                <w:b/>
                <w:bCs/>
              </w:rPr>
              <w:t>No</w:t>
            </w:r>
          </w:p>
        </w:tc>
        <w:tc>
          <w:tcPr>
            <w:tcW w:w="1298" w:type="pct"/>
            <w:shd w:val="clear" w:color="auto" w:fill="D9D9D9" w:themeFill="background1" w:themeFillShade="D9"/>
          </w:tcPr>
          <w:p w14:paraId="3D345B64" w14:textId="77777777" w:rsidR="006C7622" w:rsidRPr="008A20DF" w:rsidRDefault="006C7622" w:rsidP="004C6642">
            <w:pPr>
              <w:pStyle w:val="Tabletext10"/>
              <w:jc w:val="center"/>
              <w:rPr>
                <w:b/>
                <w:bCs/>
              </w:rPr>
            </w:pPr>
            <w:r w:rsidRPr="008A20DF">
              <w:rPr>
                <w:b/>
                <w:bCs/>
              </w:rPr>
              <w:t>Data element name</w:t>
            </w:r>
          </w:p>
        </w:tc>
        <w:tc>
          <w:tcPr>
            <w:tcW w:w="3479" w:type="pct"/>
            <w:shd w:val="clear" w:color="auto" w:fill="D9D9D9" w:themeFill="background1" w:themeFillShade="D9"/>
            <w:tcMar>
              <w:left w:w="0" w:type="dxa"/>
              <w:right w:w="0" w:type="dxa"/>
            </w:tcMar>
            <w:vAlign w:val="center"/>
          </w:tcPr>
          <w:p w14:paraId="1CA2D18A" w14:textId="77777777" w:rsidR="006C7622" w:rsidRPr="008A20DF" w:rsidRDefault="006C7622" w:rsidP="004C6642">
            <w:pPr>
              <w:pStyle w:val="Tabletext10"/>
              <w:jc w:val="center"/>
              <w:rPr>
                <w:b/>
                <w:bCs/>
                <w:sz w:val="18"/>
                <w:szCs w:val="18"/>
              </w:rPr>
            </w:pPr>
            <w:r w:rsidRPr="008A20DF">
              <w:rPr>
                <w:b/>
                <w:bCs/>
              </w:rPr>
              <w:t>XBRL</w:t>
            </w:r>
          </w:p>
        </w:tc>
      </w:tr>
      <w:tr w:rsidR="006C7622" w:rsidRPr="008A20DF" w14:paraId="16073854"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23" w:type="pct"/>
            <w:tcBorders>
              <w:top w:val="nil"/>
              <w:left w:val="single" w:sz="4" w:space="0" w:color="auto"/>
              <w:bottom w:val="single" w:sz="4" w:space="0" w:color="auto"/>
              <w:right w:val="single" w:sz="4" w:space="0" w:color="auto"/>
            </w:tcBorders>
          </w:tcPr>
          <w:p w14:paraId="0AEFDB49" w14:textId="77777777" w:rsidR="006C7622" w:rsidRPr="008A20DF" w:rsidRDefault="006C7622" w:rsidP="00B35057">
            <w:pPr>
              <w:pStyle w:val="Tabletext10"/>
              <w:jc w:val="center"/>
            </w:pPr>
            <w:r w:rsidRPr="008A20DF">
              <w:t>1</w:t>
            </w:r>
          </w:p>
        </w:tc>
        <w:tc>
          <w:tcPr>
            <w:tcW w:w="1298" w:type="pct"/>
            <w:tcBorders>
              <w:top w:val="nil"/>
              <w:left w:val="nil"/>
              <w:bottom w:val="single" w:sz="4" w:space="0" w:color="auto"/>
              <w:right w:val="single" w:sz="4" w:space="0" w:color="auto"/>
            </w:tcBorders>
          </w:tcPr>
          <w:p w14:paraId="2EBC3851" w14:textId="77777777" w:rsidR="006C7622" w:rsidRPr="008A20DF" w:rsidRDefault="006C7622" w:rsidP="004C6642">
            <w:pPr>
              <w:pStyle w:val="Tabletext10"/>
            </w:pPr>
            <w:r w:rsidRPr="008A20DF">
              <w:t>Street Address1</w:t>
            </w:r>
          </w:p>
        </w:tc>
        <w:tc>
          <w:tcPr>
            <w:tcW w:w="3479" w:type="pct"/>
            <w:tcBorders>
              <w:top w:val="single" w:sz="4" w:space="0" w:color="auto"/>
              <w:left w:val="single" w:sz="4" w:space="0" w:color="auto"/>
              <w:bottom w:val="single" w:sz="4" w:space="0" w:color="auto"/>
              <w:right w:val="single" w:sz="4" w:space="0" w:color="auto"/>
            </w:tcBorders>
            <w:vAlign w:val="center"/>
          </w:tcPr>
          <w:p w14:paraId="05C94921" w14:textId="77777777" w:rsidR="006C7622" w:rsidRPr="008A20DF" w:rsidRDefault="006C7622" w:rsidP="004C6642">
            <w:pPr>
              <w:pStyle w:val="Tabletext10"/>
            </w:pPr>
            <w:r w:rsidRPr="008A20DF">
              <w:t>gl-bus:identifierStreet</w:t>
            </w:r>
          </w:p>
        </w:tc>
      </w:tr>
      <w:tr w:rsidR="006C7622" w:rsidRPr="008A20DF" w14:paraId="7ADF7E1C"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23" w:type="pct"/>
            <w:tcBorders>
              <w:top w:val="nil"/>
              <w:left w:val="single" w:sz="4" w:space="0" w:color="auto"/>
              <w:bottom w:val="single" w:sz="4" w:space="0" w:color="auto"/>
              <w:right w:val="single" w:sz="4" w:space="0" w:color="auto"/>
            </w:tcBorders>
          </w:tcPr>
          <w:p w14:paraId="2E08B0FA" w14:textId="77777777" w:rsidR="006C7622" w:rsidRPr="008A20DF" w:rsidRDefault="006C7622" w:rsidP="00B35057">
            <w:pPr>
              <w:pStyle w:val="Tabletext10"/>
              <w:jc w:val="center"/>
            </w:pPr>
            <w:r w:rsidRPr="008A20DF">
              <w:rPr>
                <w:rFonts w:hint="eastAsia"/>
              </w:rPr>
              <w:t>2</w:t>
            </w:r>
          </w:p>
        </w:tc>
        <w:tc>
          <w:tcPr>
            <w:tcW w:w="1298" w:type="pct"/>
            <w:tcBorders>
              <w:top w:val="nil"/>
              <w:left w:val="nil"/>
              <w:bottom w:val="single" w:sz="4" w:space="0" w:color="auto"/>
              <w:right w:val="single" w:sz="4" w:space="0" w:color="auto"/>
            </w:tcBorders>
          </w:tcPr>
          <w:p w14:paraId="1E7A4515" w14:textId="77777777" w:rsidR="006C7622" w:rsidRPr="008A20DF" w:rsidRDefault="006C7622" w:rsidP="004C6642">
            <w:pPr>
              <w:pStyle w:val="Tabletext10"/>
            </w:pPr>
            <w:r w:rsidRPr="008A20DF">
              <w:t>Street Address2</w:t>
            </w:r>
          </w:p>
        </w:tc>
        <w:tc>
          <w:tcPr>
            <w:tcW w:w="3479" w:type="pct"/>
            <w:tcBorders>
              <w:top w:val="single" w:sz="4" w:space="0" w:color="auto"/>
              <w:left w:val="single" w:sz="4" w:space="0" w:color="auto"/>
              <w:bottom w:val="single" w:sz="4" w:space="0" w:color="auto"/>
              <w:right w:val="single" w:sz="4" w:space="0" w:color="auto"/>
            </w:tcBorders>
            <w:vAlign w:val="center"/>
          </w:tcPr>
          <w:p w14:paraId="53B8FD6F" w14:textId="77777777" w:rsidR="006C7622" w:rsidRPr="008A20DF" w:rsidRDefault="006C7622" w:rsidP="004C6642">
            <w:pPr>
              <w:pStyle w:val="Tabletext10"/>
            </w:pPr>
            <w:r w:rsidRPr="008A20DF">
              <w:t>gl-bus:identifierAddressStreet2</w:t>
            </w:r>
          </w:p>
        </w:tc>
      </w:tr>
      <w:tr w:rsidR="006C7622" w:rsidRPr="008A20DF" w14:paraId="0A2B3BB4"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23" w:type="pct"/>
            <w:tcBorders>
              <w:top w:val="nil"/>
              <w:left w:val="single" w:sz="4" w:space="0" w:color="auto"/>
              <w:bottom w:val="single" w:sz="4" w:space="0" w:color="auto"/>
              <w:right w:val="single" w:sz="4" w:space="0" w:color="auto"/>
            </w:tcBorders>
          </w:tcPr>
          <w:p w14:paraId="6AF602DD" w14:textId="77777777" w:rsidR="006C7622" w:rsidRPr="008A20DF" w:rsidRDefault="006C7622" w:rsidP="00B35057">
            <w:pPr>
              <w:pStyle w:val="Tabletext10"/>
              <w:jc w:val="center"/>
            </w:pPr>
            <w:r w:rsidRPr="008A20DF">
              <w:rPr>
                <w:rFonts w:hint="eastAsia"/>
              </w:rPr>
              <w:t>3</w:t>
            </w:r>
          </w:p>
        </w:tc>
        <w:tc>
          <w:tcPr>
            <w:tcW w:w="1298" w:type="pct"/>
            <w:tcBorders>
              <w:top w:val="nil"/>
              <w:left w:val="nil"/>
              <w:bottom w:val="single" w:sz="4" w:space="0" w:color="auto"/>
              <w:right w:val="single" w:sz="4" w:space="0" w:color="auto"/>
            </w:tcBorders>
          </w:tcPr>
          <w:p w14:paraId="7AD8BA83" w14:textId="77777777" w:rsidR="006C7622" w:rsidRPr="008A20DF" w:rsidRDefault="006C7622" w:rsidP="004C6642">
            <w:pPr>
              <w:pStyle w:val="Tabletext10"/>
            </w:pPr>
            <w:r w:rsidRPr="008A20DF">
              <w:t>City</w:t>
            </w:r>
          </w:p>
        </w:tc>
        <w:tc>
          <w:tcPr>
            <w:tcW w:w="3479" w:type="pct"/>
            <w:tcBorders>
              <w:top w:val="single" w:sz="4" w:space="0" w:color="auto"/>
              <w:left w:val="single" w:sz="4" w:space="0" w:color="auto"/>
              <w:bottom w:val="single" w:sz="4" w:space="0" w:color="auto"/>
              <w:right w:val="single" w:sz="4" w:space="0" w:color="auto"/>
            </w:tcBorders>
            <w:vAlign w:val="center"/>
          </w:tcPr>
          <w:p w14:paraId="677838E3" w14:textId="77777777" w:rsidR="006C7622" w:rsidRPr="008A20DF" w:rsidRDefault="006C7622" w:rsidP="004C6642">
            <w:pPr>
              <w:pStyle w:val="Tabletext10"/>
            </w:pPr>
            <w:proofErr w:type="spellStart"/>
            <w:r w:rsidRPr="008A20DF">
              <w:t>gl-bus:identifierCity</w:t>
            </w:r>
            <w:proofErr w:type="spellEnd"/>
          </w:p>
        </w:tc>
      </w:tr>
      <w:tr w:rsidR="006C7622" w:rsidRPr="008A20DF" w14:paraId="6E7198F1"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23" w:type="pct"/>
            <w:tcBorders>
              <w:top w:val="nil"/>
              <w:left w:val="single" w:sz="4" w:space="0" w:color="auto"/>
              <w:bottom w:val="single" w:sz="4" w:space="0" w:color="auto"/>
              <w:right w:val="single" w:sz="4" w:space="0" w:color="auto"/>
            </w:tcBorders>
          </w:tcPr>
          <w:p w14:paraId="379E16B2" w14:textId="77777777" w:rsidR="006C7622" w:rsidRPr="008A20DF" w:rsidRDefault="006C7622" w:rsidP="00B35057">
            <w:pPr>
              <w:pStyle w:val="Tabletext10"/>
              <w:jc w:val="center"/>
            </w:pPr>
            <w:r w:rsidRPr="008A20DF">
              <w:rPr>
                <w:rFonts w:hint="eastAsia"/>
              </w:rPr>
              <w:t>4</w:t>
            </w:r>
          </w:p>
        </w:tc>
        <w:tc>
          <w:tcPr>
            <w:tcW w:w="1298" w:type="pct"/>
            <w:tcBorders>
              <w:top w:val="nil"/>
              <w:left w:val="nil"/>
              <w:bottom w:val="single" w:sz="4" w:space="0" w:color="auto"/>
              <w:right w:val="single" w:sz="4" w:space="0" w:color="auto"/>
            </w:tcBorders>
          </w:tcPr>
          <w:p w14:paraId="46D98E3E" w14:textId="77777777" w:rsidR="006C7622" w:rsidRPr="008A20DF" w:rsidRDefault="006C7622" w:rsidP="004C6642">
            <w:pPr>
              <w:pStyle w:val="Tabletext10"/>
            </w:pPr>
            <w:r w:rsidRPr="008A20DF">
              <w:t>State Province</w:t>
            </w:r>
          </w:p>
        </w:tc>
        <w:tc>
          <w:tcPr>
            <w:tcW w:w="3479" w:type="pct"/>
            <w:tcBorders>
              <w:top w:val="single" w:sz="4" w:space="0" w:color="auto"/>
              <w:left w:val="single" w:sz="4" w:space="0" w:color="auto"/>
              <w:bottom w:val="single" w:sz="4" w:space="0" w:color="auto"/>
              <w:right w:val="single" w:sz="4" w:space="0" w:color="auto"/>
            </w:tcBorders>
            <w:vAlign w:val="center"/>
          </w:tcPr>
          <w:p w14:paraId="2332C9BA" w14:textId="77777777" w:rsidR="006C7622" w:rsidRPr="008A20DF" w:rsidRDefault="006C7622" w:rsidP="004C6642">
            <w:pPr>
              <w:pStyle w:val="Tabletext10"/>
            </w:pPr>
            <w:proofErr w:type="spellStart"/>
            <w:r w:rsidRPr="008A20DF">
              <w:t>gl-bus:identifierStateOrProvince</w:t>
            </w:r>
            <w:proofErr w:type="spellEnd"/>
          </w:p>
        </w:tc>
      </w:tr>
      <w:tr w:rsidR="006C7622" w:rsidRPr="008A20DF" w14:paraId="52D530B4"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23" w:type="pct"/>
            <w:tcBorders>
              <w:top w:val="nil"/>
              <w:left w:val="single" w:sz="4" w:space="0" w:color="auto"/>
              <w:bottom w:val="single" w:sz="4" w:space="0" w:color="auto"/>
              <w:right w:val="single" w:sz="4" w:space="0" w:color="auto"/>
            </w:tcBorders>
          </w:tcPr>
          <w:p w14:paraId="1705547B" w14:textId="77777777" w:rsidR="006C7622" w:rsidRPr="008A20DF" w:rsidRDefault="006C7622" w:rsidP="00B35057">
            <w:pPr>
              <w:pStyle w:val="Tabletext10"/>
              <w:jc w:val="center"/>
            </w:pPr>
            <w:r w:rsidRPr="008A20DF">
              <w:rPr>
                <w:rFonts w:hint="eastAsia"/>
              </w:rPr>
              <w:t>5</w:t>
            </w:r>
          </w:p>
        </w:tc>
        <w:tc>
          <w:tcPr>
            <w:tcW w:w="1298" w:type="pct"/>
            <w:tcBorders>
              <w:top w:val="nil"/>
              <w:left w:val="nil"/>
              <w:bottom w:val="single" w:sz="4" w:space="0" w:color="auto"/>
              <w:right w:val="single" w:sz="4" w:space="0" w:color="auto"/>
            </w:tcBorders>
          </w:tcPr>
          <w:p w14:paraId="4286C122" w14:textId="77777777" w:rsidR="006C7622" w:rsidRPr="008A20DF" w:rsidRDefault="006C7622" w:rsidP="004C6642">
            <w:pPr>
              <w:pStyle w:val="Tabletext10"/>
            </w:pPr>
            <w:r w:rsidRPr="008A20DF">
              <w:t>Postal Code</w:t>
            </w:r>
          </w:p>
        </w:tc>
        <w:tc>
          <w:tcPr>
            <w:tcW w:w="3479" w:type="pct"/>
            <w:tcBorders>
              <w:top w:val="single" w:sz="4" w:space="0" w:color="auto"/>
              <w:left w:val="single" w:sz="4" w:space="0" w:color="auto"/>
              <w:bottom w:val="single" w:sz="4" w:space="0" w:color="auto"/>
              <w:right w:val="single" w:sz="4" w:space="0" w:color="auto"/>
            </w:tcBorders>
            <w:vAlign w:val="center"/>
          </w:tcPr>
          <w:p w14:paraId="46AC1602" w14:textId="77777777" w:rsidR="006C7622" w:rsidRPr="008A20DF" w:rsidRDefault="006C7622" w:rsidP="004C6642">
            <w:pPr>
              <w:pStyle w:val="Tabletext10"/>
            </w:pPr>
            <w:proofErr w:type="spellStart"/>
            <w:r w:rsidRPr="008A20DF">
              <w:t>gl-bus:identifierZipOrPostalCode</w:t>
            </w:r>
            <w:proofErr w:type="spellEnd"/>
          </w:p>
        </w:tc>
      </w:tr>
      <w:tr w:rsidR="006C7622" w:rsidRPr="008A20DF" w14:paraId="2675C9DB"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23" w:type="pct"/>
            <w:tcBorders>
              <w:top w:val="nil"/>
              <w:left w:val="single" w:sz="4" w:space="0" w:color="auto"/>
              <w:bottom w:val="single" w:sz="4" w:space="0" w:color="auto"/>
              <w:right w:val="single" w:sz="4" w:space="0" w:color="auto"/>
            </w:tcBorders>
          </w:tcPr>
          <w:p w14:paraId="57BA4B65" w14:textId="77777777" w:rsidR="006C7622" w:rsidRPr="008A20DF" w:rsidRDefault="006C7622" w:rsidP="00B35057">
            <w:pPr>
              <w:pStyle w:val="Tabletext10"/>
              <w:jc w:val="center"/>
            </w:pPr>
            <w:r w:rsidRPr="008A20DF">
              <w:rPr>
                <w:rFonts w:hint="eastAsia"/>
              </w:rPr>
              <w:t>6</w:t>
            </w:r>
          </w:p>
        </w:tc>
        <w:tc>
          <w:tcPr>
            <w:tcW w:w="1298" w:type="pct"/>
            <w:tcBorders>
              <w:top w:val="nil"/>
              <w:left w:val="nil"/>
              <w:bottom w:val="single" w:sz="4" w:space="0" w:color="auto"/>
              <w:right w:val="single" w:sz="4" w:space="0" w:color="auto"/>
            </w:tcBorders>
          </w:tcPr>
          <w:p w14:paraId="20EB5203" w14:textId="77777777" w:rsidR="006C7622" w:rsidRPr="008A20DF" w:rsidRDefault="006C7622" w:rsidP="004C6642">
            <w:pPr>
              <w:pStyle w:val="Tabletext10"/>
            </w:pPr>
            <w:r w:rsidRPr="008A20DF">
              <w:t>Country</w:t>
            </w:r>
          </w:p>
        </w:tc>
        <w:tc>
          <w:tcPr>
            <w:tcW w:w="3479" w:type="pct"/>
            <w:tcBorders>
              <w:top w:val="single" w:sz="4" w:space="0" w:color="auto"/>
              <w:left w:val="single" w:sz="4" w:space="0" w:color="auto"/>
              <w:bottom w:val="single" w:sz="4" w:space="0" w:color="auto"/>
              <w:right w:val="single" w:sz="4" w:space="0" w:color="auto"/>
            </w:tcBorders>
            <w:vAlign w:val="center"/>
          </w:tcPr>
          <w:p w14:paraId="7EB5FB47" w14:textId="77777777" w:rsidR="006C7622" w:rsidRPr="008A20DF" w:rsidRDefault="006C7622" w:rsidP="004C6642">
            <w:pPr>
              <w:pStyle w:val="Tabletext10"/>
            </w:pPr>
            <w:proofErr w:type="spellStart"/>
            <w:r w:rsidRPr="008A20DF">
              <w:t>gl-bus:identifierCountry</w:t>
            </w:r>
            <w:proofErr w:type="spellEnd"/>
          </w:p>
        </w:tc>
      </w:tr>
    </w:tbl>
    <w:p w14:paraId="0FCDA22A" w14:textId="77777777" w:rsidR="006C7622" w:rsidRPr="008A20DF" w:rsidRDefault="006C7622" w:rsidP="000D7B3E">
      <w:pPr>
        <w:pStyle w:val="40"/>
      </w:pPr>
      <w:r w:rsidRPr="008A20DF">
        <w:t>Period</w:t>
      </w:r>
    </w:p>
    <w:p w14:paraId="5ED2E34C" w14:textId="5DC86A94" w:rsidR="006C7622" w:rsidRPr="008A20DF" w:rsidRDefault="006C7622" w:rsidP="006C7622">
      <w:r w:rsidRPr="008A20DF">
        <w:t xml:space="preserve">Syntax binding of Period is listed in </w:t>
      </w:r>
      <w:r w:rsidRPr="00283F06">
        <w:rPr>
          <w:b/>
          <w:bCs/>
        </w:rPr>
        <w:t xml:space="preserve">Table </w:t>
      </w:r>
      <w:r w:rsidR="00283F06" w:rsidRPr="00283F06">
        <w:rPr>
          <w:b/>
          <w:bCs/>
        </w:rPr>
        <w:t>35</w:t>
      </w:r>
      <w:r w:rsidRPr="008A20DF">
        <w:t>.</w:t>
      </w:r>
    </w:p>
    <w:p w14:paraId="5B66C3BB" w14:textId="57C6B3B1" w:rsidR="006C7622" w:rsidRPr="008A20DF" w:rsidRDefault="00283F06" w:rsidP="00283F06">
      <w:pPr>
        <w:pStyle w:val="Tabletitle"/>
      </w:pPr>
      <w:r>
        <w:t>Table </w:t>
      </w:r>
      <w:r>
        <w:fldChar w:fldCharType="begin"/>
      </w:r>
      <w:r>
        <w:instrText xml:space="preserve"> IF </w:instrText>
      </w:r>
      <w:r>
        <w:fldChar w:fldCharType="begin"/>
      </w:r>
      <w:r>
        <w:instrText xml:space="preserve">SEQ aaa \c </w:instrText>
      </w:r>
      <w:r>
        <w:fldChar w:fldCharType="separate"/>
      </w:r>
      <w:r>
        <w:rPr>
          <w:noProof/>
        </w:rPr>
        <w:instrText>0</w:instrText>
      </w:r>
      <w:r>
        <w:fldChar w:fldCharType="end"/>
      </w:r>
      <w:r>
        <w:instrText xml:space="preserve"> &gt;= 1 "</w:instrText>
      </w:r>
      <w:r>
        <w:fldChar w:fldCharType="begin"/>
      </w:r>
      <w:r>
        <w:instrText xml:space="preserve">SEQ aaa \c \* ALPHABETIC </w:instrText>
      </w:r>
      <w:r>
        <w:fldChar w:fldCharType="separate"/>
      </w:r>
      <w:r>
        <w:instrText>A</w:instrText>
      </w:r>
      <w:r>
        <w:fldChar w:fldCharType="end"/>
      </w:r>
      <w:r>
        <w:instrText xml:space="preserve">." "" </w:instrText>
      </w:r>
      <w:r>
        <w:fldChar w:fldCharType="end"/>
      </w:r>
      <w:r>
        <w:fldChar w:fldCharType="begin"/>
      </w:r>
      <w:r>
        <w:instrText xml:space="preserve">SEQ Table </w:instrText>
      </w:r>
      <w:r>
        <w:fldChar w:fldCharType="separate"/>
      </w:r>
      <w:r>
        <w:rPr>
          <w:noProof/>
        </w:rPr>
        <w:t>35</w:t>
      </w:r>
      <w:r>
        <w:fldChar w:fldCharType="end"/>
      </w:r>
      <w:r>
        <w:t> — Syntax binding of Period</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5"/>
        <w:gridCol w:w="2534"/>
        <w:gridCol w:w="6792"/>
      </w:tblGrid>
      <w:tr w:rsidR="006C7622" w:rsidRPr="008A20DF" w14:paraId="69D384DC" w14:textId="77777777" w:rsidTr="005524FF">
        <w:trPr>
          <w:cantSplit/>
          <w:tblHeader/>
        </w:trPr>
        <w:tc>
          <w:tcPr>
            <w:tcW w:w="223" w:type="pct"/>
            <w:shd w:val="clear" w:color="auto" w:fill="D9D9D9" w:themeFill="background1" w:themeFillShade="D9"/>
            <w:tcMar>
              <w:left w:w="0" w:type="dxa"/>
              <w:right w:w="0" w:type="dxa"/>
            </w:tcMar>
          </w:tcPr>
          <w:p w14:paraId="106FD712" w14:textId="77777777" w:rsidR="006C7622" w:rsidRPr="008A20DF" w:rsidRDefault="006C7622" w:rsidP="004C6642">
            <w:pPr>
              <w:pStyle w:val="Tabletext10"/>
              <w:jc w:val="center"/>
              <w:rPr>
                <w:b/>
                <w:bCs/>
              </w:rPr>
            </w:pPr>
            <w:r w:rsidRPr="008A20DF">
              <w:rPr>
                <w:b/>
                <w:bCs/>
              </w:rPr>
              <w:t>No</w:t>
            </w:r>
          </w:p>
        </w:tc>
        <w:tc>
          <w:tcPr>
            <w:tcW w:w="1298" w:type="pct"/>
            <w:shd w:val="clear" w:color="auto" w:fill="D9D9D9" w:themeFill="background1" w:themeFillShade="D9"/>
          </w:tcPr>
          <w:p w14:paraId="2D9A83DD" w14:textId="77777777" w:rsidR="006C7622" w:rsidRPr="008A20DF" w:rsidRDefault="006C7622" w:rsidP="004C6642">
            <w:pPr>
              <w:pStyle w:val="Tabletext10"/>
              <w:jc w:val="center"/>
              <w:rPr>
                <w:b/>
                <w:bCs/>
              </w:rPr>
            </w:pPr>
            <w:r w:rsidRPr="008A20DF">
              <w:rPr>
                <w:b/>
                <w:bCs/>
              </w:rPr>
              <w:t>Data element name</w:t>
            </w:r>
          </w:p>
        </w:tc>
        <w:tc>
          <w:tcPr>
            <w:tcW w:w="3479" w:type="pct"/>
            <w:shd w:val="clear" w:color="auto" w:fill="D9D9D9" w:themeFill="background1" w:themeFillShade="D9"/>
            <w:tcMar>
              <w:left w:w="0" w:type="dxa"/>
              <w:right w:w="0" w:type="dxa"/>
            </w:tcMar>
            <w:vAlign w:val="center"/>
          </w:tcPr>
          <w:p w14:paraId="1BC18337" w14:textId="77777777" w:rsidR="006C7622" w:rsidRPr="008A20DF" w:rsidRDefault="006C7622" w:rsidP="004C6642">
            <w:pPr>
              <w:pStyle w:val="Tabletext10"/>
              <w:jc w:val="center"/>
              <w:rPr>
                <w:b/>
                <w:bCs/>
                <w:sz w:val="18"/>
                <w:szCs w:val="18"/>
              </w:rPr>
            </w:pPr>
            <w:r w:rsidRPr="008A20DF">
              <w:rPr>
                <w:b/>
                <w:bCs/>
              </w:rPr>
              <w:t>XBRL</w:t>
            </w:r>
          </w:p>
        </w:tc>
      </w:tr>
      <w:tr w:rsidR="006C7622" w:rsidRPr="008A20DF" w14:paraId="24E84761" w14:textId="77777777" w:rsidTr="005524F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23" w:type="pct"/>
            <w:tcBorders>
              <w:top w:val="nil"/>
              <w:left w:val="single" w:sz="4" w:space="0" w:color="auto"/>
              <w:bottom w:val="single" w:sz="4" w:space="0" w:color="auto"/>
              <w:right w:val="single" w:sz="4" w:space="0" w:color="auto"/>
            </w:tcBorders>
          </w:tcPr>
          <w:p w14:paraId="729CC861" w14:textId="77777777" w:rsidR="006C7622" w:rsidRPr="008A20DF" w:rsidRDefault="006C7622" w:rsidP="00B35057">
            <w:pPr>
              <w:pStyle w:val="Tabletext10"/>
              <w:jc w:val="center"/>
            </w:pPr>
            <w:r w:rsidRPr="008A20DF">
              <w:lastRenderedPageBreak/>
              <w:t>1</w:t>
            </w:r>
          </w:p>
        </w:tc>
        <w:tc>
          <w:tcPr>
            <w:tcW w:w="1298" w:type="pct"/>
            <w:tcBorders>
              <w:top w:val="nil"/>
              <w:left w:val="nil"/>
              <w:bottom w:val="single" w:sz="4" w:space="0" w:color="auto"/>
              <w:right w:val="single" w:sz="4" w:space="0" w:color="auto"/>
            </w:tcBorders>
          </w:tcPr>
          <w:p w14:paraId="03C036FD" w14:textId="77777777" w:rsidR="006C7622" w:rsidRPr="008A20DF" w:rsidRDefault="006C7622" w:rsidP="004C6642">
            <w:pPr>
              <w:pStyle w:val="Tabletext10"/>
            </w:pPr>
            <w:r w:rsidRPr="008A20DF">
              <w:t>Fiscal Year</w:t>
            </w:r>
          </w:p>
        </w:tc>
        <w:tc>
          <w:tcPr>
            <w:tcW w:w="3479" w:type="pct"/>
            <w:tcBorders>
              <w:top w:val="single" w:sz="4" w:space="0" w:color="auto"/>
              <w:left w:val="single" w:sz="4" w:space="0" w:color="auto"/>
              <w:bottom w:val="single" w:sz="4" w:space="0" w:color="auto"/>
              <w:right w:val="single" w:sz="4" w:space="0" w:color="auto"/>
            </w:tcBorders>
            <w:vAlign w:val="center"/>
          </w:tcPr>
          <w:p w14:paraId="000A443B" w14:textId="77777777" w:rsidR="006C7622" w:rsidRPr="008A20DF" w:rsidRDefault="006C7622" w:rsidP="004C6642">
            <w:pPr>
              <w:pStyle w:val="Tabletext10"/>
            </w:pPr>
            <w:proofErr w:type="spellStart"/>
            <w:r w:rsidRPr="008A20DF">
              <w:t>gl-bus:fiscalYearEnd</w:t>
            </w:r>
            <w:proofErr w:type="spellEnd"/>
          </w:p>
        </w:tc>
      </w:tr>
      <w:tr w:rsidR="006C7622" w:rsidRPr="008A20DF" w14:paraId="2FEDC2CB" w14:textId="77777777" w:rsidTr="005524F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23" w:type="pct"/>
            <w:tcBorders>
              <w:top w:val="nil"/>
              <w:left w:val="single" w:sz="4" w:space="0" w:color="auto"/>
              <w:bottom w:val="single" w:sz="4" w:space="0" w:color="auto"/>
              <w:right w:val="single" w:sz="4" w:space="0" w:color="auto"/>
            </w:tcBorders>
          </w:tcPr>
          <w:p w14:paraId="7E0713B3" w14:textId="77777777" w:rsidR="006C7622" w:rsidRPr="008A20DF" w:rsidRDefault="006C7622" w:rsidP="00B35057">
            <w:pPr>
              <w:pStyle w:val="Tabletext10"/>
              <w:jc w:val="center"/>
            </w:pPr>
            <w:r w:rsidRPr="008A20DF">
              <w:rPr>
                <w:rFonts w:hint="eastAsia"/>
              </w:rPr>
              <w:t>2</w:t>
            </w:r>
          </w:p>
        </w:tc>
        <w:tc>
          <w:tcPr>
            <w:tcW w:w="1298" w:type="pct"/>
            <w:tcBorders>
              <w:top w:val="nil"/>
              <w:left w:val="nil"/>
              <w:bottom w:val="single" w:sz="4" w:space="0" w:color="auto"/>
              <w:right w:val="single" w:sz="4" w:space="0" w:color="auto"/>
            </w:tcBorders>
          </w:tcPr>
          <w:p w14:paraId="708BC218" w14:textId="77777777" w:rsidR="006C7622" w:rsidRPr="008A20DF" w:rsidRDefault="006C7622" w:rsidP="004C6642">
            <w:pPr>
              <w:pStyle w:val="Tabletext10"/>
            </w:pPr>
            <w:r w:rsidRPr="008A20DF">
              <w:t>Accounting Period</w:t>
            </w:r>
          </w:p>
        </w:tc>
        <w:tc>
          <w:tcPr>
            <w:tcW w:w="3479" w:type="pct"/>
            <w:tcBorders>
              <w:top w:val="single" w:sz="4" w:space="0" w:color="auto"/>
              <w:left w:val="single" w:sz="4" w:space="0" w:color="auto"/>
              <w:bottom w:val="single" w:sz="4" w:space="0" w:color="auto"/>
              <w:right w:val="single" w:sz="4" w:space="0" w:color="auto"/>
            </w:tcBorders>
            <w:vAlign w:val="center"/>
          </w:tcPr>
          <w:p w14:paraId="3CA20D87" w14:textId="77777777" w:rsidR="006C7622" w:rsidRPr="008A20DF" w:rsidRDefault="006C7622" w:rsidP="004C6642">
            <w:pPr>
              <w:pStyle w:val="Tabletext10"/>
            </w:pPr>
            <w:proofErr w:type="spellStart"/>
            <w:r w:rsidRPr="008A20DF">
              <w:t>gl-bus:postingCode</w:t>
            </w:r>
            <w:proofErr w:type="spellEnd"/>
          </w:p>
        </w:tc>
      </w:tr>
    </w:tbl>
    <w:p w14:paraId="4F56BBEA" w14:textId="77777777" w:rsidR="006C7622" w:rsidRPr="008A20DF" w:rsidRDefault="006C7622" w:rsidP="000D7B3E">
      <w:pPr>
        <w:pStyle w:val="40"/>
      </w:pPr>
      <w:r w:rsidRPr="008A20DF">
        <w:t>Monetary Amount</w:t>
      </w:r>
    </w:p>
    <w:p w14:paraId="4D73D580" w14:textId="25C8097B" w:rsidR="006C7622" w:rsidRPr="008A20DF" w:rsidRDefault="006C7622" w:rsidP="006C7622">
      <w:r w:rsidRPr="008A20DF">
        <w:t xml:space="preserve">Syntax binding of Monetary Amount is listed in </w:t>
      </w:r>
      <w:r w:rsidRPr="00330FB2">
        <w:rPr>
          <w:b/>
          <w:bCs/>
        </w:rPr>
        <w:t xml:space="preserve">Table </w:t>
      </w:r>
      <w:r w:rsidR="00283F06">
        <w:rPr>
          <w:b/>
          <w:bCs/>
        </w:rPr>
        <w:t>36</w:t>
      </w:r>
      <w:r w:rsidRPr="008A20DF">
        <w:t>.</w:t>
      </w:r>
    </w:p>
    <w:p w14:paraId="6FD27301" w14:textId="5F6CC038" w:rsidR="006C7622" w:rsidRPr="008A20DF" w:rsidRDefault="00330FB2" w:rsidP="00330FB2">
      <w:pPr>
        <w:pStyle w:val="Tabletitle"/>
      </w:pPr>
      <w:r>
        <w:t>Table </w:t>
      </w:r>
      <w:r>
        <w:fldChar w:fldCharType="begin"/>
      </w:r>
      <w:r>
        <w:instrText xml:space="preserve"> IF </w:instrText>
      </w:r>
      <w:r>
        <w:fldChar w:fldCharType="begin"/>
      </w:r>
      <w:r>
        <w:instrText xml:space="preserve">SEQ aaa \c </w:instrText>
      </w:r>
      <w:r>
        <w:fldChar w:fldCharType="separate"/>
      </w:r>
      <w:r w:rsidR="00283F06">
        <w:rPr>
          <w:noProof/>
        </w:rPr>
        <w:instrText>0</w:instrText>
      </w:r>
      <w:r>
        <w:fldChar w:fldCharType="end"/>
      </w:r>
      <w:r>
        <w:instrText xml:space="preserve"> &gt;= 1 "</w:instrText>
      </w:r>
      <w:r>
        <w:fldChar w:fldCharType="begin"/>
      </w:r>
      <w:r>
        <w:instrText xml:space="preserve">SEQ aaa \c \* ALPHABETIC </w:instrText>
      </w:r>
      <w:r>
        <w:fldChar w:fldCharType="separate"/>
      </w:r>
      <w:r>
        <w:instrText>A</w:instrText>
      </w:r>
      <w:r>
        <w:fldChar w:fldCharType="end"/>
      </w:r>
      <w:r>
        <w:instrText xml:space="preserve">." "" </w:instrText>
      </w:r>
      <w:r>
        <w:fldChar w:fldCharType="end"/>
      </w:r>
      <w:r>
        <w:fldChar w:fldCharType="begin"/>
      </w:r>
      <w:r>
        <w:instrText xml:space="preserve">SEQ Table </w:instrText>
      </w:r>
      <w:r>
        <w:fldChar w:fldCharType="separate"/>
      </w:r>
      <w:r w:rsidR="00283F06">
        <w:rPr>
          <w:noProof/>
        </w:rPr>
        <w:t>36</w:t>
      </w:r>
      <w:r>
        <w:fldChar w:fldCharType="end"/>
      </w:r>
      <w:r>
        <w:t> — Syntax binding of Monetary Amount</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5"/>
        <w:gridCol w:w="2536"/>
        <w:gridCol w:w="6790"/>
      </w:tblGrid>
      <w:tr w:rsidR="006C7622" w:rsidRPr="008A20DF" w14:paraId="57342016" w14:textId="77777777" w:rsidTr="00B35057">
        <w:trPr>
          <w:cantSplit/>
          <w:tblHeader/>
        </w:trPr>
        <w:tc>
          <w:tcPr>
            <w:tcW w:w="223" w:type="pct"/>
            <w:shd w:val="clear" w:color="auto" w:fill="D9D9D9" w:themeFill="background1" w:themeFillShade="D9"/>
            <w:tcMar>
              <w:left w:w="0" w:type="dxa"/>
              <w:right w:w="0" w:type="dxa"/>
            </w:tcMar>
          </w:tcPr>
          <w:p w14:paraId="7792CF97" w14:textId="77777777" w:rsidR="006C7622" w:rsidRPr="008A20DF" w:rsidRDefault="006C7622" w:rsidP="004C6642">
            <w:pPr>
              <w:pStyle w:val="Tabletext10"/>
              <w:jc w:val="center"/>
              <w:rPr>
                <w:b/>
                <w:bCs/>
              </w:rPr>
            </w:pPr>
            <w:r w:rsidRPr="008A20DF">
              <w:rPr>
                <w:b/>
                <w:bCs/>
              </w:rPr>
              <w:t>No</w:t>
            </w:r>
          </w:p>
        </w:tc>
        <w:tc>
          <w:tcPr>
            <w:tcW w:w="1299" w:type="pct"/>
            <w:shd w:val="clear" w:color="auto" w:fill="D9D9D9" w:themeFill="background1" w:themeFillShade="D9"/>
          </w:tcPr>
          <w:p w14:paraId="5632D927" w14:textId="77777777" w:rsidR="006C7622" w:rsidRPr="008A20DF" w:rsidRDefault="006C7622" w:rsidP="004C6642">
            <w:pPr>
              <w:pStyle w:val="Tabletext10"/>
              <w:jc w:val="center"/>
              <w:rPr>
                <w:b/>
                <w:bCs/>
              </w:rPr>
            </w:pPr>
            <w:r w:rsidRPr="008A20DF">
              <w:rPr>
                <w:b/>
                <w:bCs/>
              </w:rPr>
              <w:t>Data element name</w:t>
            </w:r>
          </w:p>
        </w:tc>
        <w:tc>
          <w:tcPr>
            <w:tcW w:w="3478" w:type="pct"/>
            <w:shd w:val="clear" w:color="auto" w:fill="D9D9D9" w:themeFill="background1" w:themeFillShade="D9"/>
            <w:tcMar>
              <w:left w:w="0" w:type="dxa"/>
              <w:right w:w="0" w:type="dxa"/>
            </w:tcMar>
            <w:vAlign w:val="center"/>
          </w:tcPr>
          <w:p w14:paraId="77C18C66" w14:textId="77777777" w:rsidR="006C7622" w:rsidRPr="008A20DF" w:rsidRDefault="006C7622" w:rsidP="004C6642">
            <w:pPr>
              <w:pStyle w:val="Tabletext10"/>
              <w:jc w:val="center"/>
              <w:rPr>
                <w:b/>
                <w:bCs/>
                <w:sz w:val="18"/>
                <w:szCs w:val="18"/>
              </w:rPr>
            </w:pPr>
            <w:r w:rsidRPr="008A20DF">
              <w:rPr>
                <w:b/>
                <w:bCs/>
              </w:rPr>
              <w:t>XBRL</w:t>
            </w:r>
          </w:p>
        </w:tc>
      </w:tr>
      <w:tr w:rsidR="006C7622" w:rsidRPr="00122D5F" w14:paraId="2A90BCFB"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5000" w:type="pct"/>
            <w:gridSpan w:val="3"/>
            <w:tcBorders>
              <w:top w:val="nil"/>
              <w:left w:val="single" w:sz="4" w:space="0" w:color="auto"/>
              <w:bottom w:val="single" w:sz="4" w:space="0" w:color="auto"/>
              <w:right w:val="single" w:sz="4" w:space="0" w:color="auto"/>
            </w:tcBorders>
            <w:shd w:val="clear" w:color="auto" w:fill="F2F2F2" w:themeFill="background1" w:themeFillShade="F2"/>
          </w:tcPr>
          <w:p w14:paraId="05BFCFBA" w14:textId="77777777" w:rsidR="006C7622" w:rsidRPr="00122D5F" w:rsidRDefault="006C7622" w:rsidP="004C6642">
            <w:pPr>
              <w:pStyle w:val="Tabletext10"/>
              <w:rPr>
                <w:b/>
                <w:bCs/>
                <w:i/>
                <w:iCs/>
              </w:rPr>
            </w:pPr>
            <w:r w:rsidRPr="00122D5F">
              <w:rPr>
                <w:b/>
                <w:bCs/>
                <w:i/>
                <w:iCs/>
              </w:rPr>
              <w:t>Amount</w:t>
            </w:r>
          </w:p>
        </w:tc>
      </w:tr>
      <w:tr w:rsidR="006C7622" w:rsidRPr="008A20DF" w14:paraId="65AF06D8"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23" w:type="pct"/>
            <w:tcBorders>
              <w:top w:val="nil"/>
              <w:left w:val="single" w:sz="4" w:space="0" w:color="auto"/>
              <w:bottom w:val="single" w:sz="4" w:space="0" w:color="auto"/>
              <w:right w:val="single" w:sz="4" w:space="0" w:color="auto"/>
            </w:tcBorders>
          </w:tcPr>
          <w:p w14:paraId="0DAEBBAF" w14:textId="77777777" w:rsidR="006C7622" w:rsidRPr="008A20DF" w:rsidRDefault="006C7622" w:rsidP="00B35057">
            <w:pPr>
              <w:pStyle w:val="Tabletext10"/>
              <w:jc w:val="center"/>
            </w:pPr>
            <w:r w:rsidRPr="008A20DF">
              <w:t>1</w:t>
            </w:r>
          </w:p>
        </w:tc>
        <w:tc>
          <w:tcPr>
            <w:tcW w:w="1299" w:type="pct"/>
            <w:tcBorders>
              <w:top w:val="nil"/>
              <w:left w:val="nil"/>
              <w:bottom w:val="single" w:sz="4" w:space="0" w:color="auto"/>
              <w:right w:val="single" w:sz="4" w:space="0" w:color="auto"/>
            </w:tcBorders>
          </w:tcPr>
          <w:p w14:paraId="0362DB88" w14:textId="77777777" w:rsidR="006C7622" w:rsidRPr="008A20DF" w:rsidRDefault="006C7622" w:rsidP="004C6642">
            <w:pPr>
              <w:pStyle w:val="Tabletext10"/>
            </w:pPr>
            <w:r w:rsidRPr="008A20DF">
              <w:t>Amount</w:t>
            </w:r>
          </w:p>
        </w:tc>
        <w:tc>
          <w:tcPr>
            <w:tcW w:w="3478" w:type="pct"/>
            <w:tcBorders>
              <w:top w:val="single" w:sz="4" w:space="0" w:color="auto"/>
              <w:left w:val="single" w:sz="4" w:space="0" w:color="auto"/>
              <w:bottom w:val="single" w:sz="4" w:space="0" w:color="auto"/>
              <w:right w:val="single" w:sz="4" w:space="0" w:color="auto"/>
            </w:tcBorders>
          </w:tcPr>
          <w:p w14:paraId="028C914E" w14:textId="77777777" w:rsidR="006C7622" w:rsidRPr="008A20DF" w:rsidRDefault="006C7622" w:rsidP="004C6642">
            <w:pPr>
              <w:pStyle w:val="Tabletext10"/>
            </w:pPr>
            <w:proofErr w:type="spellStart"/>
            <w:r w:rsidRPr="008A20DF">
              <w:t>gl-cor:amount</w:t>
            </w:r>
            <w:proofErr w:type="spellEnd"/>
          </w:p>
        </w:tc>
      </w:tr>
      <w:tr w:rsidR="006C7622" w:rsidRPr="008A20DF" w14:paraId="62E5D0DE"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23" w:type="pct"/>
            <w:tcBorders>
              <w:top w:val="single" w:sz="4" w:space="0" w:color="auto"/>
              <w:left w:val="single" w:sz="4" w:space="0" w:color="auto"/>
              <w:bottom w:val="single" w:sz="4" w:space="0" w:color="auto"/>
              <w:right w:val="single" w:sz="4" w:space="0" w:color="auto"/>
            </w:tcBorders>
          </w:tcPr>
          <w:p w14:paraId="06A67E71" w14:textId="77777777" w:rsidR="006C7622" w:rsidRPr="008A20DF" w:rsidRDefault="006C7622" w:rsidP="00B35057">
            <w:pPr>
              <w:pStyle w:val="Tabletext10"/>
              <w:jc w:val="center"/>
            </w:pPr>
            <w:r w:rsidRPr="008A20DF">
              <w:rPr>
                <w:rFonts w:hint="eastAsia"/>
              </w:rPr>
              <w:t>2</w:t>
            </w:r>
          </w:p>
        </w:tc>
        <w:tc>
          <w:tcPr>
            <w:tcW w:w="1299" w:type="pct"/>
            <w:tcBorders>
              <w:top w:val="single" w:sz="4" w:space="0" w:color="auto"/>
              <w:left w:val="nil"/>
              <w:bottom w:val="single" w:sz="4" w:space="0" w:color="auto"/>
              <w:right w:val="single" w:sz="4" w:space="0" w:color="auto"/>
            </w:tcBorders>
          </w:tcPr>
          <w:p w14:paraId="3C4D63BB" w14:textId="77777777" w:rsidR="006C7622" w:rsidRPr="008A20DF" w:rsidRDefault="006C7622" w:rsidP="004C6642">
            <w:pPr>
              <w:pStyle w:val="Tabletext10"/>
            </w:pPr>
            <w:r w:rsidRPr="008A20DF">
              <w:t>Currency Code</w:t>
            </w:r>
          </w:p>
        </w:tc>
        <w:tc>
          <w:tcPr>
            <w:tcW w:w="3478" w:type="pct"/>
            <w:tcBorders>
              <w:top w:val="single" w:sz="4" w:space="0" w:color="auto"/>
              <w:left w:val="single" w:sz="4" w:space="0" w:color="auto"/>
              <w:bottom w:val="single" w:sz="4" w:space="0" w:color="auto"/>
              <w:right w:val="single" w:sz="4" w:space="0" w:color="auto"/>
            </w:tcBorders>
          </w:tcPr>
          <w:p w14:paraId="7FF7DCFD" w14:textId="77777777" w:rsidR="006C7622" w:rsidRPr="008A20DF" w:rsidRDefault="006C7622" w:rsidP="004C6642">
            <w:pPr>
              <w:pStyle w:val="Tabletext10"/>
            </w:pPr>
            <w:proofErr w:type="spellStart"/>
            <w:r w:rsidRPr="008A20DF">
              <w:t>gl-muc:amountCurrency</w:t>
            </w:r>
            <w:proofErr w:type="spellEnd"/>
          </w:p>
        </w:tc>
      </w:tr>
      <w:tr w:rsidR="006C7622" w:rsidRPr="00122D5F" w14:paraId="54C1FE2B"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5000" w:type="pct"/>
            <w:gridSpan w:val="3"/>
            <w:tcBorders>
              <w:top w:val="nil"/>
              <w:left w:val="single" w:sz="4" w:space="0" w:color="auto"/>
              <w:bottom w:val="single" w:sz="4" w:space="0" w:color="auto"/>
              <w:right w:val="single" w:sz="4" w:space="0" w:color="auto"/>
            </w:tcBorders>
            <w:shd w:val="clear" w:color="auto" w:fill="F2F2F2" w:themeFill="background1" w:themeFillShade="F2"/>
            <w:vAlign w:val="center"/>
          </w:tcPr>
          <w:p w14:paraId="258AB156" w14:textId="77777777" w:rsidR="006C7622" w:rsidRPr="00122D5F" w:rsidRDefault="006C7622" w:rsidP="004C6642">
            <w:pPr>
              <w:pStyle w:val="Tabletext10"/>
              <w:rPr>
                <w:b/>
                <w:bCs/>
                <w:i/>
                <w:iCs/>
              </w:rPr>
            </w:pPr>
            <w:r w:rsidRPr="00122D5F">
              <w:rPr>
                <w:b/>
                <w:bCs/>
                <w:i/>
                <w:iCs/>
              </w:rPr>
              <w:t>Reporting Amount</w:t>
            </w:r>
          </w:p>
        </w:tc>
      </w:tr>
      <w:tr w:rsidR="006C7622" w:rsidRPr="008A20DF" w14:paraId="0C07392D"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23" w:type="pct"/>
            <w:tcBorders>
              <w:top w:val="nil"/>
              <w:left w:val="single" w:sz="4" w:space="0" w:color="auto"/>
              <w:bottom w:val="single" w:sz="4" w:space="0" w:color="auto"/>
              <w:right w:val="single" w:sz="4" w:space="0" w:color="auto"/>
            </w:tcBorders>
          </w:tcPr>
          <w:p w14:paraId="31408DDD" w14:textId="77777777" w:rsidR="006C7622" w:rsidRPr="008A20DF" w:rsidRDefault="006C7622" w:rsidP="00B35057">
            <w:pPr>
              <w:pStyle w:val="Tabletext10"/>
              <w:jc w:val="center"/>
            </w:pPr>
            <w:r w:rsidRPr="008A20DF">
              <w:rPr>
                <w:rFonts w:hint="eastAsia"/>
              </w:rPr>
              <w:t>3</w:t>
            </w:r>
          </w:p>
        </w:tc>
        <w:tc>
          <w:tcPr>
            <w:tcW w:w="1299" w:type="pct"/>
            <w:tcBorders>
              <w:top w:val="nil"/>
              <w:left w:val="nil"/>
              <w:bottom w:val="single" w:sz="4" w:space="0" w:color="auto"/>
              <w:right w:val="single" w:sz="4" w:space="0" w:color="auto"/>
            </w:tcBorders>
          </w:tcPr>
          <w:p w14:paraId="148F33C0" w14:textId="77777777" w:rsidR="006C7622" w:rsidRPr="008A20DF" w:rsidRDefault="006C7622" w:rsidP="004C6642">
            <w:pPr>
              <w:pStyle w:val="Tabletext10"/>
            </w:pPr>
            <w:r w:rsidRPr="008A20DF">
              <w:t>Reporting Amount</w:t>
            </w:r>
          </w:p>
        </w:tc>
        <w:tc>
          <w:tcPr>
            <w:tcW w:w="3478" w:type="pct"/>
            <w:tcBorders>
              <w:top w:val="single" w:sz="4" w:space="0" w:color="auto"/>
              <w:left w:val="single" w:sz="4" w:space="0" w:color="auto"/>
              <w:bottom w:val="single" w:sz="4" w:space="0" w:color="auto"/>
              <w:right w:val="single" w:sz="4" w:space="0" w:color="auto"/>
            </w:tcBorders>
          </w:tcPr>
          <w:p w14:paraId="54C105C5" w14:textId="77777777" w:rsidR="006C7622" w:rsidRPr="008A20DF" w:rsidRDefault="006C7622" w:rsidP="004C6642">
            <w:pPr>
              <w:pStyle w:val="Tabletext10"/>
            </w:pPr>
            <w:proofErr w:type="spellStart"/>
            <w:r w:rsidRPr="008A20DF">
              <w:t>gl-muc:amountTriangulationAmount</w:t>
            </w:r>
            <w:proofErr w:type="spellEnd"/>
          </w:p>
        </w:tc>
      </w:tr>
      <w:tr w:rsidR="006C7622" w:rsidRPr="008A20DF" w14:paraId="5F2F19C6"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23" w:type="pct"/>
            <w:tcBorders>
              <w:top w:val="single" w:sz="4" w:space="0" w:color="auto"/>
              <w:left w:val="single" w:sz="4" w:space="0" w:color="auto"/>
              <w:bottom w:val="single" w:sz="4" w:space="0" w:color="auto"/>
              <w:right w:val="single" w:sz="4" w:space="0" w:color="auto"/>
            </w:tcBorders>
          </w:tcPr>
          <w:p w14:paraId="0C292853" w14:textId="77777777" w:rsidR="006C7622" w:rsidRPr="008A20DF" w:rsidRDefault="006C7622" w:rsidP="00B35057">
            <w:pPr>
              <w:pStyle w:val="Tabletext10"/>
              <w:jc w:val="center"/>
            </w:pPr>
            <w:r w:rsidRPr="008A20DF">
              <w:rPr>
                <w:rFonts w:hint="eastAsia"/>
              </w:rPr>
              <w:t>4</w:t>
            </w:r>
          </w:p>
        </w:tc>
        <w:tc>
          <w:tcPr>
            <w:tcW w:w="1299" w:type="pct"/>
            <w:tcBorders>
              <w:top w:val="single" w:sz="4" w:space="0" w:color="auto"/>
              <w:left w:val="nil"/>
              <w:bottom w:val="single" w:sz="4" w:space="0" w:color="auto"/>
              <w:right w:val="single" w:sz="4" w:space="0" w:color="auto"/>
            </w:tcBorders>
          </w:tcPr>
          <w:p w14:paraId="21FCBBBD" w14:textId="77777777" w:rsidR="006C7622" w:rsidRPr="008A20DF" w:rsidRDefault="006C7622" w:rsidP="004C6642">
            <w:pPr>
              <w:pStyle w:val="Tabletext10"/>
            </w:pPr>
            <w:r w:rsidRPr="008A20DF">
              <w:t>Reporting Currency Code</w:t>
            </w:r>
          </w:p>
        </w:tc>
        <w:tc>
          <w:tcPr>
            <w:tcW w:w="3478" w:type="pct"/>
            <w:tcBorders>
              <w:top w:val="single" w:sz="4" w:space="0" w:color="auto"/>
              <w:left w:val="single" w:sz="4" w:space="0" w:color="auto"/>
              <w:bottom w:val="single" w:sz="4" w:space="0" w:color="auto"/>
              <w:right w:val="single" w:sz="4" w:space="0" w:color="auto"/>
            </w:tcBorders>
          </w:tcPr>
          <w:p w14:paraId="77BB155A" w14:textId="77777777" w:rsidR="006C7622" w:rsidRPr="008A20DF" w:rsidRDefault="006C7622" w:rsidP="004C6642">
            <w:pPr>
              <w:pStyle w:val="Tabletext10"/>
            </w:pPr>
            <w:proofErr w:type="spellStart"/>
            <w:r w:rsidRPr="008A20DF">
              <w:t>gl-muc:amountTriangulationCurrency</w:t>
            </w:r>
            <w:proofErr w:type="spellEnd"/>
          </w:p>
        </w:tc>
      </w:tr>
      <w:tr w:rsidR="006C7622" w:rsidRPr="00122D5F" w14:paraId="765F1478"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5000" w:type="pct"/>
            <w:gridSpan w:val="3"/>
            <w:tcBorders>
              <w:top w:val="nil"/>
              <w:left w:val="single" w:sz="4" w:space="0" w:color="auto"/>
              <w:bottom w:val="single" w:sz="4" w:space="0" w:color="auto"/>
              <w:right w:val="single" w:sz="4" w:space="0" w:color="auto"/>
            </w:tcBorders>
            <w:shd w:val="clear" w:color="auto" w:fill="F2F2F2" w:themeFill="background1" w:themeFillShade="F2"/>
          </w:tcPr>
          <w:p w14:paraId="2CFCB957" w14:textId="77777777" w:rsidR="006C7622" w:rsidRPr="00122D5F" w:rsidRDefault="006C7622" w:rsidP="004C6642">
            <w:pPr>
              <w:pStyle w:val="Tabletext10"/>
              <w:rPr>
                <w:b/>
                <w:bCs/>
                <w:i/>
              </w:rPr>
            </w:pPr>
            <w:r w:rsidRPr="00122D5F">
              <w:rPr>
                <w:b/>
                <w:bCs/>
                <w:i/>
              </w:rPr>
              <w:t>Local Amount</w:t>
            </w:r>
          </w:p>
        </w:tc>
      </w:tr>
      <w:tr w:rsidR="006C7622" w:rsidRPr="008A20DF" w14:paraId="0D06F51B"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23" w:type="pct"/>
            <w:tcBorders>
              <w:top w:val="nil"/>
              <w:left w:val="single" w:sz="4" w:space="0" w:color="auto"/>
              <w:bottom w:val="single" w:sz="4" w:space="0" w:color="auto"/>
              <w:right w:val="single" w:sz="4" w:space="0" w:color="auto"/>
            </w:tcBorders>
          </w:tcPr>
          <w:p w14:paraId="38A145F1" w14:textId="77777777" w:rsidR="006C7622" w:rsidRPr="008A20DF" w:rsidRDefault="006C7622" w:rsidP="00B35057">
            <w:pPr>
              <w:pStyle w:val="Tabletext10"/>
              <w:jc w:val="center"/>
            </w:pPr>
            <w:r w:rsidRPr="008A20DF">
              <w:rPr>
                <w:rFonts w:hint="eastAsia"/>
              </w:rPr>
              <w:t>5</w:t>
            </w:r>
          </w:p>
        </w:tc>
        <w:tc>
          <w:tcPr>
            <w:tcW w:w="1299" w:type="pct"/>
            <w:tcBorders>
              <w:top w:val="nil"/>
              <w:left w:val="nil"/>
              <w:bottom w:val="single" w:sz="4" w:space="0" w:color="auto"/>
              <w:right w:val="single" w:sz="4" w:space="0" w:color="auto"/>
            </w:tcBorders>
          </w:tcPr>
          <w:p w14:paraId="1E04FC41" w14:textId="77777777" w:rsidR="006C7622" w:rsidRPr="008A20DF" w:rsidRDefault="006C7622" w:rsidP="004C6642">
            <w:pPr>
              <w:pStyle w:val="Tabletext10"/>
            </w:pPr>
            <w:r w:rsidRPr="008A20DF">
              <w:t>Local Amount</w:t>
            </w:r>
          </w:p>
        </w:tc>
        <w:tc>
          <w:tcPr>
            <w:tcW w:w="3478" w:type="pct"/>
            <w:tcBorders>
              <w:top w:val="single" w:sz="4" w:space="0" w:color="auto"/>
              <w:left w:val="single" w:sz="4" w:space="0" w:color="auto"/>
              <w:bottom w:val="single" w:sz="4" w:space="0" w:color="auto"/>
              <w:right w:val="single" w:sz="4" w:space="0" w:color="auto"/>
            </w:tcBorders>
          </w:tcPr>
          <w:p w14:paraId="404E0AF3" w14:textId="77777777" w:rsidR="006C7622" w:rsidRPr="008A20DF" w:rsidRDefault="006C7622" w:rsidP="004C6642">
            <w:pPr>
              <w:pStyle w:val="Tabletext10"/>
            </w:pPr>
            <w:proofErr w:type="spellStart"/>
            <w:r w:rsidRPr="008A20DF">
              <w:t>gl-muc:amountOriginalAmount</w:t>
            </w:r>
            <w:proofErr w:type="spellEnd"/>
          </w:p>
        </w:tc>
      </w:tr>
      <w:tr w:rsidR="006C7622" w:rsidRPr="008A20DF" w14:paraId="59F480FD"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23" w:type="pct"/>
            <w:tcBorders>
              <w:top w:val="single" w:sz="4" w:space="0" w:color="auto"/>
              <w:left w:val="single" w:sz="4" w:space="0" w:color="auto"/>
              <w:bottom w:val="single" w:sz="4" w:space="0" w:color="auto"/>
              <w:right w:val="single" w:sz="4" w:space="0" w:color="auto"/>
            </w:tcBorders>
          </w:tcPr>
          <w:p w14:paraId="5EF5C4B4" w14:textId="77777777" w:rsidR="006C7622" w:rsidRPr="008A20DF" w:rsidRDefault="006C7622" w:rsidP="00B35057">
            <w:pPr>
              <w:pStyle w:val="Tabletext10"/>
              <w:jc w:val="center"/>
            </w:pPr>
            <w:r w:rsidRPr="008A20DF">
              <w:rPr>
                <w:rFonts w:hint="eastAsia"/>
              </w:rPr>
              <w:t>6</w:t>
            </w:r>
          </w:p>
        </w:tc>
        <w:tc>
          <w:tcPr>
            <w:tcW w:w="1299" w:type="pct"/>
            <w:tcBorders>
              <w:top w:val="single" w:sz="4" w:space="0" w:color="auto"/>
              <w:left w:val="nil"/>
              <w:bottom w:val="single" w:sz="4" w:space="0" w:color="auto"/>
              <w:right w:val="single" w:sz="4" w:space="0" w:color="auto"/>
            </w:tcBorders>
          </w:tcPr>
          <w:p w14:paraId="15881A90" w14:textId="77777777" w:rsidR="006C7622" w:rsidRPr="008A20DF" w:rsidRDefault="006C7622" w:rsidP="004C6642">
            <w:pPr>
              <w:pStyle w:val="Tabletext10"/>
            </w:pPr>
            <w:r w:rsidRPr="008A20DF">
              <w:t>Local Currency Code</w:t>
            </w:r>
          </w:p>
        </w:tc>
        <w:tc>
          <w:tcPr>
            <w:tcW w:w="3478" w:type="pct"/>
            <w:tcBorders>
              <w:top w:val="single" w:sz="4" w:space="0" w:color="auto"/>
              <w:left w:val="single" w:sz="4" w:space="0" w:color="auto"/>
              <w:bottom w:val="single" w:sz="4" w:space="0" w:color="auto"/>
              <w:right w:val="single" w:sz="4" w:space="0" w:color="auto"/>
            </w:tcBorders>
          </w:tcPr>
          <w:p w14:paraId="216FD2BE" w14:textId="77777777" w:rsidR="006C7622" w:rsidRPr="008A20DF" w:rsidRDefault="006C7622" w:rsidP="004C6642">
            <w:pPr>
              <w:pStyle w:val="Tabletext10"/>
            </w:pPr>
            <w:proofErr w:type="spellStart"/>
            <w:r w:rsidRPr="008A20DF">
              <w:t>gl-muc:amountOriginalCurrency</w:t>
            </w:r>
            <w:proofErr w:type="spellEnd"/>
          </w:p>
        </w:tc>
      </w:tr>
      <w:tr w:rsidR="006C7622" w:rsidRPr="00122D5F" w14:paraId="2A440011"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5000" w:type="pct"/>
            <w:gridSpan w:val="3"/>
            <w:tcBorders>
              <w:top w:val="nil"/>
              <w:left w:val="single" w:sz="4" w:space="0" w:color="auto"/>
              <w:bottom w:val="single" w:sz="4" w:space="0" w:color="auto"/>
              <w:right w:val="single" w:sz="4" w:space="0" w:color="auto"/>
            </w:tcBorders>
            <w:shd w:val="clear" w:color="auto" w:fill="F2F2F2" w:themeFill="background1" w:themeFillShade="F2"/>
          </w:tcPr>
          <w:p w14:paraId="14054C12" w14:textId="77777777" w:rsidR="006C7622" w:rsidRPr="00122D5F" w:rsidRDefault="006C7622" w:rsidP="004C6642">
            <w:pPr>
              <w:pStyle w:val="Tabletext10"/>
              <w:rPr>
                <w:b/>
                <w:bCs/>
                <w:i/>
                <w:iCs/>
              </w:rPr>
            </w:pPr>
            <w:r w:rsidRPr="00122D5F">
              <w:rPr>
                <w:b/>
                <w:bCs/>
                <w:i/>
                <w:iCs/>
              </w:rPr>
              <w:t>Transaction Amount</w:t>
            </w:r>
          </w:p>
        </w:tc>
      </w:tr>
      <w:tr w:rsidR="006C7622" w:rsidRPr="008A20DF" w14:paraId="74D3B05E"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23" w:type="pct"/>
            <w:tcBorders>
              <w:top w:val="nil"/>
              <w:left w:val="single" w:sz="4" w:space="0" w:color="auto"/>
              <w:bottom w:val="single" w:sz="4" w:space="0" w:color="auto"/>
              <w:right w:val="single" w:sz="4" w:space="0" w:color="auto"/>
            </w:tcBorders>
          </w:tcPr>
          <w:p w14:paraId="0DC3687E" w14:textId="77777777" w:rsidR="006C7622" w:rsidRPr="008A20DF" w:rsidRDefault="006C7622" w:rsidP="00B35057">
            <w:pPr>
              <w:pStyle w:val="Tabletext10"/>
              <w:jc w:val="center"/>
            </w:pPr>
            <w:r w:rsidRPr="008A20DF">
              <w:rPr>
                <w:rFonts w:hint="eastAsia"/>
              </w:rPr>
              <w:t>7</w:t>
            </w:r>
          </w:p>
        </w:tc>
        <w:tc>
          <w:tcPr>
            <w:tcW w:w="1299" w:type="pct"/>
            <w:tcBorders>
              <w:top w:val="nil"/>
              <w:left w:val="nil"/>
              <w:bottom w:val="single" w:sz="4" w:space="0" w:color="auto"/>
              <w:right w:val="single" w:sz="4" w:space="0" w:color="auto"/>
            </w:tcBorders>
          </w:tcPr>
          <w:p w14:paraId="1C8C54DC" w14:textId="77777777" w:rsidR="006C7622" w:rsidRPr="008A20DF" w:rsidRDefault="006C7622" w:rsidP="004C6642">
            <w:pPr>
              <w:pStyle w:val="Tabletext10"/>
            </w:pPr>
            <w:r w:rsidRPr="008A20DF">
              <w:t>Transaction Amount</w:t>
            </w:r>
          </w:p>
        </w:tc>
        <w:tc>
          <w:tcPr>
            <w:tcW w:w="3478" w:type="pct"/>
            <w:tcBorders>
              <w:top w:val="single" w:sz="4" w:space="0" w:color="auto"/>
              <w:left w:val="single" w:sz="4" w:space="0" w:color="auto"/>
              <w:bottom w:val="single" w:sz="4" w:space="0" w:color="auto"/>
              <w:right w:val="single" w:sz="4" w:space="0" w:color="auto"/>
            </w:tcBorders>
          </w:tcPr>
          <w:p w14:paraId="4EA04068" w14:textId="77777777" w:rsidR="006C7622" w:rsidRPr="008A20DF" w:rsidRDefault="006C7622" w:rsidP="004C6642">
            <w:pPr>
              <w:pStyle w:val="Tabletext10"/>
            </w:pPr>
            <w:proofErr w:type="spellStart"/>
            <w:r w:rsidRPr="008A20DF">
              <w:rPr>
                <w:rFonts w:hint="eastAsia"/>
              </w:rPr>
              <w:t>g</w:t>
            </w:r>
            <w:r w:rsidRPr="008A20DF">
              <w:t>l-ads:amountTransactionAmount</w:t>
            </w:r>
            <w:proofErr w:type="spellEnd"/>
          </w:p>
        </w:tc>
      </w:tr>
      <w:tr w:rsidR="006C7622" w:rsidRPr="008A20DF" w14:paraId="1A7AF212"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23" w:type="pct"/>
            <w:tcBorders>
              <w:top w:val="single" w:sz="4" w:space="0" w:color="auto"/>
              <w:left w:val="single" w:sz="4" w:space="0" w:color="auto"/>
              <w:bottom w:val="single" w:sz="4" w:space="0" w:color="auto"/>
              <w:right w:val="single" w:sz="4" w:space="0" w:color="auto"/>
            </w:tcBorders>
          </w:tcPr>
          <w:p w14:paraId="7821F723" w14:textId="77777777" w:rsidR="006C7622" w:rsidRPr="008A20DF" w:rsidRDefault="006C7622" w:rsidP="00B35057">
            <w:pPr>
              <w:pStyle w:val="Tabletext10"/>
              <w:jc w:val="center"/>
            </w:pPr>
            <w:r w:rsidRPr="008A20DF">
              <w:rPr>
                <w:rFonts w:hint="eastAsia"/>
              </w:rPr>
              <w:t>8</w:t>
            </w:r>
          </w:p>
        </w:tc>
        <w:tc>
          <w:tcPr>
            <w:tcW w:w="1299" w:type="pct"/>
            <w:tcBorders>
              <w:top w:val="single" w:sz="4" w:space="0" w:color="auto"/>
              <w:left w:val="nil"/>
              <w:bottom w:val="single" w:sz="4" w:space="0" w:color="auto"/>
              <w:right w:val="single" w:sz="4" w:space="0" w:color="auto"/>
            </w:tcBorders>
          </w:tcPr>
          <w:p w14:paraId="4A12F69F" w14:textId="77777777" w:rsidR="006C7622" w:rsidRPr="008A20DF" w:rsidRDefault="006C7622" w:rsidP="004C6642">
            <w:pPr>
              <w:pStyle w:val="Tabletext10"/>
            </w:pPr>
            <w:r w:rsidRPr="008A20DF">
              <w:t>Transaction Currency Code</w:t>
            </w:r>
          </w:p>
        </w:tc>
        <w:tc>
          <w:tcPr>
            <w:tcW w:w="3478" w:type="pct"/>
            <w:tcBorders>
              <w:top w:val="single" w:sz="4" w:space="0" w:color="auto"/>
              <w:left w:val="single" w:sz="4" w:space="0" w:color="auto"/>
              <w:bottom w:val="single" w:sz="4" w:space="0" w:color="auto"/>
              <w:right w:val="single" w:sz="4" w:space="0" w:color="auto"/>
            </w:tcBorders>
          </w:tcPr>
          <w:p w14:paraId="548C03CF" w14:textId="77777777" w:rsidR="006C7622" w:rsidRPr="008A20DF" w:rsidRDefault="006C7622" w:rsidP="004C6642">
            <w:pPr>
              <w:pStyle w:val="Tabletext10"/>
            </w:pPr>
            <w:proofErr w:type="spellStart"/>
            <w:r w:rsidRPr="008A20DF">
              <w:rPr>
                <w:rFonts w:hint="eastAsia"/>
              </w:rPr>
              <w:t>g</w:t>
            </w:r>
            <w:r w:rsidRPr="008A20DF">
              <w:t>l-ads:amountTransactionCurrency</w:t>
            </w:r>
            <w:proofErr w:type="spellEnd"/>
          </w:p>
        </w:tc>
      </w:tr>
    </w:tbl>
    <w:p w14:paraId="79A55628" w14:textId="77777777" w:rsidR="006C7622" w:rsidRPr="008A20DF" w:rsidRDefault="006C7622" w:rsidP="000D7B3E">
      <w:pPr>
        <w:pStyle w:val="40"/>
      </w:pPr>
      <w:r w:rsidRPr="008A20DF">
        <w:t>User Activity</w:t>
      </w:r>
    </w:p>
    <w:p w14:paraId="7E3D3F0C" w14:textId="35109A62" w:rsidR="006C7622" w:rsidRDefault="006C7622" w:rsidP="00330FB2">
      <w:r w:rsidRPr="008A20DF">
        <w:t xml:space="preserve">Syntax binding of User Activity is listed in </w:t>
      </w:r>
      <w:r w:rsidRPr="00330FB2">
        <w:rPr>
          <w:b/>
          <w:bCs/>
        </w:rPr>
        <w:t xml:space="preserve">Table </w:t>
      </w:r>
      <w:r w:rsidR="00283F06">
        <w:rPr>
          <w:b/>
          <w:bCs/>
        </w:rPr>
        <w:t>37</w:t>
      </w:r>
      <w:r w:rsidRPr="008A20DF">
        <w:t>.</w:t>
      </w:r>
    </w:p>
    <w:p w14:paraId="6E139D77" w14:textId="04B4BA2F" w:rsidR="00330FB2" w:rsidRPr="008A20DF" w:rsidRDefault="00330FB2" w:rsidP="00330FB2">
      <w:pPr>
        <w:pStyle w:val="Tabletitle"/>
      </w:pPr>
      <w:r>
        <w:t>Table </w:t>
      </w:r>
      <w:r>
        <w:fldChar w:fldCharType="begin"/>
      </w:r>
      <w:r>
        <w:instrText xml:space="preserve"> IF </w:instrText>
      </w:r>
      <w:r>
        <w:fldChar w:fldCharType="begin"/>
      </w:r>
      <w:r>
        <w:instrText xml:space="preserve">SEQ aaa \c </w:instrText>
      </w:r>
      <w:r>
        <w:fldChar w:fldCharType="separate"/>
      </w:r>
      <w:r w:rsidR="00283F06">
        <w:rPr>
          <w:noProof/>
        </w:rPr>
        <w:instrText>0</w:instrText>
      </w:r>
      <w:r>
        <w:fldChar w:fldCharType="end"/>
      </w:r>
      <w:r>
        <w:instrText xml:space="preserve"> &gt;= 1 "</w:instrText>
      </w:r>
      <w:r>
        <w:fldChar w:fldCharType="begin"/>
      </w:r>
      <w:r>
        <w:instrText xml:space="preserve">SEQ aaa \c \* ALPHABETIC </w:instrText>
      </w:r>
      <w:r>
        <w:fldChar w:fldCharType="separate"/>
      </w:r>
      <w:r>
        <w:instrText>A</w:instrText>
      </w:r>
      <w:r>
        <w:fldChar w:fldCharType="end"/>
      </w:r>
      <w:r>
        <w:instrText xml:space="preserve">." "" </w:instrText>
      </w:r>
      <w:r>
        <w:fldChar w:fldCharType="end"/>
      </w:r>
      <w:r>
        <w:fldChar w:fldCharType="begin"/>
      </w:r>
      <w:r>
        <w:instrText xml:space="preserve">SEQ Table </w:instrText>
      </w:r>
      <w:r>
        <w:fldChar w:fldCharType="separate"/>
      </w:r>
      <w:r w:rsidR="00283F06">
        <w:rPr>
          <w:noProof/>
        </w:rPr>
        <w:t>37</w:t>
      </w:r>
      <w:r>
        <w:fldChar w:fldCharType="end"/>
      </w:r>
      <w:r>
        <w:t> — Syntax binding of User Activity</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5"/>
        <w:gridCol w:w="2536"/>
        <w:gridCol w:w="6790"/>
      </w:tblGrid>
      <w:tr w:rsidR="006C7622" w:rsidRPr="008A20DF" w14:paraId="6941793B" w14:textId="77777777" w:rsidTr="00B35057">
        <w:trPr>
          <w:cantSplit/>
          <w:tblHeader/>
        </w:trPr>
        <w:tc>
          <w:tcPr>
            <w:tcW w:w="223" w:type="pct"/>
            <w:shd w:val="clear" w:color="auto" w:fill="D9D9D9" w:themeFill="background1" w:themeFillShade="D9"/>
            <w:tcMar>
              <w:left w:w="0" w:type="dxa"/>
              <w:right w:w="0" w:type="dxa"/>
            </w:tcMar>
          </w:tcPr>
          <w:p w14:paraId="0EA89C4F" w14:textId="77777777" w:rsidR="006C7622" w:rsidRPr="008A20DF" w:rsidRDefault="006C7622" w:rsidP="004C6642">
            <w:pPr>
              <w:pStyle w:val="Tabletext10"/>
              <w:jc w:val="center"/>
              <w:rPr>
                <w:b/>
                <w:bCs/>
              </w:rPr>
            </w:pPr>
            <w:r w:rsidRPr="008A20DF">
              <w:rPr>
                <w:b/>
                <w:bCs/>
              </w:rPr>
              <w:t>No</w:t>
            </w:r>
          </w:p>
        </w:tc>
        <w:tc>
          <w:tcPr>
            <w:tcW w:w="1299" w:type="pct"/>
            <w:shd w:val="clear" w:color="auto" w:fill="D9D9D9" w:themeFill="background1" w:themeFillShade="D9"/>
          </w:tcPr>
          <w:p w14:paraId="75813A5E" w14:textId="77777777" w:rsidR="006C7622" w:rsidRPr="008A20DF" w:rsidRDefault="006C7622" w:rsidP="004C6642">
            <w:pPr>
              <w:pStyle w:val="Tabletext10"/>
              <w:jc w:val="center"/>
              <w:rPr>
                <w:b/>
                <w:bCs/>
              </w:rPr>
            </w:pPr>
            <w:r w:rsidRPr="008A20DF">
              <w:rPr>
                <w:b/>
                <w:bCs/>
              </w:rPr>
              <w:t>Data element name</w:t>
            </w:r>
          </w:p>
        </w:tc>
        <w:tc>
          <w:tcPr>
            <w:tcW w:w="3478" w:type="pct"/>
            <w:shd w:val="clear" w:color="auto" w:fill="D9D9D9" w:themeFill="background1" w:themeFillShade="D9"/>
            <w:tcMar>
              <w:left w:w="0" w:type="dxa"/>
              <w:right w:w="0" w:type="dxa"/>
            </w:tcMar>
            <w:vAlign w:val="center"/>
          </w:tcPr>
          <w:p w14:paraId="79A926C6" w14:textId="77777777" w:rsidR="006C7622" w:rsidRPr="008A20DF" w:rsidRDefault="006C7622" w:rsidP="004C6642">
            <w:pPr>
              <w:pStyle w:val="Tabletext10"/>
              <w:jc w:val="center"/>
              <w:rPr>
                <w:b/>
                <w:bCs/>
                <w:sz w:val="18"/>
                <w:szCs w:val="18"/>
              </w:rPr>
            </w:pPr>
            <w:r w:rsidRPr="008A20DF">
              <w:rPr>
                <w:b/>
                <w:bCs/>
              </w:rPr>
              <w:t>XBRL</w:t>
            </w:r>
          </w:p>
        </w:tc>
      </w:tr>
      <w:tr w:rsidR="006C7622" w:rsidRPr="00122D5F" w14:paraId="6F7C74C0"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blHeader/>
        </w:trPr>
        <w:tc>
          <w:tcPr>
            <w:tcW w:w="5000" w:type="pct"/>
            <w:gridSpan w:val="3"/>
            <w:tcBorders>
              <w:top w:val="nil"/>
              <w:left w:val="single" w:sz="4" w:space="0" w:color="auto"/>
              <w:bottom w:val="single" w:sz="4" w:space="0" w:color="auto"/>
              <w:right w:val="single" w:sz="4" w:space="0" w:color="auto"/>
            </w:tcBorders>
            <w:shd w:val="clear" w:color="auto" w:fill="F2F2F2" w:themeFill="background1" w:themeFillShade="F2"/>
          </w:tcPr>
          <w:p w14:paraId="0FD4BDA7" w14:textId="77777777" w:rsidR="006C7622" w:rsidRPr="00122D5F" w:rsidRDefault="006C7622" w:rsidP="004C6642">
            <w:pPr>
              <w:pStyle w:val="Tabletext10"/>
              <w:rPr>
                <w:b/>
                <w:bCs/>
                <w:i/>
                <w:iCs/>
              </w:rPr>
            </w:pPr>
            <w:r w:rsidRPr="00122D5F">
              <w:rPr>
                <w:b/>
                <w:bCs/>
                <w:i/>
                <w:iCs/>
              </w:rPr>
              <w:t>Amount</w:t>
            </w:r>
          </w:p>
        </w:tc>
      </w:tr>
      <w:tr w:rsidR="006C7622" w:rsidRPr="008A20DF" w14:paraId="23D14083"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blHeader/>
        </w:trPr>
        <w:tc>
          <w:tcPr>
            <w:tcW w:w="223" w:type="pct"/>
            <w:tcBorders>
              <w:top w:val="nil"/>
              <w:left w:val="single" w:sz="4" w:space="0" w:color="auto"/>
              <w:bottom w:val="single" w:sz="4" w:space="0" w:color="auto"/>
              <w:right w:val="single" w:sz="4" w:space="0" w:color="auto"/>
            </w:tcBorders>
          </w:tcPr>
          <w:p w14:paraId="1497D5BA" w14:textId="77777777" w:rsidR="006C7622" w:rsidRPr="008A20DF" w:rsidRDefault="006C7622" w:rsidP="00B35057">
            <w:pPr>
              <w:pStyle w:val="Tabletext10"/>
              <w:jc w:val="center"/>
            </w:pPr>
            <w:r w:rsidRPr="008A20DF">
              <w:t>1</w:t>
            </w:r>
          </w:p>
        </w:tc>
        <w:tc>
          <w:tcPr>
            <w:tcW w:w="1299" w:type="pct"/>
            <w:tcBorders>
              <w:top w:val="nil"/>
              <w:left w:val="nil"/>
              <w:bottom w:val="single" w:sz="4" w:space="0" w:color="auto"/>
              <w:right w:val="single" w:sz="4" w:space="0" w:color="auto"/>
            </w:tcBorders>
          </w:tcPr>
          <w:p w14:paraId="1FEEEA4F" w14:textId="77777777" w:rsidR="006C7622" w:rsidRPr="008A20DF" w:rsidRDefault="006C7622" w:rsidP="004C6642">
            <w:pPr>
              <w:pStyle w:val="Tabletext10"/>
            </w:pPr>
            <w:r w:rsidRPr="008A20DF">
              <w:t>Entered By</w:t>
            </w:r>
          </w:p>
        </w:tc>
        <w:tc>
          <w:tcPr>
            <w:tcW w:w="3478" w:type="pct"/>
            <w:tcBorders>
              <w:top w:val="single" w:sz="4" w:space="0" w:color="auto"/>
              <w:left w:val="single" w:sz="4" w:space="0" w:color="auto"/>
              <w:bottom w:val="single" w:sz="4" w:space="0" w:color="auto"/>
              <w:right w:val="single" w:sz="4" w:space="0" w:color="auto"/>
            </w:tcBorders>
          </w:tcPr>
          <w:p w14:paraId="2B9F92D8" w14:textId="77777777" w:rsidR="006C7622" w:rsidRPr="008A20DF" w:rsidRDefault="006C7622" w:rsidP="004C6642">
            <w:pPr>
              <w:pStyle w:val="Tabletext10"/>
            </w:pPr>
            <w:proofErr w:type="spellStart"/>
            <w:r w:rsidRPr="008A20DF">
              <w:t>gl-cor:identifierCode</w:t>
            </w:r>
            <w:proofErr w:type="spellEnd"/>
            <w:r w:rsidRPr="008A20DF">
              <w:t xml:space="preserve"> with </w:t>
            </w:r>
            <w:proofErr w:type="spellStart"/>
            <w:r w:rsidRPr="008A20DF">
              <w:t>glcor:identifierCategory</w:t>
            </w:r>
            <w:proofErr w:type="spellEnd"/>
            <w:r w:rsidRPr="008A20DF">
              <w:t xml:space="preserve"> = “</w:t>
            </w:r>
            <w:proofErr w:type="spellStart"/>
            <w:r w:rsidRPr="008A20DF">
              <w:t>systemUser</w:t>
            </w:r>
            <w:proofErr w:type="spellEnd"/>
            <w:r w:rsidRPr="008A20DF">
              <w:t>”</w:t>
            </w:r>
          </w:p>
        </w:tc>
      </w:tr>
      <w:tr w:rsidR="006C7622" w:rsidRPr="008A20DF" w14:paraId="4A250956"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blHeader/>
        </w:trPr>
        <w:tc>
          <w:tcPr>
            <w:tcW w:w="223" w:type="pct"/>
            <w:tcBorders>
              <w:top w:val="single" w:sz="4" w:space="0" w:color="auto"/>
              <w:left w:val="single" w:sz="4" w:space="0" w:color="auto"/>
              <w:bottom w:val="single" w:sz="4" w:space="0" w:color="auto"/>
              <w:right w:val="single" w:sz="4" w:space="0" w:color="auto"/>
            </w:tcBorders>
          </w:tcPr>
          <w:p w14:paraId="2DA4A57A" w14:textId="77777777" w:rsidR="006C7622" w:rsidRPr="008A20DF" w:rsidRDefault="006C7622" w:rsidP="00B35057">
            <w:pPr>
              <w:pStyle w:val="Tabletext10"/>
              <w:jc w:val="center"/>
            </w:pPr>
            <w:r w:rsidRPr="008A20DF">
              <w:rPr>
                <w:rFonts w:hint="eastAsia"/>
              </w:rPr>
              <w:t>2</w:t>
            </w:r>
          </w:p>
        </w:tc>
        <w:tc>
          <w:tcPr>
            <w:tcW w:w="1299" w:type="pct"/>
            <w:tcBorders>
              <w:top w:val="single" w:sz="4" w:space="0" w:color="auto"/>
              <w:left w:val="nil"/>
              <w:bottom w:val="single" w:sz="4" w:space="0" w:color="auto"/>
              <w:right w:val="single" w:sz="4" w:space="0" w:color="auto"/>
            </w:tcBorders>
          </w:tcPr>
          <w:p w14:paraId="206D0287" w14:textId="77777777" w:rsidR="006C7622" w:rsidRPr="008A20DF" w:rsidRDefault="006C7622" w:rsidP="004C6642">
            <w:pPr>
              <w:pStyle w:val="Tabletext10"/>
            </w:pPr>
            <w:r w:rsidRPr="008A20DF">
              <w:t>Entered Date</w:t>
            </w:r>
          </w:p>
        </w:tc>
        <w:tc>
          <w:tcPr>
            <w:tcW w:w="3478" w:type="pct"/>
            <w:tcBorders>
              <w:top w:val="single" w:sz="4" w:space="0" w:color="auto"/>
              <w:left w:val="single" w:sz="4" w:space="0" w:color="auto"/>
              <w:bottom w:val="single" w:sz="4" w:space="0" w:color="auto"/>
              <w:right w:val="single" w:sz="4" w:space="0" w:color="auto"/>
            </w:tcBorders>
          </w:tcPr>
          <w:p w14:paraId="1106BA48" w14:textId="77777777" w:rsidR="006C7622" w:rsidRPr="008A20DF" w:rsidRDefault="006C7622" w:rsidP="004C6642">
            <w:pPr>
              <w:pStyle w:val="Tabletext10"/>
            </w:pPr>
            <w:proofErr w:type="spellStart"/>
            <w:r w:rsidRPr="008A20DF">
              <w:t>gl-cor:enteredDate</w:t>
            </w:r>
            <w:proofErr w:type="spellEnd"/>
          </w:p>
        </w:tc>
      </w:tr>
      <w:tr w:rsidR="006C7622" w:rsidRPr="008A20DF" w14:paraId="5A5994F5"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blHeader/>
        </w:trPr>
        <w:tc>
          <w:tcPr>
            <w:tcW w:w="223" w:type="pct"/>
            <w:tcBorders>
              <w:top w:val="single" w:sz="4" w:space="0" w:color="auto"/>
              <w:left w:val="single" w:sz="4" w:space="0" w:color="auto"/>
              <w:bottom w:val="single" w:sz="4" w:space="0" w:color="auto"/>
              <w:right w:val="single" w:sz="4" w:space="0" w:color="auto"/>
            </w:tcBorders>
          </w:tcPr>
          <w:p w14:paraId="09E41664" w14:textId="77777777" w:rsidR="006C7622" w:rsidRPr="008A20DF" w:rsidRDefault="006C7622" w:rsidP="00B35057">
            <w:pPr>
              <w:pStyle w:val="Tabletext10"/>
              <w:jc w:val="center"/>
            </w:pPr>
            <w:r w:rsidRPr="008A20DF">
              <w:rPr>
                <w:rFonts w:hint="eastAsia"/>
              </w:rPr>
              <w:t>3</w:t>
            </w:r>
          </w:p>
        </w:tc>
        <w:tc>
          <w:tcPr>
            <w:tcW w:w="1299" w:type="pct"/>
            <w:tcBorders>
              <w:top w:val="single" w:sz="4" w:space="0" w:color="auto"/>
              <w:left w:val="nil"/>
              <w:bottom w:val="single" w:sz="4" w:space="0" w:color="auto"/>
              <w:right w:val="single" w:sz="4" w:space="0" w:color="auto"/>
            </w:tcBorders>
          </w:tcPr>
          <w:p w14:paraId="0E3BAE42" w14:textId="77777777" w:rsidR="006C7622" w:rsidRPr="008A20DF" w:rsidRDefault="006C7622" w:rsidP="004C6642">
            <w:pPr>
              <w:pStyle w:val="Tabletext10"/>
            </w:pPr>
            <w:r w:rsidRPr="008A20DF">
              <w:t>Entered Time</w:t>
            </w:r>
          </w:p>
        </w:tc>
        <w:tc>
          <w:tcPr>
            <w:tcW w:w="3478" w:type="pct"/>
            <w:tcBorders>
              <w:top w:val="single" w:sz="4" w:space="0" w:color="auto"/>
              <w:left w:val="single" w:sz="4" w:space="0" w:color="auto"/>
              <w:bottom w:val="single" w:sz="4" w:space="0" w:color="auto"/>
              <w:right w:val="single" w:sz="4" w:space="0" w:color="auto"/>
            </w:tcBorders>
          </w:tcPr>
          <w:p w14:paraId="2298C8BC" w14:textId="77777777" w:rsidR="006C7622" w:rsidRPr="008A20DF" w:rsidRDefault="006C7622" w:rsidP="004C6642">
            <w:pPr>
              <w:pStyle w:val="Tabletext10"/>
            </w:pPr>
            <w:r w:rsidRPr="008A20DF">
              <w:t xml:space="preserve">This is included in the ISO 8601 representation of </w:t>
            </w:r>
            <w:proofErr w:type="spellStart"/>
            <w:r w:rsidRPr="008A20DF">
              <w:t>gl-cor:enteredDate</w:t>
            </w:r>
            <w:proofErr w:type="spellEnd"/>
            <w:r w:rsidRPr="008A20DF">
              <w:t>, mentioned previously</w:t>
            </w:r>
          </w:p>
        </w:tc>
      </w:tr>
      <w:tr w:rsidR="006C7622" w:rsidRPr="00122D5F" w14:paraId="5A802217"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blHeader/>
        </w:trPr>
        <w:tc>
          <w:tcPr>
            <w:tcW w:w="5000" w:type="pct"/>
            <w:gridSpan w:val="3"/>
            <w:tcBorders>
              <w:top w:val="nil"/>
              <w:left w:val="single" w:sz="4" w:space="0" w:color="auto"/>
              <w:bottom w:val="single" w:sz="4" w:space="0" w:color="auto"/>
              <w:right w:val="single" w:sz="4" w:space="0" w:color="auto"/>
            </w:tcBorders>
            <w:shd w:val="clear" w:color="auto" w:fill="F2F2F2" w:themeFill="background1" w:themeFillShade="F2"/>
          </w:tcPr>
          <w:p w14:paraId="39B471D7" w14:textId="77777777" w:rsidR="006C7622" w:rsidRPr="00122D5F" w:rsidRDefault="006C7622" w:rsidP="004C6642">
            <w:pPr>
              <w:pStyle w:val="Tabletext10"/>
              <w:rPr>
                <w:b/>
                <w:bCs/>
                <w:i/>
                <w:iCs/>
              </w:rPr>
            </w:pPr>
            <w:r w:rsidRPr="00122D5F">
              <w:rPr>
                <w:b/>
                <w:bCs/>
                <w:i/>
                <w:iCs/>
              </w:rPr>
              <w:t>Last Modify</w:t>
            </w:r>
          </w:p>
        </w:tc>
      </w:tr>
      <w:tr w:rsidR="006C7622" w:rsidRPr="008A20DF" w14:paraId="2D04513B"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blHeader/>
        </w:trPr>
        <w:tc>
          <w:tcPr>
            <w:tcW w:w="223" w:type="pct"/>
            <w:tcBorders>
              <w:top w:val="nil"/>
              <w:left w:val="single" w:sz="4" w:space="0" w:color="auto"/>
              <w:bottom w:val="single" w:sz="4" w:space="0" w:color="auto"/>
              <w:right w:val="single" w:sz="4" w:space="0" w:color="auto"/>
            </w:tcBorders>
          </w:tcPr>
          <w:p w14:paraId="00A8B629" w14:textId="77777777" w:rsidR="006C7622" w:rsidRPr="008A20DF" w:rsidRDefault="006C7622" w:rsidP="00B35057">
            <w:pPr>
              <w:pStyle w:val="Tabletext10"/>
              <w:jc w:val="center"/>
            </w:pPr>
            <w:r w:rsidRPr="008A20DF">
              <w:rPr>
                <w:rFonts w:hint="eastAsia"/>
              </w:rPr>
              <w:t>4</w:t>
            </w:r>
          </w:p>
        </w:tc>
        <w:tc>
          <w:tcPr>
            <w:tcW w:w="1299" w:type="pct"/>
            <w:tcBorders>
              <w:top w:val="nil"/>
              <w:left w:val="nil"/>
              <w:bottom w:val="single" w:sz="4" w:space="0" w:color="auto"/>
              <w:right w:val="single" w:sz="4" w:space="0" w:color="auto"/>
            </w:tcBorders>
          </w:tcPr>
          <w:p w14:paraId="6360E24A" w14:textId="77777777" w:rsidR="006C7622" w:rsidRPr="008A20DF" w:rsidRDefault="006C7622" w:rsidP="004C6642">
            <w:pPr>
              <w:pStyle w:val="Tabletext10"/>
            </w:pPr>
            <w:r w:rsidRPr="008A20DF">
              <w:t>Last Modified By</w:t>
            </w:r>
          </w:p>
        </w:tc>
        <w:tc>
          <w:tcPr>
            <w:tcW w:w="3478" w:type="pct"/>
            <w:tcBorders>
              <w:top w:val="single" w:sz="4" w:space="0" w:color="auto"/>
              <w:left w:val="single" w:sz="4" w:space="0" w:color="auto"/>
              <w:bottom w:val="single" w:sz="4" w:space="0" w:color="auto"/>
              <w:right w:val="single" w:sz="4" w:space="0" w:color="auto"/>
            </w:tcBorders>
          </w:tcPr>
          <w:p w14:paraId="16D60ED9" w14:textId="77777777" w:rsidR="006C7622" w:rsidRPr="008A20DF" w:rsidRDefault="006C7622" w:rsidP="004C6642">
            <w:pPr>
              <w:pStyle w:val="Tabletext10"/>
            </w:pPr>
            <w:proofErr w:type="spellStart"/>
            <w:r w:rsidRPr="008A20DF">
              <w:t>gl-bus:enteredByModified</w:t>
            </w:r>
            <w:proofErr w:type="spellEnd"/>
          </w:p>
        </w:tc>
      </w:tr>
      <w:tr w:rsidR="006C7622" w:rsidRPr="008A20DF" w14:paraId="783AD595"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blHeader/>
        </w:trPr>
        <w:tc>
          <w:tcPr>
            <w:tcW w:w="223" w:type="pct"/>
            <w:tcBorders>
              <w:top w:val="single" w:sz="4" w:space="0" w:color="auto"/>
              <w:left w:val="single" w:sz="4" w:space="0" w:color="auto"/>
              <w:bottom w:val="single" w:sz="4" w:space="0" w:color="auto"/>
              <w:right w:val="single" w:sz="4" w:space="0" w:color="auto"/>
            </w:tcBorders>
          </w:tcPr>
          <w:p w14:paraId="19AD1954" w14:textId="77777777" w:rsidR="006C7622" w:rsidRPr="008A20DF" w:rsidRDefault="006C7622" w:rsidP="00B35057">
            <w:pPr>
              <w:pStyle w:val="Tabletext10"/>
              <w:jc w:val="center"/>
            </w:pPr>
            <w:r w:rsidRPr="008A20DF">
              <w:rPr>
                <w:rFonts w:hint="eastAsia"/>
              </w:rPr>
              <w:t>5</w:t>
            </w:r>
          </w:p>
        </w:tc>
        <w:tc>
          <w:tcPr>
            <w:tcW w:w="1299" w:type="pct"/>
            <w:tcBorders>
              <w:top w:val="single" w:sz="4" w:space="0" w:color="auto"/>
              <w:left w:val="nil"/>
              <w:bottom w:val="single" w:sz="4" w:space="0" w:color="auto"/>
              <w:right w:val="single" w:sz="4" w:space="0" w:color="auto"/>
            </w:tcBorders>
          </w:tcPr>
          <w:p w14:paraId="20B17DA4" w14:textId="77777777" w:rsidR="006C7622" w:rsidRPr="008A20DF" w:rsidRDefault="006C7622" w:rsidP="004C6642">
            <w:pPr>
              <w:pStyle w:val="Tabletext10"/>
            </w:pPr>
            <w:r w:rsidRPr="008A20DF">
              <w:t>Last Modified Date</w:t>
            </w:r>
          </w:p>
        </w:tc>
        <w:tc>
          <w:tcPr>
            <w:tcW w:w="3478" w:type="pct"/>
            <w:tcBorders>
              <w:top w:val="single" w:sz="4" w:space="0" w:color="auto"/>
              <w:left w:val="single" w:sz="4" w:space="0" w:color="auto"/>
              <w:bottom w:val="single" w:sz="4" w:space="0" w:color="auto"/>
              <w:right w:val="single" w:sz="4" w:space="0" w:color="auto"/>
            </w:tcBorders>
          </w:tcPr>
          <w:p w14:paraId="542DB30D" w14:textId="77777777" w:rsidR="006C7622" w:rsidRPr="008A20DF" w:rsidRDefault="006C7622" w:rsidP="004C6642">
            <w:pPr>
              <w:pStyle w:val="Tabletext10"/>
            </w:pPr>
            <w:proofErr w:type="spellStart"/>
            <w:r w:rsidRPr="008A20DF">
              <w:t>gl-usk:lastDateRepeat</w:t>
            </w:r>
            <w:proofErr w:type="spellEnd"/>
          </w:p>
        </w:tc>
      </w:tr>
      <w:tr w:rsidR="006C7622" w:rsidRPr="008A20DF" w14:paraId="4EB7181D"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blHeader/>
        </w:trPr>
        <w:tc>
          <w:tcPr>
            <w:tcW w:w="223" w:type="pct"/>
            <w:tcBorders>
              <w:top w:val="single" w:sz="4" w:space="0" w:color="auto"/>
              <w:left w:val="single" w:sz="4" w:space="0" w:color="auto"/>
              <w:bottom w:val="single" w:sz="4" w:space="0" w:color="auto"/>
              <w:right w:val="single" w:sz="4" w:space="0" w:color="auto"/>
            </w:tcBorders>
          </w:tcPr>
          <w:p w14:paraId="0420A97F" w14:textId="77777777" w:rsidR="006C7622" w:rsidRPr="008A20DF" w:rsidRDefault="006C7622" w:rsidP="00B35057">
            <w:pPr>
              <w:pStyle w:val="Tabletext10"/>
              <w:jc w:val="center"/>
            </w:pPr>
            <w:r w:rsidRPr="008A20DF">
              <w:rPr>
                <w:rFonts w:hint="eastAsia"/>
              </w:rPr>
              <w:t>6</w:t>
            </w:r>
          </w:p>
        </w:tc>
        <w:tc>
          <w:tcPr>
            <w:tcW w:w="1299" w:type="pct"/>
            <w:tcBorders>
              <w:top w:val="single" w:sz="4" w:space="0" w:color="auto"/>
              <w:left w:val="nil"/>
              <w:bottom w:val="single" w:sz="4" w:space="0" w:color="auto"/>
              <w:right w:val="single" w:sz="4" w:space="0" w:color="auto"/>
            </w:tcBorders>
          </w:tcPr>
          <w:p w14:paraId="7413240E" w14:textId="77777777" w:rsidR="006C7622" w:rsidRPr="008A20DF" w:rsidRDefault="006C7622" w:rsidP="004C6642">
            <w:pPr>
              <w:pStyle w:val="Tabletext10"/>
            </w:pPr>
            <w:r w:rsidRPr="008A20DF">
              <w:t>Last Modified Time</w:t>
            </w:r>
          </w:p>
        </w:tc>
        <w:tc>
          <w:tcPr>
            <w:tcW w:w="3478" w:type="pct"/>
            <w:tcBorders>
              <w:top w:val="single" w:sz="4" w:space="0" w:color="auto"/>
              <w:left w:val="single" w:sz="4" w:space="0" w:color="auto"/>
              <w:bottom w:val="single" w:sz="4" w:space="0" w:color="auto"/>
              <w:right w:val="single" w:sz="4" w:space="0" w:color="auto"/>
            </w:tcBorders>
          </w:tcPr>
          <w:p w14:paraId="1D5B32C3" w14:textId="77777777" w:rsidR="006C7622" w:rsidRPr="008A20DF" w:rsidRDefault="006C7622" w:rsidP="004C6642">
            <w:pPr>
              <w:pStyle w:val="Tabletext10"/>
            </w:pPr>
            <w:r w:rsidRPr="008A20DF">
              <w:t xml:space="preserve">This is included in the ISO 8601 representation of </w:t>
            </w:r>
            <w:proofErr w:type="spellStart"/>
            <w:r w:rsidRPr="008A20DF">
              <w:t>gl-cor:enteredDate</w:t>
            </w:r>
            <w:proofErr w:type="spellEnd"/>
            <w:r w:rsidRPr="008A20DF">
              <w:t>, mentioned previously</w:t>
            </w:r>
          </w:p>
        </w:tc>
      </w:tr>
      <w:tr w:rsidR="006C7622" w:rsidRPr="00F21602" w14:paraId="6117CCD9"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blHeader/>
        </w:trPr>
        <w:tc>
          <w:tcPr>
            <w:tcW w:w="5000" w:type="pct"/>
            <w:gridSpan w:val="3"/>
            <w:tcBorders>
              <w:top w:val="nil"/>
              <w:left w:val="single" w:sz="4" w:space="0" w:color="auto"/>
              <w:bottom w:val="single" w:sz="4" w:space="0" w:color="auto"/>
              <w:right w:val="single" w:sz="4" w:space="0" w:color="auto"/>
            </w:tcBorders>
            <w:shd w:val="clear" w:color="auto" w:fill="F2F2F2" w:themeFill="background1" w:themeFillShade="F2"/>
          </w:tcPr>
          <w:p w14:paraId="6124EFFE" w14:textId="77777777" w:rsidR="006C7622" w:rsidRPr="00F21602" w:rsidRDefault="006C7622" w:rsidP="004C6642">
            <w:pPr>
              <w:pStyle w:val="Tabletext10"/>
              <w:rPr>
                <w:b/>
                <w:bCs/>
                <w:i/>
                <w:iCs/>
              </w:rPr>
            </w:pPr>
            <w:r w:rsidRPr="00F21602">
              <w:rPr>
                <w:b/>
                <w:bCs/>
                <w:i/>
                <w:iCs/>
              </w:rPr>
              <w:t>Approve</w:t>
            </w:r>
          </w:p>
        </w:tc>
      </w:tr>
      <w:tr w:rsidR="006C7622" w:rsidRPr="008A20DF" w14:paraId="4BDD09DD"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blHeader/>
        </w:trPr>
        <w:tc>
          <w:tcPr>
            <w:tcW w:w="223" w:type="pct"/>
            <w:tcBorders>
              <w:top w:val="nil"/>
              <w:left w:val="single" w:sz="4" w:space="0" w:color="auto"/>
              <w:bottom w:val="single" w:sz="4" w:space="0" w:color="auto"/>
              <w:right w:val="single" w:sz="4" w:space="0" w:color="auto"/>
            </w:tcBorders>
          </w:tcPr>
          <w:p w14:paraId="691A780C" w14:textId="77777777" w:rsidR="006C7622" w:rsidRPr="008A20DF" w:rsidRDefault="006C7622" w:rsidP="00B35057">
            <w:pPr>
              <w:pStyle w:val="Tabletext10"/>
              <w:jc w:val="center"/>
            </w:pPr>
            <w:r w:rsidRPr="008A20DF">
              <w:rPr>
                <w:rFonts w:hint="eastAsia"/>
              </w:rPr>
              <w:t>7</w:t>
            </w:r>
          </w:p>
        </w:tc>
        <w:tc>
          <w:tcPr>
            <w:tcW w:w="1299" w:type="pct"/>
            <w:tcBorders>
              <w:top w:val="nil"/>
              <w:left w:val="nil"/>
              <w:bottom w:val="single" w:sz="4" w:space="0" w:color="auto"/>
              <w:right w:val="single" w:sz="4" w:space="0" w:color="auto"/>
            </w:tcBorders>
          </w:tcPr>
          <w:p w14:paraId="377C4EAF" w14:textId="77777777" w:rsidR="006C7622" w:rsidRPr="008A20DF" w:rsidRDefault="006C7622" w:rsidP="004C6642">
            <w:pPr>
              <w:pStyle w:val="Tabletext10"/>
            </w:pPr>
            <w:r w:rsidRPr="008A20DF">
              <w:t>Approved By</w:t>
            </w:r>
          </w:p>
        </w:tc>
        <w:tc>
          <w:tcPr>
            <w:tcW w:w="3478" w:type="pct"/>
            <w:tcBorders>
              <w:top w:val="single" w:sz="4" w:space="0" w:color="auto"/>
              <w:left w:val="single" w:sz="4" w:space="0" w:color="auto"/>
              <w:bottom w:val="single" w:sz="4" w:space="0" w:color="auto"/>
              <w:right w:val="single" w:sz="4" w:space="0" w:color="auto"/>
            </w:tcBorders>
          </w:tcPr>
          <w:p w14:paraId="36E35FC0" w14:textId="77777777" w:rsidR="006C7622" w:rsidRPr="008A20DF" w:rsidRDefault="006C7622" w:rsidP="004C6642">
            <w:pPr>
              <w:pStyle w:val="Tabletext10"/>
            </w:pPr>
            <w:proofErr w:type="spellStart"/>
            <w:r w:rsidRPr="008A20DF">
              <w:t>gl-cor:entryResponsiblePerson</w:t>
            </w:r>
            <w:proofErr w:type="spellEnd"/>
          </w:p>
        </w:tc>
      </w:tr>
      <w:tr w:rsidR="006C7622" w:rsidRPr="008A20DF" w14:paraId="43D58D14"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blHeader/>
        </w:trPr>
        <w:tc>
          <w:tcPr>
            <w:tcW w:w="223" w:type="pct"/>
            <w:tcBorders>
              <w:top w:val="single" w:sz="4" w:space="0" w:color="auto"/>
              <w:left w:val="single" w:sz="4" w:space="0" w:color="auto"/>
              <w:bottom w:val="single" w:sz="4" w:space="0" w:color="auto"/>
              <w:right w:val="single" w:sz="4" w:space="0" w:color="auto"/>
            </w:tcBorders>
          </w:tcPr>
          <w:p w14:paraId="79D03734" w14:textId="77777777" w:rsidR="006C7622" w:rsidRPr="008A20DF" w:rsidRDefault="006C7622" w:rsidP="00B35057">
            <w:pPr>
              <w:pStyle w:val="Tabletext10"/>
              <w:jc w:val="center"/>
            </w:pPr>
            <w:r w:rsidRPr="008A20DF">
              <w:rPr>
                <w:rFonts w:hint="eastAsia"/>
              </w:rPr>
              <w:t>8</w:t>
            </w:r>
          </w:p>
        </w:tc>
        <w:tc>
          <w:tcPr>
            <w:tcW w:w="1299" w:type="pct"/>
            <w:tcBorders>
              <w:top w:val="single" w:sz="4" w:space="0" w:color="auto"/>
              <w:left w:val="nil"/>
              <w:bottom w:val="single" w:sz="4" w:space="0" w:color="auto"/>
              <w:right w:val="single" w:sz="4" w:space="0" w:color="auto"/>
            </w:tcBorders>
          </w:tcPr>
          <w:p w14:paraId="43E2B084" w14:textId="77777777" w:rsidR="006C7622" w:rsidRPr="008A20DF" w:rsidRDefault="006C7622" w:rsidP="004C6642">
            <w:pPr>
              <w:pStyle w:val="Tabletext10"/>
            </w:pPr>
            <w:r w:rsidRPr="008A20DF">
              <w:t>Approved Date</w:t>
            </w:r>
          </w:p>
        </w:tc>
        <w:tc>
          <w:tcPr>
            <w:tcW w:w="3478" w:type="pct"/>
            <w:tcBorders>
              <w:top w:val="single" w:sz="4" w:space="0" w:color="auto"/>
              <w:left w:val="single" w:sz="4" w:space="0" w:color="auto"/>
              <w:bottom w:val="single" w:sz="4" w:space="0" w:color="auto"/>
              <w:right w:val="single" w:sz="4" w:space="0" w:color="auto"/>
            </w:tcBorders>
          </w:tcPr>
          <w:p w14:paraId="6A9A7DB6" w14:textId="77777777" w:rsidR="006C7622" w:rsidRPr="008A20DF" w:rsidRDefault="006C7622" w:rsidP="004C6642">
            <w:pPr>
              <w:pStyle w:val="Tabletext10"/>
            </w:pPr>
            <w:proofErr w:type="spellStart"/>
            <w:r w:rsidRPr="008A20DF">
              <w:t>gl-usk:nextDateRepeat</w:t>
            </w:r>
            <w:proofErr w:type="spellEnd"/>
          </w:p>
        </w:tc>
      </w:tr>
      <w:tr w:rsidR="006C7622" w:rsidRPr="008A20DF" w14:paraId="6971F703" w14:textId="77777777" w:rsidTr="00B350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blHeader/>
        </w:trPr>
        <w:tc>
          <w:tcPr>
            <w:tcW w:w="223" w:type="pct"/>
            <w:tcBorders>
              <w:top w:val="single" w:sz="4" w:space="0" w:color="auto"/>
              <w:left w:val="single" w:sz="4" w:space="0" w:color="auto"/>
              <w:bottom w:val="single" w:sz="4" w:space="0" w:color="auto"/>
              <w:right w:val="single" w:sz="4" w:space="0" w:color="auto"/>
            </w:tcBorders>
          </w:tcPr>
          <w:p w14:paraId="7292098F" w14:textId="77777777" w:rsidR="006C7622" w:rsidRPr="008A20DF" w:rsidRDefault="006C7622" w:rsidP="00B35057">
            <w:pPr>
              <w:pStyle w:val="Tabletext10"/>
              <w:jc w:val="center"/>
            </w:pPr>
            <w:r w:rsidRPr="008A20DF">
              <w:rPr>
                <w:rFonts w:hint="eastAsia"/>
              </w:rPr>
              <w:t>9</w:t>
            </w:r>
          </w:p>
        </w:tc>
        <w:tc>
          <w:tcPr>
            <w:tcW w:w="1299" w:type="pct"/>
            <w:tcBorders>
              <w:top w:val="single" w:sz="4" w:space="0" w:color="auto"/>
              <w:left w:val="nil"/>
              <w:bottom w:val="single" w:sz="4" w:space="0" w:color="auto"/>
              <w:right w:val="single" w:sz="4" w:space="0" w:color="auto"/>
            </w:tcBorders>
          </w:tcPr>
          <w:p w14:paraId="6785B639" w14:textId="77777777" w:rsidR="006C7622" w:rsidRPr="008A20DF" w:rsidRDefault="006C7622" w:rsidP="004C6642">
            <w:pPr>
              <w:pStyle w:val="Tabletext10"/>
            </w:pPr>
            <w:r w:rsidRPr="008A20DF">
              <w:t>Approved Time</w:t>
            </w:r>
          </w:p>
        </w:tc>
        <w:tc>
          <w:tcPr>
            <w:tcW w:w="3478" w:type="pct"/>
            <w:tcBorders>
              <w:top w:val="single" w:sz="4" w:space="0" w:color="auto"/>
              <w:left w:val="single" w:sz="4" w:space="0" w:color="auto"/>
              <w:bottom w:val="single" w:sz="4" w:space="0" w:color="auto"/>
              <w:right w:val="single" w:sz="4" w:space="0" w:color="auto"/>
            </w:tcBorders>
          </w:tcPr>
          <w:p w14:paraId="0FAC8B8A" w14:textId="77777777" w:rsidR="006C7622" w:rsidRPr="008A20DF" w:rsidRDefault="006C7622" w:rsidP="004C6642">
            <w:pPr>
              <w:pStyle w:val="Tabletext10"/>
            </w:pPr>
            <w:r w:rsidRPr="008A20DF">
              <w:t xml:space="preserve">This is included in the ISO 8601 representation of </w:t>
            </w:r>
            <w:proofErr w:type="spellStart"/>
            <w:r w:rsidRPr="008A20DF">
              <w:t>gl-usk:nextDateRepeat</w:t>
            </w:r>
            <w:proofErr w:type="spellEnd"/>
            <w:r w:rsidRPr="008A20DF">
              <w:t>, mentioned previously.</w:t>
            </w:r>
          </w:p>
        </w:tc>
      </w:tr>
    </w:tbl>
    <w:p w14:paraId="541E0BAD" w14:textId="77777777" w:rsidR="006C7622" w:rsidRPr="008A20DF" w:rsidRDefault="006C7622" w:rsidP="006C7622"/>
    <w:p w14:paraId="1FB2C0AB" w14:textId="77777777" w:rsidR="006C7622" w:rsidRPr="008A20DF" w:rsidRDefault="006C7622" w:rsidP="006C7622"/>
    <w:p w14:paraId="5032332F" w14:textId="77777777" w:rsidR="006C7622" w:rsidRPr="008A20DF" w:rsidRDefault="006C7622" w:rsidP="006C7622"/>
    <w:p w14:paraId="11C36FF9" w14:textId="4FA7BED9" w:rsidR="001C7635" w:rsidRPr="008A20DF" w:rsidRDefault="001C7635" w:rsidP="000D7B3E">
      <w:pPr>
        <w:pStyle w:val="20"/>
      </w:pPr>
      <w:bookmarkStart w:id="62" w:name="_Toc63160513"/>
      <w:r w:rsidRPr="008A20DF">
        <w:t>Business rules validation</w:t>
      </w:r>
      <w:bookmarkEnd w:id="62"/>
    </w:p>
    <w:p w14:paraId="715166B1" w14:textId="77777777" w:rsidR="0087437F" w:rsidRPr="008A20DF" w:rsidRDefault="0087437F" w:rsidP="0087437F"/>
    <w:p w14:paraId="11AB4C72" w14:textId="77777777" w:rsidR="001C7635" w:rsidRPr="008A20DF" w:rsidRDefault="001C7635" w:rsidP="000D7B3E">
      <w:pPr>
        <w:pStyle w:val="20"/>
      </w:pPr>
      <w:bookmarkStart w:id="63" w:name="_Toc63160514"/>
      <w:r w:rsidRPr="008A20DF">
        <w:t>Example instance documents</w:t>
      </w:r>
      <w:bookmarkEnd w:id="63"/>
    </w:p>
    <w:p w14:paraId="73A07299" w14:textId="77777777" w:rsidR="001C7635" w:rsidRPr="008A20DF" w:rsidRDefault="001C7635" w:rsidP="001C7635">
      <w:r w:rsidRPr="008A20DF">
        <w:t>Example of codes:</w:t>
      </w:r>
    </w:p>
    <w:p w14:paraId="6D5958D5" w14:textId="77777777" w:rsidR="001C7635" w:rsidRPr="008A20DF" w:rsidRDefault="001C7635" w:rsidP="001C7635">
      <w:pPr>
        <w:pStyle w:val="Code"/>
      </w:pPr>
      <w:r w:rsidRPr="008A20DF">
        <w:t>&lt;</w:t>
      </w:r>
      <w:proofErr w:type="spellStart"/>
      <w:r w:rsidRPr="008A20DF">
        <w:t>xs:complexType</w:t>
      </w:r>
      <w:proofErr w:type="spellEnd"/>
      <w:r w:rsidRPr="008A20DF">
        <w:t> name="Route"&gt;</w:t>
      </w:r>
    </w:p>
    <w:p w14:paraId="17B1C9F5" w14:textId="77777777" w:rsidR="001C7635" w:rsidRPr="008A20DF" w:rsidRDefault="001C7635" w:rsidP="001C7635">
      <w:pPr>
        <w:pStyle w:val="Code"/>
      </w:pPr>
      <w:r w:rsidRPr="008A20DF">
        <w:t> &lt;</w:t>
      </w:r>
      <w:proofErr w:type="spellStart"/>
      <w:r w:rsidRPr="008A20DF">
        <w:t>xs:sequence</w:t>
      </w:r>
      <w:proofErr w:type="spellEnd"/>
      <w:r w:rsidRPr="008A20DF">
        <w:t>&gt;</w:t>
      </w:r>
    </w:p>
    <w:p w14:paraId="1A9D891C" w14:textId="77777777" w:rsidR="001C7635" w:rsidRPr="008A20DF" w:rsidRDefault="001C7635" w:rsidP="001C7635">
      <w:pPr>
        <w:pStyle w:val="Code"/>
      </w:pPr>
      <w:r w:rsidRPr="008A20DF">
        <w:t> &lt;</w:t>
      </w:r>
      <w:proofErr w:type="spellStart"/>
      <w:r w:rsidRPr="008A20DF">
        <w:t>xs:element</w:t>
      </w:r>
      <w:proofErr w:type="spellEnd"/>
      <w:r w:rsidRPr="008A20DF">
        <w:t> name="</w:t>
      </w:r>
      <w:proofErr w:type="spellStart"/>
      <w:r w:rsidRPr="008A20DF">
        <w:t>routeID</w:t>
      </w:r>
      <w:proofErr w:type="spellEnd"/>
      <w:r w:rsidRPr="008A20DF">
        <w:t>" type="</w:t>
      </w:r>
      <w:proofErr w:type="spellStart"/>
      <w:r w:rsidRPr="008A20DF">
        <w:t>tdt:IntUnLoMB</w:t>
      </w:r>
      <w:proofErr w:type="spellEnd"/>
      <w:r w:rsidRPr="008A20DF">
        <w:t>"/&gt;</w:t>
      </w:r>
    </w:p>
    <w:p w14:paraId="28A1A721" w14:textId="77777777" w:rsidR="001C7635" w:rsidRPr="008A20DF" w:rsidRDefault="001C7635" w:rsidP="001C7635">
      <w:pPr>
        <w:pStyle w:val="Code"/>
      </w:pPr>
      <w:r w:rsidRPr="008A20DF">
        <w:t> &lt;</w:t>
      </w:r>
      <w:proofErr w:type="spellStart"/>
      <w:r w:rsidRPr="008A20DF">
        <w:t>xs:element</w:t>
      </w:r>
      <w:proofErr w:type="spellEnd"/>
      <w:r w:rsidRPr="008A20DF">
        <w:t> name="</w:t>
      </w:r>
      <w:proofErr w:type="spellStart"/>
      <w:r w:rsidRPr="008A20DF">
        <w:t>routeListID</w:t>
      </w:r>
      <w:proofErr w:type="spellEnd"/>
      <w:r w:rsidRPr="008A20DF">
        <w:t>" type="</w:t>
      </w:r>
      <w:proofErr w:type="spellStart"/>
      <w:r w:rsidRPr="008A20DF">
        <w:t>tdt:IntUnLoMB</w:t>
      </w:r>
      <w:proofErr w:type="spellEnd"/>
      <w:r w:rsidRPr="008A20DF">
        <w:t>"/&gt;</w:t>
      </w:r>
    </w:p>
    <w:p w14:paraId="5C955A0E" w14:textId="77777777" w:rsidR="001C7635" w:rsidRPr="008A20DF" w:rsidRDefault="001C7635" w:rsidP="001C7635">
      <w:pPr>
        <w:pStyle w:val="Code"/>
      </w:pPr>
      <w:r w:rsidRPr="008A20DF">
        <w:t> &lt;</w:t>
      </w:r>
      <w:proofErr w:type="spellStart"/>
      <w:r w:rsidRPr="008A20DF">
        <w:t>xs:element</w:t>
      </w:r>
      <w:proofErr w:type="spellEnd"/>
      <w:r w:rsidRPr="008A20DF">
        <w:t> name="</w:t>
      </w:r>
      <w:proofErr w:type="spellStart"/>
      <w:r w:rsidRPr="008A20DF">
        <w:t>listCount</w:t>
      </w:r>
      <w:proofErr w:type="spellEnd"/>
      <w:r w:rsidRPr="008A20DF">
        <w:t>" type="</w:t>
      </w:r>
      <w:proofErr w:type="spellStart"/>
      <w:r w:rsidRPr="008A20DF">
        <w:t>tdt:IntUnLoMB</w:t>
      </w:r>
      <w:proofErr w:type="spellEnd"/>
      <w:r w:rsidRPr="008A20DF">
        <w:t>"/&gt;</w:t>
      </w:r>
    </w:p>
    <w:p w14:paraId="68ACA659" w14:textId="77777777" w:rsidR="001C7635" w:rsidRPr="008A20DF" w:rsidRDefault="001C7635" w:rsidP="001C7635">
      <w:pPr>
        <w:pStyle w:val="Code"/>
      </w:pPr>
      <w:r w:rsidRPr="008A20DF">
        <w:t> &lt;/</w:t>
      </w:r>
      <w:proofErr w:type="spellStart"/>
      <w:r w:rsidRPr="008A20DF">
        <w:t>xs:sequence</w:t>
      </w:r>
      <w:proofErr w:type="spellEnd"/>
      <w:r w:rsidRPr="008A20DF">
        <w:t>&gt;</w:t>
      </w:r>
    </w:p>
    <w:p w14:paraId="42768750" w14:textId="77777777" w:rsidR="001C7635" w:rsidRPr="008A20DF" w:rsidRDefault="001C7635" w:rsidP="001C7635">
      <w:pPr>
        <w:pStyle w:val="Code"/>
      </w:pPr>
      <w:r w:rsidRPr="008A20DF">
        <w:t>&lt;/</w:t>
      </w:r>
      <w:proofErr w:type="spellStart"/>
      <w:r w:rsidRPr="008A20DF">
        <w:t>xs:complexType</w:t>
      </w:r>
      <w:proofErr w:type="spellEnd"/>
      <w:r w:rsidRPr="008A20DF">
        <w:t>&gt;</w:t>
      </w:r>
    </w:p>
    <w:p w14:paraId="5831DFE1" w14:textId="77777777" w:rsidR="001C7635" w:rsidRPr="008A20DF" w:rsidRDefault="001C7635" w:rsidP="001C7635">
      <w:r w:rsidRPr="008A20DF">
        <w:br w:type="page"/>
      </w:r>
    </w:p>
    <w:p w14:paraId="373FF4BD" w14:textId="3AD8209E" w:rsidR="001C7635" w:rsidRPr="008A20DF" w:rsidRDefault="001C7635" w:rsidP="0087437F">
      <w:pPr>
        <w:pStyle w:val="ANNEX"/>
        <w:spacing w:after="480"/>
        <w:ind w:left="0"/>
      </w:pPr>
      <w:bookmarkStart w:id="64" w:name="_Toc450303222"/>
      <w:bookmarkStart w:id="65" w:name="_Toc9996972"/>
      <w:bookmarkStart w:id="66" w:name="_Toc438968655"/>
      <w:bookmarkStart w:id="67" w:name="_Toc443461103"/>
      <w:bookmarkStart w:id="68" w:name="_Toc353342675"/>
      <w:r w:rsidRPr="008A20DF">
        <w:lastRenderedPageBreak/>
        <w:br/>
      </w:r>
      <w:bookmarkStart w:id="69" w:name="_Toc63160515"/>
      <w:r w:rsidRPr="008A20DF">
        <w:t>(normative)</w:t>
      </w:r>
      <w:bookmarkEnd w:id="64"/>
      <w:bookmarkEnd w:id="65"/>
      <w:bookmarkEnd w:id="66"/>
      <w:bookmarkEnd w:id="67"/>
      <w:bookmarkEnd w:id="68"/>
      <w:r w:rsidRPr="008A20DF">
        <w:br/>
      </w:r>
      <w:r w:rsidRPr="008A20DF">
        <w:br/>
      </w:r>
      <w:proofErr w:type="spellStart"/>
      <w:r w:rsidR="0087437F" w:rsidRPr="008A20DF">
        <w:t>xxxxxx</w:t>
      </w:r>
      <w:bookmarkEnd w:id="69"/>
      <w:proofErr w:type="spellEnd"/>
    </w:p>
    <w:p w14:paraId="10681BED" w14:textId="4266D9C8" w:rsidR="0087437F" w:rsidRPr="008A20DF" w:rsidRDefault="0087437F" w:rsidP="0087437F">
      <w:pPr>
        <w:pStyle w:val="a2"/>
      </w:pPr>
      <w:bookmarkStart w:id="70" w:name="_Toc63160516"/>
      <w:proofErr w:type="spellStart"/>
      <w:r w:rsidRPr="008A20DF">
        <w:rPr>
          <w:rFonts w:hint="eastAsia"/>
        </w:rPr>
        <w:t>x</w:t>
      </w:r>
      <w:r w:rsidRPr="008A20DF">
        <w:t>xxx</w:t>
      </w:r>
      <w:bookmarkEnd w:id="70"/>
      <w:proofErr w:type="spellEnd"/>
    </w:p>
    <w:p w14:paraId="3A4C610B" w14:textId="77777777" w:rsidR="001C7635" w:rsidRPr="008A20DF" w:rsidRDefault="001C7635" w:rsidP="001C7635"/>
    <w:p w14:paraId="1F33B678" w14:textId="77777777" w:rsidR="001C7635" w:rsidRPr="008A20DF" w:rsidRDefault="001C7635" w:rsidP="001C7635">
      <w:pPr>
        <w:rPr>
          <w:sz w:val="28"/>
        </w:rPr>
      </w:pPr>
      <w:bookmarkStart w:id="71" w:name="_Toc443470372"/>
      <w:bookmarkStart w:id="72" w:name="_Toc450303224"/>
      <w:bookmarkStart w:id="73" w:name="_Toc9996979"/>
      <w:bookmarkStart w:id="74" w:name="_Toc353342679"/>
      <w:r w:rsidRPr="008A20DF">
        <w:br w:type="page"/>
      </w:r>
    </w:p>
    <w:p w14:paraId="1DEBDA69" w14:textId="77777777" w:rsidR="001C7635" w:rsidRPr="008A20DF" w:rsidRDefault="001C7635" w:rsidP="001C7635">
      <w:pPr>
        <w:pStyle w:val="BiblioTitle"/>
      </w:pPr>
      <w:bookmarkStart w:id="75" w:name="_Toc63160517"/>
      <w:r w:rsidRPr="008A20DF">
        <w:lastRenderedPageBreak/>
        <w:t>Bibliography</w:t>
      </w:r>
      <w:bookmarkEnd w:id="71"/>
      <w:bookmarkEnd w:id="72"/>
      <w:bookmarkEnd w:id="73"/>
      <w:bookmarkEnd w:id="74"/>
      <w:bookmarkEnd w:id="75"/>
    </w:p>
    <w:p w14:paraId="7C26A630" w14:textId="77777777" w:rsidR="001C7635" w:rsidRPr="008A20DF" w:rsidRDefault="001C7635" w:rsidP="001C7635">
      <w:r w:rsidRPr="008A20DF">
        <w:t>[1]</w:t>
      </w:r>
      <w:r w:rsidRPr="008A20DF">
        <w:tab/>
        <w:t>Extensible Business Reporting Language (XBRL) 2.1, Recommendation 31 December 2003 with errata corrections to 20 February 2013 http://www.xbrl.org/Specification/XBRL-2.1/REC-2003-12-31/XBRL-2.1-REC-2003-12-31+corrected-errata-2013-02-20.html</w:t>
      </w:r>
    </w:p>
    <w:p w14:paraId="71C27A8B" w14:textId="77777777" w:rsidR="001C7635" w:rsidRPr="008A20DF" w:rsidRDefault="001C7635" w:rsidP="001C7635">
      <w:r w:rsidRPr="008A20DF">
        <w:t>[2]</w:t>
      </w:r>
      <w:r w:rsidRPr="008A20DF">
        <w:tab/>
        <w:t>XBRL Dimensions 1.0, Recommendation 18 September 2006 with errata corrections to 25 January 2012 https://www.xbrl.org/specification/dimensions/rec-2012-01-25/dimensions-rec-2006-09-18+corrected-errata-2012-01-25-clean.html</w:t>
      </w:r>
    </w:p>
    <w:p w14:paraId="4CE4111E" w14:textId="77777777" w:rsidR="001C7635" w:rsidRPr="008A20DF" w:rsidRDefault="001C7635" w:rsidP="001C7635">
      <w:r w:rsidRPr="008A20DF">
        <w:t>[3]</w:t>
      </w:r>
      <w:r w:rsidRPr="008A20DF">
        <w:tab/>
        <w:t>XBRL Formula Overview 1.0, Public Working Draft 21 December 2011 https://www.xbrl.org/wgn/xbrl-formula-overview/pwd-2011-12-21/xbrl-formula-overview-wgn-pwd-2011-12-21.html</w:t>
      </w:r>
    </w:p>
    <w:p w14:paraId="64719805" w14:textId="77777777" w:rsidR="001C7635" w:rsidRPr="008A20DF" w:rsidRDefault="001C7635" w:rsidP="001C7635">
      <w:r w:rsidRPr="008A20DF">
        <w:t>[4]</w:t>
      </w:r>
      <w:r w:rsidRPr="008A20DF">
        <w:tab/>
        <w:t>Open Information Model 1.0, Candidate Recommendation 14 October 2020 https://www.xbrl.org/Specification/oim/CR-2020-10-14/oim-CR-2020-10-14.html</w:t>
      </w:r>
    </w:p>
    <w:p w14:paraId="74E1D5C6" w14:textId="77777777" w:rsidR="001C7635" w:rsidRPr="008A20DF" w:rsidRDefault="001C7635" w:rsidP="001C7635">
      <w:r w:rsidRPr="008A20DF">
        <w:t>[5]</w:t>
      </w:r>
      <w:r w:rsidRPr="008A20DF">
        <w:tab/>
        <w:t>XBRL Global Ledger Taxonomy Framework 2017, Public Working Draft 01 December 2016 https://www.xbrl.org/int/gl/2016-12-01/gl-framework-2017-PWD-2016-12-01.html</w:t>
      </w:r>
    </w:p>
    <w:p w14:paraId="16D30498" w14:textId="77777777" w:rsidR="001C7635" w:rsidRPr="008A20DF" w:rsidRDefault="001C7635" w:rsidP="001C7635"/>
    <w:p w14:paraId="3863F1D8" w14:textId="77777777" w:rsidR="001C7635" w:rsidRPr="008A20DF" w:rsidRDefault="001C7635" w:rsidP="001C7635"/>
    <w:bookmarkEnd w:id="5"/>
    <w:p w14:paraId="4043EEE4" w14:textId="77777777" w:rsidR="009A6EFE" w:rsidRPr="008A20DF" w:rsidRDefault="009A6EFE" w:rsidP="001C7635"/>
    <w:sectPr w:rsidR="009A6EFE" w:rsidRPr="008A20DF" w:rsidSect="00EB53B2">
      <w:headerReference w:type="first" r:id="rId35"/>
      <w:footerReference w:type="first" r:id="rId36"/>
      <w:type w:val="oddPage"/>
      <w:pgSz w:w="11906" w:h="16838"/>
      <w:pgMar w:top="794" w:right="737" w:bottom="817" w:left="851" w:header="709" w:footer="284" w:gutter="567"/>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83F7FA" w14:textId="77777777" w:rsidR="004331C9" w:rsidRDefault="004331C9">
      <w:r>
        <w:separator/>
      </w:r>
    </w:p>
  </w:endnote>
  <w:endnote w:type="continuationSeparator" w:id="0">
    <w:p w14:paraId="71899E94" w14:textId="77777777" w:rsidR="004331C9" w:rsidRDefault="00433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Ｐゴシック">
    <w:altName w:val="MS PGothic"/>
    <w:panose1 w:val="020B0600070205080204"/>
    <w:charset w:val="80"/>
    <w:family w:val="swiss"/>
    <w:pitch w:val="variable"/>
    <w:sig w:usb0="E00002FF" w:usb1="6AC7FDFB" w:usb2="08000012" w:usb3="00000000" w:csb0="0002009F" w:csb1="00000000"/>
  </w:font>
  <w:font w:name="Cambria">
    <w:altName w:val="Cambria"/>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游ゴシック">
    <w:altName w:val="Yu Gothic"/>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EAA2C4" w14:textId="77777777" w:rsidR="00192178" w:rsidRPr="00BA1CC8" w:rsidRDefault="00192178" w:rsidP="001C7635">
    <w:pPr>
      <w:pStyle w:val="aff5"/>
    </w:pPr>
    <w:r w:rsidRPr="00BA1CC8">
      <w:rPr>
        <w:b/>
      </w:rPr>
      <w:fldChar w:fldCharType="begin"/>
    </w:r>
    <w:r w:rsidRPr="00BA1CC8">
      <w:rPr>
        <w:b/>
      </w:rPr>
      <w:instrText xml:space="preserve"> PAGE   \* MERGEFORMAT </w:instrText>
    </w:r>
    <w:r w:rsidRPr="00BA1CC8">
      <w:rPr>
        <w:b/>
      </w:rPr>
      <w:fldChar w:fldCharType="separate"/>
    </w:r>
    <w:r>
      <w:rPr>
        <w:b/>
        <w:noProof/>
      </w:rPr>
      <w:t>2</w:t>
    </w:r>
    <w:r w:rsidRPr="00BA1CC8">
      <w:rPr>
        <w:b/>
      </w:rPr>
      <w:fldChar w:fldCharType="end"/>
    </w:r>
    <w:r w:rsidRPr="00BA1CC8">
      <w:tab/>
      <w:t>© ISO #### –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574B87" w14:textId="77777777" w:rsidR="00192178" w:rsidRPr="00BA1CC8" w:rsidRDefault="00192178" w:rsidP="001C7635">
    <w:pPr>
      <w:pStyle w:val="aff5"/>
      <w:rPr>
        <w:sz w:val="20"/>
      </w:rPr>
    </w:pPr>
    <w:r w:rsidRPr="00096387">
      <w:fldChar w:fldCharType="begin"/>
    </w:r>
    <w:r w:rsidRPr="00096387">
      <w:instrText xml:space="preserve"> PAGE   \* MERGEFORMAT </w:instrText>
    </w:r>
    <w:r w:rsidRPr="00096387">
      <w:fldChar w:fldCharType="separate"/>
    </w:r>
    <w:r w:rsidRPr="00096387">
      <w:rPr>
        <w:noProof/>
      </w:rPr>
      <w:t>iv</w:t>
    </w:r>
    <w:r w:rsidRPr="00096387">
      <w:fldChar w:fldCharType="end"/>
    </w:r>
    <w:r w:rsidRPr="00BA1CC8">
      <w:rPr>
        <w:sz w:val="20"/>
      </w:rPr>
      <w:tab/>
    </w:r>
    <w:r w:rsidRPr="00096387">
      <w:t>© ISO #### –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FFE330" w14:textId="77777777" w:rsidR="00192178" w:rsidRPr="00BA1CC8" w:rsidRDefault="00192178" w:rsidP="001C7635">
    <w:pPr>
      <w:pStyle w:val="aff5"/>
      <w:rPr>
        <w:sz w:val="20"/>
      </w:rPr>
    </w:pPr>
    <w:r w:rsidRPr="00596E93">
      <w:t>© ISO #### – All rights reserved</w:t>
    </w:r>
    <w:r w:rsidRPr="00BA1CC8">
      <w:rPr>
        <w:sz w:val="20"/>
      </w:rPr>
      <w:tab/>
    </w:r>
    <w:r w:rsidRPr="00596E93">
      <w:fldChar w:fldCharType="begin"/>
    </w:r>
    <w:r w:rsidRPr="00596E93">
      <w:instrText xml:space="preserve"> PAGE   \* MERGEFORMAT </w:instrText>
    </w:r>
    <w:r w:rsidRPr="00596E93">
      <w:fldChar w:fldCharType="separate"/>
    </w:r>
    <w:r w:rsidRPr="00596E93">
      <w:rPr>
        <w:noProof/>
      </w:rPr>
      <w:t>v</w:t>
    </w:r>
    <w:r w:rsidRPr="00596E93">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192178" w:rsidRPr="00362137" w14:paraId="05BB0875" w14:textId="77777777">
      <w:trPr>
        <w:cantSplit/>
        <w:jc w:val="center"/>
      </w:trPr>
      <w:tc>
        <w:tcPr>
          <w:tcW w:w="4876" w:type="dxa"/>
        </w:tcPr>
        <w:p w14:paraId="000F8158" w14:textId="50658913" w:rsidR="00192178" w:rsidRPr="00EB4FA3" w:rsidRDefault="00192178" w:rsidP="00B103E9">
          <w:pPr>
            <w:pStyle w:val="aff5"/>
            <w:spacing w:before="540" w:after="240" w:line="230" w:lineRule="atLeast"/>
            <w:rPr>
              <w:b/>
              <w:sz w:val="18"/>
              <w:lang w:val="fr-FR"/>
            </w:rPr>
          </w:pPr>
          <w:r w:rsidRPr="00A96ACE">
            <w:rPr>
              <w:rFonts w:hint="eastAsia"/>
              <w:b/>
              <w:sz w:val="18"/>
              <w:lang w:val="fr-FR"/>
            </w:rPr>
            <w:t>©</w:t>
          </w:r>
          <w:r w:rsidRPr="00A96ACE">
            <w:rPr>
              <w:b/>
              <w:sz w:val="18"/>
              <w:lang w:val="fr-FR"/>
            </w:rPr>
            <w:t xml:space="preserve"> ISO 2021 – All rights reserved</w:t>
          </w:r>
        </w:p>
      </w:tc>
      <w:tc>
        <w:tcPr>
          <w:tcW w:w="4876" w:type="dxa"/>
        </w:tcPr>
        <w:p w14:paraId="6DE1AD1C" w14:textId="77777777" w:rsidR="00192178" w:rsidRPr="00EB4FA3" w:rsidRDefault="00192178" w:rsidP="00B103E9">
          <w:pPr>
            <w:pStyle w:val="aff5"/>
            <w:spacing w:before="540" w:after="240" w:line="230" w:lineRule="atLeast"/>
            <w:ind w:left="283"/>
            <w:jc w:val="right"/>
            <w:rPr>
              <w:b/>
              <w:sz w:val="24"/>
              <w:lang w:val="fr-FR"/>
            </w:rPr>
          </w:pPr>
          <w:r w:rsidRPr="00EB4FA3">
            <w:rPr>
              <w:b/>
              <w:sz w:val="24"/>
              <w:lang w:val="fr-FR"/>
            </w:rPr>
            <w:fldChar w:fldCharType="begin"/>
          </w:r>
          <w:r w:rsidRPr="00EB4FA3">
            <w:rPr>
              <w:b/>
              <w:sz w:val="24"/>
              <w:lang w:val="fr-FR"/>
            </w:rPr>
            <w:instrText xml:space="preserve">PAGE \* ARABIC \* CHARFORMAT </w:instrText>
          </w:r>
          <w:r w:rsidRPr="00EB4FA3">
            <w:rPr>
              <w:b/>
              <w:sz w:val="24"/>
              <w:lang w:val="fr-FR"/>
            </w:rPr>
            <w:fldChar w:fldCharType="separate"/>
          </w:r>
          <w:r>
            <w:rPr>
              <w:b/>
              <w:noProof/>
              <w:sz w:val="24"/>
              <w:lang w:val="fr-FR"/>
            </w:rPr>
            <w:t>1</w:t>
          </w:r>
          <w:r w:rsidRPr="00EB4FA3">
            <w:rPr>
              <w:b/>
              <w:sz w:val="24"/>
              <w:lang w:val="fr-FR"/>
            </w:rPr>
            <w:fldChar w:fldCharType="end"/>
          </w:r>
        </w:p>
      </w:tc>
    </w:tr>
  </w:tbl>
  <w:p w14:paraId="73402660" w14:textId="77777777" w:rsidR="00192178" w:rsidRPr="005F2138" w:rsidRDefault="00192178" w:rsidP="005F2138">
    <w:pPr>
      <w:pStyle w:val="aff5"/>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74F312" w14:textId="77777777" w:rsidR="004331C9" w:rsidRDefault="004331C9">
      <w:r>
        <w:separator/>
      </w:r>
    </w:p>
  </w:footnote>
  <w:footnote w:type="continuationSeparator" w:id="0">
    <w:p w14:paraId="13BA0B48" w14:textId="77777777" w:rsidR="004331C9" w:rsidRDefault="00433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BDE345" w14:textId="77777777" w:rsidR="00192178" w:rsidRPr="00151316" w:rsidRDefault="00192178" w:rsidP="001C7635">
    <w:pPr>
      <w:pStyle w:val="af6"/>
    </w:pPr>
    <w:r w:rsidRPr="00151316">
      <w:t>ISO #####-#:####(X)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2AACC8" w14:textId="77777777" w:rsidR="00192178" w:rsidRPr="004D16C0" w:rsidRDefault="00192178" w:rsidP="001C7635">
    <w:pPr>
      <w:pStyle w:val="af6"/>
    </w:pPr>
    <w:r w:rsidRPr="004D16C0">
      <w:t>© ISO #### – All rights reserved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BA8C31" w14:textId="77777777" w:rsidR="00192178" w:rsidRPr="004D16C0" w:rsidRDefault="00192178" w:rsidP="001C7635">
    <w:pPr>
      <w:pStyle w:val="af6"/>
    </w:pPr>
    <w:r w:rsidRPr="004D16C0">
      <w:t>ISO #####-#:####(X)</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75AB2E" w14:textId="77777777" w:rsidR="00192178" w:rsidRPr="004D16C0" w:rsidRDefault="00192178" w:rsidP="001C7635">
    <w:pPr>
      <w:pStyle w:val="af6"/>
    </w:pPr>
    <w:r w:rsidRPr="004D16C0">
      <w:t>ISO #####-#:####(X)</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CellMar>
        <w:left w:w="0" w:type="dxa"/>
        <w:right w:w="0" w:type="dxa"/>
      </w:tblCellMar>
      <w:tblLook w:val="0000" w:firstRow="0" w:lastRow="0" w:firstColumn="0" w:lastColumn="0" w:noHBand="0" w:noVBand="0"/>
    </w:tblPr>
    <w:tblGrid>
      <w:gridCol w:w="5387"/>
      <w:gridCol w:w="4366"/>
    </w:tblGrid>
    <w:tr w:rsidR="00192178" w:rsidRPr="00362137" w14:paraId="79768E70" w14:textId="77777777">
      <w:trPr>
        <w:cantSplit/>
      </w:trPr>
      <w:tc>
        <w:tcPr>
          <w:tcW w:w="5387" w:type="dxa"/>
          <w:tcBorders>
            <w:top w:val="single" w:sz="18" w:space="0" w:color="auto"/>
            <w:bottom w:val="single" w:sz="18" w:space="0" w:color="auto"/>
          </w:tcBorders>
          <w:vAlign w:val="center"/>
        </w:tcPr>
        <w:p w14:paraId="1D301851" w14:textId="5D9D3A30" w:rsidR="00192178" w:rsidRPr="009D5E52" w:rsidRDefault="00192178">
          <w:pPr>
            <w:pStyle w:val="af6"/>
            <w:spacing w:before="120" w:after="120" w:line="230" w:lineRule="exact"/>
            <w:rPr>
              <w:b w:val="0"/>
              <w:sz w:val="22"/>
              <w:lang w:val="fr-FR"/>
            </w:rPr>
          </w:pPr>
          <w:r>
            <w:rPr>
              <w:b w:val="0"/>
              <w:sz w:val="22"/>
              <w:lang w:val="fr-FR"/>
            </w:rPr>
            <w:t>OUTLINE</w:t>
          </w:r>
        </w:p>
      </w:tc>
      <w:tc>
        <w:tcPr>
          <w:tcW w:w="4366" w:type="dxa"/>
          <w:tcBorders>
            <w:top w:val="single" w:sz="18" w:space="0" w:color="auto"/>
            <w:bottom w:val="single" w:sz="18" w:space="0" w:color="auto"/>
          </w:tcBorders>
          <w:vAlign w:val="center"/>
        </w:tcPr>
        <w:p w14:paraId="59219C50" w14:textId="73CE18DA" w:rsidR="00192178" w:rsidRPr="009D5E52" w:rsidRDefault="00192178">
          <w:pPr>
            <w:pStyle w:val="af6"/>
            <w:spacing w:before="120" w:after="120" w:line="230" w:lineRule="exact"/>
            <w:jc w:val="right"/>
            <w:rPr>
              <w:b w:val="0"/>
              <w:sz w:val="22"/>
              <w:lang w:val="fr-FR"/>
            </w:rPr>
          </w:pPr>
        </w:p>
      </w:tc>
    </w:tr>
  </w:tbl>
  <w:p w14:paraId="544355AC" w14:textId="77777777" w:rsidR="00192178" w:rsidRPr="005F2138" w:rsidRDefault="00192178" w:rsidP="005F2138">
    <w:pPr>
      <w:pStyle w:val="af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D2C5496"/>
    <w:lvl w:ilvl="0">
      <w:start w:val="1"/>
      <w:numFmt w:val="decimal"/>
      <w:pStyle w:val="5"/>
      <w:lvlText w:val="%1."/>
      <w:lvlJc w:val="left"/>
      <w:pPr>
        <w:tabs>
          <w:tab w:val="num" w:pos="1492"/>
        </w:tabs>
        <w:ind w:left="1492" w:hanging="360"/>
      </w:pPr>
    </w:lvl>
  </w:abstractNum>
  <w:abstractNum w:abstractNumId="1" w15:restartNumberingAfterBreak="0">
    <w:nsid w:val="FFFFFF80"/>
    <w:multiLevelType w:val="singleLevel"/>
    <w:tmpl w:val="C61A574A"/>
    <w:lvl w:ilvl="0">
      <w:start w:val="1"/>
      <w:numFmt w:val="bullet"/>
      <w:pStyle w:val="50"/>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193C76E6"/>
    <w:lvl w:ilvl="0">
      <w:start w:val="1"/>
      <w:numFmt w:val="bullet"/>
      <w:pStyle w:val="4"/>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61BE3B8C"/>
    <w:lvl w:ilvl="0">
      <w:start w:val="1"/>
      <w:numFmt w:val="bullet"/>
      <w:pStyle w:val="3"/>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5BEAAE5C"/>
    <w:lvl w:ilvl="0">
      <w:start w:val="1"/>
      <w:numFmt w:val="bullet"/>
      <w:pStyle w:val="2"/>
      <w:lvlText w:val=""/>
      <w:lvlJc w:val="left"/>
      <w:pPr>
        <w:tabs>
          <w:tab w:val="num" w:pos="643"/>
        </w:tabs>
        <w:ind w:left="643" w:hanging="360"/>
      </w:pPr>
      <w:rPr>
        <w:rFonts w:ascii="Symbol" w:hAnsi="Symbol" w:hint="default"/>
      </w:rPr>
    </w:lvl>
  </w:abstractNum>
  <w:abstractNum w:abstractNumId="5" w15:restartNumberingAfterBreak="0">
    <w:nsid w:val="FFFFFF89"/>
    <w:multiLevelType w:val="singleLevel"/>
    <w:tmpl w:val="2E5A95F4"/>
    <w:lvl w:ilvl="0">
      <w:start w:val="1"/>
      <w:numFmt w:val="bullet"/>
      <w:pStyle w:val="a"/>
      <w:lvlText w:val=""/>
      <w:lvlJc w:val="left"/>
      <w:pPr>
        <w:tabs>
          <w:tab w:val="num" w:pos="360"/>
        </w:tabs>
        <w:ind w:left="360" w:hanging="360"/>
      </w:pPr>
      <w:rPr>
        <w:rFonts w:ascii="Symbol" w:hAnsi="Symbol" w:hint="default"/>
      </w:rPr>
    </w:lvl>
  </w:abstractNum>
  <w:abstractNum w:abstractNumId="6" w15:restartNumberingAfterBreak="0">
    <w:nsid w:val="05F252BD"/>
    <w:multiLevelType w:val="singleLevel"/>
    <w:tmpl w:val="BA76B1B4"/>
    <w:lvl w:ilvl="0">
      <w:start w:val="1"/>
      <w:numFmt w:val="decimal"/>
      <w:pStyle w:val="BiblioEntry"/>
      <w:lvlText w:val="[%1]"/>
      <w:lvlJc w:val="left"/>
      <w:pPr>
        <w:ind w:left="663" w:hanging="663"/>
      </w:pPr>
      <w:rPr>
        <w:rFonts w:hint="default"/>
      </w:rPr>
    </w:lvl>
  </w:abstractNum>
  <w:abstractNum w:abstractNumId="7" w15:restartNumberingAfterBreak="0">
    <w:nsid w:val="08A55008"/>
    <w:multiLevelType w:val="multilevel"/>
    <w:tmpl w:val="0C0ECCC8"/>
    <w:lvl w:ilvl="0">
      <w:start w:val="1"/>
      <w:numFmt w:val="upperLetter"/>
      <w:pStyle w:val="ANNEX"/>
      <w:suff w:val="nothing"/>
      <w:lvlText w:val="Annex %1"/>
      <w:lvlJc w:val="left"/>
      <w:pPr>
        <w:ind w:left="5528"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2"/>
      <w:lvlText w:val="%1.%2"/>
      <w:lvlJc w:val="left"/>
      <w:pPr>
        <w:ind w:left="595" w:hanging="595"/>
      </w:pPr>
      <w:rPr>
        <w:rFonts w:hint="default"/>
        <w:b/>
        <w:i w:val="0"/>
      </w:rPr>
    </w:lvl>
    <w:lvl w:ilvl="2">
      <w:start w:val="1"/>
      <w:numFmt w:val="decimal"/>
      <w:pStyle w:val="a3"/>
      <w:lvlText w:val="%1.%2.%3"/>
      <w:lvlJc w:val="left"/>
      <w:pPr>
        <w:ind w:left="737" w:hanging="737"/>
      </w:pPr>
      <w:rPr>
        <w:rFonts w:hint="default"/>
        <w:b/>
        <w:i w:val="0"/>
      </w:rPr>
    </w:lvl>
    <w:lvl w:ilvl="3">
      <w:start w:val="1"/>
      <w:numFmt w:val="decimal"/>
      <w:pStyle w:val="a4"/>
      <w:lvlText w:val="%1.%2.%3.%4"/>
      <w:lvlJc w:val="left"/>
      <w:pPr>
        <w:ind w:left="879" w:hanging="879"/>
      </w:pPr>
      <w:rPr>
        <w:rFonts w:hint="default"/>
        <w:b/>
        <w:i w:val="0"/>
      </w:rPr>
    </w:lvl>
    <w:lvl w:ilvl="4">
      <w:start w:val="1"/>
      <w:numFmt w:val="decimal"/>
      <w:pStyle w:val="a5"/>
      <w:lvlText w:val="%1.%2.%3.%4.%5"/>
      <w:lvlJc w:val="left"/>
      <w:pPr>
        <w:ind w:left="1140" w:hanging="1140"/>
      </w:pPr>
      <w:rPr>
        <w:rFonts w:hint="default"/>
        <w:b/>
        <w:i w:val="0"/>
      </w:rPr>
    </w:lvl>
    <w:lvl w:ilvl="5">
      <w:start w:val="1"/>
      <w:numFmt w:val="decimal"/>
      <w:pStyle w:val="a6"/>
      <w:lvlText w:val="%1.%2.%3.%4.%5.%6"/>
      <w:lvlJc w:val="left"/>
      <w:pPr>
        <w:ind w:left="1361" w:hanging="1361"/>
      </w:pPr>
      <w:rPr>
        <w:rFonts w:hint="default"/>
        <w:b/>
        <w:i w:val="0"/>
      </w:rPr>
    </w:lvl>
    <w:lvl w:ilvl="6">
      <w:start w:val="1"/>
      <w:numFmt w:val="lowerRoman"/>
      <w:lvlText w:val="(%7)"/>
      <w:lvlJc w:val="left"/>
      <w:pPr>
        <w:ind w:left="1531" w:hanging="1531"/>
      </w:pPr>
      <w:rPr>
        <w:rFonts w:hint="default"/>
      </w:rPr>
    </w:lvl>
    <w:lvl w:ilvl="7">
      <w:start w:val="1"/>
      <w:numFmt w:val="decimal"/>
      <w:lvlRestart w:val="1"/>
      <w:suff w:val="space"/>
      <w:lvlText w:val="Bild %1.%8"/>
      <w:lvlJc w:val="left"/>
      <w:pPr>
        <w:ind w:left="0" w:firstLine="0"/>
      </w:pPr>
      <w:rPr>
        <w:rFonts w:hint="default"/>
      </w:rPr>
    </w:lvl>
    <w:lvl w:ilvl="8">
      <w:start w:val="1"/>
      <w:numFmt w:val="decimal"/>
      <w:lvlRestart w:val="1"/>
      <w:suff w:val="space"/>
      <w:lvlText w:val="Tabelle %1.%9"/>
      <w:lvlJc w:val="left"/>
      <w:pPr>
        <w:ind w:left="0" w:firstLine="0"/>
      </w:pPr>
      <w:rPr>
        <w:rFonts w:hint="default"/>
      </w:rPr>
    </w:lvl>
  </w:abstractNum>
  <w:abstractNum w:abstractNumId="8" w15:restartNumberingAfterBreak="0">
    <w:nsid w:val="14720B98"/>
    <w:multiLevelType w:val="hybridMultilevel"/>
    <w:tmpl w:val="FA8C8FEA"/>
    <w:lvl w:ilvl="0" w:tplc="9C588B54">
      <w:start w:val="1"/>
      <w:numFmt w:val="bullet"/>
      <w:lvlText w:val="•"/>
      <w:lvlJc w:val="left"/>
      <w:pPr>
        <w:tabs>
          <w:tab w:val="num" w:pos="1440"/>
        </w:tabs>
        <w:ind w:left="1440" w:hanging="360"/>
      </w:pPr>
      <w:rPr>
        <w:rFonts w:ascii="ＭＳ Ｐゴシック" w:hAnsi="ＭＳ Ｐゴシック" w:hint="default"/>
      </w:rPr>
    </w:lvl>
    <w:lvl w:ilvl="1" w:tplc="B51A4B22" w:tentative="1">
      <w:start w:val="1"/>
      <w:numFmt w:val="bullet"/>
      <w:lvlText w:val="•"/>
      <w:lvlJc w:val="left"/>
      <w:pPr>
        <w:tabs>
          <w:tab w:val="num" w:pos="2160"/>
        </w:tabs>
        <w:ind w:left="2160" w:hanging="360"/>
      </w:pPr>
      <w:rPr>
        <w:rFonts w:ascii="ＭＳ Ｐゴシック" w:hAnsi="ＭＳ Ｐゴシック" w:hint="default"/>
      </w:rPr>
    </w:lvl>
    <w:lvl w:ilvl="2" w:tplc="EC4CAD34" w:tentative="1">
      <w:start w:val="1"/>
      <w:numFmt w:val="bullet"/>
      <w:lvlText w:val="•"/>
      <w:lvlJc w:val="left"/>
      <w:pPr>
        <w:tabs>
          <w:tab w:val="num" w:pos="2880"/>
        </w:tabs>
        <w:ind w:left="2880" w:hanging="360"/>
      </w:pPr>
      <w:rPr>
        <w:rFonts w:ascii="ＭＳ Ｐゴシック" w:hAnsi="ＭＳ Ｐゴシック" w:hint="default"/>
      </w:rPr>
    </w:lvl>
    <w:lvl w:ilvl="3" w:tplc="3E9A0DA6" w:tentative="1">
      <w:start w:val="1"/>
      <w:numFmt w:val="bullet"/>
      <w:lvlText w:val="•"/>
      <w:lvlJc w:val="left"/>
      <w:pPr>
        <w:tabs>
          <w:tab w:val="num" w:pos="3600"/>
        </w:tabs>
        <w:ind w:left="3600" w:hanging="360"/>
      </w:pPr>
      <w:rPr>
        <w:rFonts w:ascii="ＭＳ Ｐゴシック" w:hAnsi="ＭＳ Ｐゴシック" w:hint="default"/>
      </w:rPr>
    </w:lvl>
    <w:lvl w:ilvl="4" w:tplc="11565BF2" w:tentative="1">
      <w:start w:val="1"/>
      <w:numFmt w:val="bullet"/>
      <w:lvlText w:val="•"/>
      <w:lvlJc w:val="left"/>
      <w:pPr>
        <w:tabs>
          <w:tab w:val="num" w:pos="4320"/>
        </w:tabs>
        <w:ind w:left="4320" w:hanging="360"/>
      </w:pPr>
      <w:rPr>
        <w:rFonts w:ascii="ＭＳ Ｐゴシック" w:hAnsi="ＭＳ Ｐゴシック" w:hint="default"/>
      </w:rPr>
    </w:lvl>
    <w:lvl w:ilvl="5" w:tplc="E540742C" w:tentative="1">
      <w:start w:val="1"/>
      <w:numFmt w:val="bullet"/>
      <w:lvlText w:val="•"/>
      <w:lvlJc w:val="left"/>
      <w:pPr>
        <w:tabs>
          <w:tab w:val="num" w:pos="5040"/>
        </w:tabs>
        <w:ind w:left="5040" w:hanging="360"/>
      </w:pPr>
      <w:rPr>
        <w:rFonts w:ascii="ＭＳ Ｐゴシック" w:hAnsi="ＭＳ Ｐゴシック" w:hint="default"/>
      </w:rPr>
    </w:lvl>
    <w:lvl w:ilvl="6" w:tplc="5A8C1512" w:tentative="1">
      <w:start w:val="1"/>
      <w:numFmt w:val="bullet"/>
      <w:lvlText w:val="•"/>
      <w:lvlJc w:val="left"/>
      <w:pPr>
        <w:tabs>
          <w:tab w:val="num" w:pos="5760"/>
        </w:tabs>
        <w:ind w:left="5760" w:hanging="360"/>
      </w:pPr>
      <w:rPr>
        <w:rFonts w:ascii="ＭＳ Ｐゴシック" w:hAnsi="ＭＳ Ｐゴシック" w:hint="default"/>
      </w:rPr>
    </w:lvl>
    <w:lvl w:ilvl="7" w:tplc="9926E4DA" w:tentative="1">
      <w:start w:val="1"/>
      <w:numFmt w:val="bullet"/>
      <w:lvlText w:val="•"/>
      <w:lvlJc w:val="left"/>
      <w:pPr>
        <w:tabs>
          <w:tab w:val="num" w:pos="6480"/>
        </w:tabs>
        <w:ind w:left="6480" w:hanging="360"/>
      </w:pPr>
      <w:rPr>
        <w:rFonts w:ascii="ＭＳ Ｐゴシック" w:hAnsi="ＭＳ Ｐゴシック" w:hint="default"/>
      </w:rPr>
    </w:lvl>
    <w:lvl w:ilvl="8" w:tplc="FC2A5C10" w:tentative="1">
      <w:start w:val="1"/>
      <w:numFmt w:val="bullet"/>
      <w:lvlText w:val="•"/>
      <w:lvlJc w:val="left"/>
      <w:pPr>
        <w:tabs>
          <w:tab w:val="num" w:pos="7200"/>
        </w:tabs>
        <w:ind w:left="7200" w:hanging="360"/>
      </w:pPr>
      <w:rPr>
        <w:rFonts w:ascii="ＭＳ Ｐゴシック" w:hAnsi="ＭＳ Ｐゴシック" w:hint="default"/>
      </w:rPr>
    </w:lvl>
  </w:abstractNum>
  <w:abstractNum w:abstractNumId="9" w15:restartNumberingAfterBreak="0">
    <w:nsid w:val="2E425486"/>
    <w:multiLevelType w:val="multilevel"/>
    <w:tmpl w:val="F5A0C378"/>
    <w:lvl w:ilvl="0">
      <w:start w:val="1"/>
      <w:numFmt w:val="upperLetter"/>
      <w:pStyle w:val="Literaturverzeichnis1"/>
      <w:suff w:val="nothing"/>
      <w:lvlText w:val="Annexe Z%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10" w15:restartNumberingAfterBreak="0">
    <w:nsid w:val="33AC7EB8"/>
    <w:multiLevelType w:val="multilevel"/>
    <w:tmpl w:val="B71A146E"/>
    <w:lvl w:ilvl="0">
      <w:start w:val="1"/>
      <w:numFmt w:val="decimal"/>
      <w:pStyle w:val="1"/>
      <w:lvlText w:val="%1"/>
      <w:lvlJc w:val="left"/>
      <w:pPr>
        <w:tabs>
          <w:tab w:val="num" w:pos="432"/>
        </w:tabs>
        <w:ind w:left="403" w:hanging="403"/>
      </w:pPr>
      <w:rPr>
        <w:rFonts w:hint="default"/>
        <w:b/>
        <w:i w:val="0"/>
      </w:rPr>
    </w:lvl>
    <w:lvl w:ilvl="1">
      <w:start w:val="1"/>
      <w:numFmt w:val="decimal"/>
      <w:pStyle w:val="20"/>
      <w:lvlText w:val="%1.%2"/>
      <w:lvlJc w:val="left"/>
      <w:pPr>
        <w:tabs>
          <w:tab w:val="num" w:pos="595"/>
        </w:tabs>
        <w:ind w:left="539" w:hanging="539"/>
      </w:pPr>
      <w:rPr>
        <w:rFonts w:hint="default"/>
        <w:b/>
        <w:i w:val="0"/>
      </w:rPr>
    </w:lvl>
    <w:lvl w:ilvl="2">
      <w:start w:val="1"/>
      <w:numFmt w:val="decimal"/>
      <w:pStyle w:val="30"/>
      <w:lvlText w:val="%1.%2.%3"/>
      <w:lvlJc w:val="left"/>
      <w:pPr>
        <w:tabs>
          <w:tab w:val="num" w:pos="720"/>
        </w:tabs>
        <w:ind w:left="658" w:hanging="658"/>
      </w:pPr>
      <w:rPr>
        <w:rFonts w:hint="default"/>
        <w:b/>
        <w:i w:val="0"/>
      </w:rPr>
    </w:lvl>
    <w:lvl w:ilvl="3">
      <w:start w:val="1"/>
      <w:numFmt w:val="decimal"/>
      <w:pStyle w:val="40"/>
      <w:lvlText w:val="%1.%2.%3.%4"/>
      <w:lvlJc w:val="left"/>
      <w:pPr>
        <w:tabs>
          <w:tab w:val="num" w:pos="1080"/>
        </w:tabs>
        <w:ind w:left="941" w:hanging="941"/>
      </w:pPr>
      <w:rPr>
        <w:rFonts w:hint="default"/>
        <w:b/>
        <w:i w:val="0"/>
      </w:rPr>
    </w:lvl>
    <w:lvl w:ilvl="4">
      <w:start w:val="1"/>
      <w:numFmt w:val="decimal"/>
      <w:pStyle w:val="51"/>
      <w:lvlText w:val="%1.%2.%3.%4.%5"/>
      <w:lvlJc w:val="left"/>
      <w:pPr>
        <w:tabs>
          <w:tab w:val="num" w:pos="1191"/>
        </w:tabs>
        <w:ind w:left="1077" w:hanging="1077"/>
      </w:pPr>
      <w:rPr>
        <w:rFonts w:hint="default"/>
        <w:b/>
        <w:i w:val="0"/>
      </w:rPr>
    </w:lvl>
    <w:lvl w:ilvl="5">
      <w:start w:val="1"/>
      <w:numFmt w:val="decimal"/>
      <w:pStyle w:val="6"/>
      <w:lvlText w:val="%1.%2.%3.%4.%5.%6"/>
      <w:lvlJc w:val="left"/>
      <w:pPr>
        <w:tabs>
          <w:tab w:val="num" w:pos="1332"/>
        </w:tabs>
        <w:ind w:left="1191" w:hanging="1191"/>
      </w:pPr>
      <w:rPr>
        <w:rFonts w:hint="default"/>
        <w:b/>
        <w:i w:val="0"/>
      </w:rPr>
    </w:lvl>
    <w:lvl w:ilvl="6">
      <w:start w:val="1"/>
      <w:numFmt w:val="decimal"/>
      <w:lvlText w:val="%1.%2.%3.%4.%5.%6.%7"/>
      <w:lvlJc w:val="left"/>
      <w:pPr>
        <w:tabs>
          <w:tab w:val="num" w:pos="1440"/>
        </w:tabs>
        <w:ind w:left="1304" w:hanging="1304"/>
      </w:pPr>
      <w:rPr>
        <w:rFonts w:hint="default"/>
      </w:rPr>
    </w:lvl>
    <w:lvl w:ilvl="7">
      <w:start w:val="1"/>
      <w:numFmt w:val="decimal"/>
      <w:lvlText w:val="%1.%2.%3.%4.%5.%6.%7.%8"/>
      <w:lvlJc w:val="left"/>
      <w:pPr>
        <w:tabs>
          <w:tab w:val="num" w:pos="1588"/>
        </w:tabs>
        <w:ind w:left="1418" w:hanging="1418"/>
      </w:pPr>
      <w:rPr>
        <w:rFonts w:hint="default"/>
      </w:rPr>
    </w:lvl>
    <w:lvl w:ilvl="8">
      <w:start w:val="1"/>
      <w:numFmt w:val="decimal"/>
      <w:lvlText w:val="%1.%2.%3.%4.%5.%6.%7.%8.%9"/>
      <w:lvlJc w:val="left"/>
      <w:pPr>
        <w:tabs>
          <w:tab w:val="num" w:pos="1701"/>
        </w:tabs>
        <w:ind w:left="1531" w:hanging="1531"/>
      </w:pPr>
      <w:rPr>
        <w:rFonts w:hint="default"/>
      </w:rPr>
    </w:lvl>
  </w:abstractNum>
  <w:abstractNum w:abstractNumId="11" w15:restartNumberingAfterBreak="0">
    <w:nsid w:val="385B37D8"/>
    <w:multiLevelType w:val="multilevel"/>
    <w:tmpl w:val="F8406346"/>
    <w:lvl w:ilvl="0">
      <w:start w:val="1"/>
      <w:numFmt w:val="upperLetter"/>
      <w:suff w:val="nothing"/>
      <w:lvlText w:val="Annex N%1"/>
      <w:lvlJc w:val="left"/>
      <w:pPr>
        <w:ind w:left="0" w:firstLine="0"/>
      </w:pPr>
      <w:rPr>
        <w:rFonts w:hint="default"/>
        <w:b/>
        <w:i w:val="0"/>
      </w:rPr>
    </w:lvl>
    <w:lvl w:ilvl="1">
      <w:start w:val="1"/>
      <w:numFmt w:val="decimal"/>
      <w:pStyle w:val="na2"/>
      <w:lvlText w:val="N%1.%2"/>
      <w:lvlJc w:val="left"/>
      <w:pPr>
        <w:ind w:left="641" w:hanging="641"/>
      </w:pPr>
      <w:rPr>
        <w:rFonts w:hint="default"/>
      </w:rPr>
    </w:lvl>
    <w:lvl w:ilvl="2">
      <w:start w:val="1"/>
      <w:numFmt w:val="decimal"/>
      <w:pStyle w:val="na3"/>
      <w:lvlText w:val="N%1.%2.%3"/>
      <w:lvlJc w:val="left"/>
      <w:pPr>
        <w:ind w:left="879" w:hanging="879"/>
      </w:pPr>
      <w:rPr>
        <w:rFonts w:hint="default"/>
      </w:rPr>
    </w:lvl>
    <w:lvl w:ilvl="3">
      <w:start w:val="1"/>
      <w:numFmt w:val="decimal"/>
      <w:pStyle w:val="na4"/>
      <w:lvlText w:val="N%1.%2.%3.%4"/>
      <w:lvlJc w:val="left"/>
      <w:pPr>
        <w:ind w:left="1140" w:hanging="1140"/>
      </w:pPr>
      <w:rPr>
        <w:rFonts w:hint="default"/>
      </w:rPr>
    </w:lvl>
    <w:lvl w:ilvl="4">
      <w:start w:val="1"/>
      <w:numFmt w:val="decimal"/>
      <w:pStyle w:val="na5"/>
      <w:lvlText w:val="N%1.%2.%3.%4.%5"/>
      <w:lvlJc w:val="left"/>
      <w:pPr>
        <w:ind w:left="1304" w:hanging="1304"/>
      </w:pPr>
      <w:rPr>
        <w:rFonts w:hint="default"/>
      </w:rPr>
    </w:lvl>
    <w:lvl w:ilvl="5">
      <w:start w:val="1"/>
      <w:numFmt w:val="decimal"/>
      <w:pStyle w:val="na6"/>
      <w:lvlText w:val="N%1.%2.%3.%4.%5.%6"/>
      <w:lvlJc w:val="left"/>
      <w:pPr>
        <w:ind w:left="1418" w:hanging="1418"/>
      </w:pPr>
      <w:rPr>
        <w:rFonts w:hint="default"/>
      </w:rPr>
    </w:lvl>
    <w:lvl w:ilvl="6">
      <w:start w:val="1"/>
      <w:numFmt w:val="none"/>
      <w:suff w:val="nothing"/>
      <w:lvlText w:val=""/>
      <w:lvlJc w:val="left"/>
      <w:pPr>
        <w:ind w:left="1531" w:hanging="1531"/>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15:restartNumberingAfterBreak="0">
    <w:nsid w:val="387D4433"/>
    <w:multiLevelType w:val="multilevel"/>
    <w:tmpl w:val="6352C958"/>
    <w:lvl w:ilvl="0">
      <w:start w:val="1"/>
      <w:numFmt w:val="bullet"/>
      <w:pStyle w:val="a0"/>
      <w:lvlText w:val="—"/>
      <w:lvlJc w:val="left"/>
      <w:pPr>
        <w:ind w:left="400" w:hanging="400"/>
      </w:pPr>
      <w:rPr>
        <w:rFonts w:ascii="Cambria" w:hAnsi="Cambria"/>
      </w:rPr>
    </w:lvl>
    <w:lvl w:ilvl="1">
      <w:start w:val="1"/>
      <w:numFmt w:val="bullet"/>
      <w:pStyle w:val="21"/>
      <w:lvlText w:val="—"/>
      <w:lvlJc w:val="left"/>
      <w:pPr>
        <w:ind w:left="800" w:hanging="400"/>
      </w:pPr>
      <w:rPr>
        <w:rFonts w:ascii="Cambria" w:hAnsi="Cambria"/>
      </w:rPr>
    </w:lvl>
    <w:lvl w:ilvl="2">
      <w:start w:val="1"/>
      <w:numFmt w:val="bullet"/>
      <w:pStyle w:val="31"/>
      <w:lvlText w:val="—"/>
      <w:lvlJc w:val="left"/>
      <w:pPr>
        <w:ind w:left="1200" w:hanging="400"/>
      </w:pPr>
      <w:rPr>
        <w:rFonts w:ascii="Cambria" w:hAnsi="Cambria"/>
      </w:rPr>
    </w:lvl>
    <w:lvl w:ilvl="3">
      <w:start w:val="1"/>
      <w:numFmt w:val="bullet"/>
      <w:pStyle w:val="41"/>
      <w:lvlText w:val="—"/>
      <w:lvlJc w:val="left"/>
      <w:pPr>
        <w:ind w:left="1600" w:hanging="400"/>
      </w:pPr>
      <w:rPr>
        <w:rFonts w:ascii="Cambria" w:hAnsi="Cambria"/>
      </w:rPr>
    </w:lvl>
    <w:lvl w:ilvl="4">
      <w:start w:val="1"/>
      <w:numFmt w:val="bullet"/>
      <w:pStyle w:val="zzLc5"/>
      <w:lvlText w:val=" "/>
      <w:lvlJc w:val="left"/>
      <w:pPr>
        <w:ind w:left="0" w:firstLine="0"/>
      </w:pPr>
    </w:lvl>
    <w:lvl w:ilvl="5">
      <w:start w:val="1"/>
      <w:numFmt w:val="bullet"/>
      <w:pStyle w:val="zzLc6"/>
      <w:lvlText w:val=" "/>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15:restartNumberingAfterBreak="0">
    <w:nsid w:val="4CC619D3"/>
    <w:multiLevelType w:val="multilevel"/>
    <w:tmpl w:val="B6F69F94"/>
    <w:styleLink w:val="DINSimpleTemplate"/>
    <w:lvl w:ilvl="0">
      <w:start w:val="1"/>
      <w:numFmt w:val="decimal"/>
      <w:suff w:val="nothing"/>
      <w:lvlText w:val="Bild %1 — "/>
      <w:lvlJc w:val="left"/>
      <w:pPr>
        <w:ind w:left="0" w:firstLine="0"/>
      </w:pPr>
      <w:rPr>
        <w:rFonts w:hint="default"/>
        <w:b/>
        <w:i w:val="0"/>
      </w:rPr>
    </w:lvl>
    <w:lvl w:ilvl="1">
      <w:start w:val="1"/>
      <w:numFmt w:val="decimal"/>
      <w:lvlRestart w:val="0"/>
      <w:suff w:val="space"/>
      <w:lvlText w:val="Tabelle %2 — "/>
      <w:lvlJc w:val="left"/>
      <w:pPr>
        <w:ind w:left="0" w:firstLine="0"/>
      </w:pPr>
      <w:rPr>
        <w:rFonts w:hint="default"/>
        <w:b/>
        <w:i w:val="0"/>
      </w:rPr>
    </w:lvl>
    <w:lvl w:ilvl="2">
      <w:start w:val="1"/>
      <w:numFmt w:val="decimal"/>
      <w:lvlText w:val="%1.%2.%3"/>
      <w:lvlJc w:val="left"/>
      <w:pPr>
        <w:tabs>
          <w:tab w:val="num" w:pos="720"/>
        </w:tabs>
        <w:ind w:left="658" w:hanging="658"/>
      </w:pPr>
      <w:rPr>
        <w:rFonts w:hint="default"/>
        <w:b/>
        <w:i w:val="0"/>
      </w:rPr>
    </w:lvl>
    <w:lvl w:ilvl="3">
      <w:start w:val="1"/>
      <w:numFmt w:val="decimal"/>
      <w:lvlText w:val="%1.%2.%3.%4"/>
      <w:lvlJc w:val="left"/>
      <w:pPr>
        <w:tabs>
          <w:tab w:val="num" w:pos="1080"/>
        </w:tabs>
        <w:ind w:left="941" w:hanging="941"/>
      </w:pPr>
      <w:rPr>
        <w:rFonts w:hint="default"/>
        <w:b/>
        <w:i w:val="0"/>
      </w:rPr>
    </w:lvl>
    <w:lvl w:ilvl="4">
      <w:start w:val="1"/>
      <w:numFmt w:val="decimal"/>
      <w:lvlText w:val="%1.%2.%3.%4.%5"/>
      <w:lvlJc w:val="left"/>
      <w:pPr>
        <w:tabs>
          <w:tab w:val="num" w:pos="1191"/>
        </w:tabs>
        <w:ind w:left="1077" w:hanging="1077"/>
      </w:pPr>
      <w:rPr>
        <w:rFonts w:hint="default"/>
        <w:b/>
        <w:i w:val="0"/>
      </w:rPr>
    </w:lvl>
    <w:lvl w:ilvl="5">
      <w:start w:val="1"/>
      <w:numFmt w:val="decimal"/>
      <w:lvlText w:val="%1.%2.%3.%4.%5.%6"/>
      <w:lvlJc w:val="left"/>
      <w:pPr>
        <w:tabs>
          <w:tab w:val="num" w:pos="1332"/>
        </w:tabs>
        <w:ind w:left="1191" w:hanging="1191"/>
      </w:pPr>
      <w:rPr>
        <w:rFonts w:hint="default"/>
        <w:b/>
        <w:i w:val="0"/>
      </w:rPr>
    </w:lvl>
    <w:lvl w:ilvl="6">
      <w:start w:val="1"/>
      <w:numFmt w:val="decimal"/>
      <w:lvlText w:val="%1.%2.%3.%4.%5.%6.%7"/>
      <w:lvlJc w:val="left"/>
      <w:pPr>
        <w:tabs>
          <w:tab w:val="num" w:pos="1440"/>
        </w:tabs>
        <w:ind w:left="1304" w:hanging="1304"/>
      </w:pPr>
      <w:rPr>
        <w:rFonts w:hint="default"/>
      </w:rPr>
    </w:lvl>
    <w:lvl w:ilvl="7">
      <w:start w:val="1"/>
      <w:numFmt w:val="decimal"/>
      <w:lvlText w:val="%1.%2.%3.%4.%5.%6.%7.%8"/>
      <w:lvlJc w:val="left"/>
      <w:pPr>
        <w:tabs>
          <w:tab w:val="num" w:pos="1588"/>
        </w:tabs>
        <w:ind w:left="1418" w:hanging="1418"/>
      </w:pPr>
      <w:rPr>
        <w:rFonts w:hint="default"/>
      </w:rPr>
    </w:lvl>
    <w:lvl w:ilvl="8">
      <w:start w:val="1"/>
      <w:numFmt w:val="decimal"/>
      <w:lvlText w:val="%1.%2.%3.%4.%5.%6.%7.%8.%9"/>
      <w:lvlJc w:val="left"/>
      <w:pPr>
        <w:tabs>
          <w:tab w:val="num" w:pos="1701"/>
        </w:tabs>
        <w:ind w:left="1531" w:hanging="1531"/>
      </w:pPr>
      <w:rPr>
        <w:rFonts w:hint="default"/>
      </w:rPr>
    </w:lvl>
  </w:abstractNum>
  <w:abstractNum w:abstractNumId="14" w15:restartNumberingAfterBreak="0">
    <w:nsid w:val="5E971A6F"/>
    <w:multiLevelType w:val="multilevel"/>
    <w:tmpl w:val="BBDA170E"/>
    <w:lvl w:ilvl="0">
      <w:start w:val="1"/>
      <w:numFmt w:val="upperLetter"/>
      <w:pStyle w:val="ANNEXZ"/>
      <w:suff w:val="nothing"/>
      <w:lvlText w:val="Annex Z%1"/>
      <w:lvlJc w:val="left"/>
      <w:pPr>
        <w:ind w:left="0" w:firstLine="0"/>
      </w:pPr>
      <w:rPr>
        <w:rFonts w:hint="default"/>
        <w:b/>
        <w:i w:val="0"/>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1080"/>
        </w:tabs>
        <w:ind w:left="0" w:firstLine="0"/>
      </w:pPr>
      <w:rPr>
        <w:rFonts w:hint="default"/>
      </w:rPr>
    </w:lvl>
    <w:lvl w:ilvl="5">
      <w:start w:val="1"/>
      <w:numFmt w:val="decimal"/>
      <w:lvlText w:val="%1.%2.%3.%4.%5.%6."/>
      <w:lvlJc w:val="left"/>
      <w:pPr>
        <w:tabs>
          <w:tab w:val="num" w:pos="1440"/>
        </w:tabs>
        <w:ind w:left="0" w:firstLine="0"/>
      </w:pPr>
      <w:rPr>
        <w:rFonts w:hint="default"/>
      </w:rPr>
    </w:lvl>
    <w:lvl w:ilvl="6">
      <w:start w:val="1"/>
      <w:numFmt w:val="decimal"/>
      <w:lvlText w:val="%1.%2.%3.%4.%5.%6.%7."/>
      <w:lvlJc w:val="left"/>
      <w:pPr>
        <w:tabs>
          <w:tab w:val="num" w:pos="1440"/>
        </w:tabs>
        <w:ind w:left="0" w:firstLine="0"/>
      </w:pPr>
      <w:rPr>
        <w:rFonts w:hint="default"/>
      </w:rPr>
    </w:lvl>
    <w:lvl w:ilvl="7">
      <w:start w:val="1"/>
      <w:numFmt w:val="decimal"/>
      <w:lvlRestart w:val="1"/>
      <w:suff w:val="space"/>
      <w:lvlText w:val="Bild Z%1.%8"/>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suff w:val="space"/>
      <w:lvlText w:val="Tabelle Z%1.%9"/>
      <w:lvlJc w:val="left"/>
      <w:pPr>
        <w:ind w:left="0" w:firstLine="0"/>
      </w:pPr>
      <w:rPr>
        <w:rFonts w:hint="default"/>
      </w:rPr>
    </w:lvl>
  </w:abstractNum>
  <w:abstractNum w:abstractNumId="15" w15:restartNumberingAfterBreak="0">
    <w:nsid w:val="72880A28"/>
    <w:multiLevelType w:val="multilevel"/>
    <w:tmpl w:val="985A24E6"/>
    <w:lvl w:ilvl="0">
      <w:start w:val="1"/>
      <w:numFmt w:val="lowerLetter"/>
      <w:pStyle w:val="a1"/>
      <w:lvlText w:val="%1)"/>
      <w:lvlJc w:val="left"/>
      <w:pPr>
        <w:ind w:left="400" w:hanging="400"/>
      </w:pPr>
      <w:rPr>
        <w:rFonts w:hint="eastAsia"/>
      </w:rPr>
    </w:lvl>
    <w:lvl w:ilvl="1">
      <w:start w:val="1"/>
      <w:numFmt w:val="decimal"/>
      <w:pStyle w:val="22"/>
      <w:lvlText w:val="%2)"/>
      <w:lvlJc w:val="left"/>
      <w:pPr>
        <w:ind w:left="800" w:hanging="400"/>
      </w:pPr>
      <w:rPr>
        <w:rFonts w:hint="eastAsia"/>
      </w:rPr>
    </w:lvl>
    <w:lvl w:ilvl="2">
      <w:start w:val="1"/>
      <w:numFmt w:val="lowerRoman"/>
      <w:pStyle w:val="32"/>
      <w:lvlText w:val="%3)"/>
      <w:lvlJc w:val="left"/>
      <w:pPr>
        <w:ind w:left="1200" w:hanging="400"/>
      </w:pPr>
      <w:rPr>
        <w:rFonts w:hint="eastAsia"/>
      </w:rPr>
    </w:lvl>
    <w:lvl w:ilvl="3">
      <w:start w:val="1"/>
      <w:numFmt w:val="upperRoman"/>
      <w:pStyle w:val="42"/>
      <w:lvlText w:val="%4)"/>
      <w:lvlJc w:val="left"/>
      <w:pPr>
        <w:ind w:left="1600" w:hanging="400"/>
      </w:pPr>
      <w:rPr>
        <w:rFonts w:hint="eastAsia"/>
      </w:rPr>
    </w:lvl>
    <w:lvl w:ilvl="4">
      <w:start w:val="1"/>
      <w:numFmt w:val="none"/>
      <w:pStyle w:val="zzLn5"/>
      <w:suff w:val="nothing"/>
      <w:lvlText w:val=" "/>
      <w:lvlJc w:val="left"/>
      <w:pPr>
        <w:ind w:left="0" w:firstLine="0"/>
      </w:pPr>
      <w:rPr>
        <w:rFonts w:hint="eastAsia"/>
      </w:rPr>
    </w:lvl>
    <w:lvl w:ilvl="5">
      <w:start w:val="1"/>
      <w:numFmt w:val="none"/>
      <w:pStyle w:val="zzLn6"/>
      <w:suff w:val="nothing"/>
      <w:lvlText w:val=" "/>
      <w:lvlJc w:val="left"/>
      <w:pPr>
        <w:ind w:left="0" w:firstLine="0"/>
      </w:pPr>
      <w:rPr>
        <w:rFonts w:hint="eastAsia"/>
      </w:rPr>
    </w:lvl>
    <w:lvl w:ilvl="6">
      <w:start w:val="1"/>
      <w:numFmt w:val="lowerRoman"/>
      <w:pStyle w:val="7"/>
      <w:lvlText w:val="(%7)"/>
      <w:lvlJc w:val="left"/>
      <w:pPr>
        <w:ind w:left="4320" w:firstLine="0"/>
      </w:pPr>
      <w:rPr>
        <w:rFonts w:hint="eastAsia"/>
      </w:rPr>
    </w:lvl>
    <w:lvl w:ilvl="7">
      <w:start w:val="1"/>
      <w:numFmt w:val="lowerLetter"/>
      <w:pStyle w:val="8"/>
      <w:lvlText w:val="(%8)"/>
      <w:lvlJc w:val="left"/>
      <w:pPr>
        <w:ind w:left="5040" w:firstLine="0"/>
      </w:pPr>
      <w:rPr>
        <w:rFonts w:hint="eastAsia"/>
      </w:rPr>
    </w:lvl>
    <w:lvl w:ilvl="8">
      <w:start w:val="1"/>
      <w:numFmt w:val="lowerRoman"/>
      <w:pStyle w:val="9"/>
      <w:lvlText w:val="(%9)"/>
      <w:lvlJc w:val="left"/>
      <w:pPr>
        <w:ind w:left="5760" w:firstLine="0"/>
      </w:pPr>
      <w:rPr>
        <w:rFonts w:hint="eastAsia"/>
      </w:rPr>
    </w:lvl>
  </w:abstractNum>
  <w:num w:numId="1">
    <w:abstractNumId w:val="7"/>
  </w:num>
  <w:num w:numId="2">
    <w:abstractNumId w:val="14"/>
  </w:num>
  <w:num w:numId="3">
    <w:abstractNumId w:val="6"/>
  </w:num>
  <w:num w:numId="4">
    <w:abstractNumId w:val="15"/>
  </w:num>
  <w:num w:numId="5">
    <w:abstractNumId w:val="0"/>
  </w:num>
  <w:num w:numId="6">
    <w:abstractNumId w:val="5"/>
  </w:num>
  <w:num w:numId="7">
    <w:abstractNumId w:val="4"/>
  </w:num>
  <w:num w:numId="8">
    <w:abstractNumId w:val="3"/>
  </w:num>
  <w:num w:numId="9">
    <w:abstractNumId w:val="2"/>
  </w:num>
  <w:num w:numId="10">
    <w:abstractNumId w:val="1"/>
  </w:num>
  <w:num w:numId="11">
    <w:abstractNumId w:val="12"/>
  </w:num>
  <w:num w:numId="12">
    <w:abstractNumId w:val="11"/>
  </w:num>
  <w:num w:numId="13">
    <w:abstractNumId w:val="10"/>
  </w:num>
  <w:num w:numId="14">
    <w:abstractNumId w:val="13"/>
  </w:num>
  <w:num w:numId="15">
    <w:abstractNumId w:val="9"/>
  </w:num>
  <w:num w:numId="16">
    <w:abstractNumId w:val="8"/>
  </w:num>
  <w:num w:numId="17">
    <w:abstractNumId w:val="10"/>
  </w:num>
  <w:num w:numId="18">
    <w:abstractNumId w:val="10"/>
  </w:num>
  <w:num w:numId="19">
    <w:abstractNumId w:val="10"/>
  </w:num>
  <w:num w:numId="20">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mirrorMargins/>
  <w:bordersDoNotSurroundHeader/>
  <w:bordersDoNotSurroundFooter/>
  <w:hideSpellingErrors/>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00"/>
  <w:hyphenationZone w:val="425"/>
  <w:evenAndOddHeaders/>
  <w:drawingGridHorizontalSpacing w:val="2"/>
  <w:drawingGridVerticalSpacing w:val="2"/>
  <w:characterSpacingControl w:val="doNotCompress"/>
  <w:hdrShapeDefaults>
    <o:shapedefaults v:ext="edit" spidmax="2049">
      <v:textbox inset="5.85pt,.7pt,5.85pt,.7pt"/>
    </o:shapedefaults>
  </w:hdrShapeDefaults>
  <w:footnotePr>
    <w:footnote w:id="-1"/>
    <w:footnote w:id="0"/>
  </w:footnotePr>
  <w:endnotePr>
    <w:endnote w:id="-1"/>
    <w:endnote w:id="0"/>
  </w:endnotePr>
  <w:compat>
    <w:printColBlack/>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ltx_document_language" w:val="E"/>
    <w:docVar w:name="ltx_std_template_type" w:val="STD_EF11"/>
    <w:docVar w:name="ltx_update_after_convert" w:val="1"/>
  </w:docVars>
  <w:rsids>
    <w:rsidRoot w:val="005F2138"/>
    <w:rsid w:val="000001BD"/>
    <w:rsid w:val="0000414C"/>
    <w:rsid w:val="00004F3F"/>
    <w:rsid w:val="00005799"/>
    <w:rsid w:val="0001036D"/>
    <w:rsid w:val="000104E6"/>
    <w:rsid w:val="00010586"/>
    <w:rsid w:val="000112C6"/>
    <w:rsid w:val="00011459"/>
    <w:rsid w:val="00011BB0"/>
    <w:rsid w:val="0001351B"/>
    <w:rsid w:val="000159C3"/>
    <w:rsid w:val="00016A77"/>
    <w:rsid w:val="000214A2"/>
    <w:rsid w:val="00022251"/>
    <w:rsid w:val="00025BC5"/>
    <w:rsid w:val="000267C8"/>
    <w:rsid w:val="000327BB"/>
    <w:rsid w:val="00034761"/>
    <w:rsid w:val="000435DF"/>
    <w:rsid w:val="000436F7"/>
    <w:rsid w:val="00044A34"/>
    <w:rsid w:val="00046749"/>
    <w:rsid w:val="00047365"/>
    <w:rsid w:val="00054570"/>
    <w:rsid w:val="0005770C"/>
    <w:rsid w:val="00057929"/>
    <w:rsid w:val="00062DF7"/>
    <w:rsid w:val="00063025"/>
    <w:rsid w:val="000645EF"/>
    <w:rsid w:val="0006494E"/>
    <w:rsid w:val="00065DF4"/>
    <w:rsid w:val="00065FA0"/>
    <w:rsid w:val="000662A3"/>
    <w:rsid w:val="00070FE9"/>
    <w:rsid w:val="00080401"/>
    <w:rsid w:val="00083B69"/>
    <w:rsid w:val="00084687"/>
    <w:rsid w:val="0008620A"/>
    <w:rsid w:val="00086432"/>
    <w:rsid w:val="00087CB6"/>
    <w:rsid w:val="00092DF7"/>
    <w:rsid w:val="00093C07"/>
    <w:rsid w:val="000A3E33"/>
    <w:rsid w:val="000A6AD0"/>
    <w:rsid w:val="000B0D2A"/>
    <w:rsid w:val="000B191F"/>
    <w:rsid w:val="000B3C85"/>
    <w:rsid w:val="000C40D7"/>
    <w:rsid w:val="000C551C"/>
    <w:rsid w:val="000D0AA8"/>
    <w:rsid w:val="000D10BD"/>
    <w:rsid w:val="000D56B1"/>
    <w:rsid w:val="000D693A"/>
    <w:rsid w:val="000D7B3E"/>
    <w:rsid w:val="000E00D9"/>
    <w:rsid w:val="000E7A3A"/>
    <w:rsid w:val="000E7E75"/>
    <w:rsid w:val="000F10F2"/>
    <w:rsid w:val="000F1A0F"/>
    <w:rsid w:val="000F32EA"/>
    <w:rsid w:val="000F7202"/>
    <w:rsid w:val="00102B0B"/>
    <w:rsid w:val="001106C4"/>
    <w:rsid w:val="001115CF"/>
    <w:rsid w:val="00112D46"/>
    <w:rsid w:val="001215FA"/>
    <w:rsid w:val="00122D5F"/>
    <w:rsid w:val="00122E98"/>
    <w:rsid w:val="00127576"/>
    <w:rsid w:val="001276C8"/>
    <w:rsid w:val="0013211C"/>
    <w:rsid w:val="00132DEE"/>
    <w:rsid w:val="0013490C"/>
    <w:rsid w:val="00134FF1"/>
    <w:rsid w:val="00137F87"/>
    <w:rsid w:val="0014087E"/>
    <w:rsid w:val="00141BDC"/>
    <w:rsid w:val="001420CB"/>
    <w:rsid w:val="00143632"/>
    <w:rsid w:val="0014487A"/>
    <w:rsid w:val="0014518C"/>
    <w:rsid w:val="00146843"/>
    <w:rsid w:val="00147CB7"/>
    <w:rsid w:val="00150E0E"/>
    <w:rsid w:val="0015470D"/>
    <w:rsid w:val="00154FC1"/>
    <w:rsid w:val="001553E3"/>
    <w:rsid w:val="00156FF1"/>
    <w:rsid w:val="00160DD0"/>
    <w:rsid w:val="0016123A"/>
    <w:rsid w:val="001622FF"/>
    <w:rsid w:val="00163644"/>
    <w:rsid w:val="00164A5D"/>
    <w:rsid w:val="00164FFF"/>
    <w:rsid w:val="00165518"/>
    <w:rsid w:val="00165FCE"/>
    <w:rsid w:val="00167CF8"/>
    <w:rsid w:val="00173963"/>
    <w:rsid w:val="00176306"/>
    <w:rsid w:val="001771A4"/>
    <w:rsid w:val="0018203B"/>
    <w:rsid w:val="0018459B"/>
    <w:rsid w:val="001865C3"/>
    <w:rsid w:val="00192178"/>
    <w:rsid w:val="001924C6"/>
    <w:rsid w:val="00192BF9"/>
    <w:rsid w:val="00196BD0"/>
    <w:rsid w:val="00197A6E"/>
    <w:rsid w:val="001A48B6"/>
    <w:rsid w:val="001A5FDC"/>
    <w:rsid w:val="001A63BD"/>
    <w:rsid w:val="001A6533"/>
    <w:rsid w:val="001B11FE"/>
    <w:rsid w:val="001B13BB"/>
    <w:rsid w:val="001B1E7E"/>
    <w:rsid w:val="001B2F47"/>
    <w:rsid w:val="001B3571"/>
    <w:rsid w:val="001B511E"/>
    <w:rsid w:val="001B65A5"/>
    <w:rsid w:val="001B7849"/>
    <w:rsid w:val="001C0045"/>
    <w:rsid w:val="001C0E30"/>
    <w:rsid w:val="001C2E68"/>
    <w:rsid w:val="001C4C61"/>
    <w:rsid w:val="001C740D"/>
    <w:rsid w:val="001C7635"/>
    <w:rsid w:val="001C79EA"/>
    <w:rsid w:val="001E0647"/>
    <w:rsid w:val="001E1145"/>
    <w:rsid w:val="001E148B"/>
    <w:rsid w:val="001E33F1"/>
    <w:rsid w:val="001E3418"/>
    <w:rsid w:val="00200092"/>
    <w:rsid w:val="00200644"/>
    <w:rsid w:val="0020069B"/>
    <w:rsid w:val="00202115"/>
    <w:rsid w:val="00205321"/>
    <w:rsid w:val="00206BFB"/>
    <w:rsid w:val="00206E40"/>
    <w:rsid w:val="00207EE1"/>
    <w:rsid w:val="0021100A"/>
    <w:rsid w:val="00213300"/>
    <w:rsid w:val="00215C75"/>
    <w:rsid w:val="0022009E"/>
    <w:rsid w:val="0022114E"/>
    <w:rsid w:val="00221713"/>
    <w:rsid w:val="00223619"/>
    <w:rsid w:val="002237E5"/>
    <w:rsid w:val="0022580B"/>
    <w:rsid w:val="002347F2"/>
    <w:rsid w:val="0023588C"/>
    <w:rsid w:val="00240D48"/>
    <w:rsid w:val="0024147E"/>
    <w:rsid w:val="00242F2E"/>
    <w:rsid w:val="00244EEE"/>
    <w:rsid w:val="00245421"/>
    <w:rsid w:val="002463A9"/>
    <w:rsid w:val="0024689A"/>
    <w:rsid w:val="002468B1"/>
    <w:rsid w:val="00246C2B"/>
    <w:rsid w:val="00247D91"/>
    <w:rsid w:val="00251DF8"/>
    <w:rsid w:val="00252B6B"/>
    <w:rsid w:val="002549A4"/>
    <w:rsid w:val="002550CB"/>
    <w:rsid w:val="00260142"/>
    <w:rsid w:val="002606B9"/>
    <w:rsid w:val="00260E64"/>
    <w:rsid w:val="002634E6"/>
    <w:rsid w:val="00265521"/>
    <w:rsid w:val="00266F1C"/>
    <w:rsid w:val="00274A22"/>
    <w:rsid w:val="00282C70"/>
    <w:rsid w:val="00283F06"/>
    <w:rsid w:val="002905F7"/>
    <w:rsid w:val="002949D9"/>
    <w:rsid w:val="002975BE"/>
    <w:rsid w:val="002A06E1"/>
    <w:rsid w:val="002A0DFC"/>
    <w:rsid w:val="002A1AE3"/>
    <w:rsid w:val="002A2605"/>
    <w:rsid w:val="002A2F9C"/>
    <w:rsid w:val="002B5470"/>
    <w:rsid w:val="002C184A"/>
    <w:rsid w:val="002C3921"/>
    <w:rsid w:val="002C698C"/>
    <w:rsid w:val="002C73F1"/>
    <w:rsid w:val="002C75A7"/>
    <w:rsid w:val="002D1C7E"/>
    <w:rsid w:val="002D2B56"/>
    <w:rsid w:val="002D7386"/>
    <w:rsid w:val="002D7F3F"/>
    <w:rsid w:val="002F3648"/>
    <w:rsid w:val="002F47D7"/>
    <w:rsid w:val="002F4BA8"/>
    <w:rsid w:val="002F4DBB"/>
    <w:rsid w:val="002F5C5D"/>
    <w:rsid w:val="00300597"/>
    <w:rsid w:val="00300823"/>
    <w:rsid w:val="00301032"/>
    <w:rsid w:val="003112D0"/>
    <w:rsid w:val="00313232"/>
    <w:rsid w:val="00313E32"/>
    <w:rsid w:val="00313FEF"/>
    <w:rsid w:val="00314F53"/>
    <w:rsid w:val="003169DA"/>
    <w:rsid w:val="00316ABF"/>
    <w:rsid w:val="003177E6"/>
    <w:rsid w:val="00321291"/>
    <w:rsid w:val="00324081"/>
    <w:rsid w:val="00330597"/>
    <w:rsid w:val="00330FB2"/>
    <w:rsid w:val="003328FF"/>
    <w:rsid w:val="003356E5"/>
    <w:rsid w:val="0034013F"/>
    <w:rsid w:val="0034372A"/>
    <w:rsid w:val="00343D41"/>
    <w:rsid w:val="00344F70"/>
    <w:rsid w:val="00351996"/>
    <w:rsid w:val="00351F6F"/>
    <w:rsid w:val="0035411A"/>
    <w:rsid w:val="00355509"/>
    <w:rsid w:val="00356AB5"/>
    <w:rsid w:val="003577A0"/>
    <w:rsid w:val="003630BD"/>
    <w:rsid w:val="00363B28"/>
    <w:rsid w:val="00363F5E"/>
    <w:rsid w:val="00365C32"/>
    <w:rsid w:val="00373F85"/>
    <w:rsid w:val="00377268"/>
    <w:rsid w:val="00381324"/>
    <w:rsid w:val="00382463"/>
    <w:rsid w:val="00383AEC"/>
    <w:rsid w:val="003850A2"/>
    <w:rsid w:val="00385928"/>
    <w:rsid w:val="00385B0C"/>
    <w:rsid w:val="00386BF6"/>
    <w:rsid w:val="003910B8"/>
    <w:rsid w:val="003A1A12"/>
    <w:rsid w:val="003A3D6F"/>
    <w:rsid w:val="003A4E93"/>
    <w:rsid w:val="003A4F70"/>
    <w:rsid w:val="003A5A2B"/>
    <w:rsid w:val="003B1233"/>
    <w:rsid w:val="003B20D3"/>
    <w:rsid w:val="003B226E"/>
    <w:rsid w:val="003B3A0D"/>
    <w:rsid w:val="003B3A14"/>
    <w:rsid w:val="003B57DF"/>
    <w:rsid w:val="003C09EE"/>
    <w:rsid w:val="003C0D23"/>
    <w:rsid w:val="003C206C"/>
    <w:rsid w:val="003C6724"/>
    <w:rsid w:val="003D091A"/>
    <w:rsid w:val="003D39BC"/>
    <w:rsid w:val="003D3D05"/>
    <w:rsid w:val="003D79B6"/>
    <w:rsid w:val="003E055A"/>
    <w:rsid w:val="003E3B29"/>
    <w:rsid w:val="003E6BA1"/>
    <w:rsid w:val="003E7131"/>
    <w:rsid w:val="003E76C5"/>
    <w:rsid w:val="003E7BDE"/>
    <w:rsid w:val="003E7C4B"/>
    <w:rsid w:val="003F57B3"/>
    <w:rsid w:val="004003B1"/>
    <w:rsid w:val="0040087A"/>
    <w:rsid w:val="00401033"/>
    <w:rsid w:val="00403649"/>
    <w:rsid w:val="0040543F"/>
    <w:rsid w:val="0041097A"/>
    <w:rsid w:val="00411BB6"/>
    <w:rsid w:val="00413ABD"/>
    <w:rsid w:val="00427DBF"/>
    <w:rsid w:val="00430ED4"/>
    <w:rsid w:val="004331C9"/>
    <w:rsid w:val="00433448"/>
    <w:rsid w:val="00435A2A"/>
    <w:rsid w:val="00444CF0"/>
    <w:rsid w:val="004454DD"/>
    <w:rsid w:val="004479FF"/>
    <w:rsid w:val="00450B79"/>
    <w:rsid w:val="00451ED3"/>
    <w:rsid w:val="00452EEF"/>
    <w:rsid w:val="00452F91"/>
    <w:rsid w:val="0045426E"/>
    <w:rsid w:val="004546D1"/>
    <w:rsid w:val="0046093A"/>
    <w:rsid w:val="00460C41"/>
    <w:rsid w:val="00461333"/>
    <w:rsid w:val="0046232E"/>
    <w:rsid w:val="00464F14"/>
    <w:rsid w:val="00466418"/>
    <w:rsid w:val="00470109"/>
    <w:rsid w:val="004706E0"/>
    <w:rsid w:val="004712B6"/>
    <w:rsid w:val="00472248"/>
    <w:rsid w:val="0047274C"/>
    <w:rsid w:val="00476445"/>
    <w:rsid w:val="00481609"/>
    <w:rsid w:val="0048270C"/>
    <w:rsid w:val="00482DD9"/>
    <w:rsid w:val="004833AE"/>
    <w:rsid w:val="00483F0C"/>
    <w:rsid w:val="00485408"/>
    <w:rsid w:val="00485909"/>
    <w:rsid w:val="00485AA1"/>
    <w:rsid w:val="00486D00"/>
    <w:rsid w:val="00487B99"/>
    <w:rsid w:val="00491C6B"/>
    <w:rsid w:val="004920EC"/>
    <w:rsid w:val="0049337F"/>
    <w:rsid w:val="00493B55"/>
    <w:rsid w:val="00497721"/>
    <w:rsid w:val="004A0FA5"/>
    <w:rsid w:val="004A1F58"/>
    <w:rsid w:val="004A3636"/>
    <w:rsid w:val="004A3A47"/>
    <w:rsid w:val="004A6782"/>
    <w:rsid w:val="004B06C0"/>
    <w:rsid w:val="004B1203"/>
    <w:rsid w:val="004B45E0"/>
    <w:rsid w:val="004C0AB3"/>
    <w:rsid w:val="004C10B9"/>
    <w:rsid w:val="004C15FC"/>
    <w:rsid w:val="004C4943"/>
    <w:rsid w:val="004C6642"/>
    <w:rsid w:val="004C74C7"/>
    <w:rsid w:val="004D00A0"/>
    <w:rsid w:val="004D0EC8"/>
    <w:rsid w:val="004D2523"/>
    <w:rsid w:val="004D49B2"/>
    <w:rsid w:val="004D7046"/>
    <w:rsid w:val="004E2534"/>
    <w:rsid w:val="004E391F"/>
    <w:rsid w:val="004E4FAC"/>
    <w:rsid w:val="004E6D43"/>
    <w:rsid w:val="004E7D6B"/>
    <w:rsid w:val="004F0E49"/>
    <w:rsid w:val="004F653C"/>
    <w:rsid w:val="004F6634"/>
    <w:rsid w:val="00502B69"/>
    <w:rsid w:val="00507183"/>
    <w:rsid w:val="00510323"/>
    <w:rsid w:val="005105C8"/>
    <w:rsid w:val="00511AD0"/>
    <w:rsid w:val="00514408"/>
    <w:rsid w:val="00514595"/>
    <w:rsid w:val="005147E0"/>
    <w:rsid w:val="005250E6"/>
    <w:rsid w:val="00527442"/>
    <w:rsid w:val="005275A0"/>
    <w:rsid w:val="00533EBE"/>
    <w:rsid w:val="0053485C"/>
    <w:rsid w:val="0053524B"/>
    <w:rsid w:val="00536031"/>
    <w:rsid w:val="005379D5"/>
    <w:rsid w:val="00544E4F"/>
    <w:rsid w:val="00545B11"/>
    <w:rsid w:val="005524FF"/>
    <w:rsid w:val="00552A4A"/>
    <w:rsid w:val="00555940"/>
    <w:rsid w:val="00557AC6"/>
    <w:rsid w:val="0056197E"/>
    <w:rsid w:val="00565B66"/>
    <w:rsid w:val="00570CA0"/>
    <w:rsid w:val="00571DA3"/>
    <w:rsid w:val="00580285"/>
    <w:rsid w:val="005802AE"/>
    <w:rsid w:val="0058524F"/>
    <w:rsid w:val="00590CDC"/>
    <w:rsid w:val="0059139C"/>
    <w:rsid w:val="00594353"/>
    <w:rsid w:val="005A2548"/>
    <w:rsid w:val="005A4CFA"/>
    <w:rsid w:val="005A7824"/>
    <w:rsid w:val="005A7C6D"/>
    <w:rsid w:val="005B09DC"/>
    <w:rsid w:val="005B170A"/>
    <w:rsid w:val="005B1713"/>
    <w:rsid w:val="005B225A"/>
    <w:rsid w:val="005B59A9"/>
    <w:rsid w:val="005B5B85"/>
    <w:rsid w:val="005B7C24"/>
    <w:rsid w:val="005C1EE3"/>
    <w:rsid w:val="005C3464"/>
    <w:rsid w:val="005C53C0"/>
    <w:rsid w:val="005C7292"/>
    <w:rsid w:val="005C79B7"/>
    <w:rsid w:val="005C7FAB"/>
    <w:rsid w:val="005D073E"/>
    <w:rsid w:val="005D304B"/>
    <w:rsid w:val="005D3590"/>
    <w:rsid w:val="005D5808"/>
    <w:rsid w:val="005D7F19"/>
    <w:rsid w:val="005E0B8E"/>
    <w:rsid w:val="005E18ED"/>
    <w:rsid w:val="005E2F20"/>
    <w:rsid w:val="005F1FF9"/>
    <w:rsid w:val="005F2138"/>
    <w:rsid w:val="005F2FE1"/>
    <w:rsid w:val="005F407C"/>
    <w:rsid w:val="005F5413"/>
    <w:rsid w:val="005F74AC"/>
    <w:rsid w:val="0060207D"/>
    <w:rsid w:val="006020F3"/>
    <w:rsid w:val="0060217C"/>
    <w:rsid w:val="0060751B"/>
    <w:rsid w:val="00610623"/>
    <w:rsid w:val="00610B1F"/>
    <w:rsid w:val="006117BB"/>
    <w:rsid w:val="0061461E"/>
    <w:rsid w:val="00620CB3"/>
    <w:rsid w:val="00621BC3"/>
    <w:rsid w:val="0062413C"/>
    <w:rsid w:val="00626BF0"/>
    <w:rsid w:val="0062754F"/>
    <w:rsid w:val="00630761"/>
    <w:rsid w:val="00630BCC"/>
    <w:rsid w:val="00630BFB"/>
    <w:rsid w:val="00633469"/>
    <w:rsid w:val="006361A3"/>
    <w:rsid w:val="006369FE"/>
    <w:rsid w:val="00637BC9"/>
    <w:rsid w:val="00637CF0"/>
    <w:rsid w:val="0064138C"/>
    <w:rsid w:val="0064175E"/>
    <w:rsid w:val="00647A83"/>
    <w:rsid w:val="00647E05"/>
    <w:rsid w:val="0065231D"/>
    <w:rsid w:val="006541D8"/>
    <w:rsid w:val="00662EAF"/>
    <w:rsid w:val="00670D74"/>
    <w:rsid w:val="00672C0C"/>
    <w:rsid w:val="00676A6A"/>
    <w:rsid w:val="00676C98"/>
    <w:rsid w:val="00677C92"/>
    <w:rsid w:val="0068088D"/>
    <w:rsid w:val="0068101D"/>
    <w:rsid w:val="00681AE6"/>
    <w:rsid w:val="00683459"/>
    <w:rsid w:val="00684F6D"/>
    <w:rsid w:val="006909D1"/>
    <w:rsid w:val="00691CAA"/>
    <w:rsid w:val="00697D5C"/>
    <w:rsid w:val="006A0E09"/>
    <w:rsid w:val="006A3CF5"/>
    <w:rsid w:val="006A41CB"/>
    <w:rsid w:val="006B16C1"/>
    <w:rsid w:val="006B23BC"/>
    <w:rsid w:val="006B3BF6"/>
    <w:rsid w:val="006B4289"/>
    <w:rsid w:val="006B547C"/>
    <w:rsid w:val="006C22C2"/>
    <w:rsid w:val="006C2DE3"/>
    <w:rsid w:val="006C4AA6"/>
    <w:rsid w:val="006C556A"/>
    <w:rsid w:val="006C7622"/>
    <w:rsid w:val="006D062C"/>
    <w:rsid w:val="006D06A9"/>
    <w:rsid w:val="006D0C0A"/>
    <w:rsid w:val="006D28CB"/>
    <w:rsid w:val="006D36E5"/>
    <w:rsid w:val="006D3D57"/>
    <w:rsid w:val="006D4A3B"/>
    <w:rsid w:val="006D7AB4"/>
    <w:rsid w:val="006E61B1"/>
    <w:rsid w:val="006F423A"/>
    <w:rsid w:val="006F59BC"/>
    <w:rsid w:val="006F5B5A"/>
    <w:rsid w:val="006F6F19"/>
    <w:rsid w:val="00700AA7"/>
    <w:rsid w:val="00700F78"/>
    <w:rsid w:val="00702979"/>
    <w:rsid w:val="00703083"/>
    <w:rsid w:val="007036BF"/>
    <w:rsid w:val="00703ADE"/>
    <w:rsid w:val="007062FF"/>
    <w:rsid w:val="0070683D"/>
    <w:rsid w:val="007103B4"/>
    <w:rsid w:val="00724E9B"/>
    <w:rsid w:val="00725603"/>
    <w:rsid w:val="007305B5"/>
    <w:rsid w:val="0073064B"/>
    <w:rsid w:val="0073141F"/>
    <w:rsid w:val="00731954"/>
    <w:rsid w:val="0073715E"/>
    <w:rsid w:val="00742B14"/>
    <w:rsid w:val="0075116F"/>
    <w:rsid w:val="00751B5E"/>
    <w:rsid w:val="00752317"/>
    <w:rsid w:val="00752C24"/>
    <w:rsid w:val="007552DA"/>
    <w:rsid w:val="007606FF"/>
    <w:rsid w:val="00761E4B"/>
    <w:rsid w:val="00762702"/>
    <w:rsid w:val="00762C07"/>
    <w:rsid w:val="00762CA2"/>
    <w:rsid w:val="00763C9F"/>
    <w:rsid w:val="0076414A"/>
    <w:rsid w:val="007644BE"/>
    <w:rsid w:val="007654BE"/>
    <w:rsid w:val="00765FC7"/>
    <w:rsid w:val="00766142"/>
    <w:rsid w:val="00777273"/>
    <w:rsid w:val="0077791F"/>
    <w:rsid w:val="00780926"/>
    <w:rsid w:val="00784E22"/>
    <w:rsid w:val="00784F20"/>
    <w:rsid w:val="007924D8"/>
    <w:rsid w:val="00795F3B"/>
    <w:rsid w:val="00796505"/>
    <w:rsid w:val="0079651F"/>
    <w:rsid w:val="007A0E17"/>
    <w:rsid w:val="007A2D5F"/>
    <w:rsid w:val="007A6129"/>
    <w:rsid w:val="007A6C81"/>
    <w:rsid w:val="007A7002"/>
    <w:rsid w:val="007A7498"/>
    <w:rsid w:val="007A7632"/>
    <w:rsid w:val="007B1E92"/>
    <w:rsid w:val="007B250C"/>
    <w:rsid w:val="007B63CC"/>
    <w:rsid w:val="007B6C1A"/>
    <w:rsid w:val="007C2C59"/>
    <w:rsid w:val="007C4705"/>
    <w:rsid w:val="007D00E7"/>
    <w:rsid w:val="007D0455"/>
    <w:rsid w:val="007D4AD0"/>
    <w:rsid w:val="007D5356"/>
    <w:rsid w:val="007E0555"/>
    <w:rsid w:val="007E063E"/>
    <w:rsid w:val="007E6FD8"/>
    <w:rsid w:val="007F0494"/>
    <w:rsid w:val="007F1240"/>
    <w:rsid w:val="007F14A6"/>
    <w:rsid w:val="007F2CF7"/>
    <w:rsid w:val="007F4A49"/>
    <w:rsid w:val="007F4A66"/>
    <w:rsid w:val="007F536C"/>
    <w:rsid w:val="007F770D"/>
    <w:rsid w:val="0080084F"/>
    <w:rsid w:val="00815350"/>
    <w:rsid w:val="00816286"/>
    <w:rsid w:val="00822B48"/>
    <w:rsid w:val="00826046"/>
    <w:rsid w:val="00826F09"/>
    <w:rsid w:val="00831CD2"/>
    <w:rsid w:val="00834695"/>
    <w:rsid w:val="00842005"/>
    <w:rsid w:val="00844A23"/>
    <w:rsid w:val="00847035"/>
    <w:rsid w:val="00847B7F"/>
    <w:rsid w:val="00850FEE"/>
    <w:rsid w:val="00852922"/>
    <w:rsid w:val="00854341"/>
    <w:rsid w:val="00855958"/>
    <w:rsid w:val="00857D42"/>
    <w:rsid w:val="008604F5"/>
    <w:rsid w:val="00862CC6"/>
    <w:rsid w:val="0087289F"/>
    <w:rsid w:val="008739E4"/>
    <w:rsid w:val="0087437F"/>
    <w:rsid w:val="0088080E"/>
    <w:rsid w:val="00883FDF"/>
    <w:rsid w:val="00884DB3"/>
    <w:rsid w:val="00886BD9"/>
    <w:rsid w:val="0088781B"/>
    <w:rsid w:val="008916FB"/>
    <w:rsid w:val="008A20DF"/>
    <w:rsid w:val="008A4EC9"/>
    <w:rsid w:val="008A6256"/>
    <w:rsid w:val="008B0D21"/>
    <w:rsid w:val="008B14CE"/>
    <w:rsid w:val="008B3F6F"/>
    <w:rsid w:val="008B4441"/>
    <w:rsid w:val="008B5E63"/>
    <w:rsid w:val="008B62A3"/>
    <w:rsid w:val="008B7A61"/>
    <w:rsid w:val="008C065B"/>
    <w:rsid w:val="008C082D"/>
    <w:rsid w:val="008C2C2D"/>
    <w:rsid w:val="008C3577"/>
    <w:rsid w:val="008C3F62"/>
    <w:rsid w:val="008C684E"/>
    <w:rsid w:val="008D144E"/>
    <w:rsid w:val="008D1D08"/>
    <w:rsid w:val="008D5F13"/>
    <w:rsid w:val="008E021A"/>
    <w:rsid w:val="008E2C08"/>
    <w:rsid w:val="008E69E9"/>
    <w:rsid w:val="008F0CD3"/>
    <w:rsid w:val="008F2C53"/>
    <w:rsid w:val="008F341F"/>
    <w:rsid w:val="008F67B7"/>
    <w:rsid w:val="00906EC0"/>
    <w:rsid w:val="00912AA9"/>
    <w:rsid w:val="009179B6"/>
    <w:rsid w:val="009253EF"/>
    <w:rsid w:val="00926173"/>
    <w:rsid w:val="00932BEF"/>
    <w:rsid w:val="00937D45"/>
    <w:rsid w:val="0094038D"/>
    <w:rsid w:val="0094081B"/>
    <w:rsid w:val="00943ED8"/>
    <w:rsid w:val="009440F8"/>
    <w:rsid w:val="00944762"/>
    <w:rsid w:val="0095416F"/>
    <w:rsid w:val="009542BA"/>
    <w:rsid w:val="009542FC"/>
    <w:rsid w:val="00962B22"/>
    <w:rsid w:val="00962B3C"/>
    <w:rsid w:val="0096714B"/>
    <w:rsid w:val="009707DB"/>
    <w:rsid w:val="00970BB7"/>
    <w:rsid w:val="00972C75"/>
    <w:rsid w:val="009743D3"/>
    <w:rsid w:val="00980024"/>
    <w:rsid w:val="009810C0"/>
    <w:rsid w:val="009826DA"/>
    <w:rsid w:val="0098657C"/>
    <w:rsid w:val="00993333"/>
    <w:rsid w:val="009942A8"/>
    <w:rsid w:val="00994F1E"/>
    <w:rsid w:val="00995879"/>
    <w:rsid w:val="009958D2"/>
    <w:rsid w:val="009A3594"/>
    <w:rsid w:val="009A6EFE"/>
    <w:rsid w:val="009A7855"/>
    <w:rsid w:val="009B1571"/>
    <w:rsid w:val="009B4A9B"/>
    <w:rsid w:val="009B5F01"/>
    <w:rsid w:val="009B6F9C"/>
    <w:rsid w:val="009C244B"/>
    <w:rsid w:val="009C30FA"/>
    <w:rsid w:val="009C47A6"/>
    <w:rsid w:val="009D202F"/>
    <w:rsid w:val="009D2D4E"/>
    <w:rsid w:val="009D3116"/>
    <w:rsid w:val="009D371C"/>
    <w:rsid w:val="009D5636"/>
    <w:rsid w:val="009E13AF"/>
    <w:rsid w:val="009E33BD"/>
    <w:rsid w:val="009E694D"/>
    <w:rsid w:val="009F1F78"/>
    <w:rsid w:val="00A01425"/>
    <w:rsid w:val="00A0268E"/>
    <w:rsid w:val="00A03B33"/>
    <w:rsid w:val="00A03E09"/>
    <w:rsid w:val="00A05AFB"/>
    <w:rsid w:val="00A10D00"/>
    <w:rsid w:val="00A21159"/>
    <w:rsid w:val="00A26B61"/>
    <w:rsid w:val="00A27B97"/>
    <w:rsid w:val="00A314BF"/>
    <w:rsid w:val="00A31653"/>
    <w:rsid w:val="00A328EE"/>
    <w:rsid w:val="00A3371D"/>
    <w:rsid w:val="00A350B5"/>
    <w:rsid w:val="00A35891"/>
    <w:rsid w:val="00A371F1"/>
    <w:rsid w:val="00A41CA2"/>
    <w:rsid w:val="00A420B9"/>
    <w:rsid w:val="00A4338B"/>
    <w:rsid w:val="00A43867"/>
    <w:rsid w:val="00A546AF"/>
    <w:rsid w:val="00A57969"/>
    <w:rsid w:val="00A64832"/>
    <w:rsid w:val="00A67579"/>
    <w:rsid w:val="00A70955"/>
    <w:rsid w:val="00A728DA"/>
    <w:rsid w:val="00A73A83"/>
    <w:rsid w:val="00A74A6F"/>
    <w:rsid w:val="00A75442"/>
    <w:rsid w:val="00A7685A"/>
    <w:rsid w:val="00A80401"/>
    <w:rsid w:val="00A80437"/>
    <w:rsid w:val="00A838F6"/>
    <w:rsid w:val="00A92122"/>
    <w:rsid w:val="00A94538"/>
    <w:rsid w:val="00A966A9"/>
    <w:rsid w:val="00A968D0"/>
    <w:rsid w:val="00A96ACE"/>
    <w:rsid w:val="00AA03D8"/>
    <w:rsid w:val="00AA17D8"/>
    <w:rsid w:val="00AA1B4B"/>
    <w:rsid w:val="00AA5654"/>
    <w:rsid w:val="00AA7A96"/>
    <w:rsid w:val="00AB057C"/>
    <w:rsid w:val="00AB083B"/>
    <w:rsid w:val="00AB585F"/>
    <w:rsid w:val="00AC0BA8"/>
    <w:rsid w:val="00AC0E0D"/>
    <w:rsid w:val="00AC0E3A"/>
    <w:rsid w:val="00AC5662"/>
    <w:rsid w:val="00AC591E"/>
    <w:rsid w:val="00AC7DBB"/>
    <w:rsid w:val="00AD0C00"/>
    <w:rsid w:val="00AD1218"/>
    <w:rsid w:val="00AD4082"/>
    <w:rsid w:val="00AD4345"/>
    <w:rsid w:val="00AD4C8D"/>
    <w:rsid w:val="00AD6A66"/>
    <w:rsid w:val="00AE0CFD"/>
    <w:rsid w:val="00AE13B4"/>
    <w:rsid w:val="00AE2C0E"/>
    <w:rsid w:val="00AE6C93"/>
    <w:rsid w:val="00AF62DB"/>
    <w:rsid w:val="00AF7BAA"/>
    <w:rsid w:val="00B02CEC"/>
    <w:rsid w:val="00B0478D"/>
    <w:rsid w:val="00B04E54"/>
    <w:rsid w:val="00B101FB"/>
    <w:rsid w:val="00B103E9"/>
    <w:rsid w:val="00B118D0"/>
    <w:rsid w:val="00B11A5F"/>
    <w:rsid w:val="00B137A4"/>
    <w:rsid w:val="00B13D40"/>
    <w:rsid w:val="00B22A05"/>
    <w:rsid w:val="00B22EF9"/>
    <w:rsid w:val="00B25086"/>
    <w:rsid w:val="00B30F16"/>
    <w:rsid w:val="00B33AF3"/>
    <w:rsid w:val="00B35057"/>
    <w:rsid w:val="00B4142A"/>
    <w:rsid w:val="00B45283"/>
    <w:rsid w:val="00B507E8"/>
    <w:rsid w:val="00B554F4"/>
    <w:rsid w:val="00B63714"/>
    <w:rsid w:val="00B6554B"/>
    <w:rsid w:val="00B671C9"/>
    <w:rsid w:val="00B714E5"/>
    <w:rsid w:val="00B7225D"/>
    <w:rsid w:val="00B72958"/>
    <w:rsid w:val="00B7319C"/>
    <w:rsid w:val="00B73C9E"/>
    <w:rsid w:val="00B74ED6"/>
    <w:rsid w:val="00B75DFE"/>
    <w:rsid w:val="00B90CAA"/>
    <w:rsid w:val="00BA49E4"/>
    <w:rsid w:val="00BA526A"/>
    <w:rsid w:val="00BA54DD"/>
    <w:rsid w:val="00BA7BED"/>
    <w:rsid w:val="00BB32A1"/>
    <w:rsid w:val="00BB5074"/>
    <w:rsid w:val="00BB6D2C"/>
    <w:rsid w:val="00BC32E3"/>
    <w:rsid w:val="00BC71DC"/>
    <w:rsid w:val="00BD0DA8"/>
    <w:rsid w:val="00BD1BEE"/>
    <w:rsid w:val="00BD2B6A"/>
    <w:rsid w:val="00BE1F3D"/>
    <w:rsid w:val="00BE63A5"/>
    <w:rsid w:val="00BE6748"/>
    <w:rsid w:val="00BE6E32"/>
    <w:rsid w:val="00C044CA"/>
    <w:rsid w:val="00C14B49"/>
    <w:rsid w:val="00C1535F"/>
    <w:rsid w:val="00C1642A"/>
    <w:rsid w:val="00C16BE3"/>
    <w:rsid w:val="00C2322C"/>
    <w:rsid w:val="00C24E83"/>
    <w:rsid w:val="00C24ECC"/>
    <w:rsid w:val="00C26534"/>
    <w:rsid w:val="00C30983"/>
    <w:rsid w:val="00C3125D"/>
    <w:rsid w:val="00C321E6"/>
    <w:rsid w:val="00C32759"/>
    <w:rsid w:val="00C32C91"/>
    <w:rsid w:val="00C332AD"/>
    <w:rsid w:val="00C379A7"/>
    <w:rsid w:val="00C42E7C"/>
    <w:rsid w:val="00C43EB1"/>
    <w:rsid w:val="00C443EB"/>
    <w:rsid w:val="00C47D07"/>
    <w:rsid w:val="00C53393"/>
    <w:rsid w:val="00C53472"/>
    <w:rsid w:val="00C56C6A"/>
    <w:rsid w:val="00C56F45"/>
    <w:rsid w:val="00C63542"/>
    <w:rsid w:val="00C63C6C"/>
    <w:rsid w:val="00C707BB"/>
    <w:rsid w:val="00C723E7"/>
    <w:rsid w:val="00C744D9"/>
    <w:rsid w:val="00C75157"/>
    <w:rsid w:val="00C760C9"/>
    <w:rsid w:val="00C76C21"/>
    <w:rsid w:val="00C80095"/>
    <w:rsid w:val="00C824F8"/>
    <w:rsid w:val="00C83ACB"/>
    <w:rsid w:val="00C8420F"/>
    <w:rsid w:val="00C974B7"/>
    <w:rsid w:val="00CA45D3"/>
    <w:rsid w:val="00CB0307"/>
    <w:rsid w:val="00CB20EC"/>
    <w:rsid w:val="00CB3A21"/>
    <w:rsid w:val="00CB3FB6"/>
    <w:rsid w:val="00CB54D6"/>
    <w:rsid w:val="00CB5FBC"/>
    <w:rsid w:val="00CB66AA"/>
    <w:rsid w:val="00CC1DB5"/>
    <w:rsid w:val="00CC4373"/>
    <w:rsid w:val="00CC4A4B"/>
    <w:rsid w:val="00CD1129"/>
    <w:rsid w:val="00CD3386"/>
    <w:rsid w:val="00CD4549"/>
    <w:rsid w:val="00CD5085"/>
    <w:rsid w:val="00CE0160"/>
    <w:rsid w:val="00CE6292"/>
    <w:rsid w:val="00CF1943"/>
    <w:rsid w:val="00CF501C"/>
    <w:rsid w:val="00CF7ABA"/>
    <w:rsid w:val="00D031E7"/>
    <w:rsid w:val="00D11970"/>
    <w:rsid w:val="00D13545"/>
    <w:rsid w:val="00D145E2"/>
    <w:rsid w:val="00D16BB7"/>
    <w:rsid w:val="00D2319F"/>
    <w:rsid w:val="00D2358B"/>
    <w:rsid w:val="00D30048"/>
    <w:rsid w:val="00D314D2"/>
    <w:rsid w:val="00D43D5B"/>
    <w:rsid w:val="00D445E5"/>
    <w:rsid w:val="00D44FEC"/>
    <w:rsid w:val="00D4632A"/>
    <w:rsid w:val="00D545C6"/>
    <w:rsid w:val="00D57170"/>
    <w:rsid w:val="00D610DC"/>
    <w:rsid w:val="00D612A7"/>
    <w:rsid w:val="00D67815"/>
    <w:rsid w:val="00D7092D"/>
    <w:rsid w:val="00D739FB"/>
    <w:rsid w:val="00D743C9"/>
    <w:rsid w:val="00D751CA"/>
    <w:rsid w:val="00D772AB"/>
    <w:rsid w:val="00D802AB"/>
    <w:rsid w:val="00D802DA"/>
    <w:rsid w:val="00D825FC"/>
    <w:rsid w:val="00D857C7"/>
    <w:rsid w:val="00D86558"/>
    <w:rsid w:val="00D8798A"/>
    <w:rsid w:val="00D90D86"/>
    <w:rsid w:val="00D92B4B"/>
    <w:rsid w:val="00D95FE3"/>
    <w:rsid w:val="00DA0376"/>
    <w:rsid w:val="00DA3F16"/>
    <w:rsid w:val="00DB2786"/>
    <w:rsid w:val="00DC0842"/>
    <w:rsid w:val="00DC0CEC"/>
    <w:rsid w:val="00DC18DE"/>
    <w:rsid w:val="00DC3BEF"/>
    <w:rsid w:val="00DC64D3"/>
    <w:rsid w:val="00DD388F"/>
    <w:rsid w:val="00DD3F45"/>
    <w:rsid w:val="00DD4D41"/>
    <w:rsid w:val="00DD5FE7"/>
    <w:rsid w:val="00DD7069"/>
    <w:rsid w:val="00DE01E2"/>
    <w:rsid w:val="00DE03A9"/>
    <w:rsid w:val="00DE3292"/>
    <w:rsid w:val="00DF0E98"/>
    <w:rsid w:val="00DF1687"/>
    <w:rsid w:val="00DF77B1"/>
    <w:rsid w:val="00E00F97"/>
    <w:rsid w:val="00E07D64"/>
    <w:rsid w:val="00E1065E"/>
    <w:rsid w:val="00E10863"/>
    <w:rsid w:val="00E10AF4"/>
    <w:rsid w:val="00E10C34"/>
    <w:rsid w:val="00E14FE7"/>
    <w:rsid w:val="00E205B2"/>
    <w:rsid w:val="00E220E8"/>
    <w:rsid w:val="00E26E04"/>
    <w:rsid w:val="00E31CF1"/>
    <w:rsid w:val="00E3217F"/>
    <w:rsid w:val="00E35A45"/>
    <w:rsid w:val="00E40A36"/>
    <w:rsid w:val="00E47FE4"/>
    <w:rsid w:val="00E51254"/>
    <w:rsid w:val="00E527C6"/>
    <w:rsid w:val="00E5367F"/>
    <w:rsid w:val="00E569C8"/>
    <w:rsid w:val="00E65127"/>
    <w:rsid w:val="00E675A4"/>
    <w:rsid w:val="00E71754"/>
    <w:rsid w:val="00E71E7C"/>
    <w:rsid w:val="00E72E12"/>
    <w:rsid w:val="00E81C4E"/>
    <w:rsid w:val="00E83F6C"/>
    <w:rsid w:val="00E845B8"/>
    <w:rsid w:val="00E8553F"/>
    <w:rsid w:val="00E90456"/>
    <w:rsid w:val="00E9298C"/>
    <w:rsid w:val="00E94645"/>
    <w:rsid w:val="00E9669B"/>
    <w:rsid w:val="00E9714D"/>
    <w:rsid w:val="00EA159E"/>
    <w:rsid w:val="00EA2F58"/>
    <w:rsid w:val="00EA4A2F"/>
    <w:rsid w:val="00EA4D03"/>
    <w:rsid w:val="00EA5025"/>
    <w:rsid w:val="00EB29B9"/>
    <w:rsid w:val="00EB4C2E"/>
    <w:rsid w:val="00EB53B2"/>
    <w:rsid w:val="00EC0960"/>
    <w:rsid w:val="00ED09FE"/>
    <w:rsid w:val="00ED50BE"/>
    <w:rsid w:val="00ED7323"/>
    <w:rsid w:val="00EE01B3"/>
    <w:rsid w:val="00EE0351"/>
    <w:rsid w:val="00EE0B00"/>
    <w:rsid w:val="00EE4A30"/>
    <w:rsid w:val="00EE4C89"/>
    <w:rsid w:val="00EE6260"/>
    <w:rsid w:val="00EE6DCC"/>
    <w:rsid w:val="00EF1E0D"/>
    <w:rsid w:val="00EF6193"/>
    <w:rsid w:val="00EF739B"/>
    <w:rsid w:val="00F00A0F"/>
    <w:rsid w:val="00F00C65"/>
    <w:rsid w:val="00F012B1"/>
    <w:rsid w:val="00F12C24"/>
    <w:rsid w:val="00F13267"/>
    <w:rsid w:val="00F134AF"/>
    <w:rsid w:val="00F21602"/>
    <w:rsid w:val="00F22D6B"/>
    <w:rsid w:val="00F261AF"/>
    <w:rsid w:val="00F2649A"/>
    <w:rsid w:val="00F3263D"/>
    <w:rsid w:val="00F32BE1"/>
    <w:rsid w:val="00F345FC"/>
    <w:rsid w:val="00F4097C"/>
    <w:rsid w:val="00F41E48"/>
    <w:rsid w:val="00F47BB6"/>
    <w:rsid w:val="00F517E8"/>
    <w:rsid w:val="00F54952"/>
    <w:rsid w:val="00F55693"/>
    <w:rsid w:val="00F55E54"/>
    <w:rsid w:val="00F566D7"/>
    <w:rsid w:val="00F61381"/>
    <w:rsid w:val="00F63DB2"/>
    <w:rsid w:val="00F646D1"/>
    <w:rsid w:val="00F64C68"/>
    <w:rsid w:val="00F720EF"/>
    <w:rsid w:val="00F73B20"/>
    <w:rsid w:val="00F779C6"/>
    <w:rsid w:val="00F8701D"/>
    <w:rsid w:val="00F90746"/>
    <w:rsid w:val="00F91024"/>
    <w:rsid w:val="00F93C19"/>
    <w:rsid w:val="00F941AF"/>
    <w:rsid w:val="00F950BE"/>
    <w:rsid w:val="00F95E12"/>
    <w:rsid w:val="00F9717E"/>
    <w:rsid w:val="00FA05AC"/>
    <w:rsid w:val="00FA20F6"/>
    <w:rsid w:val="00FA5390"/>
    <w:rsid w:val="00FA5D4C"/>
    <w:rsid w:val="00FA6D6C"/>
    <w:rsid w:val="00FA71B0"/>
    <w:rsid w:val="00FA759D"/>
    <w:rsid w:val="00FA78B4"/>
    <w:rsid w:val="00FB16B0"/>
    <w:rsid w:val="00FB2289"/>
    <w:rsid w:val="00FB2865"/>
    <w:rsid w:val="00FC0A3E"/>
    <w:rsid w:val="00FE4931"/>
    <w:rsid w:val="00FE69B8"/>
    <w:rsid w:val="00FF6077"/>
    <w:rsid w:val="00FF757A"/>
  </w:rsids>
  <m:mathPr>
    <m:mathFont m:val="Cambria Math"/>
    <m:brkBin m:val="before"/>
    <m:brkBinSub m:val="--"/>
    <m:smallFrac m:val="0"/>
    <m:dispDef/>
    <m:lMargin m:val="0"/>
    <m:rMargin m:val="0"/>
    <m:defJc m:val="left"/>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textbox inset="5.85pt,.7pt,5.85pt,.7pt"/>
    </o:shapedefaults>
    <o:shapelayout v:ext="edit">
      <o:idmap v:ext="edit" data="1"/>
    </o:shapelayout>
  </w:shapeDefaults>
  <w:decimalSymbol w:val="."/>
  <w:listSeparator w:val=","/>
  <w14:docId w14:val="054C8E54"/>
  <w15:docId w15:val="{41D47567-CB77-7F4B-9CB9-973F460FC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Theme="minorEastAsia" w:hAnsi="Cambria" w:cs="Cambria"/>
        <w:lang w:val="de-DE" w:eastAsia="de-DE" w:bidi="ar-SA"/>
      </w:rPr>
    </w:rPrDefault>
    <w:pPrDefault/>
  </w:docDefaults>
  <w:latentStyles w:defLockedState="0" w:defUIPriority="0" w:defSemiHidden="0" w:defUnhideWhenUsed="0" w:defQFormat="0" w:count="376">
    <w:lsdException w:name="Normal" w:qFormat="1"/>
    <w:lsdException w:name="heading 1" w:uiPriority="1" w:qFormat="1"/>
    <w:lsdException w:name="heading 2" w:uiPriority="2" w:qFormat="1"/>
    <w:lsdException w:name="heading 3" w:semiHidden="1" w:uiPriority="3" w:unhideWhenUsed="1" w:qFormat="1"/>
    <w:lsdException w:name="heading 4" w:semiHidden="1" w:uiPriority="4" w:unhideWhenUsed="1" w:qFormat="1"/>
    <w:lsdException w:name="heading 5" w:semiHidden="1" w:uiPriority="5" w:unhideWhenUsed="1" w:qFormat="1"/>
    <w:lsdException w:name="heading 6" w:semiHidden="1" w:uiPriority="6"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Number" w:uiPriority="99" w:qFormat="1"/>
    <w:lsdException w:name="List 2" w:semiHidden="1" w:uiPriority="99" w:unhideWhenUsed="1" w:qFormat="1"/>
    <w:lsdException w:name="List 3" w:semiHidden="1" w:unhideWhenUsed="1"/>
    <w:lsdException w:name="List 4" w:semiHidden="1" w:unhideWhenUsed="1"/>
    <w:lsdException w:name="List 5" w:semiHidden="1" w:unhideWhenUsed="1"/>
    <w:lsdException w:name="List Bullet 2" w:semiHidden="1" w:uiPriority="99" w:unhideWhenUsed="1" w:qFormat="1"/>
    <w:lsdException w:name="List Bullet 3" w:semiHidden="1" w:unhideWhenUsed="1"/>
    <w:lsdException w:name="List Bullet 4" w:semiHidden="1" w:unhideWhenUsed="1"/>
    <w:lsdException w:name="List Bullet 5" w:semiHidden="1" w:unhideWhenUsed="1"/>
    <w:lsdException w:name="List Number 2" w:semiHidden="1" w:uiPriority="99" w:unhideWhenUsed="1" w:qFormat="1"/>
    <w:lsdException w:name="List Number 3" w:semiHidden="1" w:uiPriority="99" w:unhideWhenUsed="1" w:qFormat="1"/>
    <w:lsdException w:name="List Number 4" w:semiHidden="1" w:uiPriority="99" w:unhideWhenUsed="1" w:qFormat="1"/>
    <w:lsdException w:name="List Number 5" w:semiHidden="1" w:uiPriority="99" w:unhideWhenUsed="1" w:qFormat="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7">
    <w:name w:val="Normal"/>
    <w:qFormat/>
    <w:rsid w:val="001C7635"/>
    <w:rPr>
      <w:rFonts w:eastAsia="ＭＳ Ｐゴシック" w:cs="ＭＳ Ｐゴシック"/>
      <w:sz w:val="22"/>
      <w:szCs w:val="22"/>
      <w:lang w:val="en-GB" w:eastAsia="ja-JP"/>
    </w:rPr>
  </w:style>
  <w:style w:type="paragraph" w:styleId="1">
    <w:name w:val="heading 1"/>
    <w:basedOn w:val="a7"/>
    <w:next w:val="a7"/>
    <w:link w:val="10"/>
    <w:uiPriority w:val="1"/>
    <w:qFormat/>
    <w:rsid w:val="000D7B3E"/>
    <w:pPr>
      <w:keepNext/>
      <w:numPr>
        <w:numId w:val="13"/>
      </w:numPr>
      <w:suppressAutoHyphens/>
      <w:spacing w:before="270" w:line="270" w:lineRule="exact"/>
      <w:outlineLvl w:val="0"/>
    </w:pPr>
    <w:rPr>
      <w:b/>
      <w:sz w:val="26"/>
    </w:rPr>
  </w:style>
  <w:style w:type="paragraph" w:styleId="20">
    <w:name w:val="heading 2"/>
    <w:basedOn w:val="1"/>
    <w:next w:val="a7"/>
    <w:link w:val="23"/>
    <w:uiPriority w:val="2"/>
    <w:qFormat/>
    <w:rsid w:val="000D7B3E"/>
    <w:pPr>
      <w:numPr>
        <w:ilvl w:val="1"/>
      </w:numPr>
      <w:spacing w:before="120" w:after="60" w:line="250" w:lineRule="exact"/>
      <w:outlineLvl w:val="1"/>
    </w:pPr>
    <w:rPr>
      <w:sz w:val="24"/>
    </w:rPr>
  </w:style>
  <w:style w:type="paragraph" w:styleId="30">
    <w:name w:val="heading 3"/>
    <w:basedOn w:val="1"/>
    <w:next w:val="a7"/>
    <w:link w:val="33"/>
    <w:uiPriority w:val="3"/>
    <w:qFormat/>
    <w:rsid w:val="000D7B3E"/>
    <w:pPr>
      <w:numPr>
        <w:ilvl w:val="2"/>
      </w:numPr>
      <w:spacing w:before="120" w:after="60" w:line="230" w:lineRule="exact"/>
      <w:outlineLvl w:val="2"/>
    </w:pPr>
    <w:rPr>
      <w:sz w:val="22"/>
    </w:rPr>
  </w:style>
  <w:style w:type="paragraph" w:styleId="40">
    <w:name w:val="heading 4"/>
    <w:basedOn w:val="30"/>
    <w:next w:val="a7"/>
    <w:link w:val="43"/>
    <w:uiPriority w:val="4"/>
    <w:qFormat/>
    <w:rsid w:val="006117BB"/>
    <w:pPr>
      <w:numPr>
        <w:ilvl w:val="3"/>
      </w:numPr>
      <w:outlineLvl w:val="3"/>
    </w:pPr>
  </w:style>
  <w:style w:type="paragraph" w:styleId="51">
    <w:name w:val="heading 5"/>
    <w:basedOn w:val="40"/>
    <w:next w:val="a7"/>
    <w:link w:val="52"/>
    <w:uiPriority w:val="5"/>
    <w:qFormat/>
    <w:rsid w:val="004D49B2"/>
    <w:pPr>
      <w:numPr>
        <w:ilvl w:val="4"/>
      </w:numPr>
      <w:outlineLvl w:val="4"/>
    </w:pPr>
  </w:style>
  <w:style w:type="paragraph" w:styleId="6">
    <w:name w:val="heading 6"/>
    <w:basedOn w:val="51"/>
    <w:next w:val="a7"/>
    <w:link w:val="60"/>
    <w:uiPriority w:val="6"/>
    <w:qFormat/>
    <w:rsid w:val="004D49B2"/>
    <w:pPr>
      <w:numPr>
        <w:ilvl w:val="5"/>
      </w:numPr>
      <w:tabs>
        <w:tab w:val="clear" w:pos="1332"/>
      </w:tabs>
      <w:outlineLvl w:val="5"/>
    </w:pPr>
  </w:style>
  <w:style w:type="paragraph" w:styleId="7">
    <w:name w:val="heading 7"/>
    <w:basedOn w:val="6"/>
    <w:next w:val="a7"/>
    <w:qFormat/>
    <w:rsid w:val="00E8553F"/>
    <w:pPr>
      <w:numPr>
        <w:ilvl w:val="6"/>
        <w:numId w:val="4"/>
      </w:numPr>
      <w:outlineLvl w:val="6"/>
    </w:pPr>
  </w:style>
  <w:style w:type="paragraph" w:styleId="8">
    <w:name w:val="heading 8"/>
    <w:basedOn w:val="6"/>
    <w:next w:val="a7"/>
    <w:qFormat/>
    <w:rsid w:val="00E8553F"/>
    <w:pPr>
      <w:numPr>
        <w:ilvl w:val="7"/>
        <w:numId w:val="4"/>
      </w:numPr>
      <w:outlineLvl w:val="7"/>
    </w:pPr>
  </w:style>
  <w:style w:type="paragraph" w:styleId="9">
    <w:name w:val="heading 9"/>
    <w:basedOn w:val="6"/>
    <w:next w:val="a7"/>
    <w:qFormat/>
    <w:rsid w:val="00E8553F"/>
    <w:pPr>
      <w:numPr>
        <w:ilvl w:val="8"/>
        <w:numId w:val="4"/>
      </w:numPr>
      <w:outlineLvl w:val="8"/>
    </w:p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customStyle="1" w:styleId="a2">
    <w:name w:val="a2"/>
    <w:basedOn w:val="20"/>
    <w:next w:val="a7"/>
    <w:uiPriority w:val="12"/>
    <w:rsid w:val="00F720EF"/>
    <w:pPr>
      <w:numPr>
        <w:numId w:val="1"/>
      </w:numPr>
      <w:spacing w:before="270" w:line="270" w:lineRule="exact"/>
    </w:pPr>
    <w:rPr>
      <w:sz w:val="26"/>
    </w:rPr>
  </w:style>
  <w:style w:type="paragraph" w:customStyle="1" w:styleId="a3">
    <w:name w:val="a3"/>
    <w:basedOn w:val="30"/>
    <w:next w:val="a7"/>
    <w:uiPriority w:val="13"/>
    <w:rsid w:val="00314F53"/>
    <w:pPr>
      <w:numPr>
        <w:numId w:val="1"/>
      </w:numPr>
      <w:spacing w:line="250" w:lineRule="exact"/>
      <w:ind w:left="851" w:hanging="851"/>
    </w:pPr>
    <w:rPr>
      <w:sz w:val="24"/>
    </w:rPr>
  </w:style>
  <w:style w:type="paragraph" w:customStyle="1" w:styleId="a4">
    <w:name w:val="a4"/>
    <w:basedOn w:val="40"/>
    <w:next w:val="a7"/>
    <w:uiPriority w:val="14"/>
    <w:rsid w:val="005F407C"/>
    <w:pPr>
      <w:numPr>
        <w:numId w:val="1"/>
      </w:numPr>
      <w:ind w:left="1077" w:hanging="1077"/>
    </w:pPr>
  </w:style>
  <w:style w:type="paragraph" w:customStyle="1" w:styleId="a5">
    <w:name w:val="a5"/>
    <w:basedOn w:val="51"/>
    <w:next w:val="a7"/>
    <w:uiPriority w:val="15"/>
    <w:rsid w:val="005F407C"/>
    <w:pPr>
      <w:numPr>
        <w:numId w:val="1"/>
      </w:numPr>
      <w:ind w:left="1361" w:hanging="1361"/>
    </w:pPr>
  </w:style>
  <w:style w:type="paragraph" w:customStyle="1" w:styleId="a6">
    <w:name w:val="a6"/>
    <w:basedOn w:val="6"/>
    <w:next w:val="a7"/>
    <w:rsid w:val="005F407C"/>
    <w:pPr>
      <w:numPr>
        <w:numId w:val="1"/>
      </w:numPr>
      <w:ind w:left="1418" w:hanging="1418"/>
    </w:pPr>
  </w:style>
  <w:style w:type="character" w:styleId="ab">
    <w:name w:val="Emphasis"/>
    <w:qFormat/>
    <w:rsid w:val="00932BEF"/>
    <w:rPr>
      <w:i/>
      <w:noProof w:val="0"/>
      <w:lang w:val="fr-FR"/>
    </w:rPr>
  </w:style>
  <w:style w:type="paragraph" w:styleId="ac">
    <w:name w:val="envelope address"/>
    <w:basedOn w:val="a7"/>
    <w:rsid w:val="00932BEF"/>
    <w:pPr>
      <w:framePr w:w="7938" w:h="1985" w:hRule="exact" w:hSpace="141" w:wrap="auto" w:hAnchor="page" w:xAlign="center" w:yAlign="bottom"/>
      <w:ind w:left="2835"/>
    </w:pPr>
    <w:rPr>
      <w:sz w:val="26"/>
    </w:rPr>
  </w:style>
  <w:style w:type="paragraph" w:styleId="ad">
    <w:name w:val="envelope return"/>
    <w:basedOn w:val="a7"/>
    <w:rsid w:val="00932BEF"/>
  </w:style>
  <w:style w:type="paragraph" w:customStyle="1" w:styleId="ANNEX">
    <w:name w:val="ANNEX"/>
    <w:basedOn w:val="a7"/>
    <w:next w:val="a7"/>
    <w:uiPriority w:val="10"/>
    <w:rsid w:val="00377268"/>
    <w:pPr>
      <w:keepNext/>
      <w:pageBreakBefore/>
      <w:numPr>
        <w:numId w:val="1"/>
      </w:numPr>
      <w:spacing w:after="760" w:line="310" w:lineRule="exact"/>
      <w:jc w:val="center"/>
      <w:outlineLvl w:val="0"/>
    </w:pPr>
    <w:rPr>
      <w:b/>
      <w:sz w:val="28"/>
      <w:szCs w:val="28"/>
    </w:rPr>
  </w:style>
  <w:style w:type="paragraph" w:customStyle="1" w:styleId="ANNEXN">
    <w:name w:val="ANNEXN"/>
    <w:basedOn w:val="ANNEX"/>
    <w:next w:val="a7"/>
    <w:rsid w:val="006C2DE3"/>
    <w:pPr>
      <w:numPr>
        <w:numId w:val="0"/>
      </w:numPr>
      <w:tabs>
        <w:tab w:val="num" w:pos="926"/>
      </w:tabs>
    </w:pPr>
    <w:rPr>
      <w:sz w:val="30"/>
      <w:szCs w:val="30"/>
    </w:rPr>
  </w:style>
  <w:style w:type="paragraph" w:customStyle="1" w:styleId="ANNEXZ">
    <w:name w:val="ANNEXZ"/>
    <w:basedOn w:val="ANNEX"/>
    <w:next w:val="a7"/>
    <w:rsid w:val="00377268"/>
    <w:pPr>
      <w:numPr>
        <w:numId w:val="2"/>
      </w:numPr>
    </w:pPr>
  </w:style>
  <w:style w:type="character" w:styleId="ae">
    <w:name w:val="endnote reference"/>
    <w:semiHidden/>
    <w:rsid w:val="00932BEF"/>
    <w:rPr>
      <w:noProof w:val="0"/>
      <w:vertAlign w:val="superscript"/>
      <w:lang w:val="fr-FR"/>
    </w:rPr>
  </w:style>
  <w:style w:type="character" w:styleId="af">
    <w:name w:val="footnote reference"/>
    <w:semiHidden/>
    <w:rsid w:val="00F47BB6"/>
    <w:rPr>
      <w:noProof/>
      <w:position w:val="6"/>
      <w:sz w:val="18"/>
      <w:vertAlign w:val="baseline"/>
      <w:lang w:val="fr-FR"/>
    </w:rPr>
  </w:style>
  <w:style w:type="paragraph" w:customStyle="1" w:styleId="BiblioEntry">
    <w:name w:val="Biblio Entry"/>
    <w:basedOn w:val="a7"/>
    <w:rsid w:val="001771A4"/>
    <w:pPr>
      <w:numPr>
        <w:numId w:val="3"/>
      </w:numPr>
      <w:tabs>
        <w:tab w:val="left" w:pos="660"/>
      </w:tabs>
    </w:pPr>
  </w:style>
  <w:style w:type="paragraph" w:styleId="af0">
    <w:name w:val="annotation text"/>
    <w:basedOn w:val="a7"/>
    <w:link w:val="af1"/>
    <w:semiHidden/>
    <w:rsid w:val="00932BEF"/>
  </w:style>
  <w:style w:type="paragraph" w:styleId="af2">
    <w:name w:val="Body Text"/>
    <w:basedOn w:val="a7"/>
    <w:link w:val="af3"/>
    <w:uiPriority w:val="99"/>
    <w:rsid w:val="00932BEF"/>
    <w:pPr>
      <w:spacing w:before="60" w:after="60" w:line="210" w:lineRule="atLeast"/>
    </w:pPr>
    <w:rPr>
      <w:sz w:val="20"/>
    </w:rPr>
  </w:style>
  <w:style w:type="paragraph" w:styleId="24">
    <w:name w:val="Body Text 2"/>
    <w:basedOn w:val="a7"/>
    <w:rsid w:val="00932BEF"/>
    <w:pPr>
      <w:spacing w:before="60" w:after="60" w:line="190" w:lineRule="atLeast"/>
    </w:pPr>
    <w:rPr>
      <w:sz w:val="18"/>
    </w:rPr>
  </w:style>
  <w:style w:type="paragraph" w:styleId="34">
    <w:name w:val="Body Text 3"/>
    <w:basedOn w:val="a7"/>
    <w:rsid w:val="00932BEF"/>
    <w:pPr>
      <w:spacing w:before="60" w:after="60" w:line="170" w:lineRule="atLeast"/>
    </w:pPr>
    <w:rPr>
      <w:sz w:val="16"/>
    </w:rPr>
  </w:style>
  <w:style w:type="paragraph" w:styleId="af4">
    <w:name w:val="Date"/>
    <w:basedOn w:val="a7"/>
    <w:next w:val="a7"/>
    <w:rsid w:val="00932BEF"/>
  </w:style>
  <w:style w:type="paragraph" w:customStyle="1" w:styleId="Definition">
    <w:name w:val="Definition"/>
    <w:basedOn w:val="a7"/>
    <w:next w:val="a7"/>
    <w:link w:val="DefinitionChar"/>
    <w:uiPriority w:val="9"/>
    <w:qFormat/>
    <w:rsid w:val="00932BEF"/>
  </w:style>
  <w:style w:type="character" w:customStyle="1" w:styleId="Defterms">
    <w:name w:val="Defterms"/>
    <w:qFormat/>
    <w:rsid w:val="00932BEF"/>
    <w:rPr>
      <w:noProof/>
      <w:color w:val="auto"/>
      <w:lang w:val="fr-FR"/>
    </w:rPr>
  </w:style>
  <w:style w:type="paragraph" w:customStyle="1" w:styleId="dl">
    <w:name w:val="dl"/>
    <w:basedOn w:val="a7"/>
    <w:rsid w:val="00932BEF"/>
    <w:pPr>
      <w:ind w:left="800" w:hanging="400"/>
    </w:pPr>
  </w:style>
  <w:style w:type="character" w:styleId="af5">
    <w:name w:val="Strong"/>
    <w:uiPriority w:val="22"/>
    <w:qFormat/>
    <w:rsid w:val="00932BEF"/>
    <w:rPr>
      <w:b/>
      <w:noProof w:val="0"/>
      <w:lang w:val="fr-FR"/>
    </w:rPr>
  </w:style>
  <w:style w:type="paragraph" w:styleId="af6">
    <w:name w:val="header"/>
    <w:basedOn w:val="a7"/>
    <w:link w:val="af7"/>
    <w:uiPriority w:val="99"/>
    <w:rsid w:val="00932BEF"/>
    <w:pPr>
      <w:spacing w:after="740" w:line="220" w:lineRule="exact"/>
    </w:pPr>
    <w:rPr>
      <w:b/>
      <w:sz w:val="24"/>
    </w:rPr>
  </w:style>
  <w:style w:type="paragraph" w:styleId="af8">
    <w:name w:val="Message Header"/>
    <w:basedOn w:val="a7"/>
    <w:rsid w:val="00932BEF"/>
    <w:pPr>
      <w:pBdr>
        <w:top w:val="single" w:sz="6" w:space="1" w:color="auto"/>
        <w:left w:val="single" w:sz="6" w:space="1" w:color="auto"/>
        <w:bottom w:val="single" w:sz="6" w:space="1" w:color="auto"/>
        <w:right w:val="single" w:sz="6" w:space="1" w:color="auto"/>
      </w:pBdr>
      <w:shd w:val="pct20" w:color="auto" w:fill="auto"/>
      <w:ind w:left="1134" w:hanging="1134"/>
    </w:pPr>
    <w:rPr>
      <w:sz w:val="26"/>
    </w:rPr>
  </w:style>
  <w:style w:type="paragraph" w:customStyle="1" w:styleId="Example">
    <w:name w:val="Example"/>
    <w:basedOn w:val="a7"/>
    <w:next w:val="a7"/>
    <w:uiPriority w:val="99"/>
    <w:qFormat/>
    <w:rsid w:val="00932BEF"/>
    <w:pPr>
      <w:tabs>
        <w:tab w:val="left" w:pos="1360"/>
      </w:tabs>
      <w:spacing w:line="210" w:lineRule="atLeast"/>
    </w:pPr>
    <w:rPr>
      <w:sz w:val="20"/>
    </w:rPr>
  </w:style>
  <w:style w:type="paragraph" w:styleId="af9">
    <w:name w:val="Document Map"/>
    <w:basedOn w:val="a7"/>
    <w:semiHidden/>
    <w:rsid w:val="00932BEF"/>
    <w:pPr>
      <w:shd w:val="clear" w:color="auto" w:fill="000080"/>
    </w:pPr>
  </w:style>
  <w:style w:type="character" w:customStyle="1" w:styleId="ExtXref">
    <w:name w:val="ExtXref"/>
    <w:rsid w:val="00932BEF"/>
    <w:rPr>
      <w:noProof/>
      <w:color w:val="auto"/>
      <w:lang w:val="fr-FR"/>
    </w:rPr>
  </w:style>
  <w:style w:type="paragraph" w:customStyle="1" w:styleId="Figurefootnote">
    <w:name w:val="Figure footnote"/>
    <w:basedOn w:val="a7"/>
    <w:uiPriority w:val="99"/>
    <w:qFormat/>
    <w:rsid w:val="00932BEF"/>
    <w:pPr>
      <w:keepNext/>
      <w:tabs>
        <w:tab w:val="left" w:pos="340"/>
      </w:tabs>
      <w:spacing w:after="60" w:line="210" w:lineRule="atLeast"/>
    </w:pPr>
    <w:rPr>
      <w:sz w:val="20"/>
    </w:rPr>
  </w:style>
  <w:style w:type="paragraph" w:customStyle="1" w:styleId="Figuretitle">
    <w:name w:val="Figure title"/>
    <w:basedOn w:val="a7"/>
    <w:next w:val="a7"/>
    <w:uiPriority w:val="99"/>
    <w:qFormat/>
    <w:rsid w:val="00932BEF"/>
    <w:pPr>
      <w:suppressAutoHyphens/>
      <w:spacing w:before="220" w:after="220"/>
      <w:jc w:val="center"/>
    </w:pPr>
    <w:rPr>
      <w:b/>
    </w:rPr>
  </w:style>
  <w:style w:type="paragraph" w:customStyle="1" w:styleId="Foreword">
    <w:name w:val="Foreword"/>
    <w:basedOn w:val="a7"/>
    <w:next w:val="a7"/>
    <w:rsid w:val="00932BEF"/>
    <w:rPr>
      <w:color w:val="0000FF"/>
    </w:rPr>
  </w:style>
  <w:style w:type="paragraph" w:customStyle="1" w:styleId="Formula">
    <w:name w:val="Formula"/>
    <w:basedOn w:val="a7"/>
    <w:next w:val="a7"/>
    <w:rsid w:val="00932BEF"/>
    <w:pPr>
      <w:tabs>
        <w:tab w:val="right" w:pos="9752"/>
      </w:tabs>
      <w:spacing w:after="220"/>
      <w:ind w:left="403"/>
    </w:pPr>
  </w:style>
  <w:style w:type="paragraph" w:styleId="afa">
    <w:name w:val="Closing"/>
    <w:basedOn w:val="a7"/>
    <w:rsid w:val="000D7B3E"/>
    <w:pPr>
      <w:spacing w:before="120" w:after="60"/>
      <w:ind w:left="4253"/>
    </w:pPr>
  </w:style>
  <w:style w:type="paragraph" w:styleId="11">
    <w:name w:val="index 1"/>
    <w:basedOn w:val="a7"/>
    <w:semiHidden/>
    <w:rsid w:val="00932BEF"/>
    <w:pPr>
      <w:spacing w:line="210" w:lineRule="atLeast"/>
      <w:ind w:left="142" w:hanging="142"/>
    </w:pPr>
    <w:rPr>
      <w:b/>
      <w:sz w:val="20"/>
    </w:rPr>
  </w:style>
  <w:style w:type="paragraph" w:styleId="25">
    <w:name w:val="index 2"/>
    <w:basedOn w:val="a7"/>
    <w:next w:val="a7"/>
    <w:autoRedefine/>
    <w:semiHidden/>
    <w:rsid w:val="00932BEF"/>
    <w:pPr>
      <w:spacing w:line="210" w:lineRule="atLeast"/>
      <w:ind w:left="600" w:hanging="200"/>
    </w:pPr>
    <w:rPr>
      <w:b/>
      <w:sz w:val="20"/>
    </w:rPr>
  </w:style>
  <w:style w:type="paragraph" w:styleId="35">
    <w:name w:val="index 3"/>
    <w:basedOn w:val="a7"/>
    <w:next w:val="a7"/>
    <w:autoRedefine/>
    <w:semiHidden/>
    <w:rsid w:val="00932BEF"/>
    <w:pPr>
      <w:spacing w:line="220" w:lineRule="atLeast"/>
      <w:ind w:left="600" w:hanging="200"/>
    </w:pPr>
    <w:rPr>
      <w:b/>
    </w:rPr>
  </w:style>
  <w:style w:type="paragraph" w:styleId="44">
    <w:name w:val="index 4"/>
    <w:basedOn w:val="a7"/>
    <w:next w:val="a7"/>
    <w:autoRedefine/>
    <w:semiHidden/>
    <w:rsid w:val="00932BEF"/>
    <w:pPr>
      <w:spacing w:line="220" w:lineRule="atLeast"/>
      <w:ind w:left="800" w:hanging="200"/>
    </w:pPr>
    <w:rPr>
      <w:b/>
    </w:rPr>
  </w:style>
  <w:style w:type="paragraph" w:styleId="53">
    <w:name w:val="index 5"/>
    <w:basedOn w:val="a7"/>
    <w:next w:val="a7"/>
    <w:autoRedefine/>
    <w:semiHidden/>
    <w:rsid w:val="00932BEF"/>
    <w:pPr>
      <w:spacing w:line="220" w:lineRule="atLeast"/>
      <w:ind w:left="1000" w:hanging="200"/>
    </w:pPr>
    <w:rPr>
      <w:b/>
    </w:rPr>
  </w:style>
  <w:style w:type="paragraph" w:styleId="61">
    <w:name w:val="index 6"/>
    <w:basedOn w:val="a7"/>
    <w:next w:val="a7"/>
    <w:autoRedefine/>
    <w:semiHidden/>
    <w:rsid w:val="00932BEF"/>
    <w:pPr>
      <w:spacing w:line="220" w:lineRule="atLeast"/>
      <w:ind w:left="1200" w:hanging="200"/>
    </w:pPr>
    <w:rPr>
      <w:b/>
    </w:rPr>
  </w:style>
  <w:style w:type="paragraph" w:styleId="70">
    <w:name w:val="index 7"/>
    <w:basedOn w:val="a7"/>
    <w:next w:val="a7"/>
    <w:autoRedefine/>
    <w:semiHidden/>
    <w:rsid w:val="00932BEF"/>
    <w:pPr>
      <w:spacing w:line="220" w:lineRule="atLeast"/>
      <w:ind w:left="1400" w:hanging="200"/>
    </w:pPr>
    <w:rPr>
      <w:b/>
    </w:rPr>
  </w:style>
  <w:style w:type="paragraph" w:styleId="80">
    <w:name w:val="index 8"/>
    <w:basedOn w:val="a7"/>
    <w:next w:val="a7"/>
    <w:autoRedefine/>
    <w:semiHidden/>
    <w:rsid w:val="00932BEF"/>
    <w:pPr>
      <w:spacing w:line="220" w:lineRule="atLeast"/>
      <w:ind w:left="1600" w:hanging="200"/>
    </w:pPr>
    <w:rPr>
      <w:b/>
    </w:rPr>
  </w:style>
  <w:style w:type="paragraph" w:styleId="90">
    <w:name w:val="index 9"/>
    <w:basedOn w:val="a7"/>
    <w:next w:val="a7"/>
    <w:autoRedefine/>
    <w:semiHidden/>
    <w:rsid w:val="00932BEF"/>
    <w:pPr>
      <w:spacing w:line="220" w:lineRule="atLeast"/>
      <w:ind w:left="1800" w:hanging="200"/>
    </w:pPr>
    <w:rPr>
      <w:b/>
    </w:rPr>
  </w:style>
  <w:style w:type="paragraph" w:customStyle="1" w:styleId="Introduction">
    <w:name w:val="Introduction"/>
    <w:basedOn w:val="a7"/>
    <w:next w:val="a7"/>
    <w:rsid w:val="00932BEF"/>
    <w:pPr>
      <w:keepNext/>
      <w:pageBreakBefore/>
      <w:tabs>
        <w:tab w:val="left" w:pos="400"/>
      </w:tabs>
      <w:suppressAutoHyphens/>
      <w:spacing w:before="960" w:after="310" w:line="310" w:lineRule="exact"/>
    </w:pPr>
    <w:rPr>
      <w:b/>
      <w:sz w:val="28"/>
      <w:szCs w:val="28"/>
    </w:rPr>
  </w:style>
  <w:style w:type="paragraph" w:styleId="afb">
    <w:name w:val="caption"/>
    <w:basedOn w:val="a7"/>
    <w:next w:val="a7"/>
    <w:uiPriority w:val="35"/>
    <w:qFormat/>
    <w:rsid w:val="00932BEF"/>
    <w:pPr>
      <w:spacing w:before="120" w:after="120"/>
    </w:pPr>
    <w:rPr>
      <w:b/>
    </w:rPr>
  </w:style>
  <w:style w:type="character" w:styleId="afc">
    <w:name w:val="Hyperlink"/>
    <w:uiPriority w:val="99"/>
    <w:rsid w:val="00932BEF"/>
    <w:rPr>
      <w:noProof w:val="0"/>
      <w:color w:val="0000FF"/>
      <w:u w:val="single"/>
      <w:lang w:val="fr-FR"/>
    </w:rPr>
  </w:style>
  <w:style w:type="character" w:styleId="afd">
    <w:name w:val="FollowedHyperlink"/>
    <w:uiPriority w:val="99"/>
    <w:rsid w:val="00932BEF"/>
    <w:rPr>
      <w:noProof w:val="0"/>
      <w:color w:val="800080"/>
      <w:u w:val="single"/>
      <w:lang w:val="fr-FR"/>
    </w:rPr>
  </w:style>
  <w:style w:type="paragraph" w:styleId="afe">
    <w:name w:val="List"/>
    <w:basedOn w:val="a7"/>
    <w:rsid w:val="00932BEF"/>
    <w:pPr>
      <w:ind w:left="283" w:hanging="283"/>
    </w:pPr>
  </w:style>
  <w:style w:type="paragraph" w:styleId="26">
    <w:name w:val="List 2"/>
    <w:basedOn w:val="a7"/>
    <w:uiPriority w:val="99"/>
    <w:qFormat/>
    <w:rsid w:val="00932BEF"/>
    <w:pPr>
      <w:ind w:left="566" w:hanging="283"/>
    </w:pPr>
  </w:style>
  <w:style w:type="paragraph" w:styleId="36">
    <w:name w:val="List 3"/>
    <w:basedOn w:val="a7"/>
    <w:rsid w:val="00932BEF"/>
    <w:pPr>
      <w:ind w:left="849" w:hanging="283"/>
    </w:pPr>
  </w:style>
  <w:style w:type="paragraph" w:styleId="45">
    <w:name w:val="List 4"/>
    <w:basedOn w:val="a7"/>
    <w:rsid w:val="00932BEF"/>
    <w:pPr>
      <w:ind w:left="1132" w:hanging="283"/>
    </w:pPr>
  </w:style>
  <w:style w:type="paragraph" w:styleId="54">
    <w:name w:val="List 5"/>
    <w:basedOn w:val="a7"/>
    <w:rsid w:val="00932BEF"/>
    <w:pPr>
      <w:ind w:left="1415" w:hanging="283"/>
    </w:pPr>
  </w:style>
  <w:style w:type="paragraph" w:styleId="a1">
    <w:name w:val="List Number"/>
    <w:basedOn w:val="a7"/>
    <w:uiPriority w:val="99"/>
    <w:qFormat/>
    <w:rsid w:val="00D739FB"/>
    <w:pPr>
      <w:numPr>
        <w:numId w:val="4"/>
      </w:numPr>
    </w:pPr>
  </w:style>
  <w:style w:type="paragraph" w:styleId="22">
    <w:name w:val="List Number 2"/>
    <w:basedOn w:val="a7"/>
    <w:uiPriority w:val="99"/>
    <w:qFormat/>
    <w:rsid w:val="00D739FB"/>
    <w:pPr>
      <w:numPr>
        <w:ilvl w:val="1"/>
        <w:numId w:val="4"/>
      </w:numPr>
    </w:pPr>
  </w:style>
  <w:style w:type="paragraph" w:styleId="32">
    <w:name w:val="List Number 3"/>
    <w:basedOn w:val="a7"/>
    <w:uiPriority w:val="99"/>
    <w:qFormat/>
    <w:rsid w:val="00932BEF"/>
    <w:pPr>
      <w:numPr>
        <w:ilvl w:val="2"/>
        <w:numId w:val="4"/>
      </w:numPr>
      <w:tabs>
        <w:tab w:val="left" w:pos="1200"/>
      </w:tabs>
    </w:pPr>
  </w:style>
  <w:style w:type="paragraph" w:styleId="42">
    <w:name w:val="List Number 4"/>
    <w:basedOn w:val="a7"/>
    <w:uiPriority w:val="99"/>
    <w:qFormat/>
    <w:rsid w:val="00932BEF"/>
    <w:pPr>
      <w:numPr>
        <w:ilvl w:val="3"/>
        <w:numId w:val="4"/>
      </w:numPr>
      <w:tabs>
        <w:tab w:val="left" w:pos="1600"/>
      </w:tabs>
    </w:pPr>
  </w:style>
  <w:style w:type="paragraph" w:styleId="5">
    <w:name w:val="List Number 5"/>
    <w:basedOn w:val="a7"/>
    <w:uiPriority w:val="99"/>
    <w:qFormat/>
    <w:rsid w:val="00932BEF"/>
    <w:pPr>
      <w:numPr>
        <w:numId w:val="5"/>
      </w:numPr>
    </w:pPr>
  </w:style>
  <w:style w:type="paragraph" w:styleId="a">
    <w:name w:val="List Bullet"/>
    <w:basedOn w:val="a7"/>
    <w:rsid w:val="00D739FB"/>
    <w:pPr>
      <w:numPr>
        <w:numId w:val="6"/>
      </w:numPr>
    </w:pPr>
  </w:style>
  <w:style w:type="paragraph" w:styleId="2">
    <w:name w:val="List Bullet 2"/>
    <w:basedOn w:val="a7"/>
    <w:autoRedefine/>
    <w:uiPriority w:val="99"/>
    <w:qFormat/>
    <w:rsid w:val="00932BEF"/>
    <w:pPr>
      <w:numPr>
        <w:numId w:val="7"/>
      </w:numPr>
    </w:pPr>
  </w:style>
  <w:style w:type="paragraph" w:styleId="3">
    <w:name w:val="List Bullet 3"/>
    <w:basedOn w:val="a7"/>
    <w:autoRedefine/>
    <w:rsid w:val="00932BEF"/>
    <w:pPr>
      <w:numPr>
        <w:numId w:val="8"/>
      </w:numPr>
    </w:pPr>
  </w:style>
  <w:style w:type="paragraph" w:styleId="4">
    <w:name w:val="List Bullet 4"/>
    <w:basedOn w:val="a7"/>
    <w:autoRedefine/>
    <w:rsid w:val="00932BEF"/>
    <w:pPr>
      <w:numPr>
        <w:numId w:val="9"/>
      </w:numPr>
    </w:pPr>
  </w:style>
  <w:style w:type="paragraph" w:styleId="50">
    <w:name w:val="List Bullet 5"/>
    <w:basedOn w:val="a7"/>
    <w:autoRedefine/>
    <w:rsid w:val="00932BEF"/>
    <w:pPr>
      <w:numPr>
        <w:numId w:val="10"/>
      </w:numPr>
    </w:pPr>
  </w:style>
  <w:style w:type="paragraph" w:styleId="a0">
    <w:name w:val="List Continue"/>
    <w:basedOn w:val="a7"/>
    <w:rsid w:val="00932BEF"/>
    <w:pPr>
      <w:numPr>
        <w:numId w:val="11"/>
      </w:numPr>
      <w:tabs>
        <w:tab w:val="left" w:pos="400"/>
      </w:tabs>
    </w:pPr>
  </w:style>
  <w:style w:type="paragraph" w:styleId="21">
    <w:name w:val="List Continue 2"/>
    <w:basedOn w:val="a0"/>
    <w:rsid w:val="00932BEF"/>
    <w:pPr>
      <w:numPr>
        <w:ilvl w:val="1"/>
      </w:numPr>
      <w:tabs>
        <w:tab w:val="clear" w:pos="400"/>
      </w:tabs>
    </w:pPr>
  </w:style>
  <w:style w:type="paragraph" w:styleId="31">
    <w:name w:val="List Continue 3"/>
    <w:basedOn w:val="a0"/>
    <w:rsid w:val="00932BEF"/>
    <w:pPr>
      <w:numPr>
        <w:ilvl w:val="2"/>
      </w:numPr>
      <w:tabs>
        <w:tab w:val="clear" w:pos="400"/>
        <w:tab w:val="left" w:pos="1200"/>
      </w:tabs>
    </w:pPr>
  </w:style>
  <w:style w:type="paragraph" w:styleId="41">
    <w:name w:val="List Continue 4"/>
    <w:basedOn w:val="a0"/>
    <w:rsid w:val="00932BEF"/>
    <w:pPr>
      <w:numPr>
        <w:ilvl w:val="3"/>
      </w:numPr>
      <w:tabs>
        <w:tab w:val="clear" w:pos="400"/>
        <w:tab w:val="left" w:pos="1600"/>
      </w:tabs>
    </w:pPr>
  </w:style>
  <w:style w:type="paragraph" w:styleId="55">
    <w:name w:val="List Continue 5"/>
    <w:basedOn w:val="a7"/>
    <w:rsid w:val="00932BEF"/>
    <w:pPr>
      <w:spacing w:after="120"/>
      <w:ind w:left="1415"/>
    </w:pPr>
  </w:style>
  <w:style w:type="character" w:styleId="aff">
    <w:name w:val="annotation reference"/>
    <w:semiHidden/>
    <w:rsid w:val="00932BEF"/>
    <w:rPr>
      <w:noProof w:val="0"/>
      <w:sz w:val="18"/>
      <w:lang w:val="fr-FR"/>
    </w:rPr>
  </w:style>
  <w:style w:type="paragraph" w:customStyle="1" w:styleId="MSDNFR">
    <w:name w:val="MSDNFR"/>
    <w:basedOn w:val="a7"/>
    <w:next w:val="a7"/>
    <w:rsid w:val="00932BEF"/>
    <w:pPr>
      <w:spacing w:line="220" w:lineRule="atLeast"/>
    </w:pPr>
    <w:rPr>
      <w:color w:val="0000FF"/>
    </w:rPr>
  </w:style>
  <w:style w:type="paragraph" w:customStyle="1" w:styleId="na2">
    <w:name w:val="na2"/>
    <w:basedOn w:val="a2"/>
    <w:next w:val="a7"/>
    <w:uiPriority w:val="99"/>
    <w:qFormat/>
    <w:rsid w:val="005B59A9"/>
    <w:pPr>
      <w:numPr>
        <w:numId w:val="12"/>
      </w:numPr>
    </w:pPr>
  </w:style>
  <w:style w:type="paragraph" w:customStyle="1" w:styleId="na3">
    <w:name w:val="na3"/>
    <w:basedOn w:val="a3"/>
    <w:next w:val="a7"/>
    <w:uiPriority w:val="99"/>
    <w:qFormat/>
    <w:rsid w:val="00932BEF"/>
    <w:pPr>
      <w:numPr>
        <w:numId w:val="12"/>
      </w:numPr>
    </w:pPr>
  </w:style>
  <w:style w:type="paragraph" w:customStyle="1" w:styleId="na4">
    <w:name w:val="na4"/>
    <w:basedOn w:val="a4"/>
    <w:next w:val="a7"/>
    <w:uiPriority w:val="99"/>
    <w:qFormat/>
    <w:rsid w:val="00932BEF"/>
    <w:pPr>
      <w:numPr>
        <w:numId w:val="12"/>
      </w:numPr>
      <w:tabs>
        <w:tab w:val="left" w:pos="1060"/>
      </w:tabs>
    </w:pPr>
  </w:style>
  <w:style w:type="paragraph" w:customStyle="1" w:styleId="na5">
    <w:name w:val="na5"/>
    <w:basedOn w:val="a5"/>
    <w:next w:val="a7"/>
    <w:uiPriority w:val="99"/>
    <w:qFormat/>
    <w:rsid w:val="00932BEF"/>
    <w:pPr>
      <w:numPr>
        <w:numId w:val="12"/>
      </w:numPr>
    </w:pPr>
  </w:style>
  <w:style w:type="paragraph" w:customStyle="1" w:styleId="na6">
    <w:name w:val="na6"/>
    <w:basedOn w:val="a6"/>
    <w:next w:val="a7"/>
    <w:uiPriority w:val="99"/>
    <w:qFormat/>
    <w:rsid w:val="00932BEF"/>
    <w:pPr>
      <w:numPr>
        <w:numId w:val="12"/>
      </w:numPr>
    </w:pPr>
  </w:style>
  <w:style w:type="paragraph" w:styleId="aff0">
    <w:name w:val="Block Text"/>
    <w:basedOn w:val="a7"/>
    <w:rsid w:val="00932BEF"/>
    <w:pPr>
      <w:spacing w:after="120"/>
      <w:ind w:left="1440" w:right="1440"/>
    </w:pPr>
  </w:style>
  <w:style w:type="paragraph" w:customStyle="1" w:styleId="Note">
    <w:name w:val="Note"/>
    <w:basedOn w:val="a7"/>
    <w:next w:val="a7"/>
    <w:qFormat/>
    <w:rsid w:val="00932BEF"/>
    <w:pPr>
      <w:tabs>
        <w:tab w:val="left" w:pos="960"/>
      </w:tabs>
      <w:spacing w:line="210" w:lineRule="atLeast"/>
    </w:pPr>
    <w:rPr>
      <w:sz w:val="20"/>
    </w:rPr>
  </w:style>
  <w:style w:type="paragraph" w:styleId="aff1">
    <w:name w:val="footnote text"/>
    <w:basedOn w:val="a7"/>
    <w:semiHidden/>
    <w:rsid w:val="00AD6A66"/>
    <w:pPr>
      <w:tabs>
        <w:tab w:val="left" w:pos="340"/>
      </w:tabs>
      <w:spacing w:after="120" w:line="210" w:lineRule="atLeast"/>
    </w:pPr>
    <w:rPr>
      <w:sz w:val="20"/>
    </w:rPr>
  </w:style>
  <w:style w:type="paragraph" w:styleId="aff2">
    <w:name w:val="endnote text"/>
    <w:basedOn w:val="a7"/>
    <w:semiHidden/>
    <w:rsid w:val="00932BEF"/>
  </w:style>
  <w:style w:type="character" w:styleId="aff3">
    <w:name w:val="line number"/>
    <w:rsid w:val="00932BEF"/>
    <w:rPr>
      <w:noProof w:val="0"/>
      <w:lang w:val="fr-FR"/>
    </w:rPr>
  </w:style>
  <w:style w:type="character" w:styleId="aff4">
    <w:name w:val="page number"/>
    <w:rsid w:val="00932BEF"/>
    <w:rPr>
      <w:noProof/>
      <w:lang w:val="fr-FR"/>
    </w:rPr>
  </w:style>
  <w:style w:type="paragraph" w:customStyle="1" w:styleId="p2">
    <w:name w:val="p2"/>
    <w:basedOn w:val="a7"/>
    <w:next w:val="a7"/>
    <w:rsid w:val="003169DA"/>
    <w:pPr>
      <w:tabs>
        <w:tab w:val="left" w:pos="539"/>
      </w:tabs>
    </w:pPr>
  </w:style>
  <w:style w:type="paragraph" w:customStyle="1" w:styleId="p3">
    <w:name w:val="p3"/>
    <w:basedOn w:val="a7"/>
    <w:next w:val="a7"/>
    <w:rsid w:val="003169DA"/>
    <w:pPr>
      <w:tabs>
        <w:tab w:val="left" w:pos="658"/>
      </w:tabs>
    </w:pPr>
  </w:style>
  <w:style w:type="paragraph" w:customStyle="1" w:styleId="p4">
    <w:name w:val="p4"/>
    <w:basedOn w:val="a7"/>
    <w:next w:val="a7"/>
    <w:rsid w:val="003169DA"/>
    <w:pPr>
      <w:tabs>
        <w:tab w:val="left" w:pos="941"/>
      </w:tabs>
    </w:pPr>
  </w:style>
  <w:style w:type="paragraph" w:customStyle="1" w:styleId="p5">
    <w:name w:val="p5"/>
    <w:basedOn w:val="a7"/>
    <w:next w:val="a7"/>
    <w:rsid w:val="003169DA"/>
    <w:pPr>
      <w:tabs>
        <w:tab w:val="left" w:pos="1077"/>
      </w:tabs>
    </w:pPr>
  </w:style>
  <w:style w:type="paragraph" w:customStyle="1" w:styleId="p6">
    <w:name w:val="p6"/>
    <w:basedOn w:val="a7"/>
    <w:next w:val="a7"/>
    <w:rsid w:val="003169DA"/>
    <w:pPr>
      <w:tabs>
        <w:tab w:val="left" w:pos="1191"/>
      </w:tabs>
    </w:pPr>
  </w:style>
  <w:style w:type="paragraph" w:styleId="aff5">
    <w:name w:val="footer"/>
    <w:basedOn w:val="a7"/>
    <w:link w:val="aff6"/>
    <w:uiPriority w:val="99"/>
    <w:rsid w:val="00DA0376"/>
    <w:pPr>
      <w:tabs>
        <w:tab w:val="right" w:pos="9752"/>
      </w:tabs>
      <w:spacing w:line="220" w:lineRule="exact"/>
    </w:pPr>
  </w:style>
  <w:style w:type="paragraph" w:customStyle="1" w:styleId="RefNorm">
    <w:name w:val="RefNorm"/>
    <w:basedOn w:val="a7"/>
    <w:next w:val="a7"/>
    <w:rsid w:val="00932BEF"/>
  </w:style>
  <w:style w:type="paragraph" w:styleId="aff7">
    <w:name w:val="Body Text First Indent"/>
    <w:basedOn w:val="af2"/>
    <w:rsid w:val="00932BEF"/>
    <w:pPr>
      <w:spacing w:before="0" w:after="120"/>
      <w:ind w:firstLine="210"/>
    </w:pPr>
  </w:style>
  <w:style w:type="paragraph" w:styleId="aff8">
    <w:name w:val="Body Text Indent"/>
    <w:basedOn w:val="a7"/>
    <w:rsid w:val="00932BEF"/>
    <w:pPr>
      <w:spacing w:after="120"/>
      <w:ind w:left="283"/>
    </w:pPr>
  </w:style>
  <w:style w:type="paragraph" w:styleId="27">
    <w:name w:val="Body Text Indent 2"/>
    <w:basedOn w:val="a7"/>
    <w:rsid w:val="00932BEF"/>
    <w:pPr>
      <w:spacing w:after="120" w:line="480" w:lineRule="auto"/>
      <w:ind w:left="283"/>
    </w:pPr>
  </w:style>
  <w:style w:type="paragraph" w:styleId="37">
    <w:name w:val="Body Text Indent 3"/>
    <w:basedOn w:val="a7"/>
    <w:rsid w:val="00932BEF"/>
    <w:pPr>
      <w:spacing w:after="120"/>
      <w:ind w:left="283"/>
    </w:pPr>
    <w:rPr>
      <w:sz w:val="18"/>
    </w:rPr>
  </w:style>
  <w:style w:type="paragraph" w:styleId="28">
    <w:name w:val="Body Text First Indent 2"/>
    <w:basedOn w:val="a7"/>
    <w:rsid w:val="00932BEF"/>
    <w:pPr>
      <w:ind w:firstLine="210"/>
    </w:pPr>
  </w:style>
  <w:style w:type="paragraph" w:styleId="aff9">
    <w:name w:val="Normal Indent"/>
    <w:basedOn w:val="a7"/>
    <w:rsid w:val="00932BEF"/>
    <w:pPr>
      <w:ind w:left="708"/>
    </w:pPr>
  </w:style>
  <w:style w:type="paragraph" w:styleId="affa">
    <w:name w:val="Salutation"/>
    <w:basedOn w:val="a7"/>
    <w:next w:val="a7"/>
    <w:rsid w:val="00932BEF"/>
  </w:style>
  <w:style w:type="paragraph" w:styleId="affb">
    <w:name w:val="Signature"/>
    <w:basedOn w:val="a7"/>
    <w:rsid w:val="00932BEF"/>
    <w:pPr>
      <w:ind w:left="4252"/>
    </w:pPr>
  </w:style>
  <w:style w:type="paragraph" w:styleId="affc">
    <w:name w:val="Subtitle"/>
    <w:basedOn w:val="a7"/>
    <w:qFormat/>
    <w:rsid w:val="00932BEF"/>
    <w:pPr>
      <w:spacing w:after="60"/>
      <w:jc w:val="center"/>
      <w:outlineLvl w:val="1"/>
    </w:pPr>
    <w:rPr>
      <w:sz w:val="26"/>
    </w:rPr>
  </w:style>
  <w:style w:type="paragraph" w:customStyle="1" w:styleId="Special">
    <w:name w:val="Special"/>
    <w:basedOn w:val="a7"/>
    <w:next w:val="a7"/>
    <w:rsid w:val="00932BEF"/>
  </w:style>
  <w:style w:type="paragraph" w:styleId="affd">
    <w:name w:val="table of figures"/>
    <w:basedOn w:val="a7"/>
    <w:next w:val="a7"/>
    <w:semiHidden/>
    <w:rsid w:val="002C3921"/>
    <w:pPr>
      <w:ind w:left="851" w:right="499" w:hanging="851"/>
    </w:pPr>
  </w:style>
  <w:style w:type="paragraph" w:styleId="affe">
    <w:name w:val="table of authorities"/>
    <w:basedOn w:val="a7"/>
    <w:next w:val="a7"/>
    <w:semiHidden/>
    <w:rsid w:val="00932BEF"/>
    <w:pPr>
      <w:ind w:left="200" w:hanging="200"/>
    </w:pPr>
  </w:style>
  <w:style w:type="paragraph" w:customStyle="1" w:styleId="Tablefootnote">
    <w:name w:val="Table footnote"/>
    <w:basedOn w:val="a7"/>
    <w:rsid w:val="00932BEF"/>
    <w:pPr>
      <w:tabs>
        <w:tab w:val="left" w:pos="340"/>
      </w:tabs>
      <w:spacing w:before="60" w:after="60" w:line="190" w:lineRule="atLeast"/>
    </w:pPr>
    <w:rPr>
      <w:sz w:val="18"/>
    </w:rPr>
  </w:style>
  <w:style w:type="paragraph" w:customStyle="1" w:styleId="Tabletext10">
    <w:name w:val="Table text (10)"/>
    <w:basedOn w:val="a7"/>
    <w:uiPriority w:val="99"/>
    <w:qFormat/>
    <w:rsid w:val="00932BEF"/>
    <w:pPr>
      <w:spacing w:before="60" w:after="60"/>
    </w:pPr>
    <w:rPr>
      <w:sz w:val="20"/>
    </w:rPr>
  </w:style>
  <w:style w:type="paragraph" w:customStyle="1" w:styleId="Tabletext7">
    <w:name w:val="Table text (7)"/>
    <w:basedOn w:val="a7"/>
    <w:rsid w:val="00D44FEC"/>
    <w:pPr>
      <w:spacing w:before="60" w:after="60" w:line="170" w:lineRule="atLeast"/>
    </w:pPr>
    <w:rPr>
      <w:sz w:val="14"/>
      <w:szCs w:val="14"/>
    </w:rPr>
  </w:style>
  <w:style w:type="paragraph" w:customStyle="1" w:styleId="Tabletext8">
    <w:name w:val="Table text (8)"/>
    <w:basedOn w:val="a7"/>
    <w:rsid w:val="00D44FEC"/>
    <w:pPr>
      <w:spacing w:before="60" w:after="60" w:line="190" w:lineRule="atLeast"/>
    </w:pPr>
    <w:rPr>
      <w:sz w:val="16"/>
      <w:szCs w:val="16"/>
    </w:rPr>
  </w:style>
  <w:style w:type="paragraph" w:customStyle="1" w:styleId="Tabletext9">
    <w:name w:val="Table text (9)"/>
    <w:basedOn w:val="a7"/>
    <w:rsid w:val="00D44FEC"/>
    <w:pPr>
      <w:spacing w:before="60" w:after="60" w:line="210" w:lineRule="atLeast"/>
    </w:pPr>
    <w:rPr>
      <w:sz w:val="18"/>
      <w:szCs w:val="18"/>
    </w:rPr>
  </w:style>
  <w:style w:type="paragraph" w:customStyle="1" w:styleId="Tabletitle">
    <w:name w:val="Table title"/>
    <w:basedOn w:val="a7"/>
    <w:next w:val="a7"/>
    <w:rsid w:val="00932BEF"/>
    <w:pPr>
      <w:keepNext/>
      <w:suppressAutoHyphens/>
      <w:spacing w:before="120" w:after="120" w:line="230" w:lineRule="exact"/>
      <w:jc w:val="center"/>
    </w:pPr>
    <w:rPr>
      <w:b/>
    </w:rPr>
  </w:style>
  <w:style w:type="character" w:customStyle="1" w:styleId="TableFootNoteXref">
    <w:name w:val="TableFootNoteXref"/>
    <w:rsid w:val="00932BEF"/>
    <w:rPr>
      <w:noProof/>
      <w:position w:val="6"/>
      <w:sz w:val="16"/>
      <w:lang w:val="fr-FR"/>
    </w:rPr>
  </w:style>
  <w:style w:type="paragraph" w:customStyle="1" w:styleId="Terms">
    <w:name w:val="Term(s)"/>
    <w:basedOn w:val="a7"/>
    <w:next w:val="Definition"/>
    <w:uiPriority w:val="99"/>
    <w:qFormat/>
    <w:rsid w:val="00932BEF"/>
    <w:pPr>
      <w:keepNext/>
      <w:suppressAutoHyphens/>
    </w:pPr>
    <w:rPr>
      <w:b/>
    </w:rPr>
  </w:style>
  <w:style w:type="paragraph" w:customStyle="1" w:styleId="TermNum">
    <w:name w:val="TermNum"/>
    <w:basedOn w:val="a7"/>
    <w:next w:val="Terms"/>
    <w:uiPriority w:val="7"/>
    <w:qFormat/>
    <w:rsid w:val="00932BEF"/>
    <w:pPr>
      <w:keepNext/>
    </w:pPr>
    <w:rPr>
      <w:b/>
    </w:rPr>
  </w:style>
  <w:style w:type="paragraph" w:styleId="afff">
    <w:name w:val="Plain Text"/>
    <w:basedOn w:val="a7"/>
    <w:rsid w:val="00932BEF"/>
    <w:rPr>
      <w:rFonts w:ascii="Courier New" w:hAnsi="Courier New"/>
    </w:rPr>
  </w:style>
  <w:style w:type="paragraph" w:styleId="afff0">
    <w:name w:val="macro"/>
    <w:semiHidden/>
    <w:rsid w:val="00932BEF"/>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ＭＳ 明朝" w:hAnsi="Courier New"/>
      <w:lang w:val="en-GB" w:eastAsia="ja-JP"/>
    </w:rPr>
  </w:style>
  <w:style w:type="paragraph" w:styleId="afff1">
    <w:name w:val="Title"/>
    <w:basedOn w:val="a7"/>
    <w:qFormat/>
    <w:rsid w:val="00932BEF"/>
    <w:pPr>
      <w:spacing w:before="240" w:after="60"/>
      <w:jc w:val="center"/>
      <w:outlineLvl w:val="0"/>
    </w:pPr>
    <w:rPr>
      <w:b/>
      <w:kern w:val="28"/>
      <w:sz w:val="34"/>
    </w:rPr>
  </w:style>
  <w:style w:type="paragraph" w:styleId="afff2">
    <w:name w:val="Note Heading"/>
    <w:basedOn w:val="a7"/>
    <w:next w:val="a7"/>
    <w:rsid w:val="00932BEF"/>
  </w:style>
  <w:style w:type="paragraph" w:styleId="afff3">
    <w:name w:val="index heading"/>
    <w:basedOn w:val="a7"/>
    <w:next w:val="11"/>
    <w:semiHidden/>
    <w:rsid w:val="00932BEF"/>
    <w:pPr>
      <w:keepNext/>
      <w:spacing w:before="400" w:after="210"/>
      <w:jc w:val="center"/>
    </w:pPr>
  </w:style>
  <w:style w:type="paragraph" w:styleId="afff4">
    <w:name w:val="toa heading"/>
    <w:basedOn w:val="a7"/>
    <w:next w:val="a7"/>
    <w:semiHidden/>
    <w:rsid w:val="00932BEF"/>
    <w:pPr>
      <w:spacing w:before="120"/>
    </w:pPr>
    <w:rPr>
      <w:b/>
      <w:sz w:val="26"/>
    </w:rPr>
  </w:style>
  <w:style w:type="paragraph" w:styleId="12">
    <w:name w:val="toc 1"/>
    <w:basedOn w:val="a7"/>
    <w:next w:val="a7"/>
    <w:uiPriority w:val="39"/>
    <w:rsid w:val="00932BEF"/>
    <w:pPr>
      <w:tabs>
        <w:tab w:val="left" w:pos="720"/>
        <w:tab w:val="right" w:leader="dot" w:pos="9752"/>
      </w:tabs>
      <w:suppressAutoHyphens/>
      <w:spacing w:before="120"/>
      <w:ind w:left="720" w:right="500" w:hanging="720"/>
    </w:pPr>
    <w:rPr>
      <w:b/>
    </w:rPr>
  </w:style>
  <w:style w:type="paragraph" w:styleId="29">
    <w:name w:val="toc 2"/>
    <w:basedOn w:val="12"/>
    <w:next w:val="a7"/>
    <w:uiPriority w:val="39"/>
    <w:rsid w:val="00932BEF"/>
    <w:pPr>
      <w:spacing w:before="0"/>
    </w:pPr>
  </w:style>
  <w:style w:type="paragraph" w:styleId="38">
    <w:name w:val="toc 3"/>
    <w:basedOn w:val="29"/>
    <w:next w:val="a7"/>
    <w:uiPriority w:val="39"/>
    <w:rsid w:val="00932BEF"/>
  </w:style>
  <w:style w:type="paragraph" w:styleId="46">
    <w:name w:val="toc 4"/>
    <w:basedOn w:val="29"/>
    <w:next w:val="a7"/>
    <w:uiPriority w:val="39"/>
    <w:rsid w:val="00932BEF"/>
    <w:pPr>
      <w:tabs>
        <w:tab w:val="clear" w:pos="720"/>
        <w:tab w:val="left" w:pos="1140"/>
      </w:tabs>
      <w:ind w:left="1140" w:hanging="1140"/>
    </w:pPr>
  </w:style>
  <w:style w:type="paragraph" w:styleId="56">
    <w:name w:val="toc 5"/>
    <w:basedOn w:val="46"/>
    <w:next w:val="a7"/>
    <w:uiPriority w:val="39"/>
    <w:rsid w:val="00932BEF"/>
  </w:style>
  <w:style w:type="paragraph" w:styleId="62">
    <w:name w:val="toc 6"/>
    <w:basedOn w:val="46"/>
    <w:next w:val="a7"/>
    <w:uiPriority w:val="39"/>
    <w:rsid w:val="00932BEF"/>
    <w:pPr>
      <w:tabs>
        <w:tab w:val="clear" w:pos="1140"/>
        <w:tab w:val="left" w:pos="1440"/>
      </w:tabs>
      <w:ind w:left="1440" w:hanging="1440"/>
    </w:pPr>
  </w:style>
  <w:style w:type="paragraph" w:styleId="71">
    <w:name w:val="toc 7"/>
    <w:basedOn w:val="46"/>
    <w:next w:val="a7"/>
    <w:uiPriority w:val="39"/>
    <w:rsid w:val="00932BEF"/>
    <w:pPr>
      <w:tabs>
        <w:tab w:val="clear" w:pos="1140"/>
        <w:tab w:val="left" w:pos="1440"/>
      </w:tabs>
      <w:ind w:left="1440" w:hanging="1440"/>
    </w:pPr>
  </w:style>
  <w:style w:type="paragraph" w:styleId="81">
    <w:name w:val="toc 8"/>
    <w:basedOn w:val="46"/>
    <w:next w:val="a7"/>
    <w:uiPriority w:val="39"/>
    <w:rsid w:val="00932BEF"/>
    <w:pPr>
      <w:tabs>
        <w:tab w:val="clear" w:pos="1140"/>
        <w:tab w:val="left" w:pos="1440"/>
      </w:tabs>
      <w:ind w:left="1440" w:hanging="1440"/>
    </w:pPr>
  </w:style>
  <w:style w:type="paragraph" w:styleId="91">
    <w:name w:val="toc 9"/>
    <w:basedOn w:val="12"/>
    <w:next w:val="a7"/>
    <w:uiPriority w:val="39"/>
    <w:rsid w:val="00932BEF"/>
    <w:pPr>
      <w:tabs>
        <w:tab w:val="clear" w:pos="720"/>
      </w:tabs>
      <w:ind w:left="0" w:firstLine="0"/>
    </w:pPr>
  </w:style>
  <w:style w:type="paragraph" w:customStyle="1" w:styleId="zzBiblio">
    <w:name w:val="zzBiblio"/>
    <w:basedOn w:val="a7"/>
    <w:next w:val="BiblioEntry"/>
    <w:rsid w:val="00932BEF"/>
    <w:pPr>
      <w:pageBreakBefore/>
      <w:spacing w:after="760" w:line="310" w:lineRule="exact"/>
      <w:jc w:val="center"/>
    </w:pPr>
    <w:rPr>
      <w:b/>
      <w:sz w:val="28"/>
      <w:szCs w:val="28"/>
    </w:rPr>
  </w:style>
  <w:style w:type="paragraph" w:customStyle="1" w:styleId="zzContents">
    <w:name w:val="zzContents"/>
    <w:basedOn w:val="Introduction"/>
    <w:next w:val="12"/>
    <w:rsid w:val="00932BEF"/>
    <w:pPr>
      <w:tabs>
        <w:tab w:val="clear" w:pos="400"/>
      </w:tabs>
    </w:pPr>
    <w:rPr>
      <w:sz w:val="30"/>
      <w:szCs w:val="30"/>
    </w:rPr>
  </w:style>
  <w:style w:type="paragraph" w:customStyle="1" w:styleId="zzCopyright">
    <w:name w:val="zzCopyright"/>
    <w:basedOn w:val="a7"/>
    <w:next w:val="a7"/>
    <w:rsid w:val="00932BEF"/>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a7"/>
    <w:uiPriority w:val="99"/>
    <w:qFormat/>
    <w:rsid w:val="00932BEF"/>
    <w:pPr>
      <w:spacing w:after="220"/>
      <w:jc w:val="right"/>
    </w:pPr>
    <w:rPr>
      <w:b/>
      <w:color w:val="000000"/>
      <w:sz w:val="26"/>
    </w:rPr>
  </w:style>
  <w:style w:type="paragraph" w:customStyle="1" w:styleId="zzForeword">
    <w:name w:val="zzForeword"/>
    <w:basedOn w:val="Introduction"/>
    <w:next w:val="a7"/>
    <w:rsid w:val="00932BEF"/>
    <w:pPr>
      <w:tabs>
        <w:tab w:val="clear" w:pos="400"/>
      </w:tabs>
    </w:pPr>
    <w:rPr>
      <w:color w:val="0000FF"/>
    </w:rPr>
  </w:style>
  <w:style w:type="paragraph" w:customStyle="1" w:styleId="zzHelp">
    <w:name w:val="zzHelp"/>
    <w:basedOn w:val="a7"/>
    <w:rsid w:val="00932BEF"/>
    <w:rPr>
      <w:color w:val="008000"/>
    </w:rPr>
  </w:style>
  <w:style w:type="paragraph" w:customStyle="1" w:styleId="zzIndex">
    <w:name w:val="zzIndex"/>
    <w:basedOn w:val="zzBiblio"/>
    <w:next w:val="afff3"/>
    <w:rsid w:val="00932BEF"/>
    <w:rPr>
      <w:sz w:val="30"/>
      <w:szCs w:val="30"/>
    </w:rPr>
  </w:style>
  <w:style w:type="paragraph" w:customStyle="1" w:styleId="zzLc5">
    <w:name w:val="zzLc5"/>
    <w:basedOn w:val="a7"/>
    <w:next w:val="a7"/>
    <w:rsid w:val="00932BEF"/>
    <w:pPr>
      <w:numPr>
        <w:ilvl w:val="4"/>
        <w:numId w:val="11"/>
      </w:numPr>
    </w:pPr>
  </w:style>
  <w:style w:type="paragraph" w:customStyle="1" w:styleId="zzLc6">
    <w:name w:val="zzLc6"/>
    <w:basedOn w:val="a7"/>
    <w:next w:val="a7"/>
    <w:rsid w:val="00932BEF"/>
    <w:pPr>
      <w:numPr>
        <w:ilvl w:val="5"/>
        <w:numId w:val="11"/>
      </w:numPr>
    </w:pPr>
  </w:style>
  <w:style w:type="paragraph" w:customStyle="1" w:styleId="zzLn5">
    <w:name w:val="zzLn5"/>
    <w:basedOn w:val="a7"/>
    <w:next w:val="a7"/>
    <w:rsid w:val="00932BEF"/>
    <w:pPr>
      <w:numPr>
        <w:ilvl w:val="4"/>
        <w:numId w:val="4"/>
      </w:numPr>
    </w:pPr>
  </w:style>
  <w:style w:type="paragraph" w:customStyle="1" w:styleId="zzLn6">
    <w:name w:val="zzLn6"/>
    <w:basedOn w:val="a7"/>
    <w:next w:val="a7"/>
    <w:rsid w:val="00932BEF"/>
    <w:pPr>
      <w:numPr>
        <w:ilvl w:val="5"/>
        <w:numId w:val="4"/>
      </w:numPr>
    </w:pPr>
  </w:style>
  <w:style w:type="paragraph" w:customStyle="1" w:styleId="zzSTDTitle">
    <w:name w:val="zzSTDTitle"/>
    <w:basedOn w:val="a7"/>
    <w:next w:val="a7"/>
    <w:rsid w:val="00A43867"/>
    <w:pPr>
      <w:pageBreakBefore/>
      <w:suppressAutoHyphens/>
      <w:spacing w:before="400" w:after="760" w:line="350" w:lineRule="exact"/>
      <w:jc w:val="center"/>
    </w:pPr>
    <w:rPr>
      <w:b/>
      <w:color w:val="0000FF"/>
      <w:sz w:val="34"/>
    </w:rPr>
  </w:style>
  <w:style w:type="paragraph" w:customStyle="1" w:styleId="zzISOforeword">
    <w:name w:val="zz ISO foreword"/>
    <w:basedOn w:val="Introduction"/>
    <w:next w:val="a7"/>
    <w:rsid w:val="00487B99"/>
    <w:rPr>
      <w:color w:val="0000FF"/>
    </w:rPr>
  </w:style>
  <w:style w:type="paragraph" w:customStyle="1" w:styleId="ISOforeword">
    <w:name w:val="ISO foreword"/>
    <w:basedOn w:val="a7"/>
    <w:next w:val="a7"/>
    <w:rsid w:val="003910B8"/>
    <w:rPr>
      <w:color w:val="0000FF"/>
    </w:rPr>
  </w:style>
  <w:style w:type="paragraph" w:customStyle="1" w:styleId="titreannexe">
    <w:name w:val="titre annexe"/>
    <w:basedOn w:val="a7"/>
    <w:rsid w:val="00C32759"/>
    <w:pPr>
      <w:jc w:val="center"/>
    </w:pPr>
    <w:rPr>
      <w:rFonts w:eastAsia="Cambria"/>
      <w:b/>
      <w:sz w:val="26"/>
    </w:rPr>
  </w:style>
  <w:style w:type="table" w:styleId="110">
    <w:name w:val="Dark List"/>
    <w:basedOn w:val="a9"/>
    <w:uiPriority w:val="70"/>
    <w:rsid w:val="00450B79"/>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1">
    <w:name w:val="Dark List Accent 1"/>
    <w:basedOn w:val="a9"/>
    <w:uiPriority w:val="70"/>
    <w:rsid w:val="00450B79"/>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112">
    <w:name w:val="Dark List Accent 2"/>
    <w:basedOn w:val="a9"/>
    <w:uiPriority w:val="70"/>
    <w:rsid w:val="00450B79"/>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113">
    <w:name w:val="Dark List Accent 3"/>
    <w:basedOn w:val="a9"/>
    <w:uiPriority w:val="70"/>
    <w:rsid w:val="00450B79"/>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4">
    <w:name w:val="Dark List Accent 4"/>
    <w:basedOn w:val="a9"/>
    <w:uiPriority w:val="70"/>
    <w:rsid w:val="00450B79"/>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5">
    <w:name w:val="Dark List Accent 5"/>
    <w:basedOn w:val="a9"/>
    <w:uiPriority w:val="70"/>
    <w:rsid w:val="00450B79"/>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6">
    <w:name w:val="Dark List Accent 6"/>
    <w:basedOn w:val="a9"/>
    <w:uiPriority w:val="70"/>
    <w:rsid w:val="00450B79"/>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afff5">
    <w:name w:val="E-mail Signature"/>
    <w:basedOn w:val="a7"/>
    <w:link w:val="afff6"/>
    <w:rsid w:val="00450B79"/>
  </w:style>
  <w:style w:type="character" w:customStyle="1" w:styleId="afff6">
    <w:name w:val="電子メール署名 (文字)"/>
    <w:basedOn w:val="a8"/>
    <w:link w:val="afff5"/>
    <w:rsid w:val="00450B79"/>
    <w:rPr>
      <w:rFonts w:eastAsia="ＭＳ Ｐゴシック" w:cs="ＭＳ Ｐゴシック"/>
      <w:sz w:val="22"/>
      <w:szCs w:val="22"/>
      <w:lang w:val="en-GB" w:eastAsia="ja-JP"/>
    </w:rPr>
  </w:style>
  <w:style w:type="table" w:styleId="13">
    <w:name w:val="Colorful List"/>
    <w:basedOn w:val="a9"/>
    <w:uiPriority w:val="72"/>
    <w:rsid w:val="00450B79"/>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30">
    <w:name w:val="Colorful List Accent 1"/>
    <w:basedOn w:val="a9"/>
    <w:uiPriority w:val="72"/>
    <w:rsid w:val="00450B79"/>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31">
    <w:name w:val="Colorful List Accent 2"/>
    <w:basedOn w:val="a9"/>
    <w:uiPriority w:val="72"/>
    <w:rsid w:val="00450B79"/>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132">
    <w:name w:val="Colorful List Accent 3"/>
    <w:basedOn w:val="a9"/>
    <w:uiPriority w:val="72"/>
    <w:rsid w:val="00450B79"/>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33">
    <w:name w:val="Colorful List Accent 4"/>
    <w:basedOn w:val="a9"/>
    <w:uiPriority w:val="72"/>
    <w:rsid w:val="00450B79"/>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34">
    <w:name w:val="Colorful List Accent 5"/>
    <w:basedOn w:val="a9"/>
    <w:uiPriority w:val="72"/>
    <w:rsid w:val="00450B79"/>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135">
    <w:name w:val="Colorful List Accent 6"/>
    <w:basedOn w:val="a9"/>
    <w:uiPriority w:val="72"/>
    <w:rsid w:val="00450B79"/>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120">
    <w:name w:val="Colorful Shading"/>
    <w:basedOn w:val="a9"/>
    <w:uiPriority w:val="71"/>
    <w:rsid w:val="00450B79"/>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21">
    <w:name w:val="Colorful Shading Accent 1"/>
    <w:basedOn w:val="a9"/>
    <w:uiPriority w:val="71"/>
    <w:rsid w:val="00450B7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122">
    <w:name w:val="Colorful Shading Accent 2"/>
    <w:basedOn w:val="a9"/>
    <w:uiPriority w:val="71"/>
    <w:rsid w:val="00450B79"/>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123">
    <w:name w:val="Colorful Shading Accent 3"/>
    <w:basedOn w:val="a9"/>
    <w:uiPriority w:val="71"/>
    <w:rsid w:val="00450B79"/>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24">
    <w:name w:val="Colorful Shading Accent 4"/>
    <w:basedOn w:val="a9"/>
    <w:uiPriority w:val="71"/>
    <w:rsid w:val="00450B79"/>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125">
    <w:name w:val="Colorful Shading Accent 5"/>
    <w:basedOn w:val="a9"/>
    <w:uiPriority w:val="71"/>
    <w:rsid w:val="00450B79"/>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126">
    <w:name w:val="Colorful Shading Accent 6"/>
    <w:basedOn w:val="a9"/>
    <w:uiPriority w:val="71"/>
    <w:rsid w:val="00450B79"/>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14">
    <w:name w:val="Colorful Grid"/>
    <w:basedOn w:val="a9"/>
    <w:uiPriority w:val="73"/>
    <w:rsid w:val="00450B79"/>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40">
    <w:name w:val="Colorful Grid Accent 1"/>
    <w:basedOn w:val="a9"/>
    <w:uiPriority w:val="73"/>
    <w:rsid w:val="00450B79"/>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41">
    <w:name w:val="Colorful Grid Accent 2"/>
    <w:basedOn w:val="a9"/>
    <w:uiPriority w:val="73"/>
    <w:rsid w:val="00450B79"/>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42">
    <w:name w:val="Colorful Grid Accent 3"/>
    <w:basedOn w:val="a9"/>
    <w:uiPriority w:val="73"/>
    <w:rsid w:val="00450B79"/>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3">
    <w:name w:val="Colorful Grid Accent 4"/>
    <w:basedOn w:val="a9"/>
    <w:uiPriority w:val="73"/>
    <w:rsid w:val="00450B79"/>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44">
    <w:name w:val="Colorful Grid Accent 5"/>
    <w:basedOn w:val="a9"/>
    <w:uiPriority w:val="73"/>
    <w:rsid w:val="00450B79"/>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45">
    <w:name w:val="Colorful Grid Accent 6"/>
    <w:basedOn w:val="a9"/>
    <w:uiPriority w:val="73"/>
    <w:rsid w:val="00450B79"/>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a">
    <w:name w:val="Light List"/>
    <w:basedOn w:val="a9"/>
    <w:uiPriority w:val="61"/>
    <w:rsid w:val="00450B7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2b">
    <w:name w:val="Light List Accent 1"/>
    <w:basedOn w:val="a9"/>
    <w:uiPriority w:val="61"/>
    <w:rsid w:val="00450B7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c">
    <w:name w:val="Light List Accent 2"/>
    <w:basedOn w:val="a9"/>
    <w:uiPriority w:val="61"/>
    <w:rsid w:val="00450B79"/>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2d">
    <w:name w:val="Light List Accent 3"/>
    <w:basedOn w:val="a9"/>
    <w:uiPriority w:val="61"/>
    <w:rsid w:val="00450B79"/>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2e">
    <w:name w:val="Light List Accent 4"/>
    <w:basedOn w:val="a9"/>
    <w:uiPriority w:val="61"/>
    <w:rsid w:val="00450B79"/>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2f">
    <w:name w:val="Light List Accent 5"/>
    <w:basedOn w:val="a9"/>
    <w:uiPriority w:val="61"/>
    <w:rsid w:val="00450B79"/>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2f0">
    <w:name w:val="Light List Accent 6"/>
    <w:basedOn w:val="a9"/>
    <w:uiPriority w:val="61"/>
    <w:rsid w:val="00450B79"/>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15">
    <w:name w:val="Light Shading"/>
    <w:basedOn w:val="a9"/>
    <w:uiPriority w:val="60"/>
    <w:rsid w:val="00450B7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6">
    <w:name w:val="Light Shading Accent 1"/>
    <w:basedOn w:val="a9"/>
    <w:uiPriority w:val="60"/>
    <w:rsid w:val="00450B7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7">
    <w:name w:val="Light Shading Accent 2"/>
    <w:basedOn w:val="a9"/>
    <w:uiPriority w:val="60"/>
    <w:rsid w:val="00450B79"/>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18">
    <w:name w:val="Light Shading Accent 3"/>
    <w:basedOn w:val="a9"/>
    <w:uiPriority w:val="60"/>
    <w:rsid w:val="00450B79"/>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19">
    <w:name w:val="Light Shading Accent 4"/>
    <w:basedOn w:val="a9"/>
    <w:uiPriority w:val="60"/>
    <w:rsid w:val="00450B79"/>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1a">
    <w:name w:val="Light Shading Accent 5"/>
    <w:basedOn w:val="a9"/>
    <w:uiPriority w:val="60"/>
    <w:rsid w:val="00450B79"/>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1b">
    <w:name w:val="Light Shading Accent 6"/>
    <w:basedOn w:val="a9"/>
    <w:uiPriority w:val="60"/>
    <w:rsid w:val="00450B79"/>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39">
    <w:name w:val="Light Grid"/>
    <w:basedOn w:val="a9"/>
    <w:uiPriority w:val="62"/>
    <w:rsid w:val="00450B7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3a">
    <w:name w:val="Light Grid Accent 1"/>
    <w:basedOn w:val="a9"/>
    <w:uiPriority w:val="62"/>
    <w:rsid w:val="00450B7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3b">
    <w:name w:val="Light Grid Accent 2"/>
    <w:basedOn w:val="a9"/>
    <w:uiPriority w:val="62"/>
    <w:rsid w:val="00450B79"/>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c">
    <w:name w:val="Light Grid Accent 3"/>
    <w:basedOn w:val="a9"/>
    <w:uiPriority w:val="62"/>
    <w:rsid w:val="00450B79"/>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3d">
    <w:name w:val="Light Grid Accent 4"/>
    <w:basedOn w:val="a9"/>
    <w:uiPriority w:val="62"/>
    <w:rsid w:val="00450B79"/>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3e">
    <w:name w:val="Light Grid Accent 5"/>
    <w:basedOn w:val="a9"/>
    <w:uiPriority w:val="62"/>
    <w:rsid w:val="00450B79"/>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3f">
    <w:name w:val="Light Grid Accent 6"/>
    <w:basedOn w:val="a9"/>
    <w:uiPriority w:val="62"/>
    <w:rsid w:val="00450B79"/>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HTML">
    <w:name w:val="HTML Address"/>
    <w:basedOn w:val="a7"/>
    <w:link w:val="HTML0"/>
    <w:rsid w:val="00450B79"/>
    <w:rPr>
      <w:i/>
      <w:iCs/>
    </w:rPr>
  </w:style>
  <w:style w:type="character" w:customStyle="1" w:styleId="HTML0">
    <w:name w:val="HTML アドレス (文字)"/>
    <w:basedOn w:val="a8"/>
    <w:link w:val="HTML"/>
    <w:rsid w:val="00450B79"/>
    <w:rPr>
      <w:rFonts w:eastAsia="ＭＳ Ｐゴシック" w:cs="ＭＳ Ｐゴシック"/>
      <w:i/>
      <w:iCs/>
      <w:sz w:val="22"/>
      <w:szCs w:val="22"/>
      <w:lang w:val="en-GB" w:eastAsia="ja-JP"/>
    </w:rPr>
  </w:style>
  <w:style w:type="paragraph" w:styleId="HTML1">
    <w:name w:val="HTML Preformatted"/>
    <w:basedOn w:val="a7"/>
    <w:link w:val="HTML2"/>
    <w:rsid w:val="00450B79"/>
  </w:style>
  <w:style w:type="character" w:customStyle="1" w:styleId="HTML2">
    <w:name w:val="HTML 書式付き (文字)"/>
    <w:basedOn w:val="a8"/>
    <w:link w:val="HTML1"/>
    <w:rsid w:val="00450B79"/>
    <w:rPr>
      <w:rFonts w:eastAsia="ＭＳ Ｐゴシック" w:cs="ＭＳ Ｐゴシック"/>
      <w:sz w:val="22"/>
      <w:szCs w:val="22"/>
      <w:lang w:val="en-GB" w:eastAsia="ja-JP"/>
    </w:rPr>
  </w:style>
  <w:style w:type="paragraph" w:styleId="afff7">
    <w:name w:val="TOC Heading"/>
    <w:basedOn w:val="1"/>
    <w:next w:val="a7"/>
    <w:uiPriority w:val="39"/>
    <w:semiHidden/>
    <w:unhideWhenUsed/>
    <w:qFormat/>
    <w:rsid w:val="00450B79"/>
    <w:pPr>
      <w:keepLines/>
      <w:numPr>
        <w:numId w:val="0"/>
      </w:numPr>
      <w:suppressAutoHyphens w:val="0"/>
      <w:spacing w:before="480" w:line="230" w:lineRule="atLeast"/>
      <w:jc w:val="both"/>
      <w:outlineLvl w:val="9"/>
    </w:pPr>
    <w:rPr>
      <w:rFonts w:asciiTheme="majorHAnsi" w:eastAsiaTheme="majorEastAsia" w:hAnsiTheme="majorHAnsi" w:cstheme="majorBidi"/>
      <w:bCs/>
      <w:color w:val="365F91" w:themeColor="accent1" w:themeShade="BF"/>
      <w:sz w:val="30"/>
      <w:szCs w:val="30"/>
    </w:rPr>
  </w:style>
  <w:style w:type="paragraph" w:styleId="2f1">
    <w:name w:val="Intense Quote"/>
    <w:basedOn w:val="a7"/>
    <w:next w:val="a7"/>
    <w:link w:val="2f2"/>
    <w:uiPriority w:val="30"/>
    <w:qFormat/>
    <w:rsid w:val="00450B79"/>
    <w:pPr>
      <w:pBdr>
        <w:bottom w:val="single" w:sz="4" w:space="4" w:color="4F81BD" w:themeColor="accent1"/>
      </w:pBdr>
      <w:spacing w:before="200" w:after="280"/>
      <w:ind w:left="936" w:right="936"/>
    </w:pPr>
    <w:rPr>
      <w:b/>
      <w:bCs/>
      <w:i/>
      <w:iCs/>
      <w:color w:val="4F81BD" w:themeColor="accent1"/>
    </w:rPr>
  </w:style>
  <w:style w:type="character" w:customStyle="1" w:styleId="2f2">
    <w:name w:val="引用文 2 (文字)"/>
    <w:basedOn w:val="a8"/>
    <w:link w:val="2f1"/>
    <w:uiPriority w:val="30"/>
    <w:rsid w:val="00450B79"/>
    <w:rPr>
      <w:rFonts w:eastAsia="ＭＳ Ｐゴシック" w:cs="ＭＳ Ｐゴシック"/>
      <w:b/>
      <w:bCs/>
      <w:i/>
      <w:iCs/>
      <w:color w:val="4F81BD" w:themeColor="accent1"/>
      <w:sz w:val="22"/>
      <w:szCs w:val="22"/>
      <w:lang w:val="en-GB" w:eastAsia="ja-JP"/>
    </w:rPr>
  </w:style>
  <w:style w:type="paragraph" w:styleId="afff8">
    <w:name w:val="No Spacing"/>
    <w:uiPriority w:val="1"/>
    <w:qFormat/>
    <w:rsid w:val="00450B79"/>
    <w:pPr>
      <w:jc w:val="both"/>
    </w:pPr>
    <w:rPr>
      <w:rFonts w:eastAsia="ＭＳ 明朝"/>
      <w:lang w:val="en-GB" w:eastAsia="fr-FR"/>
    </w:rPr>
  </w:style>
  <w:style w:type="paragraph" w:styleId="afff9">
    <w:name w:val="annotation subject"/>
    <w:basedOn w:val="af0"/>
    <w:next w:val="af0"/>
    <w:link w:val="afffa"/>
    <w:rsid w:val="00450B79"/>
    <w:rPr>
      <w:b/>
      <w:bCs/>
    </w:rPr>
  </w:style>
  <w:style w:type="character" w:customStyle="1" w:styleId="af1">
    <w:name w:val="コメント文字列 (文字)"/>
    <w:basedOn w:val="a8"/>
    <w:link w:val="af0"/>
    <w:semiHidden/>
    <w:rsid w:val="00450B79"/>
    <w:rPr>
      <w:rFonts w:eastAsia="ＭＳ Ｐゴシック" w:cs="ＭＳ Ｐゴシック"/>
      <w:sz w:val="22"/>
      <w:szCs w:val="22"/>
      <w:lang w:val="en-GB" w:eastAsia="ja-JP"/>
    </w:rPr>
  </w:style>
  <w:style w:type="character" w:customStyle="1" w:styleId="afffa">
    <w:name w:val="コメント内容 (文字)"/>
    <w:basedOn w:val="af1"/>
    <w:link w:val="afff9"/>
    <w:rsid w:val="00450B79"/>
    <w:rPr>
      <w:rFonts w:eastAsia="ＭＳ Ｐゴシック" w:cs="ＭＳ Ｐゴシック"/>
      <w:b/>
      <w:bCs/>
      <w:sz w:val="22"/>
      <w:szCs w:val="22"/>
      <w:lang w:val="en-GB" w:eastAsia="ja-JP"/>
    </w:rPr>
  </w:style>
  <w:style w:type="paragraph" w:styleId="afffb">
    <w:name w:val="List Paragraph"/>
    <w:basedOn w:val="a7"/>
    <w:uiPriority w:val="34"/>
    <w:qFormat/>
    <w:rsid w:val="00450B79"/>
    <w:pPr>
      <w:ind w:left="720"/>
      <w:contextualSpacing/>
    </w:pPr>
  </w:style>
  <w:style w:type="paragraph" w:styleId="afffc">
    <w:name w:val="Bibliography"/>
    <w:basedOn w:val="a7"/>
    <w:next w:val="a7"/>
    <w:uiPriority w:val="37"/>
    <w:semiHidden/>
    <w:unhideWhenUsed/>
    <w:rsid w:val="00450B79"/>
  </w:style>
  <w:style w:type="table" w:styleId="63">
    <w:name w:val="Medium List 1"/>
    <w:basedOn w:val="a9"/>
    <w:uiPriority w:val="65"/>
    <w:rsid w:val="00450B79"/>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64">
    <w:name w:val="Medium List 1 Accent 1"/>
    <w:basedOn w:val="a9"/>
    <w:uiPriority w:val="65"/>
    <w:rsid w:val="00450B79"/>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65">
    <w:name w:val="Medium List 1 Accent 2"/>
    <w:basedOn w:val="a9"/>
    <w:uiPriority w:val="65"/>
    <w:rsid w:val="00450B79"/>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66">
    <w:name w:val="Medium List 1 Accent 3"/>
    <w:basedOn w:val="a9"/>
    <w:uiPriority w:val="65"/>
    <w:rsid w:val="00450B79"/>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67">
    <w:name w:val="Medium List 1 Accent 4"/>
    <w:basedOn w:val="a9"/>
    <w:uiPriority w:val="65"/>
    <w:rsid w:val="00450B79"/>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68">
    <w:name w:val="Medium List 1 Accent 5"/>
    <w:basedOn w:val="a9"/>
    <w:uiPriority w:val="65"/>
    <w:rsid w:val="00450B79"/>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69">
    <w:name w:val="Medium List 1 Accent 6"/>
    <w:basedOn w:val="a9"/>
    <w:uiPriority w:val="65"/>
    <w:rsid w:val="00450B79"/>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72">
    <w:name w:val="Medium List 2"/>
    <w:basedOn w:val="a9"/>
    <w:uiPriority w:val="66"/>
    <w:rsid w:val="00450B7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6"/>
        <w:szCs w:val="26"/>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3">
    <w:name w:val="Medium List 2 Accent 1"/>
    <w:basedOn w:val="a9"/>
    <w:uiPriority w:val="66"/>
    <w:rsid w:val="00450B79"/>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6"/>
        <w:szCs w:val="26"/>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4">
    <w:name w:val="Medium List 2 Accent 2"/>
    <w:basedOn w:val="a9"/>
    <w:uiPriority w:val="66"/>
    <w:rsid w:val="00450B79"/>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6"/>
        <w:szCs w:val="26"/>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75">
    <w:name w:val="Medium List 2 Accent 3"/>
    <w:basedOn w:val="a9"/>
    <w:uiPriority w:val="66"/>
    <w:rsid w:val="00450B79"/>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6"/>
        <w:szCs w:val="26"/>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76">
    <w:name w:val="Medium List 2 Accent 4"/>
    <w:basedOn w:val="a9"/>
    <w:uiPriority w:val="66"/>
    <w:rsid w:val="00450B79"/>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6"/>
        <w:szCs w:val="26"/>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77">
    <w:name w:val="Medium List 2 Accent 5"/>
    <w:basedOn w:val="a9"/>
    <w:uiPriority w:val="66"/>
    <w:rsid w:val="00450B79"/>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6"/>
        <w:szCs w:val="26"/>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6"/>
    <w:basedOn w:val="a9"/>
    <w:uiPriority w:val="66"/>
    <w:rsid w:val="00450B79"/>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6"/>
        <w:szCs w:val="26"/>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47">
    <w:name w:val="Medium Shading 1"/>
    <w:basedOn w:val="a9"/>
    <w:uiPriority w:val="63"/>
    <w:rsid w:val="00450B7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48">
    <w:name w:val="Medium Shading 1 Accent 1"/>
    <w:basedOn w:val="a9"/>
    <w:uiPriority w:val="63"/>
    <w:rsid w:val="00450B79"/>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49">
    <w:name w:val="Medium Shading 1 Accent 2"/>
    <w:basedOn w:val="a9"/>
    <w:uiPriority w:val="63"/>
    <w:rsid w:val="00450B79"/>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4a">
    <w:name w:val="Medium Shading 1 Accent 3"/>
    <w:basedOn w:val="a9"/>
    <w:uiPriority w:val="63"/>
    <w:rsid w:val="00450B7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4b">
    <w:name w:val="Medium Shading 1 Accent 4"/>
    <w:basedOn w:val="a9"/>
    <w:uiPriority w:val="63"/>
    <w:rsid w:val="00450B79"/>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4c">
    <w:name w:val="Medium Shading 1 Accent 5"/>
    <w:basedOn w:val="a9"/>
    <w:uiPriority w:val="63"/>
    <w:rsid w:val="00450B7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4d">
    <w:name w:val="Medium Shading 1 Accent 6"/>
    <w:basedOn w:val="a9"/>
    <w:uiPriority w:val="63"/>
    <w:rsid w:val="00450B79"/>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57">
    <w:name w:val="Medium Shading 2"/>
    <w:basedOn w:val="a9"/>
    <w:uiPriority w:val="64"/>
    <w:rsid w:val="00450B7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58">
    <w:name w:val="Medium Shading 2 Accent 1"/>
    <w:basedOn w:val="a9"/>
    <w:uiPriority w:val="64"/>
    <w:rsid w:val="00450B7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59">
    <w:name w:val="Medium Shading 2 Accent 2"/>
    <w:basedOn w:val="a9"/>
    <w:uiPriority w:val="64"/>
    <w:rsid w:val="00450B7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5a">
    <w:name w:val="Medium Shading 2 Accent 3"/>
    <w:basedOn w:val="a9"/>
    <w:uiPriority w:val="64"/>
    <w:rsid w:val="00450B7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5b">
    <w:name w:val="Medium Shading 2 Accent 4"/>
    <w:basedOn w:val="a9"/>
    <w:uiPriority w:val="64"/>
    <w:rsid w:val="00450B7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5c">
    <w:name w:val="Medium Shading 2 Accent 5"/>
    <w:basedOn w:val="a9"/>
    <w:uiPriority w:val="64"/>
    <w:rsid w:val="00450B7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5d">
    <w:name w:val="Medium Shading 2 Accent 6"/>
    <w:basedOn w:val="a9"/>
    <w:uiPriority w:val="64"/>
    <w:rsid w:val="00450B7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82">
    <w:name w:val="Medium Grid 1"/>
    <w:basedOn w:val="a9"/>
    <w:uiPriority w:val="67"/>
    <w:rsid w:val="00450B7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83">
    <w:name w:val="Medium Grid 1 Accent 1"/>
    <w:basedOn w:val="a9"/>
    <w:uiPriority w:val="67"/>
    <w:rsid w:val="00450B79"/>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84">
    <w:name w:val="Medium Grid 1 Accent 2"/>
    <w:basedOn w:val="a9"/>
    <w:uiPriority w:val="67"/>
    <w:rsid w:val="00450B79"/>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85">
    <w:name w:val="Medium Grid 1 Accent 3"/>
    <w:basedOn w:val="a9"/>
    <w:uiPriority w:val="67"/>
    <w:rsid w:val="00450B7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86">
    <w:name w:val="Medium Grid 1 Accent 4"/>
    <w:basedOn w:val="a9"/>
    <w:uiPriority w:val="67"/>
    <w:rsid w:val="00450B79"/>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87">
    <w:name w:val="Medium Grid 1 Accent 5"/>
    <w:basedOn w:val="a9"/>
    <w:uiPriority w:val="67"/>
    <w:rsid w:val="00450B7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88">
    <w:name w:val="Medium Grid 1 Accent 6"/>
    <w:basedOn w:val="a9"/>
    <w:uiPriority w:val="67"/>
    <w:rsid w:val="00450B79"/>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2">
    <w:name w:val="Medium Grid 2"/>
    <w:basedOn w:val="a9"/>
    <w:uiPriority w:val="68"/>
    <w:rsid w:val="00450B7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93">
    <w:name w:val="Medium Grid 2 Accent 1"/>
    <w:basedOn w:val="a9"/>
    <w:uiPriority w:val="68"/>
    <w:rsid w:val="00450B79"/>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94">
    <w:name w:val="Medium Grid 2 Accent 2"/>
    <w:basedOn w:val="a9"/>
    <w:uiPriority w:val="68"/>
    <w:rsid w:val="00450B79"/>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95">
    <w:name w:val="Medium Grid 2 Accent 3"/>
    <w:basedOn w:val="a9"/>
    <w:uiPriority w:val="68"/>
    <w:rsid w:val="00450B79"/>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96">
    <w:name w:val="Medium Grid 2 Accent 4"/>
    <w:basedOn w:val="a9"/>
    <w:uiPriority w:val="68"/>
    <w:rsid w:val="00450B79"/>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97">
    <w:name w:val="Medium Grid 2 Accent 5"/>
    <w:basedOn w:val="a9"/>
    <w:uiPriority w:val="68"/>
    <w:rsid w:val="00450B79"/>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98">
    <w:name w:val="Medium Grid 2 Accent 6"/>
    <w:basedOn w:val="a9"/>
    <w:uiPriority w:val="68"/>
    <w:rsid w:val="00450B79"/>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100">
    <w:name w:val="Medium Grid 3"/>
    <w:basedOn w:val="a9"/>
    <w:uiPriority w:val="69"/>
    <w:rsid w:val="00450B7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101">
    <w:name w:val="Medium Grid 3 Accent 1"/>
    <w:basedOn w:val="a9"/>
    <w:uiPriority w:val="69"/>
    <w:rsid w:val="00450B7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102">
    <w:name w:val="Medium Grid 3 Accent 2"/>
    <w:basedOn w:val="a9"/>
    <w:uiPriority w:val="69"/>
    <w:rsid w:val="00450B7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103">
    <w:name w:val="Medium Grid 3 Accent 3"/>
    <w:basedOn w:val="a9"/>
    <w:uiPriority w:val="69"/>
    <w:rsid w:val="00450B7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104">
    <w:name w:val="Medium Grid 3 Accent 4"/>
    <w:basedOn w:val="a9"/>
    <w:uiPriority w:val="69"/>
    <w:rsid w:val="00450B7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105">
    <w:name w:val="Medium Grid 3 Accent 5"/>
    <w:basedOn w:val="a9"/>
    <w:uiPriority w:val="69"/>
    <w:rsid w:val="00450B7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106">
    <w:name w:val="Medium Grid 3 Accent 6"/>
    <w:basedOn w:val="a9"/>
    <w:uiPriority w:val="69"/>
    <w:rsid w:val="00450B7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paragraph" w:styleId="afffd">
    <w:name w:val="Balloon Text"/>
    <w:basedOn w:val="a7"/>
    <w:link w:val="afffe"/>
    <w:uiPriority w:val="99"/>
    <w:rsid w:val="00450B79"/>
    <w:rPr>
      <w:sz w:val="18"/>
      <w:szCs w:val="18"/>
    </w:rPr>
  </w:style>
  <w:style w:type="character" w:customStyle="1" w:styleId="afffe">
    <w:name w:val="吹き出し (文字)"/>
    <w:basedOn w:val="a8"/>
    <w:link w:val="afffd"/>
    <w:uiPriority w:val="99"/>
    <w:rsid w:val="00450B79"/>
    <w:rPr>
      <w:rFonts w:eastAsia="ＭＳ Ｐゴシック" w:cs="ＭＳ Ｐゴシック"/>
      <w:sz w:val="18"/>
      <w:szCs w:val="18"/>
      <w:lang w:val="en-GB" w:eastAsia="ja-JP"/>
    </w:rPr>
  </w:style>
  <w:style w:type="paragraph" w:styleId="Web">
    <w:name w:val="Normal (Web)"/>
    <w:basedOn w:val="a7"/>
    <w:uiPriority w:val="99"/>
    <w:rsid w:val="00450B79"/>
    <w:rPr>
      <w:sz w:val="26"/>
      <w:szCs w:val="26"/>
    </w:rPr>
  </w:style>
  <w:style w:type="table" w:styleId="3-D1">
    <w:name w:val="Table 3D effects 1"/>
    <w:basedOn w:val="a9"/>
    <w:rsid w:val="00450B79"/>
    <w:pPr>
      <w:spacing w:after="240" w:line="230" w:lineRule="atLeas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2">
    <w:name w:val="Table 3D effects 2"/>
    <w:basedOn w:val="a9"/>
    <w:rsid w:val="00450B79"/>
    <w:pPr>
      <w:spacing w:after="240" w:line="230" w:lineRule="atLeas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3">
    <w:name w:val="Table 3D effects 3"/>
    <w:basedOn w:val="a9"/>
    <w:rsid w:val="00450B79"/>
    <w:pPr>
      <w:spacing w:after="240" w:line="230" w:lineRule="atLeas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
    <w:name w:val="Table Contemporary"/>
    <w:basedOn w:val="a9"/>
    <w:rsid w:val="00450B79"/>
    <w:pPr>
      <w:spacing w:after="240" w:line="230" w:lineRule="atLeas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1c">
    <w:name w:val="Table Simple 1"/>
    <w:basedOn w:val="a9"/>
    <w:rsid w:val="00450B79"/>
    <w:pPr>
      <w:spacing w:after="240" w:line="230" w:lineRule="atLeas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3">
    <w:name w:val="Table Simple 2"/>
    <w:basedOn w:val="a9"/>
    <w:rsid w:val="00450B79"/>
    <w:pPr>
      <w:spacing w:after="240" w:line="230" w:lineRule="atLeas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0">
    <w:name w:val="Table Simple 3"/>
    <w:basedOn w:val="a9"/>
    <w:rsid w:val="00450B79"/>
    <w:pPr>
      <w:spacing w:after="240" w:line="230" w:lineRule="atLeas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affff0">
    <w:name w:val="Table Elegant"/>
    <w:basedOn w:val="a9"/>
    <w:rsid w:val="00450B79"/>
    <w:pPr>
      <w:spacing w:after="240" w:line="230" w:lineRule="atLeas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d">
    <w:name w:val="Table Colorful 1"/>
    <w:basedOn w:val="a9"/>
    <w:rsid w:val="00450B79"/>
    <w:pPr>
      <w:spacing w:after="240" w:line="230" w:lineRule="atLeas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f4">
    <w:name w:val="Table Colorful 2"/>
    <w:basedOn w:val="a9"/>
    <w:rsid w:val="00450B79"/>
    <w:pPr>
      <w:spacing w:after="240" w:line="230" w:lineRule="atLeas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f1">
    <w:name w:val="Table Colorful 3"/>
    <w:basedOn w:val="a9"/>
    <w:rsid w:val="00450B79"/>
    <w:pPr>
      <w:spacing w:after="240" w:line="230" w:lineRule="atLeas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e">
    <w:name w:val="Table Classic 1"/>
    <w:basedOn w:val="a9"/>
    <w:rsid w:val="00450B79"/>
    <w:pPr>
      <w:spacing w:after="240" w:line="230" w:lineRule="atLeas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5">
    <w:name w:val="Table Classic 2"/>
    <w:basedOn w:val="a9"/>
    <w:rsid w:val="00450B79"/>
    <w:pPr>
      <w:spacing w:after="240" w:line="230" w:lineRule="atLeas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f2">
    <w:name w:val="Table Classic 3"/>
    <w:basedOn w:val="a9"/>
    <w:rsid w:val="00450B79"/>
    <w:pPr>
      <w:spacing w:after="240" w:line="230" w:lineRule="atLeas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e">
    <w:name w:val="Table Classic 4"/>
    <w:basedOn w:val="a9"/>
    <w:rsid w:val="00450B79"/>
    <w:pPr>
      <w:spacing w:after="240" w:line="230" w:lineRule="atLeas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f">
    <w:name w:val="Table List 1"/>
    <w:basedOn w:val="a9"/>
    <w:rsid w:val="00450B79"/>
    <w:pPr>
      <w:spacing w:after="240" w:line="230" w:lineRule="atLeas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6">
    <w:name w:val="Table List 2"/>
    <w:basedOn w:val="a9"/>
    <w:rsid w:val="00450B79"/>
    <w:pPr>
      <w:spacing w:after="240" w:line="230" w:lineRule="atLeas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3">
    <w:name w:val="Table List 3"/>
    <w:basedOn w:val="a9"/>
    <w:rsid w:val="00450B79"/>
    <w:pPr>
      <w:spacing w:after="240" w:line="230" w:lineRule="atLeas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f">
    <w:name w:val="Table List 4"/>
    <w:basedOn w:val="a9"/>
    <w:rsid w:val="00450B79"/>
    <w:pPr>
      <w:spacing w:after="240" w:line="230" w:lineRule="atLeas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e">
    <w:name w:val="Table List 5"/>
    <w:basedOn w:val="a9"/>
    <w:rsid w:val="00450B79"/>
    <w:pPr>
      <w:spacing w:after="240" w:line="230" w:lineRule="atLeas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a">
    <w:name w:val="Table List 6"/>
    <w:basedOn w:val="a9"/>
    <w:rsid w:val="00450B79"/>
    <w:pPr>
      <w:spacing w:after="240" w:line="230" w:lineRule="atLeas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9">
    <w:name w:val="Table List 7"/>
    <w:basedOn w:val="a9"/>
    <w:rsid w:val="00450B79"/>
    <w:pPr>
      <w:spacing w:after="240" w:line="230" w:lineRule="atLeas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9">
    <w:name w:val="Table List 8"/>
    <w:basedOn w:val="a9"/>
    <w:rsid w:val="00450B79"/>
    <w:pPr>
      <w:spacing w:after="240" w:line="230" w:lineRule="atLeas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affff1">
    <w:name w:val="Table Professional"/>
    <w:basedOn w:val="a9"/>
    <w:rsid w:val="00450B79"/>
    <w:pPr>
      <w:spacing w:after="240" w:line="230" w:lineRule="atLeas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f0">
    <w:name w:val="Table Grid 1"/>
    <w:basedOn w:val="a9"/>
    <w:rsid w:val="00450B79"/>
    <w:pPr>
      <w:spacing w:after="240" w:line="230" w:lineRule="atLeas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7">
    <w:name w:val="Table Grid 2"/>
    <w:basedOn w:val="a9"/>
    <w:rsid w:val="00450B79"/>
    <w:pPr>
      <w:spacing w:after="240" w:line="230" w:lineRule="atLeas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4">
    <w:name w:val="Table Grid 3"/>
    <w:basedOn w:val="a9"/>
    <w:rsid w:val="00450B79"/>
    <w:pPr>
      <w:spacing w:after="240" w:line="230" w:lineRule="atLeas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f0">
    <w:name w:val="Table Grid 4"/>
    <w:basedOn w:val="a9"/>
    <w:rsid w:val="00450B79"/>
    <w:pPr>
      <w:spacing w:after="240" w:line="230" w:lineRule="atLeas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f">
    <w:name w:val="Table Grid 5"/>
    <w:basedOn w:val="a9"/>
    <w:rsid w:val="00450B79"/>
    <w:pPr>
      <w:spacing w:after="240" w:line="230" w:lineRule="atLeas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b">
    <w:name w:val="Table Grid 6"/>
    <w:basedOn w:val="a9"/>
    <w:rsid w:val="00450B79"/>
    <w:pPr>
      <w:spacing w:after="240" w:line="230" w:lineRule="atLeas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a">
    <w:name w:val="Table Grid 7"/>
    <w:basedOn w:val="a9"/>
    <w:rsid w:val="00450B79"/>
    <w:pPr>
      <w:spacing w:after="240" w:line="230" w:lineRule="atLeas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a">
    <w:name w:val="Table Grid 8"/>
    <w:basedOn w:val="a9"/>
    <w:rsid w:val="00450B79"/>
    <w:pPr>
      <w:spacing w:after="240" w:line="230" w:lineRule="atLeas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f1">
    <w:name w:val="Table Columns 1"/>
    <w:basedOn w:val="a9"/>
    <w:rsid w:val="00450B79"/>
    <w:pPr>
      <w:spacing w:after="240" w:line="230" w:lineRule="atLeas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8">
    <w:name w:val="Table Columns 2"/>
    <w:basedOn w:val="a9"/>
    <w:rsid w:val="00450B79"/>
    <w:pPr>
      <w:spacing w:after="240" w:line="230" w:lineRule="atLeas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5">
    <w:name w:val="Table Columns 3"/>
    <w:basedOn w:val="a9"/>
    <w:rsid w:val="00450B79"/>
    <w:pPr>
      <w:spacing w:after="240" w:line="230" w:lineRule="atLeas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f1">
    <w:name w:val="Table Columns 4"/>
    <w:basedOn w:val="a9"/>
    <w:rsid w:val="00450B79"/>
    <w:pPr>
      <w:spacing w:after="240" w:line="230" w:lineRule="atLeas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f0">
    <w:name w:val="Table Columns 5"/>
    <w:basedOn w:val="a9"/>
    <w:rsid w:val="00450B79"/>
    <w:pPr>
      <w:spacing w:after="240" w:line="230" w:lineRule="atLeas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f2">
    <w:name w:val="Table Subtle 1"/>
    <w:basedOn w:val="a9"/>
    <w:rsid w:val="00450B79"/>
    <w:pPr>
      <w:spacing w:after="240" w:line="230" w:lineRule="atLeas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9">
    <w:name w:val="Table Subtle 2"/>
    <w:basedOn w:val="a9"/>
    <w:rsid w:val="00450B79"/>
    <w:pPr>
      <w:spacing w:after="240" w:line="230" w:lineRule="atLeas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1">
    <w:name w:val="Table Web 1"/>
    <w:basedOn w:val="a9"/>
    <w:rsid w:val="00450B79"/>
    <w:pPr>
      <w:spacing w:after="240" w:line="230" w:lineRule="atLeas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9"/>
    <w:rsid w:val="00450B79"/>
    <w:pPr>
      <w:spacing w:after="240" w:line="230" w:lineRule="atLeas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a9"/>
    <w:rsid w:val="00450B79"/>
    <w:pPr>
      <w:spacing w:after="240" w:line="230" w:lineRule="atLeas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fff2">
    <w:name w:val="Table Theme"/>
    <w:basedOn w:val="a9"/>
    <w:rsid w:val="00450B79"/>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f3">
    <w:name w:val="Table Grid"/>
    <w:basedOn w:val="a9"/>
    <w:uiPriority w:val="39"/>
    <w:qFormat/>
    <w:rsid w:val="00450B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4">
    <w:name w:val="Quote"/>
    <w:basedOn w:val="a7"/>
    <w:next w:val="a7"/>
    <w:link w:val="affff5"/>
    <w:uiPriority w:val="29"/>
    <w:qFormat/>
    <w:rsid w:val="00450B79"/>
    <w:rPr>
      <w:i/>
      <w:iCs/>
      <w:color w:val="000000" w:themeColor="text1"/>
    </w:rPr>
  </w:style>
  <w:style w:type="character" w:customStyle="1" w:styleId="affff5">
    <w:name w:val="引用文 (文字)"/>
    <w:basedOn w:val="a8"/>
    <w:link w:val="affff4"/>
    <w:uiPriority w:val="29"/>
    <w:rsid w:val="00450B79"/>
    <w:rPr>
      <w:rFonts w:eastAsia="ＭＳ Ｐゴシック" w:cs="ＭＳ Ｐゴシック"/>
      <w:i/>
      <w:iCs/>
      <w:color w:val="000000" w:themeColor="text1"/>
      <w:sz w:val="22"/>
      <w:szCs w:val="22"/>
      <w:lang w:val="en-GB" w:eastAsia="ja-JP"/>
    </w:rPr>
  </w:style>
  <w:style w:type="character" w:styleId="affff6">
    <w:name w:val="Placeholder Text"/>
    <w:basedOn w:val="a8"/>
    <w:uiPriority w:val="99"/>
    <w:semiHidden/>
    <w:rsid w:val="003F57B3"/>
    <w:rPr>
      <w:color w:val="808080"/>
    </w:rPr>
  </w:style>
  <w:style w:type="paragraph" w:customStyle="1" w:styleId="ForewordText">
    <w:name w:val="Foreword Text"/>
    <w:basedOn w:val="a7"/>
    <w:link w:val="ForewordTextChar"/>
    <w:rsid w:val="00240D48"/>
    <w:pPr>
      <w:spacing w:line="240" w:lineRule="atLeast"/>
    </w:pPr>
    <w:rPr>
      <w:rFonts w:eastAsia="Calibri" w:cs="Times New Roman"/>
      <w:lang w:eastAsia="en-US"/>
    </w:rPr>
  </w:style>
  <w:style w:type="table" w:customStyle="1" w:styleId="TableFormula">
    <w:name w:val="Table_Formula"/>
    <w:basedOn w:val="a9"/>
    <w:uiPriority w:val="99"/>
    <w:locked/>
    <w:rsid w:val="000E7A3A"/>
    <w:pPr>
      <w:spacing w:after="220"/>
    </w:pPr>
    <w:tblPr>
      <w:tblInd w:w="403" w:type="dxa"/>
      <w:tblCellMar>
        <w:left w:w="403" w:type="dxa"/>
        <w:right w:w="0" w:type="dxa"/>
      </w:tblCellMar>
    </w:tblPr>
  </w:style>
  <w:style w:type="paragraph" w:customStyle="1" w:styleId="Normnummer8">
    <w:name w:val="Normnummer_8"/>
    <w:rsid w:val="00D802AB"/>
    <w:pPr>
      <w:spacing w:line="240" w:lineRule="exact"/>
      <w:jc w:val="center"/>
    </w:pPr>
    <w:rPr>
      <w:rFonts w:eastAsia="ＭＳ 明朝"/>
      <w:lang w:val="en-GB" w:eastAsia="ja-JP"/>
    </w:rPr>
  </w:style>
  <w:style w:type="paragraph" w:customStyle="1" w:styleId="REFNR8">
    <w:name w:val="REFNR_8"/>
    <w:basedOn w:val="a7"/>
    <w:rsid w:val="00D802AB"/>
    <w:pPr>
      <w:framePr w:hSpace="142" w:wrap="around" w:vAnchor="page" w:hAnchor="page" w:x="1361" w:y="625"/>
      <w:tabs>
        <w:tab w:val="left" w:pos="1134"/>
      </w:tabs>
      <w:jc w:val="right"/>
    </w:pPr>
    <w:rPr>
      <w:i/>
      <w:spacing w:val="5"/>
      <w:sz w:val="21"/>
      <w:szCs w:val="23"/>
    </w:rPr>
  </w:style>
  <w:style w:type="paragraph" w:customStyle="1" w:styleId="Literaturverzeichnis1">
    <w:name w:val="Literaturverzeichnis1"/>
    <w:basedOn w:val="a7"/>
    <w:rsid w:val="00D802AB"/>
    <w:pPr>
      <w:numPr>
        <w:numId w:val="15"/>
      </w:numPr>
      <w:tabs>
        <w:tab w:val="left" w:pos="660"/>
      </w:tabs>
      <w:ind w:left="660" w:hanging="660"/>
    </w:pPr>
    <w:rPr>
      <w:sz w:val="23"/>
      <w:szCs w:val="23"/>
    </w:rPr>
  </w:style>
  <w:style w:type="paragraph" w:customStyle="1" w:styleId="Tabletext11">
    <w:name w:val="Table text (11)"/>
    <w:basedOn w:val="a7"/>
    <w:rsid w:val="007E063E"/>
    <w:pPr>
      <w:spacing w:before="60" w:after="60"/>
    </w:pPr>
  </w:style>
  <w:style w:type="numbering" w:customStyle="1" w:styleId="DINSimpleTemplate">
    <w:name w:val="DINSimpleTemplate"/>
    <w:pPr>
      <w:numPr>
        <w:numId w:val="14"/>
      </w:numPr>
    </w:pPr>
  </w:style>
  <w:style w:type="table" w:customStyle="1" w:styleId="117">
    <w:name w:val="グリッド (表) 1 淡色1"/>
    <w:basedOn w:val="a9"/>
    <w:uiPriority w:val="46"/>
    <w:rsid w:val="005F213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1">
    <w:name w:val="グリッド (表) 1 淡色 - アクセント 11"/>
    <w:basedOn w:val="a9"/>
    <w:uiPriority w:val="46"/>
    <w:rsid w:val="005F2138"/>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1-21">
    <w:name w:val="グリッド (表) 1 淡色 - アクセント 21"/>
    <w:basedOn w:val="a9"/>
    <w:uiPriority w:val="46"/>
    <w:rsid w:val="005F2138"/>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1-31">
    <w:name w:val="グリッド (表) 1 淡色 - アクセント 31"/>
    <w:basedOn w:val="a9"/>
    <w:uiPriority w:val="46"/>
    <w:rsid w:val="005F2138"/>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1-41">
    <w:name w:val="グリッド (表) 1 淡色 - アクセント 41"/>
    <w:basedOn w:val="a9"/>
    <w:uiPriority w:val="46"/>
    <w:rsid w:val="005F2138"/>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1-51">
    <w:name w:val="グリッド (表) 1 淡色 - アクセント 51"/>
    <w:basedOn w:val="a9"/>
    <w:uiPriority w:val="46"/>
    <w:rsid w:val="005F2138"/>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1-61">
    <w:name w:val="グリッド (表) 1 淡色 - アクセント 61"/>
    <w:basedOn w:val="a9"/>
    <w:uiPriority w:val="46"/>
    <w:rsid w:val="005F2138"/>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210">
    <w:name w:val="グリッド (表) 21"/>
    <w:basedOn w:val="a9"/>
    <w:uiPriority w:val="47"/>
    <w:rsid w:val="005F2138"/>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
    <w:name w:val="グリッド (表) 2 - アクセント 11"/>
    <w:basedOn w:val="a9"/>
    <w:uiPriority w:val="47"/>
    <w:rsid w:val="005F2138"/>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2-21">
    <w:name w:val="グリッド (表) 2 - アクセント 21"/>
    <w:basedOn w:val="a9"/>
    <w:uiPriority w:val="47"/>
    <w:rsid w:val="005F2138"/>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2-31">
    <w:name w:val="グリッド (表) 2 - アクセント 31"/>
    <w:basedOn w:val="a9"/>
    <w:uiPriority w:val="47"/>
    <w:rsid w:val="005F2138"/>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2-41">
    <w:name w:val="グリッド (表) 2 - アクセント 41"/>
    <w:basedOn w:val="a9"/>
    <w:uiPriority w:val="47"/>
    <w:rsid w:val="005F2138"/>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2-51">
    <w:name w:val="グリッド (表) 2 - アクセント 51"/>
    <w:basedOn w:val="a9"/>
    <w:uiPriority w:val="47"/>
    <w:rsid w:val="005F2138"/>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2-61">
    <w:name w:val="グリッド (表) 2 - アクセント 61"/>
    <w:basedOn w:val="a9"/>
    <w:uiPriority w:val="47"/>
    <w:rsid w:val="005F2138"/>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310">
    <w:name w:val="グリッド (表) 31"/>
    <w:basedOn w:val="a9"/>
    <w:uiPriority w:val="48"/>
    <w:rsid w:val="005F213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3-11">
    <w:name w:val="グリッド (表) 3 - アクセント 11"/>
    <w:basedOn w:val="a9"/>
    <w:uiPriority w:val="48"/>
    <w:rsid w:val="005F213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21">
    <w:name w:val="グリッド (表) 3 - アクセント 21"/>
    <w:basedOn w:val="a9"/>
    <w:uiPriority w:val="48"/>
    <w:rsid w:val="005F2138"/>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3-31">
    <w:name w:val="グリッド (表) 3 - アクセント 31"/>
    <w:basedOn w:val="a9"/>
    <w:uiPriority w:val="48"/>
    <w:rsid w:val="005F2138"/>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3-41">
    <w:name w:val="グリッド (表) 3 - アクセント 41"/>
    <w:basedOn w:val="a9"/>
    <w:uiPriority w:val="48"/>
    <w:rsid w:val="005F2138"/>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3-51">
    <w:name w:val="グリッド (表) 3 - アクセント 51"/>
    <w:basedOn w:val="a9"/>
    <w:uiPriority w:val="48"/>
    <w:rsid w:val="005F213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3-61">
    <w:name w:val="グリッド (表) 3 - アクセント 61"/>
    <w:basedOn w:val="a9"/>
    <w:uiPriority w:val="48"/>
    <w:rsid w:val="005F2138"/>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410">
    <w:name w:val="グリッド (表) 41"/>
    <w:basedOn w:val="a9"/>
    <w:uiPriority w:val="49"/>
    <w:rsid w:val="005F213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11">
    <w:name w:val="グリッド (表) 4 - アクセント 11"/>
    <w:basedOn w:val="a9"/>
    <w:uiPriority w:val="49"/>
    <w:rsid w:val="005F213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4-21">
    <w:name w:val="グリッド (表) 4 - アクセント 21"/>
    <w:basedOn w:val="a9"/>
    <w:uiPriority w:val="49"/>
    <w:rsid w:val="005F2138"/>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4-31">
    <w:name w:val="グリッド (表) 4 - アクセント 31"/>
    <w:basedOn w:val="a9"/>
    <w:uiPriority w:val="49"/>
    <w:rsid w:val="005F2138"/>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4-41">
    <w:name w:val="グリッド (表) 4 - アクセント 41"/>
    <w:basedOn w:val="a9"/>
    <w:uiPriority w:val="49"/>
    <w:rsid w:val="005F2138"/>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4-51">
    <w:name w:val="グリッド (表) 4 - アクセント 51"/>
    <w:basedOn w:val="a9"/>
    <w:uiPriority w:val="49"/>
    <w:rsid w:val="005F213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4-61">
    <w:name w:val="グリッド (表) 4 - アクセント 61"/>
    <w:basedOn w:val="a9"/>
    <w:uiPriority w:val="49"/>
    <w:rsid w:val="005F2138"/>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510">
    <w:name w:val="グリッド (表) 5 濃色1"/>
    <w:basedOn w:val="a9"/>
    <w:uiPriority w:val="50"/>
    <w:rsid w:val="005F213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5-11">
    <w:name w:val="グリッド (表) 5 濃色 - アクセント 11"/>
    <w:basedOn w:val="a9"/>
    <w:uiPriority w:val="50"/>
    <w:rsid w:val="005F213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5-21">
    <w:name w:val="グリッド (表) 5 濃色 - アクセント 21"/>
    <w:basedOn w:val="a9"/>
    <w:uiPriority w:val="50"/>
    <w:rsid w:val="005F213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5-31">
    <w:name w:val="グリッド (表) 5 濃色 - アクセント 31"/>
    <w:basedOn w:val="a9"/>
    <w:uiPriority w:val="50"/>
    <w:rsid w:val="005F213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5-41">
    <w:name w:val="グリッド (表) 5 濃色 - アクセント 41"/>
    <w:basedOn w:val="a9"/>
    <w:uiPriority w:val="50"/>
    <w:rsid w:val="005F213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5-51">
    <w:name w:val="グリッド (表) 5 濃色 - アクセント 51"/>
    <w:basedOn w:val="a9"/>
    <w:uiPriority w:val="50"/>
    <w:rsid w:val="005F213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5-61">
    <w:name w:val="グリッド (表) 5 濃色 - アクセント 61"/>
    <w:basedOn w:val="a9"/>
    <w:uiPriority w:val="50"/>
    <w:rsid w:val="005F213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610">
    <w:name w:val="グリッド (表) 6 カラフル1"/>
    <w:basedOn w:val="a9"/>
    <w:uiPriority w:val="51"/>
    <w:rsid w:val="005F2138"/>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6-11">
    <w:name w:val="グリッド (表) 6 カラフル - アクセント 11"/>
    <w:basedOn w:val="a9"/>
    <w:uiPriority w:val="51"/>
    <w:rsid w:val="005F2138"/>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6-21">
    <w:name w:val="グリッド (表) 6 カラフル - アクセント 21"/>
    <w:basedOn w:val="a9"/>
    <w:uiPriority w:val="51"/>
    <w:rsid w:val="005F2138"/>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6-31">
    <w:name w:val="グリッド (表) 6 カラフル - アクセント 31"/>
    <w:basedOn w:val="a9"/>
    <w:uiPriority w:val="51"/>
    <w:rsid w:val="005F2138"/>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6-41">
    <w:name w:val="グリッド (表) 6 カラフル - アクセント 41"/>
    <w:basedOn w:val="a9"/>
    <w:uiPriority w:val="51"/>
    <w:rsid w:val="005F2138"/>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6-51">
    <w:name w:val="グリッド (表) 6 カラフル - アクセント 51"/>
    <w:basedOn w:val="a9"/>
    <w:uiPriority w:val="51"/>
    <w:rsid w:val="005F2138"/>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6-61">
    <w:name w:val="グリッド (表) 6 カラフル - アクセント 61"/>
    <w:basedOn w:val="a9"/>
    <w:uiPriority w:val="51"/>
    <w:rsid w:val="005F2138"/>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710">
    <w:name w:val="グリッド (表) 7 カラフル1"/>
    <w:basedOn w:val="a9"/>
    <w:uiPriority w:val="52"/>
    <w:rsid w:val="005F2138"/>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7-11">
    <w:name w:val="グリッド (表) 7 カラフル - アクセント 11"/>
    <w:basedOn w:val="a9"/>
    <w:uiPriority w:val="52"/>
    <w:rsid w:val="005F2138"/>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7-21">
    <w:name w:val="グリッド (表) 7 カラフル - アクセント 21"/>
    <w:basedOn w:val="a9"/>
    <w:uiPriority w:val="52"/>
    <w:rsid w:val="005F2138"/>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7-31">
    <w:name w:val="グリッド (表) 7 カラフル - アクセント 31"/>
    <w:basedOn w:val="a9"/>
    <w:uiPriority w:val="52"/>
    <w:rsid w:val="005F2138"/>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7-41">
    <w:name w:val="グリッド (表) 7 カラフル - アクセント 41"/>
    <w:basedOn w:val="a9"/>
    <w:uiPriority w:val="52"/>
    <w:rsid w:val="005F2138"/>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7-51">
    <w:name w:val="グリッド (表) 7 カラフル - アクセント 51"/>
    <w:basedOn w:val="a9"/>
    <w:uiPriority w:val="52"/>
    <w:rsid w:val="005F2138"/>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7-61">
    <w:name w:val="グリッド (表) 7 カラフル - アクセント 61"/>
    <w:basedOn w:val="a9"/>
    <w:uiPriority w:val="52"/>
    <w:rsid w:val="005F2138"/>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118">
    <w:name w:val="一覧 (表) 1 淡色1"/>
    <w:basedOn w:val="a9"/>
    <w:uiPriority w:val="46"/>
    <w:rsid w:val="005F2138"/>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1-110">
    <w:name w:val="一覧 (表) 1 淡色 - アクセント 11"/>
    <w:basedOn w:val="a9"/>
    <w:uiPriority w:val="46"/>
    <w:rsid w:val="005F2138"/>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1-210">
    <w:name w:val="一覧 (表) 1 淡色 - アクセント 21"/>
    <w:basedOn w:val="a9"/>
    <w:uiPriority w:val="46"/>
    <w:rsid w:val="005F2138"/>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1-310">
    <w:name w:val="一覧 (表) 1 淡色 - アクセント 31"/>
    <w:basedOn w:val="a9"/>
    <w:uiPriority w:val="46"/>
    <w:rsid w:val="005F2138"/>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1-410">
    <w:name w:val="一覧 (表) 1 淡色 - アクセント 41"/>
    <w:basedOn w:val="a9"/>
    <w:uiPriority w:val="46"/>
    <w:rsid w:val="005F2138"/>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1-510">
    <w:name w:val="一覧 (表) 1 淡色 - アクセント 51"/>
    <w:basedOn w:val="a9"/>
    <w:uiPriority w:val="46"/>
    <w:rsid w:val="005F2138"/>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1-610">
    <w:name w:val="一覧 (表) 1 淡色 - アクセント 61"/>
    <w:basedOn w:val="a9"/>
    <w:uiPriority w:val="46"/>
    <w:rsid w:val="005F2138"/>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211">
    <w:name w:val="一覧 (表) 21"/>
    <w:basedOn w:val="a9"/>
    <w:uiPriority w:val="47"/>
    <w:rsid w:val="005F2138"/>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0">
    <w:name w:val="一覧 (表) 2 - アクセント 11"/>
    <w:basedOn w:val="a9"/>
    <w:uiPriority w:val="47"/>
    <w:rsid w:val="005F2138"/>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2-210">
    <w:name w:val="一覧 (表) 2 - アクセント 21"/>
    <w:basedOn w:val="a9"/>
    <w:uiPriority w:val="47"/>
    <w:rsid w:val="005F2138"/>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2-310">
    <w:name w:val="一覧 (表) 2 - アクセント 31"/>
    <w:basedOn w:val="a9"/>
    <w:uiPriority w:val="47"/>
    <w:rsid w:val="005F2138"/>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2-410">
    <w:name w:val="一覧 (表) 2 - アクセント 41"/>
    <w:basedOn w:val="a9"/>
    <w:uiPriority w:val="47"/>
    <w:rsid w:val="005F2138"/>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2-510">
    <w:name w:val="一覧 (表) 2 - アクセント 51"/>
    <w:basedOn w:val="a9"/>
    <w:uiPriority w:val="47"/>
    <w:rsid w:val="005F2138"/>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2-610">
    <w:name w:val="一覧 (表) 2 - アクセント 61"/>
    <w:basedOn w:val="a9"/>
    <w:uiPriority w:val="47"/>
    <w:rsid w:val="005F2138"/>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311">
    <w:name w:val="一覧 (表) 31"/>
    <w:basedOn w:val="a9"/>
    <w:uiPriority w:val="48"/>
    <w:rsid w:val="005F2138"/>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3-110">
    <w:name w:val="一覧 (表) 3 - アクセント 11"/>
    <w:basedOn w:val="a9"/>
    <w:uiPriority w:val="48"/>
    <w:rsid w:val="005F2138"/>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3-210">
    <w:name w:val="一覧 (表) 3 - アクセント 21"/>
    <w:basedOn w:val="a9"/>
    <w:uiPriority w:val="48"/>
    <w:rsid w:val="005F2138"/>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3-310">
    <w:name w:val="一覧 (表) 3 - アクセント 31"/>
    <w:basedOn w:val="a9"/>
    <w:uiPriority w:val="48"/>
    <w:rsid w:val="005F2138"/>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3-410">
    <w:name w:val="一覧 (表) 3 - アクセント 41"/>
    <w:basedOn w:val="a9"/>
    <w:uiPriority w:val="48"/>
    <w:rsid w:val="005F2138"/>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3-510">
    <w:name w:val="一覧 (表) 3 - アクセント 51"/>
    <w:basedOn w:val="a9"/>
    <w:uiPriority w:val="48"/>
    <w:rsid w:val="005F2138"/>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customStyle="1" w:styleId="3-610">
    <w:name w:val="一覧 (表) 3 - アクセント 61"/>
    <w:basedOn w:val="a9"/>
    <w:uiPriority w:val="48"/>
    <w:rsid w:val="005F2138"/>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411">
    <w:name w:val="一覧 (表) 41"/>
    <w:basedOn w:val="a9"/>
    <w:uiPriority w:val="49"/>
    <w:rsid w:val="005F213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110">
    <w:name w:val="一覧 (表) 4 - アクセント 11"/>
    <w:basedOn w:val="a9"/>
    <w:uiPriority w:val="49"/>
    <w:rsid w:val="005F213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4-210">
    <w:name w:val="一覧 (表) 4 - アクセント 21"/>
    <w:basedOn w:val="a9"/>
    <w:uiPriority w:val="49"/>
    <w:rsid w:val="005F2138"/>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4-310">
    <w:name w:val="一覧 (表) 4 - アクセント 31"/>
    <w:basedOn w:val="a9"/>
    <w:uiPriority w:val="49"/>
    <w:rsid w:val="005F2138"/>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4-410">
    <w:name w:val="一覧 (表) 4 - アクセント 41"/>
    <w:basedOn w:val="a9"/>
    <w:uiPriority w:val="49"/>
    <w:rsid w:val="005F2138"/>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4-510">
    <w:name w:val="一覧 (表) 4 - アクセント 51"/>
    <w:basedOn w:val="a9"/>
    <w:uiPriority w:val="49"/>
    <w:rsid w:val="005F213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4-610">
    <w:name w:val="一覧 (表) 4 - アクセント 61"/>
    <w:basedOn w:val="a9"/>
    <w:uiPriority w:val="49"/>
    <w:rsid w:val="005F2138"/>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511">
    <w:name w:val="一覧 (表) 5 濃色1"/>
    <w:basedOn w:val="a9"/>
    <w:uiPriority w:val="50"/>
    <w:rsid w:val="005F2138"/>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110">
    <w:name w:val="一覧 (表) 5 濃色 - アクセント 11"/>
    <w:basedOn w:val="a9"/>
    <w:uiPriority w:val="50"/>
    <w:rsid w:val="005F2138"/>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210">
    <w:name w:val="一覧 (表) 5 濃色 - アクセント 21"/>
    <w:basedOn w:val="a9"/>
    <w:uiPriority w:val="50"/>
    <w:rsid w:val="005F2138"/>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310">
    <w:name w:val="一覧 (表) 5 濃色 - アクセント 31"/>
    <w:basedOn w:val="a9"/>
    <w:uiPriority w:val="50"/>
    <w:rsid w:val="005F2138"/>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410">
    <w:name w:val="一覧 (表) 5 濃色 - アクセント 41"/>
    <w:basedOn w:val="a9"/>
    <w:uiPriority w:val="50"/>
    <w:rsid w:val="005F2138"/>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510">
    <w:name w:val="一覧 (表) 5 濃色 - アクセント 51"/>
    <w:basedOn w:val="a9"/>
    <w:uiPriority w:val="50"/>
    <w:rsid w:val="005F2138"/>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610">
    <w:name w:val="一覧 (表) 5 濃色 - アクセント 61"/>
    <w:basedOn w:val="a9"/>
    <w:uiPriority w:val="50"/>
    <w:rsid w:val="005F2138"/>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611">
    <w:name w:val="一覧 (表) 6 カラフル1"/>
    <w:basedOn w:val="a9"/>
    <w:uiPriority w:val="51"/>
    <w:rsid w:val="005F2138"/>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6-110">
    <w:name w:val="一覧 (表) 6 カラフル - アクセント 11"/>
    <w:basedOn w:val="a9"/>
    <w:uiPriority w:val="51"/>
    <w:rsid w:val="005F2138"/>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6-210">
    <w:name w:val="一覧 (表) 6 カラフル - アクセント 21"/>
    <w:basedOn w:val="a9"/>
    <w:uiPriority w:val="51"/>
    <w:rsid w:val="005F2138"/>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6-310">
    <w:name w:val="一覧 (表) 6 カラフル - アクセント 31"/>
    <w:basedOn w:val="a9"/>
    <w:uiPriority w:val="51"/>
    <w:rsid w:val="005F2138"/>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6-410">
    <w:name w:val="一覧 (表) 6 カラフル - アクセント 41"/>
    <w:basedOn w:val="a9"/>
    <w:uiPriority w:val="51"/>
    <w:rsid w:val="005F2138"/>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6-510">
    <w:name w:val="一覧 (表) 6 カラフル - アクセント 51"/>
    <w:basedOn w:val="a9"/>
    <w:uiPriority w:val="51"/>
    <w:rsid w:val="005F2138"/>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6-610">
    <w:name w:val="一覧 (表) 6 カラフル - アクセント 61"/>
    <w:basedOn w:val="a9"/>
    <w:uiPriority w:val="51"/>
    <w:rsid w:val="005F2138"/>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711">
    <w:name w:val="一覧 (表) 7 カラフル1"/>
    <w:basedOn w:val="a9"/>
    <w:uiPriority w:val="52"/>
    <w:rsid w:val="005F2138"/>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110">
    <w:name w:val="一覧 (表) 7 カラフル - アクセント 11"/>
    <w:basedOn w:val="a9"/>
    <w:uiPriority w:val="52"/>
    <w:rsid w:val="005F2138"/>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210">
    <w:name w:val="一覧 (表) 7 カラフル - アクセント 21"/>
    <w:basedOn w:val="a9"/>
    <w:uiPriority w:val="52"/>
    <w:rsid w:val="005F2138"/>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310">
    <w:name w:val="一覧 (表) 7 カラフル - アクセント 31"/>
    <w:basedOn w:val="a9"/>
    <w:uiPriority w:val="52"/>
    <w:rsid w:val="005F2138"/>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410">
    <w:name w:val="一覧 (表) 7 カラフル - アクセント 41"/>
    <w:basedOn w:val="a9"/>
    <w:uiPriority w:val="52"/>
    <w:rsid w:val="005F2138"/>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510">
    <w:name w:val="一覧 (表) 7 カラフル - アクセント 51"/>
    <w:basedOn w:val="a9"/>
    <w:uiPriority w:val="52"/>
    <w:rsid w:val="005F2138"/>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610">
    <w:name w:val="一覧 (表) 7 カラフル - アクセント 61"/>
    <w:basedOn w:val="a9"/>
    <w:uiPriority w:val="52"/>
    <w:rsid w:val="005F2138"/>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19">
    <w:name w:val="標準の表 11"/>
    <w:basedOn w:val="a9"/>
    <w:uiPriority w:val="41"/>
    <w:rsid w:val="005F213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12">
    <w:name w:val="標準の表 21"/>
    <w:basedOn w:val="a9"/>
    <w:uiPriority w:val="42"/>
    <w:rsid w:val="005F213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312">
    <w:name w:val="標準の表 31"/>
    <w:basedOn w:val="a9"/>
    <w:uiPriority w:val="43"/>
    <w:rsid w:val="005F213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2">
    <w:name w:val="標準の表 41"/>
    <w:basedOn w:val="a9"/>
    <w:uiPriority w:val="44"/>
    <w:rsid w:val="005F213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12">
    <w:name w:val="標準の表 51"/>
    <w:basedOn w:val="a9"/>
    <w:uiPriority w:val="45"/>
    <w:rsid w:val="005F213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f3">
    <w:name w:val="表 (格子) 淡色1"/>
    <w:basedOn w:val="a9"/>
    <w:uiPriority w:val="40"/>
    <w:rsid w:val="005F213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WD">
    <w:name w:val="WD非表格正文"/>
    <w:qFormat/>
    <w:rsid w:val="00BA49E4"/>
    <w:pPr>
      <w:spacing w:after="240" w:line="230" w:lineRule="atLeast"/>
      <w:jc w:val="both"/>
    </w:pPr>
    <w:rPr>
      <w:rFonts w:ascii="Times New Roman" w:eastAsia="SimSun" w:hAnsi="Times New Roman" w:cs="Times New Roman"/>
      <w:kern w:val="2"/>
      <w:sz w:val="22"/>
      <w:szCs w:val="24"/>
      <w:lang w:val="en-GB" w:eastAsia="fr-FR"/>
    </w:rPr>
  </w:style>
  <w:style w:type="character" w:customStyle="1" w:styleId="DefinitionChar">
    <w:name w:val="Definition Char"/>
    <w:link w:val="Definition"/>
    <w:uiPriority w:val="9"/>
    <w:qFormat/>
    <w:locked/>
    <w:rsid w:val="002A2F9C"/>
    <w:rPr>
      <w:rFonts w:eastAsia="ＭＳ Ｐゴシック" w:cs="ＭＳ Ｐゴシック"/>
      <w:sz w:val="22"/>
      <w:szCs w:val="22"/>
      <w:lang w:val="en-GB" w:eastAsia="ja-JP"/>
    </w:rPr>
  </w:style>
  <w:style w:type="character" w:customStyle="1" w:styleId="10">
    <w:name w:val="見出し 1 (文字)"/>
    <w:link w:val="1"/>
    <w:uiPriority w:val="1"/>
    <w:rsid w:val="000D7B3E"/>
    <w:rPr>
      <w:rFonts w:eastAsia="ＭＳ Ｐゴシック" w:cs="ＭＳ Ｐゴシック"/>
      <w:b/>
      <w:sz w:val="26"/>
      <w:szCs w:val="22"/>
      <w:lang w:val="en-GB" w:eastAsia="ja-JP"/>
    </w:rPr>
  </w:style>
  <w:style w:type="character" w:customStyle="1" w:styleId="23">
    <w:name w:val="見出し 2 (文字)"/>
    <w:link w:val="20"/>
    <w:uiPriority w:val="2"/>
    <w:rsid w:val="000D7B3E"/>
    <w:rPr>
      <w:rFonts w:eastAsia="ＭＳ Ｐゴシック" w:cs="ＭＳ Ｐゴシック"/>
      <w:b/>
      <w:sz w:val="24"/>
      <w:szCs w:val="22"/>
      <w:lang w:val="en-US" w:eastAsia="ja-JP"/>
    </w:rPr>
  </w:style>
  <w:style w:type="character" w:customStyle="1" w:styleId="33">
    <w:name w:val="見出し 3 (文字)"/>
    <w:link w:val="30"/>
    <w:uiPriority w:val="3"/>
    <w:rsid w:val="000D7B3E"/>
    <w:rPr>
      <w:rFonts w:eastAsia="ＭＳ Ｐゴシック" w:cs="ＭＳ Ｐゴシック"/>
      <w:b/>
      <w:sz w:val="22"/>
      <w:szCs w:val="22"/>
      <w:lang w:val="en-US" w:eastAsia="ja-JP"/>
    </w:rPr>
  </w:style>
  <w:style w:type="character" w:customStyle="1" w:styleId="43">
    <w:name w:val="見出し 4 (文字)"/>
    <w:link w:val="40"/>
    <w:uiPriority w:val="4"/>
    <w:rsid w:val="006117BB"/>
    <w:rPr>
      <w:rFonts w:eastAsia="ＭＳ Ｐゴシック" w:cs="ＭＳ Ｐゴシック"/>
      <w:b/>
      <w:sz w:val="22"/>
      <w:szCs w:val="22"/>
      <w:lang w:val="en-US" w:eastAsia="ja-JP"/>
    </w:rPr>
  </w:style>
  <w:style w:type="character" w:customStyle="1" w:styleId="52">
    <w:name w:val="見出し 5 (文字)"/>
    <w:link w:val="51"/>
    <w:uiPriority w:val="5"/>
    <w:rsid w:val="001C7635"/>
    <w:rPr>
      <w:rFonts w:eastAsia="ＭＳ Ｐゴシック" w:cs="ＭＳ Ｐゴシック"/>
      <w:b/>
      <w:sz w:val="22"/>
      <w:szCs w:val="22"/>
      <w:lang w:val="en-US" w:eastAsia="ja-JP"/>
    </w:rPr>
  </w:style>
  <w:style w:type="character" w:customStyle="1" w:styleId="60">
    <w:name w:val="見出し 6 (文字)"/>
    <w:link w:val="6"/>
    <w:uiPriority w:val="6"/>
    <w:rsid w:val="001C7635"/>
    <w:rPr>
      <w:rFonts w:eastAsia="ＭＳ Ｐゴシック" w:cs="ＭＳ Ｐゴシック"/>
      <w:b/>
      <w:sz w:val="22"/>
      <w:szCs w:val="22"/>
      <w:lang w:val="en-US" w:eastAsia="ja-JP"/>
    </w:rPr>
  </w:style>
  <w:style w:type="paragraph" w:customStyle="1" w:styleId="a10">
    <w:name w:val="a1"/>
    <w:basedOn w:val="a7"/>
    <w:next w:val="a7"/>
    <w:uiPriority w:val="11"/>
    <w:rsid w:val="001C7635"/>
    <w:pPr>
      <w:keepNext/>
      <w:tabs>
        <w:tab w:val="num" w:pos="360"/>
        <w:tab w:val="left" w:pos="567"/>
        <w:tab w:val="left" w:pos="720"/>
      </w:tabs>
      <w:spacing w:before="270" w:line="270" w:lineRule="atLeast"/>
      <w:outlineLvl w:val="0"/>
    </w:pPr>
    <w:rPr>
      <w:rFonts w:eastAsia="ＭＳ 明朝"/>
      <w:b/>
      <w:sz w:val="26"/>
    </w:rPr>
  </w:style>
  <w:style w:type="paragraph" w:customStyle="1" w:styleId="BiblioTitle">
    <w:name w:val="Biblio Title"/>
    <w:basedOn w:val="a7"/>
    <w:semiHidden/>
    <w:rsid w:val="001C7635"/>
    <w:pPr>
      <w:spacing w:after="310" w:line="310" w:lineRule="atLeast"/>
      <w:jc w:val="center"/>
      <w:outlineLvl w:val="0"/>
    </w:pPr>
    <w:rPr>
      <w:b/>
      <w:sz w:val="28"/>
    </w:rPr>
  </w:style>
  <w:style w:type="paragraph" w:customStyle="1" w:styleId="ForewordTitle">
    <w:name w:val="Foreword Title"/>
    <w:basedOn w:val="a7"/>
    <w:semiHidden/>
    <w:rsid w:val="001C7635"/>
    <w:pPr>
      <w:keepNext/>
      <w:pageBreakBefore/>
      <w:suppressAutoHyphens/>
      <w:spacing w:after="310" w:line="310" w:lineRule="atLeast"/>
      <w:outlineLvl w:val="0"/>
    </w:pPr>
    <w:rPr>
      <w:b/>
      <w:sz w:val="28"/>
    </w:rPr>
  </w:style>
  <w:style w:type="paragraph" w:customStyle="1" w:styleId="IntroTitle">
    <w:name w:val="Intro Title"/>
    <w:basedOn w:val="ForewordTitle"/>
    <w:semiHidden/>
    <w:rsid w:val="001C7635"/>
    <w:pPr>
      <w:pageBreakBefore w:val="0"/>
    </w:pPr>
  </w:style>
  <w:style w:type="character" w:customStyle="1" w:styleId="aff6">
    <w:name w:val="フッター (文字)"/>
    <w:link w:val="aff5"/>
    <w:uiPriority w:val="99"/>
    <w:rsid w:val="001C7635"/>
    <w:rPr>
      <w:rFonts w:eastAsia="ＭＳ Ｐゴシック" w:cs="ＭＳ Ｐゴシック"/>
      <w:sz w:val="22"/>
      <w:szCs w:val="22"/>
      <w:lang w:val="en-GB" w:eastAsia="ja-JP"/>
    </w:rPr>
  </w:style>
  <w:style w:type="character" w:customStyle="1" w:styleId="af7">
    <w:name w:val="ヘッダー (文字)"/>
    <w:link w:val="af6"/>
    <w:uiPriority w:val="99"/>
    <w:rsid w:val="001C7635"/>
    <w:rPr>
      <w:rFonts w:eastAsia="ＭＳ Ｐゴシック" w:cs="ＭＳ Ｐゴシック"/>
      <w:b/>
      <w:sz w:val="24"/>
      <w:szCs w:val="22"/>
      <w:lang w:val="en-GB" w:eastAsia="ja-JP"/>
    </w:rPr>
  </w:style>
  <w:style w:type="paragraph" w:customStyle="1" w:styleId="Code">
    <w:name w:val="Code"/>
    <w:basedOn w:val="a7"/>
    <w:uiPriority w:val="16"/>
    <w:qFormat/>
    <w:rsid w:val="001C7635"/>
    <w:pPr>
      <w:spacing w:line="200" w:lineRule="atLeast"/>
    </w:pPr>
    <w:rPr>
      <w:rFonts w:ascii="Courier New" w:hAnsi="Courier New" w:cs="Courier New"/>
      <w:sz w:val="18"/>
    </w:rPr>
  </w:style>
  <w:style w:type="character" w:customStyle="1" w:styleId="af3">
    <w:name w:val="本文 (文字)"/>
    <w:link w:val="af2"/>
    <w:uiPriority w:val="99"/>
    <w:rsid w:val="001C7635"/>
    <w:rPr>
      <w:rFonts w:eastAsia="ＭＳ 明朝"/>
      <w:lang w:val="en-GB" w:eastAsia="fr-FR"/>
    </w:rPr>
  </w:style>
  <w:style w:type="paragraph" w:customStyle="1" w:styleId="Tablebody">
    <w:name w:val="Table body"/>
    <w:basedOn w:val="a7"/>
    <w:semiHidden/>
    <w:rsid w:val="001C7635"/>
    <w:pPr>
      <w:spacing w:before="60" w:after="60" w:line="210" w:lineRule="atLeast"/>
    </w:pPr>
    <w:rPr>
      <w:rFonts w:eastAsia="Times New Roman"/>
      <w:sz w:val="20"/>
    </w:rPr>
  </w:style>
  <w:style w:type="character" w:customStyle="1" w:styleId="ForewordTextChar">
    <w:name w:val="Foreword Text Char"/>
    <w:link w:val="ForewordText"/>
    <w:locked/>
    <w:rsid w:val="001C7635"/>
    <w:rPr>
      <w:rFonts w:eastAsia="Calibri" w:cs="Times New Roman"/>
      <w:sz w:val="22"/>
      <w:szCs w:val="22"/>
      <w:lang w:val="en-GB" w:eastAsia="en-US"/>
    </w:rPr>
  </w:style>
  <w:style w:type="paragraph" w:customStyle="1" w:styleId="Default">
    <w:name w:val="Default"/>
    <w:rsid w:val="001C7635"/>
    <w:pPr>
      <w:widowControl w:val="0"/>
      <w:autoSpaceDE w:val="0"/>
      <w:autoSpaceDN w:val="0"/>
      <w:adjustRightInd w:val="0"/>
    </w:pPr>
    <w:rPr>
      <w:color w:val="000000"/>
      <w:sz w:val="24"/>
      <w:szCs w:val="24"/>
      <w:lang w:val="en-GB" w:eastAsia="en-US"/>
    </w:rPr>
  </w:style>
  <w:style w:type="paragraph" w:customStyle="1" w:styleId="PC295-">
    <w:name w:val="PC 295 - 图形标题"/>
    <w:basedOn w:val="a7"/>
    <w:next w:val="a7"/>
    <w:link w:val="PC295-Char"/>
    <w:autoRedefine/>
    <w:qFormat/>
    <w:rsid w:val="001C7635"/>
    <w:pPr>
      <w:keepNext/>
      <w:spacing w:before="60" w:after="60"/>
      <w:ind w:left="420" w:hanging="420"/>
      <w:jc w:val="center"/>
    </w:pPr>
    <w:rPr>
      <w:rFonts w:ascii="Times New Roman" w:eastAsia="SimSun" w:hAnsi="Times New Roman" w:cs="Times New Roman"/>
      <w:b/>
      <w:kern w:val="2"/>
      <w:sz w:val="21"/>
      <w:szCs w:val="24"/>
      <w:lang w:eastAsia="zh-CN"/>
    </w:rPr>
  </w:style>
  <w:style w:type="character" w:customStyle="1" w:styleId="PC295-Char">
    <w:name w:val="PC 295 - 图形标题 Char"/>
    <w:link w:val="PC295-"/>
    <w:qFormat/>
    <w:rsid w:val="001C7635"/>
    <w:rPr>
      <w:rFonts w:ascii="Times New Roman" w:eastAsia="SimSun" w:hAnsi="Times New Roman" w:cs="Times New Roman"/>
      <w:b/>
      <w:kern w:val="2"/>
      <w:sz w:val="21"/>
      <w:szCs w:val="24"/>
      <w:lang w:val="en-GB" w:eastAsia="zh-CN"/>
    </w:rPr>
  </w:style>
  <w:style w:type="paragraph" w:customStyle="1" w:styleId="PC295-0">
    <w:name w:val="PC 295_主体表格-（左对齐）"/>
    <w:link w:val="PC295-Char0"/>
    <w:qFormat/>
    <w:rsid w:val="001C7635"/>
    <w:pPr>
      <w:spacing w:before="40" w:after="40" w:line="230" w:lineRule="atLeast"/>
    </w:pPr>
    <w:rPr>
      <w:rFonts w:ascii="Times New Roman" w:eastAsia="SimHei" w:hAnsi="Times New Roman" w:cs="Times New Roman"/>
      <w:kern w:val="2"/>
      <w:sz w:val="22"/>
      <w:szCs w:val="24"/>
      <w:lang w:val="en-GB" w:eastAsia="zh-CN"/>
    </w:rPr>
  </w:style>
  <w:style w:type="character" w:customStyle="1" w:styleId="PC295-Char0">
    <w:name w:val="PC 295_主体表格-（左对齐） Char"/>
    <w:link w:val="PC295-0"/>
    <w:rsid w:val="001C7635"/>
    <w:rPr>
      <w:rFonts w:ascii="Times New Roman" w:eastAsia="SimHei" w:hAnsi="Times New Roman" w:cs="Times New Roman"/>
      <w:kern w:val="2"/>
      <w:sz w:val="22"/>
      <w:szCs w:val="24"/>
      <w:lang w:val="en-GB" w:eastAsia="zh-CN"/>
    </w:rPr>
  </w:style>
  <w:style w:type="paragraph" w:customStyle="1" w:styleId="Pa34">
    <w:name w:val="Pa34"/>
    <w:basedOn w:val="Default"/>
    <w:next w:val="Default"/>
    <w:uiPriority w:val="99"/>
    <w:rsid w:val="001C7635"/>
    <w:pPr>
      <w:spacing w:line="201" w:lineRule="atLeast"/>
    </w:pPr>
    <w:rPr>
      <w:rFonts w:cs="Times New Roman"/>
      <w:color w:val="auto"/>
    </w:rPr>
  </w:style>
  <w:style w:type="paragraph" w:customStyle="1" w:styleId="26pt">
    <w:name w:val="スタイル 見出し 2 + 段落前 :  6 pt"/>
    <w:basedOn w:val="20"/>
    <w:rsid w:val="000D7B3E"/>
    <w:rPr>
      <w:rFonts w:cs="ＭＳ 明朝"/>
      <w:bCs/>
      <w:szCs w:val="20"/>
    </w:rPr>
  </w:style>
  <w:style w:type="table" w:styleId="1f4">
    <w:name w:val="Grid Table 1 Light"/>
    <w:basedOn w:val="a9"/>
    <w:rsid w:val="008A20D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9"/>
    <w:uiPriority w:val="46"/>
    <w:rsid w:val="008A20DF"/>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1-2">
    <w:name w:val="Grid Table 1 Light Accent 2"/>
    <w:basedOn w:val="a9"/>
    <w:uiPriority w:val="46"/>
    <w:rsid w:val="008A20DF"/>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1-3">
    <w:name w:val="Grid Table 1 Light Accent 3"/>
    <w:basedOn w:val="a9"/>
    <w:uiPriority w:val="46"/>
    <w:rsid w:val="008A20DF"/>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1-4">
    <w:name w:val="Grid Table 1 Light Accent 4"/>
    <w:basedOn w:val="a9"/>
    <w:uiPriority w:val="46"/>
    <w:rsid w:val="008A20DF"/>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1-5">
    <w:name w:val="Grid Table 1 Light Accent 5"/>
    <w:basedOn w:val="a9"/>
    <w:uiPriority w:val="46"/>
    <w:rsid w:val="008A20DF"/>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1-6">
    <w:name w:val="Grid Table 1 Light Accent 6"/>
    <w:basedOn w:val="a9"/>
    <w:uiPriority w:val="46"/>
    <w:rsid w:val="008A20DF"/>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2fa">
    <w:name w:val="Grid Table 2"/>
    <w:basedOn w:val="a9"/>
    <w:rsid w:val="008A20DF"/>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Grid Table 2 Accent 1"/>
    <w:basedOn w:val="a9"/>
    <w:uiPriority w:val="47"/>
    <w:rsid w:val="008A20DF"/>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2-2">
    <w:name w:val="Grid Table 2 Accent 2"/>
    <w:basedOn w:val="a9"/>
    <w:uiPriority w:val="47"/>
    <w:rsid w:val="008A20DF"/>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2-3">
    <w:name w:val="Grid Table 2 Accent 3"/>
    <w:basedOn w:val="a9"/>
    <w:uiPriority w:val="47"/>
    <w:rsid w:val="008A20DF"/>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2-4">
    <w:name w:val="Grid Table 2 Accent 4"/>
    <w:basedOn w:val="a9"/>
    <w:uiPriority w:val="47"/>
    <w:rsid w:val="008A20DF"/>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2-5">
    <w:name w:val="Grid Table 2 Accent 5"/>
    <w:basedOn w:val="a9"/>
    <w:uiPriority w:val="47"/>
    <w:rsid w:val="008A20DF"/>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2-6">
    <w:name w:val="Grid Table 2 Accent 6"/>
    <w:basedOn w:val="a9"/>
    <w:uiPriority w:val="47"/>
    <w:rsid w:val="008A20DF"/>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3f6">
    <w:name w:val="Grid Table 3"/>
    <w:basedOn w:val="a9"/>
    <w:rsid w:val="008A20D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
    <w:name w:val="Grid Table 3 Accent 1"/>
    <w:basedOn w:val="a9"/>
    <w:uiPriority w:val="48"/>
    <w:rsid w:val="008A20D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3-2">
    <w:name w:val="Grid Table 3 Accent 2"/>
    <w:basedOn w:val="a9"/>
    <w:uiPriority w:val="48"/>
    <w:rsid w:val="008A20DF"/>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3-3">
    <w:name w:val="Grid Table 3 Accent 3"/>
    <w:basedOn w:val="a9"/>
    <w:uiPriority w:val="48"/>
    <w:rsid w:val="008A20DF"/>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3-4">
    <w:name w:val="Grid Table 3 Accent 4"/>
    <w:basedOn w:val="a9"/>
    <w:uiPriority w:val="48"/>
    <w:rsid w:val="008A20DF"/>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3-5">
    <w:name w:val="Grid Table 3 Accent 5"/>
    <w:basedOn w:val="a9"/>
    <w:uiPriority w:val="48"/>
    <w:rsid w:val="008A20DF"/>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3-6">
    <w:name w:val="Grid Table 3 Accent 6"/>
    <w:basedOn w:val="a9"/>
    <w:uiPriority w:val="48"/>
    <w:rsid w:val="008A20DF"/>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4f2">
    <w:name w:val="Grid Table 4"/>
    <w:basedOn w:val="a9"/>
    <w:uiPriority w:val="49"/>
    <w:rsid w:val="008A20D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Accent 1"/>
    <w:basedOn w:val="a9"/>
    <w:uiPriority w:val="49"/>
    <w:rsid w:val="008A20D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4-2">
    <w:name w:val="Grid Table 4 Accent 2"/>
    <w:basedOn w:val="a9"/>
    <w:uiPriority w:val="49"/>
    <w:rsid w:val="008A20DF"/>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4-3">
    <w:name w:val="Grid Table 4 Accent 3"/>
    <w:basedOn w:val="a9"/>
    <w:uiPriority w:val="49"/>
    <w:rsid w:val="008A20DF"/>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4-4">
    <w:name w:val="Grid Table 4 Accent 4"/>
    <w:basedOn w:val="a9"/>
    <w:uiPriority w:val="49"/>
    <w:rsid w:val="008A20DF"/>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4-5">
    <w:name w:val="Grid Table 4 Accent 5"/>
    <w:basedOn w:val="a9"/>
    <w:uiPriority w:val="49"/>
    <w:rsid w:val="008A20DF"/>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4-6">
    <w:name w:val="Grid Table 4 Accent 6"/>
    <w:basedOn w:val="a9"/>
    <w:uiPriority w:val="49"/>
    <w:rsid w:val="008A20DF"/>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5f1">
    <w:name w:val="Grid Table 5 Dark"/>
    <w:basedOn w:val="a9"/>
    <w:uiPriority w:val="50"/>
    <w:rsid w:val="008A20D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
    <w:name w:val="Grid Table 5 Dark Accent 1"/>
    <w:basedOn w:val="a9"/>
    <w:uiPriority w:val="50"/>
    <w:rsid w:val="008A20D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5-2">
    <w:name w:val="Grid Table 5 Dark Accent 2"/>
    <w:basedOn w:val="a9"/>
    <w:uiPriority w:val="50"/>
    <w:rsid w:val="008A20D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5-3">
    <w:name w:val="Grid Table 5 Dark Accent 3"/>
    <w:basedOn w:val="a9"/>
    <w:uiPriority w:val="50"/>
    <w:rsid w:val="008A20D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5-4">
    <w:name w:val="Grid Table 5 Dark Accent 4"/>
    <w:basedOn w:val="a9"/>
    <w:uiPriority w:val="50"/>
    <w:rsid w:val="008A20D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5-5">
    <w:name w:val="Grid Table 5 Dark Accent 5"/>
    <w:basedOn w:val="a9"/>
    <w:uiPriority w:val="50"/>
    <w:rsid w:val="008A20D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5-6">
    <w:name w:val="Grid Table 5 Dark Accent 6"/>
    <w:basedOn w:val="a9"/>
    <w:uiPriority w:val="50"/>
    <w:rsid w:val="008A20D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6c">
    <w:name w:val="Grid Table 6 Colorful"/>
    <w:basedOn w:val="a9"/>
    <w:uiPriority w:val="51"/>
    <w:rsid w:val="008A20DF"/>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Accent 1"/>
    <w:basedOn w:val="a9"/>
    <w:uiPriority w:val="51"/>
    <w:rsid w:val="008A20DF"/>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6-2">
    <w:name w:val="Grid Table 6 Colorful Accent 2"/>
    <w:basedOn w:val="a9"/>
    <w:uiPriority w:val="51"/>
    <w:rsid w:val="008A20DF"/>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6-3">
    <w:name w:val="Grid Table 6 Colorful Accent 3"/>
    <w:basedOn w:val="a9"/>
    <w:uiPriority w:val="51"/>
    <w:rsid w:val="008A20DF"/>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6-4">
    <w:name w:val="Grid Table 6 Colorful Accent 4"/>
    <w:basedOn w:val="a9"/>
    <w:uiPriority w:val="51"/>
    <w:rsid w:val="008A20DF"/>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6-5">
    <w:name w:val="Grid Table 6 Colorful Accent 5"/>
    <w:basedOn w:val="a9"/>
    <w:uiPriority w:val="51"/>
    <w:rsid w:val="008A20DF"/>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6-6">
    <w:name w:val="Grid Table 6 Colorful Accent 6"/>
    <w:basedOn w:val="a9"/>
    <w:uiPriority w:val="51"/>
    <w:rsid w:val="008A20DF"/>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7b">
    <w:name w:val="Grid Table 7 Colorful"/>
    <w:basedOn w:val="a9"/>
    <w:uiPriority w:val="52"/>
    <w:rsid w:val="008A20DF"/>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
    <w:name w:val="Grid Table 7 Colorful Accent 1"/>
    <w:basedOn w:val="a9"/>
    <w:uiPriority w:val="52"/>
    <w:rsid w:val="008A20DF"/>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7-2">
    <w:name w:val="Grid Table 7 Colorful Accent 2"/>
    <w:basedOn w:val="a9"/>
    <w:uiPriority w:val="52"/>
    <w:rsid w:val="008A20DF"/>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7-3">
    <w:name w:val="Grid Table 7 Colorful Accent 3"/>
    <w:basedOn w:val="a9"/>
    <w:uiPriority w:val="52"/>
    <w:rsid w:val="008A20DF"/>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7-4">
    <w:name w:val="Grid Table 7 Colorful Accent 4"/>
    <w:basedOn w:val="a9"/>
    <w:uiPriority w:val="52"/>
    <w:rsid w:val="008A20DF"/>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7-5">
    <w:name w:val="Grid Table 7 Colorful Accent 5"/>
    <w:basedOn w:val="a9"/>
    <w:uiPriority w:val="52"/>
    <w:rsid w:val="008A20DF"/>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7-6">
    <w:name w:val="Grid Table 7 Colorful Accent 6"/>
    <w:basedOn w:val="a9"/>
    <w:uiPriority w:val="52"/>
    <w:rsid w:val="008A20DF"/>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1f5">
    <w:name w:val="List Table 1 Light"/>
    <w:basedOn w:val="a9"/>
    <w:uiPriority w:val="46"/>
    <w:rsid w:val="008A20DF"/>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0">
    <w:name w:val="List Table 1 Light Accent 1"/>
    <w:basedOn w:val="a9"/>
    <w:uiPriority w:val="46"/>
    <w:rsid w:val="008A20DF"/>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20">
    <w:name w:val="List Table 1 Light Accent 2"/>
    <w:basedOn w:val="a9"/>
    <w:uiPriority w:val="46"/>
    <w:rsid w:val="008A20DF"/>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1-30">
    <w:name w:val="List Table 1 Light Accent 3"/>
    <w:basedOn w:val="a9"/>
    <w:uiPriority w:val="46"/>
    <w:rsid w:val="008A20DF"/>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1-40">
    <w:name w:val="List Table 1 Light Accent 4"/>
    <w:basedOn w:val="a9"/>
    <w:uiPriority w:val="46"/>
    <w:rsid w:val="008A20DF"/>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1-50">
    <w:name w:val="List Table 1 Light Accent 5"/>
    <w:basedOn w:val="a9"/>
    <w:uiPriority w:val="46"/>
    <w:rsid w:val="008A20DF"/>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1-60">
    <w:name w:val="List Table 1 Light Accent 6"/>
    <w:basedOn w:val="a9"/>
    <w:uiPriority w:val="46"/>
    <w:rsid w:val="008A20DF"/>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2fb">
    <w:name w:val="List Table 2"/>
    <w:basedOn w:val="a9"/>
    <w:uiPriority w:val="47"/>
    <w:rsid w:val="008A20DF"/>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List Table 2 Accent 1"/>
    <w:basedOn w:val="a9"/>
    <w:uiPriority w:val="47"/>
    <w:rsid w:val="008A20DF"/>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2-20">
    <w:name w:val="List Table 2 Accent 2"/>
    <w:basedOn w:val="a9"/>
    <w:uiPriority w:val="47"/>
    <w:rsid w:val="008A20DF"/>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2-30">
    <w:name w:val="List Table 2 Accent 3"/>
    <w:basedOn w:val="a9"/>
    <w:uiPriority w:val="47"/>
    <w:rsid w:val="008A20DF"/>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2-40">
    <w:name w:val="List Table 2 Accent 4"/>
    <w:basedOn w:val="a9"/>
    <w:uiPriority w:val="47"/>
    <w:rsid w:val="008A20DF"/>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2-50">
    <w:name w:val="List Table 2 Accent 5"/>
    <w:basedOn w:val="a9"/>
    <w:uiPriority w:val="47"/>
    <w:rsid w:val="008A20DF"/>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2-60">
    <w:name w:val="List Table 2 Accent 6"/>
    <w:basedOn w:val="a9"/>
    <w:uiPriority w:val="47"/>
    <w:rsid w:val="008A20DF"/>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3f7">
    <w:name w:val="List Table 3"/>
    <w:basedOn w:val="a9"/>
    <w:uiPriority w:val="48"/>
    <w:rsid w:val="008A20DF"/>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9"/>
    <w:uiPriority w:val="48"/>
    <w:rsid w:val="008A20DF"/>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3-20">
    <w:name w:val="List Table 3 Accent 2"/>
    <w:basedOn w:val="a9"/>
    <w:uiPriority w:val="48"/>
    <w:rsid w:val="008A20DF"/>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3-30">
    <w:name w:val="List Table 3 Accent 3"/>
    <w:basedOn w:val="a9"/>
    <w:uiPriority w:val="48"/>
    <w:rsid w:val="008A20DF"/>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3-40">
    <w:name w:val="List Table 3 Accent 4"/>
    <w:basedOn w:val="a9"/>
    <w:uiPriority w:val="48"/>
    <w:rsid w:val="008A20DF"/>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3-50">
    <w:name w:val="List Table 3 Accent 5"/>
    <w:basedOn w:val="a9"/>
    <w:uiPriority w:val="48"/>
    <w:rsid w:val="008A20DF"/>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3-60">
    <w:name w:val="List Table 3 Accent 6"/>
    <w:basedOn w:val="a9"/>
    <w:uiPriority w:val="48"/>
    <w:rsid w:val="008A20DF"/>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4f3">
    <w:name w:val="List Table 4"/>
    <w:basedOn w:val="a9"/>
    <w:uiPriority w:val="49"/>
    <w:rsid w:val="008A20D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List Table 4 Accent 1"/>
    <w:basedOn w:val="a9"/>
    <w:uiPriority w:val="49"/>
    <w:rsid w:val="008A20D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4-20">
    <w:name w:val="List Table 4 Accent 2"/>
    <w:basedOn w:val="a9"/>
    <w:uiPriority w:val="49"/>
    <w:rsid w:val="008A20DF"/>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4-30">
    <w:name w:val="List Table 4 Accent 3"/>
    <w:basedOn w:val="a9"/>
    <w:uiPriority w:val="49"/>
    <w:rsid w:val="008A20DF"/>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4-40">
    <w:name w:val="List Table 4 Accent 4"/>
    <w:basedOn w:val="a9"/>
    <w:uiPriority w:val="49"/>
    <w:rsid w:val="008A20DF"/>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4-50">
    <w:name w:val="List Table 4 Accent 5"/>
    <w:basedOn w:val="a9"/>
    <w:uiPriority w:val="49"/>
    <w:rsid w:val="008A20DF"/>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4-60">
    <w:name w:val="List Table 4 Accent 6"/>
    <w:basedOn w:val="a9"/>
    <w:uiPriority w:val="49"/>
    <w:rsid w:val="008A20DF"/>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5f2">
    <w:name w:val="List Table 5 Dark"/>
    <w:basedOn w:val="a9"/>
    <w:uiPriority w:val="50"/>
    <w:rsid w:val="008A20DF"/>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0">
    <w:name w:val="List Table 5 Dark Accent 1"/>
    <w:basedOn w:val="a9"/>
    <w:uiPriority w:val="50"/>
    <w:rsid w:val="008A20DF"/>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0">
    <w:name w:val="List Table 5 Dark Accent 2"/>
    <w:basedOn w:val="a9"/>
    <w:uiPriority w:val="50"/>
    <w:rsid w:val="008A20DF"/>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0">
    <w:name w:val="List Table 5 Dark Accent 3"/>
    <w:basedOn w:val="a9"/>
    <w:uiPriority w:val="50"/>
    <w:rsid w:val="008A20DF"/>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0">
    <w:name w:val="List Table 5 Dark Accent 4"/>
    <w:basedOn w:val="a9"/>
    <w:uiPriority w:val="50"/>
    <w:rsid w:val="008A20DF"/>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0">
    <w:name w:val="List Table 5 Dark Accent 5"/>
    <w:basedOn w:val="a9"/>
    <w:uiPriority w:val="50"/>
    <w:rsid w:val="008A20DF"/>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0">
    <w:name w:val="List Table 5 Dark Accent 6"/>
    <w:basedOn w:val="a9"/>
    <w:uiPriority w:val="50"/>
    <w:rsid w:val="008A20DF"/>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d">
    <w:name w:val="List Table 6 Colorful"/>
    <w:basedOn w:val="a9"/>
    <w:uiPriority w:val="51"/>
    <w:rsid w:val="008A20DF"/>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List Table 6 Colorful Accent 1"/>
    <w:basedOn w:val="a9"/>
    <w:uiPriority w:val="51"/>
    <w:rsid w:val="008A20DF"/>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6-20">
    <w:name w:val="List Table 6 Colorful Accent 2"/>
    <w:basedOn w:val="a9"/>
    <w:uiPriority w:val="51"/>
    <w:rsid w:val="008A20DF"/>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6-30">
    <w:name w:val="List Table 6 Colorful Accent 3"/>
    <w:basedOn w:val="a9"/>
    <w:uiPriority w:val="51"/>
    <w:rsid w:val="008A20DF"/>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6-40">
    <w:name w:val="List Table 6 Colorful Accent 4"/>
    <w:basedOn w:val="a9"/>
    <w:uiPriority w:val="51"/>
    <w:rsid w:val="008A20DF"/>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6-50">
    <w:name w:val="List Table 6 Colorful Accent 5"/>
    <w:basedOn w:val="a9"/>
    <w:uiPriority w:val="51"/>
    <w:rsid w:val="008A20DF"/>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6-60">
    <w:name w:val="List Table 6 Colorful Accent 6"/>
    <w:basedOn w:val="a9"/>
    <w:uiPriority w:val="51"/>
    <w:rsid w:val="008A20DF"/>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7c">
    <w:name w:val="List Table 7 Colorful"/>
    <w:basedOn w:val="a9"/>
    <w:uiPriority w:val="52"/>
    <w:rsid w:val="008A20DF"/>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0">
    <w:name w:val="List Table 7 Colorful Accent 1"/>
    <w:basedOn w:val="a9"/>
    <w:uiPriority w:val="52"/>
    <w:rsid w:val="008A20DF"/>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0">
    <w:name w:val="List Table 7 Colorful Accent 2"/>
    <w:basedOn w:val="a9"/>
    <w:uiPriority w:val="52"/>
    <w:rsid w:val="008A20DF"/>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0">
    <w:name w:val="List Table 7 Colorful Accent 3"/>
    <w:basedOn w:val="a9"/>
    <w:uiPriority w:val="52"/>
    <w:rsid w:val="008A20DF"/>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0">
    <w:name w:val="List Table 7 Colorful Accent 4"/>
    <w:basedOn w:val="a9"/>
    <w:uiPriority w:val="52"/>
    <w:rsid w:val="008A20DF"/>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0">
    <w:name w:val="List Table 7 Colorful Accent 5"/>
    <w:basedOn w:val="a9"/>
    <w:uiPriority w:val="52"/>
    <w:rsid w:val="008A20DF"/>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0">
    <w:name w:val="List Table 7 Colorful Accent 6"/>
    <w:basedOn w:val="a9"/>
    <w:uiPriority w:val="52"/>
    <w:rsid w:val="008A20DF"/>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f6">
    <w:name w:val="Plain Table 1"/>
    <w:basedOn w:val="a9"/>
    <w:rsid w:val="008A20D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fc">
    <w:name w:val="Plain Table 2"/>
    <w:basedOn w:val="a9"/>
    <w:rsid w:val="008A20D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f8">
    <w:name w:val="Plain Table 3"/>
    <w:basedOn w:val="a9"/>
    <w:rsid w:val="008A20D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f4">
    <w:name w:val="Plain Table 4"/>
    <w:basedOn w:val="a9"/>
    <w:rsid w:val="008A20D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f3">
    <w:name w:val="Plain Table 5"/>
    <w:basedOn w:val="a9"/>
    <w:rsid w:val="008A20D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ffff7">
    <w:name w:val="Grid Table Light"/>
    <w:basedOn w:val="a9"/>
    <w:rsid w:val="008A20D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a33">
    <w:name w:val="Pa33"/>
    <w:basedOn w:val="Default"/>
    <w:next w:val="Default"/>
    <w:uiPriority w:val="99"/>
    <w:rsid w:val="00401033"/>
    <w:pPr>
      <w:spacing w:line="201" w:lineRule="atLeast"/>
    </w:pPr>
    <w:rPr>
      <w:rFonts w:cs="Times New Roman"/>
      <w:color w:val="auto"/>
      <w:lang w:val="en-US" w:eastAsia="de-DE"/>
    </w:rPr>
  </w:style>
  <w:style w:type="character" w:customStyle="1" w:styleId="A100">
    <w:name w:val="A10"/>
    <w:uiPriority w:val="99"/>
    <w:rsid w:val="00401033"/>
    <w:rPr>
      <w:rFonts w:cs="Cambria"/>
      <w:color w:val="000000"/>
      <w:sz w:val="20"/>
      <w:szCs w:val="2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94691">
      <w:bodyDiv w:val="1"/>
      <w:marLeft w:val="0"/>
      <w:marRight w:val="0"/>
      <w:marTop w:val="0"/>
      <w:marBottom w:val="0"/>
      <w:divBdr>
        <w:top w:val="none" w:sz="0" w:space="0" w:color="auto"/>
        <w:left w:val="none" w:sz="0" w:space="0" w:color="auto"/>
        <w:bottom w:val="none" w:sz="0" w:space="0" w:color="auto"/>
        <w:right w:val="none" w:sz="0" w:space="0" w:color="auto"/>
      </w:divBdr>
    </w:div>
    <w:div w:id="189536020">
      <w:bodyDiv w:val="1"/>
      <w:marLeft w:val="0"/>
      <w:marRight w:val="0"/>
      <w:marTop w:val="0"/>
      <w:marBottom w:val="0"/>
      <w:divBdr>
        <w:top w:val="none" w:sz="0" w:space="0" w:color="auto"/>
        <w:left w:val="none" w:sz="0" w:space="0" w:color="auto"/>
        <w:bottom w:val="none" w:sz="0" w:space="0" w:color="auto"/>
        <w:right w:val="none" w:sz="0" w:space="0" w:color="auto"/>
      </w:divBdr>
    </w:div>
    <w:div w:id="229926629">
      <w:bodyDiv w:val="1"/>
      <w:marLeft w:val="0"/>
      <w:marRight w:val="0"/>
      <w:marTop w:val="0"/>
      <w:marBottom w:val="0"/>
      <w:divBdr>
        <w:top w:val="none" w:sz="0" w:space="0" w:color="auto"/>
        <w:left w:val="none" w:sz="0" w:space="0" w:color="auto"/>
        <w:bottom w:val="none" w:sz="0" w:space="0" w:color="auto"/>
        <w:right w:val="none" w:sz="0" w:space="0" w:color="auto"/>
      </w:divBdr>
    </w:div>
    <w:div w:id="230819271">
      <w:bodyDiv w:val="1"/>
      <w:marLeft w:val="0"/>
      <w:marRight w:val="0"/>
      <w:marTop w:val="0"/>
      <w:marBottom w:val="0"/>
      <w:divBdr>
        <w:top w:val="none" w:sz="0" w:space="0" w:color="auto"/>
        <w:left w:val="none" w:sz="0" w:space="0" w:color="auto"/>
        <w:bottom w:val="none" w:sz="0" w:space="0" w:color="auto"/>
        <w:right w:val="none" w:sz="0" w:space="0" w:color="auto"/>
      </w:divBdr>
    </w:div>
    <w:div w:id="250237323">
      <w:bodyDiv w:val="1"/>
      <w:marLeft w:val="0"/>
      <w:marRight w:val="0"/>
      <w:marTop w:val="0"/>
      <w:marBottom w:val="0"/>
      <w:divBdr>
        <w:top w:val="none" w:sz="0" w:space="0" w:color="auto"/>
        <w:left w:val="none" w:sz="0" w:space="0" w:color="auto"/>
        <w:bottom w:val="none" w:sz="0" w:space="0" w:color="auto"/>
        <w:right w:val="none" w:sz="0" w:space="0" w:color="auto"/>
      </w:divBdr>
    </w:div>
    <w:div w:id="325285864">
      <w:bodyDiv w:val="1"/>
      <w:marLeft w:val="0"/>
      <w:marRight w:val="0"/>
      <w:marTop w:val="0"/>
      <w:marBottom w:val="0"/>
      <w:divBdr>
        <w:top w:val="none" w:sz="0" w:space="0" w:color="auto"/>
        <w:left w:val="none" w:sz="0" w:space="0" w:color="auto"/>
        <w:bottom w:val="none" w:sz="0" w:space="0" w:color="auto"/>
        <w:right w:val="none" w:sz="0" w:space="0" w:color="auto"/>
      </w:divBdr>
    </w:div>
    <w:div w:id="417092552">
      <w:bodyDiv w:val="1"/>
      <w:marLeft w:val="0"/>
      <w:marRight w:val="0"/>
      <w:marTop w:val="0"/>
      <w:marBottom w:val="0"/>
      <w:divBdr>
        <w:top w:val="none" w:sz="0" w:space="0" w:color="auto"/>
        <w:left w:val="none" w:sz="0" w:space="0" w:color="auto"/>
        <w:bottom w:val="none" w:sz="0" w:space="0" w:color="auto"/>
        <w:right w:val="none" w:sz="0" w:space="0" w:color="auto"/>
      </w:divBdr>
    </w:div>
    <w:div w:id="453602724">
      <w:bodyDiv w:val="1"/>
      <w:marLeft w:val="0"/>
      <w:marRight w:val="0"/>
      <w:marTop w:val="0"/>
      <w:marBottom w:val="0"/>
      <w:divBdr>
        <w:top w:val="none" w:sz="0" w:space="0" w:color="auto"/>
        <w:left w:val="none" w:sz="0" w:space="0" w:color="auto"/>
        <w:bottom w:val="none" w:sz="0" w:space="0" w:color="auto"/>
        <w:right w:val="none" w:sz="0" w:space="0" w:color="auto"/>
      </w:divBdr>
    </w:div>
    <w:div w:id="542792602">
      <w:bodyDiv w:val="1"/>
      <w:marLeft w:val="0"/>
      <w:marRight w:val="0"/>
      <w:marTop w:val="0"/>
      <w:marBottom w:val="0"/>
      <w:divBdr>
        <w:top w:val="none" w:sz="0" w:space="0" w:color="auto"/>
        <w:left w:val="none" w:sz="0" w:space="0" w:color="auto"/>
        <w:bottom w:val="none" w:sz="0" w:space="0" w:color="auto"/>
        <w:right w:val="none" w:sz="0" w:space="0" w:color="auto"/>
      </w:divBdr>
    </w:div>
    <w:div w:id="565188421">
      <w:bodyDiv w:val="1"/>
      <w:marLeft w:val="0"/>
      <w:marRight w:val="0"/>
      <w:marTop w:val="0"/>
      <w:marBottom w:val="0"/>
      <w:divBdr>
        <w:top w:val="none" w:sz="0" w:space="0" w:color="auto"/>
        <w:left w:val="none" w:sz="0" w:space="0" w:color="auto"/>
        <w:bottom w:val="none" w:sz="0" w:space="0" w:color="auto"/>
        <w:right w:val="none" w:sz="0" w:space="0" w:color="auto"/>
      </w:divBdr>
    </w:div>
    <w:div w:id="584726859">
      <w:bodyDiv w:val="1"/>
      <w:marLeft w:val="0"/>
      <w:marRight w:val="0"/>
      <w:marTop w:val="0"/>
      <w:marBottom w:val="0"/>
      <w:divBdr>
        <w:top w:val="none" w:sz="0" w:space="0" w:color="auto"/>
        <w:left w:val="none" w:sz="0" w:space="0" w:color="auto"/>
        <w:bottom w:val="none" w:sz="0" w:space="0" w:color="auto"/>
        <w:right w:val="none" w:sz="0" w:space="0" w:color="auto"/>
      </w:divBdr>
    </w:div>
    <w:div w:id="622729468">
      <w:bodyDiv w:val="1"/>
      <w:marLeft w:val="0"/>
      <w:marRight w:val="0"/>
      <w:marTop w:val="0"/>
      <w:marBottom w:val="0"/>
      <w:divBdr>
        <w:top w:val="none" w:sz="0" w:space="0" w:color="auto"/>
        <w:left w:val="none" w:sz="0" w:space="0" w:color="auto"/>
        <w:bottom w:val="none" w:sz="0" w:space="0" w:color="auto"/>
        <w:right w:val="none" w:sz="0" w:space="0" w:color="auto"/>
      </w:divBdr>
    </w:div>
    <w:div w:id="745804323">
      <w:bodyDiv w:val="1"/>
      <w:marLeft w:val="0"/>
      <w:marRight w:val="0"/>
      <w:marTop w:val="0"/>
      <w:marBottom w:val="0"/>
      <w:divBdr>
        <w:top w:val="none" w:sz="0" w:space="0" w:color="auto"/>
        <w:left w:val="none" w:sz="0" w:space="0" w:color="auto"/>
        <w:bottom w:val="none" w:sz="0" w:space="0" w:color="auto"/>
        <w:right w:val="none" w:sz="0" w:space="0" w:color="auto"/>
      </w:divBdr>
    </w:div>
    <w:div w:id="812674868">
      <w:bodyDiv w:val="1"/>
      <w:marLeft w:val="0"/>
      <w:marRight w:val="0"/>
      <w:marTop w:val="0"/>
      <w:marBottom w:val="0"/>
      <w:divBdr>
        <w:top w:val="none" w:sz="0" w:space="0" w:color="auto"/>
        <w:left w:val="none" w:sz="0" w:space="0" w:color="auto"/>
        <w:bottom w:val="none" w:sz="0" w:space="0" w:color="auto"/>
        <w:right w:val="none" w:sz="0" w:space="0" w:color="auto"/>
      </w:divBdr>
    </w:div>
    <w:div w:id="865172982">
      <w:bodyDiv w:val="1"/>
      <w:marLeft w:val="0"/>
      <w:marRight w:val="0"/>
      <w:marTop w:val="0"/>
      <w:marBottom w:val="0"/>
      <w:divBdr>
        <w:top w:val="none" w:sz="0" w:space="0" w:color="auto"/>
        <w:left w:val="none" w:sz="0" w:space="0" w:color="auto"/>
        <w:bottom w:val="none" w:sz="0" w:space="0" w:color="auto"/>
        <w:right w:val="none" w:sz="0" w:space="0" w:color="auto"/>
      </w:divBdr>
    </w:div>
    <w:div w:id="885876607">
      <w:bodyDiv w:val="1"/>
      <w:marLeft w:val="0"/>
      <w:marRight w:val="0"/>
      <w:marTop w:val="0"/>
      <w:marBottom w:val="0"/>
      <w:divBdr>
        <w:top w:val="none" w:sz="0" w:space="0" w:color="auto"/>
        <w:left w:val="none" w:sz="0" w:space="0" w:color="auto"/>
        <w:bottom w:val="none" w:sz="0" w:space="0" w:color="auto"/>
        <w:right w:val="none" w:sz="0" w:space="0" w:color="auto"/>
      </w:divBdr>
    </w:div>
    <w:div w:id="1005594212">
      <w:bodyDiv w:val="1"/>
      <w:marLeft w:val="0"/>
      <w:marRight w:val="0"/>
      <w:marTop w:val="0"/>
      <w:marBottom w:val="0"/>
      <w:divBdr>
        <w:top w:val="none" w:sz="0" w:space="0" w:color="auto"/>
        <w:left w:val="none" w:sz="0" w:space="0" w:color="auto"/>
        <w:bottom w:val="none" w:sz="0" w:space="0" w:color="auto"/>
        <w:right w:val="none" w:sz="0" w:space="0" w:color="auto"/>
      </w:divBdr>
    </w:div>
    <w:div w:id="1113666211">
      <w:bodyDiv w:val="1"/>
      <w:marLeft w:val="0"/>
      <w:marRight w:val="0"/>
      <w:marTop w:val="0"/>
      <w:marBottom w:val="0"/>
      <w:divBdr>
        <w:top w:val="none" w:sz="0" w:space="0" w:color="auto"/>
        <w:left w:val="none" w:sz="0" w:space="0" w:color="auto"/>
        <w:bottom w:val="none" w:sz="0" w:space="0" w:color="auto"/>
        <w:right w:val="none" w:sz="0" w:space="0" w:color="auto"/>
      </w:divBdr>
    </w:div>
    <w:div w:id="1193104710">
      <w:bodyDiv w:val="1"/>
      <w:marLeft w:val="0"/>
      <w:marRight w:val="0"/>
      <w:marTop w:val="0"/>
      <w:marBottom w:val="0"/>
      <w:divBdr>
        <w:top w:val="none" w:sz="0" w:space="0" w:color="auto"/>
        <w:left w:val="none" w:sz="0" w:space="0" w:color="auto"/>
        <w:bottom w:val="none" w:sz="0" w:space="0" w:color="auto"/>
        <w:right w:val="none" w:sz="0" w:space="0" w:color="auto"/>
      </w:divBdr>
    </w:div>
    <w:div w:id="1323775313">
      <w:bodyDiv w:val="1"/>
      <w:marLeft w:val="0"/>
      <w:marRight w:val="0"/>
      <w:marTop w:val="0"/>
      <w:marBottom w:val="0"/>
      <w:divBdr>
        <w:top w:val="none" w:sz="0" w:space="0" w:color="auto"/>
        <w:left w:val="none" w:sz="0" w:space="0" w:color="auto"/>
        <w:bottom w:val="none" w:sz="0" w:space="0" w:color="auto"/>
        <w:right w:val="none" w:sz="0" w:space="0" w:color="auto"/>
      </w:divBdr>
    </w:div>
    <w:div w:id="1451123982">
      <w:bodyDiv w:val="1"/>
      <w:marLeft w:val="0"/>
      <w:marRight w:val="0"/>
      <w:marTop w:val="0"/>
      <w:marBottom w:val="0"/>
      <w:divBdr>
        <w:top w:val="none" w:sz="0" w:space="0" w:color="auto"/>
        <w:left w:val="none" w:sz="0" w:space="0" w:color="auto"/>
        <w:bottom w:val="none" w:sz="0" w:space="0" w:color="auto"/>
        <w:right w:val="none" w:sz="0" w:space="0" w:color="auto"/>
      </w:divBdr>
    </w:div>
    <w:div w:id="1477575214">
      <w:bodyDiv w:val="1"/>
      <w:marLeft w:val="0"/>
      <w:marRight w:val="0"/>
      <w:marTop w:val="0"/>
      <w:marBottom w:val="0"/>
      <w:divBdr>
        <w:top w:val="none" w:sz="0" w:space="0" w:color="auto"/>
        <w:left w:val="none" w:sz="0" w:space="0" w:color="auto"/>
        <w:bottom w:val="none" w:sz="0" w:space="0" w:color="auto"/>
        <w:right w:val="none" w:sz="0" w:space="0" w:color="auto"/>
      </w:divBdr>
    </w:div>
    <w:div w:id="1542589859">
      <w:bodyDiv w:val="1"/>
      <w:marLeft w:val="0"/>
      <w:marRight w:val="0"/>
      <w:marTop w:val="0"/>
      <w:marBottom w:val="0"/>
      <w:divBdr>
        <w:top w:val="none" w:sz="0" w:space="0" w:color="auto"/>
        <w:left w:val="none" w:sz="0" w:space="0" w:color="auto"/>
        <w:bottom w:val="none" w:sz="0" w:space="0" w:color="auto"/>
        <w:right w:val="none" w:sz="0" w:space="0" w:color="auto"/>
      </w:divBdr>
    </w:div>
    <w:div w:id="1611425199">
      <w:bodyDiv w:val="1"/>
      <w:marLeft w:val="0"/>
      <w:marRight w:val="0"/>
      <w:marTop w:val="0"/>
      <w:marBottom w:val="0"/>
      <w:divBdr>
        <w:top w:val="none" w:sz="0" w:space="0" w:color="auto"/>
        <w:left w:val="none" w:sz="0" w:space="0" w:color="auto"/>
        <w:bottom w:val="none" w:sz="0" w:space="0" w:color="auto"/>
        <w:right w:val="none" w:sz="0" w:space="0" w:color="auto"/>
      </w:divBdr>
    </w:div>
    <w:div w:id="1625113461">
      <w:bodyDiv w:val="1"/>
      <w:marLeft w:val="0"/>
      <w:marRight w:val="0"/>
      <w:marTop w:val="0"/>
      <w:marBottom w:val="0"/>
      <w:divBdr>
        <w:top w:val="none" w:sz="0" w:space="0" w:color="auto"/>
        <w:left w:val="none" w:sz="0" w:space="0" w:color="auto"/>
        <w:bottom w:val="none" w:sz="0" w:space="0" w:color="auto"/>
        <w:right w:val="none" w:sz="0" w:space="0" w:color="auto"/>
      </w:divBdr>
    </w:div>
    <w:div w:id="1778132403">
      <w:bodyDiv w:val="1"/>
      <w:marLeft w:val="0"/>
      <w:marRight w:val="0"/>
      <w:marTop w:val="0"/>
      <w:marBottom w:val="0"/>
      <w:divBdr>
        <w:top w:val="none" w:sz="0" w:space="0" w:color="auto"/>
        <w:left w:val="none" w:sz="0" w:space="0" w:color="auto"/>
        <w:bottom w:val="none" w:sz="0" w:space="0" w:color="auto"/>
        <w:right w:val="none" w:sz="0" w:space="0" w:color="auto"/>
      </w:divBdr>
    </w:div>
    <w:div w:id="1855998920">
      <w:bodyDiv w:val="1"/>
      <w:marLeft w:val="0"/>
      <w:marRight w:val="0"/>
      <w:marTop w:val="0"/>
      <w:marBottom w:val="0"/>
      <w:divBdr>
        <w:top w:val="none" w:sz="0" w:space="0" w:color="auto"/>
        <w:left w:val="none" w:sz="0" w:space="0" w:color="auto"/>
        <w:bottom w:val="none" w:sz="0" w:space="0" w:color="auto"/>
        <w:right w:val="none" w:sz="0" w:space="0" w:color="auto"/>
      </w:divBdr>
    </w:div>
    <w:div w:id="1857890204">
      <w:bodyDiv w:val="1"/>
      <w:marLeft w:val="0"/>
      <w:marRight w:val="0"/>
      <w:marTop w:val="0"/>
      <w:marBottom w:val="0"/>
      <w:divBdr>
        <w:top w:val="none" w:sz="0" w:space="0" w:color="auto"/>
        <w:left w:val="none" w:sz="0" w:space="0" w:color="auto"/>
        <w:bottom w:val="none" w:sz="0" w:space="0" w:color="auto"/>
        <w:right w:val="none" w:sz="0" w:space="0" w:color="auto"/>
      </w:divBdr>
    </w:div>
    <w:div w:id="1908880463">
      <w:bodyDiv w:val="1"/>
      <w:marLeft w:val="0"/>
      <w:marRight w:val="0"/>
      <w:marTop w:val="0"/>
      <w:marBottom w:val="0"/>
      <w:divBdr>
        <w:top w:val="none" w:sz="0" w:space="0" w:color="auto"/>
        <w:left w:val="none" w:sz="0" w:space="0" w:color="auto"/>
        <w:bottom w:val="none" w:sz="0" w:space="0" w:color="auto"/>
        <w:right w:val="none" w:sz="0" w:space="0" w:color="auto"/>
      </w:divBdr>
    </w:div>
    <w:div w:id="1953628666">
      <w:bodyDiv w:val="1"/>
      <w:marLeft w:val="0"/>
      <w:marRight w:val="0"/>
      <w:marTop w:val="0"/>
      <w:marBottom w:val="0"/>
      <w:divBdr>
        <w:top w:val="none" w:sz="0" w:space="0" w:color="auto"/>
        <w:left w:val="none" w:sz="0" w:space="0" w:color="auto"/>
        <w:bottom w:val="none" w:sz="0" w:space="0" w:color="auto"/>
        <w:right w:val="none" w:sz="0" w:space="0" w:color="auto"/>
      </w:divBdr>
    </w:div>
    <w:div w:id="1987733588">
      <w:bodyDiv w:val="1"/>
      <w:marLeft w:val="0"/>
      <w:marRight w:val="0"/>
      <w:marTop w:val="0"/>
      <w:marBottom w:val="0"/>
      <w:divBdr>
        <w:top w:val="none" w:sz="0" w:space="0" w:color="auto"/>
        <w:left w:val="none" w:sz="0" w:space="0" w:color="auto"/>
        <w:bottom w:val="none" w:sz="0" w:space="0" w:color="auto"/>
        <w:right w:val="none" w:sz="0" w:space="0" w:color="auto"/>
      </w:divBdr>
    </w:div>
    <w:div w:id="2009363787">
      <w:bodyDiv w:val="1"/>
      <w:marLeft w:val="0"/>
      <w:marRight w:val="0"/>
      <w:marTop w:val="0"/>
      <w:marBottom w:val="0"/>
      <w:divBdr>
        <w:top w:val="none" w:sz="0" w:space="0" w:color="auto"/>
        <w:left w:val="none" w:sz="0" w:space="0" w:color="auto"/>
        <w:bottom w:val="none" w:sz="0" w:space="0" w:color="auto"/>
        <w:right w:val="none" w:sz="0" w:space="0" w:color="auto"/>
      </w:divBdr>
    </w:div>
    <w:div w:id="2050301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iso.org/directives-and-policies.html" TargetMode="External"/><Relationship Id="rId18" Type="http://schemas.openxmlformats.org/officeDocument/2006/relationships/header" Target="header3.xml"/><Relationship Id="rId26" Type="http://schemas.openxmlformats.org/officeDocument/2006/relationships/image" Target="media/image3.png"/><Relationship Id="rId21" Type="http://schemas.openxmlformats.org/officeDocument/2006/relationships/footer" Target="footer3.xml"/><Relationship Id="rId34"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www.iso.org/patents" TargetMode="External"/><Relationship Id="rId25" Type="http://schemas.openxmlformats.org/officeDocument/2006/relationships/image" Target="media/image2.png"/><Relationship Id="rId33" Type="http://schemas.openxmlformats.org/officeDocument/2006/relationships/image" Target="media/image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iso.org/members.html" TargetMode="External"/><Relationship Id="rId20" Type="http://schemas.openxmlformats.org/officeDocument/2006/relationships/footer" Target="footer2.xml"/><Relationship Id="rId29" Type="http://schemas.openxmlformats.org/officeDocument/2006/relationships/hyperlink" Target="https://www.iso.org/standard/61433.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png"/><Relationship Id="rId32" Type="http://schemas.openxmlformats.org/officeDocument/2006/relationships/image" Target="media/image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iso.org/foreword-supplementary-information.html" TargetMode="External"/><Relationship Id="rId23" Type="http://schemas.openxmlformats.org/officeDocument/2006/relationships/hyperlink" Target="http://www.electropedia.org/" TargetMode="External"/><Relationship Id="rId28" Type="http://schemas.openxmlformats.org/officeDocument/2006/relationships/image" Target="media/image5.png"/><Relationship Id="rId36" Type="http://schemas.openxmlformats.org/officeDocument/2006/relationships/footer" Target="footer4.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iso.org/iso/model_document-rice_model.pdf" TargetMode="External"/><Relationship Id="rId14" Type="http://schemas.openxmlformats.org/officeDocument/2006/relationships/hyperlink" Target="https://www.iso.org/iso-standards-and-patents.html" TargetMode="External"/><Relationship Id="rId22" Type="http://schemas.openxmlformats.org/officeDocument/2006/relationships/hyperlink" Target="https://www.iso.org/obp" TargetMode="Externa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header" Target="header5.xml"/><Relationship Id="rId8" Type="http://schemas.openxmlformats.org/officeDocument/2006/relationships/hyperlink" Target="https://www.iso.org/iso/how-to-write-standards.pdf"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ntsoleil\AppData\Roaming\Microsoft\Templates\std_EN_FR.dotm"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AC77FD-D106-9D49-910A-1E15C4950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C:\Users\pontsoleil\AppData\Roaming\Microsoft\Templates\std_EN_FR.dotm</Template>
  <TotalTime>221</TotalTime>
  <Pages>57</Pages>
  <Words>14997</Words>
  <Characters>85483</Characters>
  <Application>Microsoft Office Word</Application>
  <DocSecurity>0</DocSecurity>
  <Lines>712</Lines>
  <Paragraphs>200</Paragraphs>
  <ScaleCrop>false</ScaleCrop>
  <HeadingPairs>
    <vt:vector size="8" baseType="variant">
      <vt:variant>
        <vt:lpstr>タイトル</vt:lpstr>
      </vt:variant>
      <vt:variant>
        <vt:i4>1</vt:i4>
      </vt:variant>
      <vt:variant>
        <vt:lpstr>Title</vt:lpstr>
      </vt:variant>
      <vt:variant>
        <vt:i4>1</vt:i4>
      </vt:variant>
      <vt:variant>
        <vt:lpstr>Titel</vt:lpstr>
      </vt:variant>
      <vt:variant>
        <vt:i4>1</vt:i4>
      </vt:variant>
      <vt:variant>
        <vt:lpstr>Titre</vt:lpstr>
      </vt:variant>
      <vt:variant>
        <vt:i4>1</vt:i4>
      </vt:variant>
    </vt:vector>
  </HeadingPairs>
  <TitlesOfParts>
    <vt:vector size="4" baseType="lpstr">
      <vt:lpstr/>
      <vt:lpstr/>
      <vt:lpstr/>
      <vt:lpstr/>
    </vt:vector>
  </TitlesOfParts>
  <Company>Afnor</Company>
  <LinksUpToDate>false</LinksUpToDate>
  <CharactersWithSpaces>100280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Nobu</dc:creator>
  <cp:lastModifiedBy>三分一 信之</cp:lastModifiedBy>
  <cp:revision>13</cp:revision>
  <cp:lastPrinted>2021-02-02T01:19:00Z</cp:lastPrinted>
  <dcterms:created xsi:type="dcterms:W3CDTF">2021-02-05T08:30:00Z</dcterms:created>
  <dcterms:modified xsi:type="dcterms:W3CDTF">2021-02-05T21:06:00Z</dcterms:modified>
</cp:coreProperties>
</file>